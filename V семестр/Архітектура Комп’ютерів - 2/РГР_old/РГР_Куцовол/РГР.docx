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3280" w:rsidRPr="00965D1A" w:rsidRDefault="00CF088F" w:rsidP="00FC02D1">
      <w:pPr>
        <w:pStyle w:val="1"/>
        <w:ind w:left="284" w:right="283" w:firstLine="567"/>
        <w:rPr>
          <w:rFonts w:ascii="GOST type A" w:hAnsi="GOST type A"/>
          <w:bCs/>
          <w:i/>
          <w:szCs w:val="28"/>
          <w:lang w:val="uk-UA"/>
        </w:rPr>
      </w:pPr>
      <w:bookmarkStart w:id="0" w:name="_Toc280814546"/>
      <w:bookmarkStart w:id="1" w:name="_Toc280819588"/>
      <w:r w:rsidRPr="00965D1A">
        <w:rPr>
          <w:rFonts w:ascii="GOST type A" w:hAnsi="GOST type A"/>
          <w:bCs/>
          <w:i/>
          <w:szCs w:val="28"/>
          <w:lang w:val="uk-UA"/>
        </w:rPr>
        <w:t>Національний технічний університет України</w:t>
      </w:r>
      <w:bookmarkEnd w:id="0"/>
      <w:bookmarkEnd w:id="1"/>
    </w:p>
    <w:p w:rsidR="00CF088F" w:rsidRPr="00965D1A" w:rsidRDefault="00CF088F" w:rsidP="00FC02D1">
      <w:pPr>
        <w:tabs>
          <w:tab w:val="left" w:pos="2085"/>
          <w:tab w:val="center" w:pos="5018"/>
        </w:tabs>
        <w:ind w:left="284" w:right="283" w:firstLine="567"/>
        <w:rPr>
          <w:rFonts w:ascii="GOST type A" w:hAnsi="GOST type A"/>
          <w:b/>
          <w:i/>
          <w:sz w:val="28"/>
          <w:szCs w:val="28"/>
          <w:lang w:val="uk-UA"/>
        </w:rPr>
      </w:pPr>
      <w:r w:rsidRPr="00965D1A">
        <w:rPr>
          <w:rFonts w:ascii="GOST type A" w:hAnsi="GOST type A"/>
          <w:b/>
          <w:i/>
          <w:sz w:val="28"/>
          <w:szCs w:val="28"/>
          <w:lang w:val="uk-UA"/>
        </w:rPr>
        <w:tab/>
      </w:r>
      <w:r w:rsidRPr="00965D1A">
        <w:rPr>
          <w:rFonts w:ascii="GOST type A" w:hAnsi="GOST type A"/>
          <w:b/>
          <w:i/>
          <w:sz w:val="28"/>
          <w:szCs w:val="28"/>
          <w:lang w:val="uk-UA"/>
        </w:rPr>
        <w:tab/>
      </w:r>
      <w:r w:rsidR="000B4974" w:rsidRPr="00965D1A">
        <w:rPr>
          <w:rFonts w:ascii="GOST type A" w:hAnsi="GOST type A"/>
          <w:b/>
          <w:i/>
          <w:sz w:val="28"/>
          <w:szCs w:val="28"/>
          <w:lang w:val="uk-UA"/>
        </w:rPr>
        <w:t>«</w:t>
      </w:r>
      <w:r w:rsidRPr="00965D1A">
        <w:rPr>
          <w:rFonts w:ascii="GOST type A" w:hAnsi="GOST type A"/>
          <w:b/>
          <w:i/>
          <w:sz w:val="28"/>
          <w:szCs w:val="28"/>
          <w:lang w:val="uk-UA"/>
        </w:rPr>
        <w:t>Київський політехнічний інститут</w:t>
      </w:r>
      <w:r w:rsidR="000B4974" w:rsidRPr="00965D1A">
        <w:rPr>
          <w:rFonts w:ascii="GOST type A" w:hAnsi="GOST type A"/>
          <w:b/>
          <w:i/>
          <w:sz w:val="28"/>
          <w:szCs w:val="28"/>
          <w:lang w:val="uk-UA"/>
        </w:rPr>
        <w:t>»</w:t>
      </w:r>
    </w:p>
    <w:p w:rsidR="00CF088F" w:rsidRPr="00965D1A" w:rsidRDefault="00CF088F" w:rsidP="00FC02D1">
      <w:pPr>
        <w:ind w:left="284" w:right="283" w:firstLine="567"/>
        <w:jc w:val="center"/>
        <w:rPr>
          <w:rFonts w:ascii="GOST type A" w:hAnsi="GOST type A"/>
          <w:i/>
          <w:sz w:val="28"/>
          <w:szCs w:val="28"/>
          <w:lang w:val="uk-UA"/>
        </w:rPr>
      </w:pPr>
    </w:p>
    <w:p w:rsidR="00E43280" w:rsidRPr="00007DB8" w:rsidRDefault="00CF088F" w:rsidP="00FC02D1">
      <w:pPr>
        <w:pStyle w:val="4"/>
        <w:ind w:left="284" w:right="283" w:firstLine="567"/>
        <w:jc w:val="center"/>
        <w:rPr>
          <w:rFonts w:ascii="GOST type A" w:hAnsi="GOST type A"/>
          <w:b/>
          <w:bCs/>
          <w:i/>
          <w:szCs w:val="28"/>
          <w:lang w:val="uk-UA"/>
        </w:rPr>
      </w:pPr>
      <w:bookmarkStart w:id="2" w:name="_Toc280819589"/>
      <w:r w:rsidRPr="00965D1A">
        <w:rPr>
          <w:rFonts w:ascii="GOST type A" w:hAnsi="GOST type A"/>
          <w:b/>
          <w:bCs/>
          <w:i/>
          <w:color w:val="000000"/>
          <w:szCs w:val="28"/>
          <w:lang w:val="uk-UA"/>
        </w:rPr>
        <w:t>Факультет інформатики та обчислювальної техніки</w:t>
      </w:r>
      <w:bookmarkEnd w:id="2"/>
    </w:p>
    <w:p w:rsidR="00E43280" w:rsidRPr="00965D1A" w:rsidRDefault="00CF088F" w:rsidP="00FC02D1">
      <w:pPr>
        <w:pStyle w:val="3"/>
        <w:ind w:left="284" w:right="283" w:firstLine="567"/>
        <w:rPr>
          <w:rFonts w:ascii="GOST type A" w:hAnsi="GOST type A"/>
          <w:b/>
          <w:bCs/>
          <w:i/>
          <w:sz w:val="28"/>
          <w:szCs w:val="28"/>
          <w:lang w:val="uk-UA"/>
        </w:rPr>
      </w:pPr>
      <w:bookmarkStart w:id="3" w:name="_Toc280814547"/>
      <w:bookmarkStart w:id="4" w:name="_Toc280819590"/>
      <w:r w:rsidRPr="00965D1A">
        <w:rPr>
          <w:rFonts w:ascii="GOST type A" w:hAnsi="GOST type A"/>
          <w:b/>
          <w:i/>
          <w:sz w:val="28"/>
          <w:szCs w:val="28"/>
          <w:lang w:val="uk-UA"/>
        </w:rPr>
        <w:t>Кафедра обчислювальної техніки</w:t>
      </w:r>
      <w:bookmarkEnd w:id="3"/>
      <w:bookmarkEnd w:id="4"/>
    </w:p>
    <w:p w:rsidR="00E43280" w:rsidRPr="00965D1A" w:rsidRDefault="00E43280" w:rsidP="00FC02D1">
      <w:pPr>
        <w:shd w:val="clear" w:color="auto" w:fill="FFFFFF"/>
        <w:ind w:left="284" w:right="283" w:firstLine="567"/>
        <w:jc w:val="center"/>
        <w:rPr>
          <w:rFonts w:ascii="GOST type A" w:hAnsi="GOST type A"/>
          <w:bCs/>
          <w:i/>
          <w:color w:val="000000"/>
          <w:sz w:val="28"/>
          <w:lang w:val="uk-UA"/>
        </w:rPr>
      </w:pPr>
    </w:p>
    <w:p w:rsidR="00E43280" w:rsidRPr="00965D1A" w:rsidRDefault="00E43280" w:rsidP="00FC02D1">
      <w:pPr>
        <w:shd w:val="clear" w:color="auto" w:fill="FFFFFF"/>
        <w:ind w:left="284" w:right="283" w:firstLine="567"/>
        <w:jc w:val="center"/>
        <w:rPr>
          <w:rFonts w:ascii="GOST type A" w:hAnsi="GOST type A"/>
          <w:bCs/>
          <w:i/>
          <w:color w:val="000000"/>
          <w:sz w:val="28"/>
          <w:lang w:val="uk-UA"/>
        </w:rPr>
      </w:pPr>
    </w:p>
    <w:p w:rsidR="00CF088F" w:rsidRPr="00965D1A" w:rsidRDefault="00CF088F" w:rsidP="00FC02D1">
      <w:pPr>
        <w:shd w:val="clear" w:color="auto" w:fill="FFFFFF"/>
        <w:ind w:left="284" w:right="283" w:firstLine="567"/>
        <w:jc w:val="center"/>
        <w:rPr>
          <w:rFonts w:ascii="GOST type A" w:hAnsi="GOST type A"/>
          <w:bCs/>
          <w:i/>
          <w:color w:val="000000"/>
          <w:sz w:val="28"/>
          <w:lang w:val="uk-UA"/>
        </w:rPr>
      </w:pPr>
    </w:p>
    <w:p w:rsidR="006D0CC3" w:rsidRDefault="006D0CC3" w:rsidP="00FC02D1">
      <w:pPr>
        <w:shd w:val="clear" w:color="auto" w:fill="FFFFFF"/>
        <w:ind w:left="284" w:right="283" w:firstLine="567"/>
        <w:jc w:val="center"/>
        <w:rPr>
          <w:rFonts w:ascii="GOST type A" w:hAnsi="GOST type A"/>
          <w:bCs/>
          <w:i/>
          <w:color w:val="000000"/>
          <w:sz w:val="28"/>
          <w:lang w:val="uk-UA"/>
        </w:rPr>
      </w:pPr>
    </w:p>
    <w:p w:rsidR="006D0CC3" w:rsidRPr="00965D1A" w:rsidRDefault="006D0CC3" w:rsidP="00FC02D1">
      <w:pPr>
        <w:shd w:val="clear" w:color="auto" w:fill="FFFFFF"/>
        <w:ind w:left="284" w:right="283" w:firstLine="567"/>
        <w:jc w:val="center"/>
        <w:rPr>
          <w:rFonts w:ascii="GOST type A" w:hAnsi="GOST type A"/>
          <w:bCs/>
          <w:i/>
          <w:color w:val="000000"/>
          <w:sz w:val="28"/>
          <w:lang w:val="uk-UA"/>
        </w:rPr>
      </w:pPr>
    </w:p>
    <w:p w:rsidR="006D0CC3" w:rsidRPr="00965D1A" w:rsidRDefault="006D0CC3" w:rsidP="00FC02D1">
      <w:pPr>
        <w:shd w:val="clear" w:color="auto" w:fill="FFFFFF"/>
        <w:ind w:left="284" w:right="283" w:firstLine="567"/>
        <w:jc w:val="center"/>
        <w:rPr>
          <w:rFonts w:ascii="GOST type A" w:hAnsi="GOST type A"/>
          <w:bCs/>
          <w:i/>
          <w:color w:val="000000"/>
          <w:sz w:val="28"/>
          <w:lang w:val="uk-UA"/>
        </w:rPr>
      </w:pPr>
    </w:p>
    <w:p w:rsidR="00CF088F" w:rsidRPr="00965D1A" w:rsidRDefault="00CF088F" w:rsidP="00FC02D1">
      <w:pPr>
        <w:shd w:val="clear" w:color="auto" w:fill="FFFFFF"/>
        <w:ind w:left="284" w:right="283" w:firstLine="567"/>
        <w:jc w:val="center"/>
        <w:rPr>
          <w:rFonts w:ascii="GOST type A" w:hAnsi="GOST type A"/>
          <w:bCs/>
          <w:i/>
          <w:color w:val="000000"/>
          <w:sz w:val="28"/>
          <w:lang w:val="uk-UA"/>
        </w:rPr>
      </w:pPr>
    </w:p>
    <w:p w:rsidR="00CF088F" w:rsidRPr="00965D1A" w:rsidRDefault="006D0CC3" w:rsidP="00FC02D1">
      <w:pPr>
        <w:shd w:val="clear" w:color="auto" w:fill="FFFFFF"/>
        <w:ind w:left="284" w:right="283" w:firstLine="567"/>
        <w:jc w:val="center"/>
        <w:rPr>
          <w:rFonts w:ascii="GOST type A" w:hAnsi="GOST type A"/>
          <w:bCs/>
          <w:i/>
          <w:color w:val="000000"/>
          <w:sz w:val="44"/>
          <w:szCs w:val="44"/>
          <w:lang w:val="uk-UA"/>
        </w:rPr>
      </w:pPr>
      <w:r w:rsidRPr="00965D1A">
        <w:rPr>
          <w:rFonts w:ascii="GOST type A" w:hAnsi="GOST type A"/>
          <w:bCs/>
          <w:i/>
          <w:color w:val="000000"/>
          <w:sz w:val="44"/>
          <w:szCs w:val="44"/>
          <w:lang w:val="uk-UA"/>
        </w:rPr>
        <w:t>Розрахунково-графічна робота</w:t>
      </w:r>
    </w:p>
    <w:p w:rsidR="00E43280" w:rsidRPr="00965D1A" w:rsidRDefault="00E43280" w:rsidP="00FC02D1">
      <w:pPr>
        <w:pStyle w:val="2"/>
        <w:ind w:left="284" w:right="283" w:firstLine="567"/>
        <w:rPr>
          <w:rFonts w:ascii="GOST type A" w:hAnsi="GOST type A"/>
          <w:bCs/>
          <w:i/>
          <w:color w:val="000000"/>
          <w:sz w:val="28"/>
          <w:lang w:val="uk-UA"/>
        </w:rPr>
      </w:pPr>
    </w:p>
    <w:p w:rsidR="00E43280" w:rsidRPr="00965D1A" w:rsidRDefault="00E43280" w:rsidP="00FC02D1">
      <w:pPr>
        <w:shd w:val="clear" w:color="auto" w:fill="FFFFFF"/>
        <w:ind w:left="284" w:right="283" w:firstLine="567"/>
        <w:jc w:val="center"/>
        <w:rPr>
          <w:rFonts w:ascii="GOST type A" w:hAnsi="GOST type A"/>
          <w:bCs/>
          <w:i/>
          <w:color w:val="000000"/>
          <w:sz w:val="36"/>
          <w:szCs w:val="36"/>
          <w:lang w:val="uk-UA"/>
        </w:rPr>
      </w:pPr>
      <w:r w:rsidRPr="00965D1A">
        <w:rPr>
          <w:rFonts w:ascii="GOST type A" w:hAnsi="GOST type A"/>
          <w:bCs/>
          <w:i/>
          <w:color w:val="000000"/>
          <w:sz w:val="36"/>
          <w:szCs w:val="36"/>
          <w:lang w:val="uk-UA"/>
        </w:rPr>
        <w:t xml:space="preserve">з дисципліни </w:t>
      </w:r>
      <w:r w:rsidR="000B4974" w:rsidRPr="00965D1A">
        <w:rPr>
          <w:rFonts w:ascii="GOST type A" w:hAnsi="GOST type A"/>
          <w:bCs/>
          <w:i/>
          <w:color w:val="000000"/>
          <w:sz w:val="36"/>
          <w:szCs w:val="36"/>
          <w:lang w:val="uk-UA"/>
        </w:rPr>
        <w:t>«</w:t>
      </w:r>
      <w:r w:rsidR="006750CB" w:rsidRPr="00965D1A">
        <w:rPr>
          <w:rFonts w:ascii="GOST type A" w:hAnsi="GOST type A"/>
          <w:bCs/>
          <w:i/>
          <w:color w:val="000000"/>
          <w:sz w:val="36"/>
          <w:szCs w:val="36"/>
          <w:lang w:val="uk-UA"/>
        </w:rPr>
        <w:t>Архітектура комп</w:t>
      </w:r>
      <w:r w:rsidR="00EB6E39" w:rsidRPr="00965D1A">
        <w:rPr>
          <w:rFonts w:cs="Arial"/>
          <w:bCs/>
          <w:i/>
          <w:color w:val="000000"/>
          <w:sz w:val="36"/>
          <w:szCs w:val="36"/>
          <w:lang w:val="uk-UA"/>
        </w:rPr>
        <w:t>’</w:t>
      </w:r>
      <w:r w:rsidR="006750CB" w:rsidRPr="00965D1A">
        <w:rPr>
          <w:rFonts w:ascii="GOST type A" w:hAnsi="GOST type A"/>
          <w:bCs/>
          <w:i/>
          <w:color w:val="000000"/>
          <w:sz w:val="36"/>
          <w:szCs w:val="36"/>
          <w:lang w:val="uk-UA"/>
        </w:rPr>
        <w:t>ютерів</w:t>
      </w:r>
      <w:r w:rsidR="000B4974" w:rsidRPr="00965D1A">
        <w:rPr>
          <w:rFonts w:ascii="GOST type A" w:hAnsi="GOST type A"/>
          <w:bCs/>
          <w:i/>
          <w:color w:val="000000"/>
          <w:sz w:val="36"/>
          <w:szCs w:val="36"/>
          <w:lang w:val="uk-UA"/>
        </w:rPr>
        <w:t>»</w:t>
      </w:r>
    </w:p>
    <w:p w:rsidR="00E43280" w:rsidRDefault="00E43280" w:rsidP="00FC02D1">
      <w:pPr>
        <w:shd w:val="clear" w:color="auto" w:fill="FFFFFF"/>
        <w:tabs>
          <w:tab w:val="left" w:pos="3514"/>
        </w:tabs>
        <w:ind w:left="284" w:right="283" w:firstLine="567"/>
        <w:jc w:val="center"/>
        <w:rPr>
          <w:rFonts w:ascii="GOST type A" w:hAnsi="GOST type A"/>
          <w:bCs/>
          <w:i/>
          <w:color w:val="000000"/>
          <w:sz w:val="32"/>
          <w:szCs w:val="32"/>
          <w:lang w:val="uk-UA"/>
        </w:rPr>
      </w:pPr>
    </w:p>
    <w:p w:rsidR="00007DB8" w:rsidRPr="00965D1A" w:rsidRDefault="00007DB8" w:rsidP="00FC02D1">
      <w:pPr>
        <w:shd w:val="clear" w:color="auto" w:fill="FFFFFF"/>
        <w:tabs>
          <w:tab w:val="left" w:pos="3514"/>
        </w:tabs>
        <w:ind w:left="284" w:right="283" w:firstLine="567"/>
        <w:jc w:val="center"/>
        <w:rPr>
          <w:rFonts w:ascii="GOST type A" w:hAnsi="GOST type A"/>
          <w:bCs/>
          <w:i/>
          <w:color w:val="000000"/>
          <w:sz w:val="32"/>
          <w:szCs w:val="32"/>
          <w:lang w:val="uk-UA"/>
        </w:rPr>
      </w:pPr>
    </w:p>
    <w:p w:rsidR="006750CB" w:rsidRPr="00965D1A" w:rsidRDefault="006750CB" w:rsidP="00FC02D1">
      <w:pPr>
        <w:shd w:val="clear" w:color="auto" w:fill="FFFFFF"/>
        <w:ind w:left="284" w:right="283" w:firstLine="567"/>
        <w:rPr>
          <w:rFonts w:ascii="GOST type A" w:hAnsi="GOST type A"/>
          <w:bCs/>
          <w:i/>
          <w:color w:val="000000"/>
          <w:sz w:val="32"/>
          <w:szCs w:val="32"/>
          <w:lang w:val="uk-UA"/>
        </w:rPr>
      </w:pPr>
    </w:p>
    <w:tbl>
      <w:tblPr>
        <w:tblW w:w="7948" w:type="dxa"/>
        <w:tblInd w:w="1800" w:type="dxa"/>
        <w:tblLook w:val="04A0" w:firstRow="1" w:lastRow="0" w:firstColumn="1" w:lastColumn="0" w:noHBand="0" w:noVBand="1"/>
      </w:tblPr>
      <w:tblGrid>
        <w:gridCol w:w="1994"/>
        <w:gridCol w:w="850"/>
        <w:gridCol w:w="5104"/>
      </w:tblGrid>
      <w:tr w:rsidR="006750CB" w:rsidRPr="00965D1A" w:rsidTr="008349E8">
        <w:tc>
          <w:tcPr>
            <w:tcW w:w="1994" w:type="dxa"/>
          </w:tcPr>
          <w:p w:rsidR="006750CB" w:rsidRPr="00965D1A" w:rsidRDefault="006750CB" w:rsidP="00FC02D1">
            <w:pPr>
              <w:ind w:left="284" w:right="283" w:firstLine="567"/>
              <w:rPr>
                <w:rFonts w:ascii="GOST type A" w:hAnsi="GOST type A"/>
                <w:bCs/>
                <w:i/>
                <w:color w:val="000000"/>
                <w:sz w:val="32"/>
                <w:szCs w:val="32"/>
                <w:lang w:val="uk-UA"/>
              </w:rPr>
            </w:pPr>
          </w:p>
        </w:tc>
        <w:tc>
          <w:tcPr>
            <w:tcW w:w="5954" w:type="dxa"/>
            <w:gridSpan w:val="2"/>
          </w:tcPr>
          <w:p w:rsidR="006750CB" w:rsidRPr="00965D1A" w:rsidRDefault="006750CB" w:rsidP="008349E8">
            <w:pPr>
              <w:shd w:val="clear" w:color="auto" w:fill="FFFFFF"/>
              <w:spacing w:line="360" w:lineRule="auto"/>
              <w:ind w:left="742" w:right="283"/>
              <w:rPr>
                <w:rFonts w:ascii="GOST type A" w:hAnsi="GOST type A"/>
                <w:b/>
                <w:bCs/>
                <w:i/>
                <w:color w:val="000000"/>
                <w:sz w:val="28"/>
                <w:szCs w:val="32"/>
                <w:lang w:val="uk-UA"/>
              </w:rPr>
            </w:pPr>
            <w:r w:rsidRPr="00965D1A">
              <w:rPr>
                <w:rFonts w:ascii="GOST type A" w:hAnsi="GOST type A"/>
                <w:bCs/>
                <w:i/>
                <w:color w:val="000000"/>
                <w:sz w:val="28"/>
                <w:szCs w:val="32"/>
                <w:lang w:val="uk-UA"/>
              </w:rPr>
              <w:t>Виконав</w:t>
            </w:r>
            <w:r w:rsidRPr="00965D1A">
              <w:rPr>
                <w:rFonts w:ascii="GOST type A" w:hAnsi="GOST type A"/>
                <w:b/>
                <w:bCs/>
                <w:i/>
                <w:color w:val="000000"/>
                <w:sz w:val="28"/>
                <w:szCs w:val="32"/>
                <w:lang w:val="uk-UA"/>
              </w:rPr>
              <w:t xml:space="preserve">      </w:t>
            </w:r>
            <w:r w:rsidR="006D0CC3" w:rsidRPr="00965D1A">
              <w:rPr>
                <w:rFonts w:ascii="GOST type A" w:hAnsi="GOST type A"/>
                <w:bCs/>
                <w:i/>
                <w:color w:val="000000"/>
                <w:sz w:val="28"/>
                <w:szCs w:val="32"/>
                <w:lang w:val="uk-UA"/>
              </w:rPr>
              <w:t>Куцовол Віктор Вікторович</w:t>
            </w:r>
          </w:p>
        </w:tc>
      </w:tr>
      <w:tr w:rsidR="006750CB" w:rsidRPr="00965D1A" w:rsidTr="008349E8">
        <w:tc>
          <w:tcPr>
            <w:tcW w:w="1994" w:type="dxa"/>
          </w:tcPr>
          <w:p w:rsidR="006750CB" w:rsidRPr="00965D1A" w:rsidRDefault="006750CB" w:rsidP="00FC02D1">
            <w:pPr>
              <w:ind w:left="284" w:right="283" w:firstLine="567"/>
              <w:rPr>
                <w:rFonts w:ascii="GOST type A" w:hAnsi="GOST type A"/>
                <w:bCs/>
                <w:i/>
                <w:color w:val="000000"/>
                <w:sz w:val="32"/>
                <w:szCs w:val="32"/>
                <w:lang w:val="uk-UA"/>
              </w:rPr>
            </w:pPr>
          </w:p>
        </w:tc>
        <w:tc>
          <w:tcPr>
            <w:tcW w:w="5954" w:type="dxa"/>
            <w:gridSpan w:val="2"/>
          </w:tcPr>
          <w:p w:rsidR="006750CB" w:rsidRPr="00965D1A" w:rsidRDefault="006750CB" w:rsidP="008349E8">
            <w:pPr>
              <w:shd w:val="clear" w:color="auto" w:fill="FFFFFF"/>
              <w:spacing w:line="360" w:lineRule="auto"/>
              <w:ind w:left="742" w:right="283"/>
              <w:rPr>
                <w:rFonts w:ascii="GOST type A" w:hAnsi="GOST type A"/>
                <w:bCs/>
                <w:i/>
                <w:color w:val="000000"/>
                <w:sz w:val="28"/>
                <w:szCs w:val="32"/>
                <w:lang w:val="uk-UA"/>
              </w:rPr>
            </w:pPr>
            <w:r w:rsidRPr="00965D1A">
              <w:rPr>
                <w:rFonts w:ascii="GOST type A" w:hAnsi="GOST type A"/>
                <w:bCs/>
                <w:i/>
                <w:color w:val="000000"/>
                <w:sz w:val="28"/>
                <w:szCs w:val="32"/>
                <w:lang w:val="uk-UA"/>
              </w:rPr>
              <w:t>Факультет</w:t>
            </w:r>
            <w:r w:rsidRPr="00965D1A">
              <w:rPr>
                <w:rFonts w:ascii="GOST type A" w:hAnsi="GOST type A"/>
                <w:b/>
                <w:bCs/>
                <w:i/>
                <w:color w:val="000000"/>
                <w:sz w:val="28"/>
                <w:szCs w:val="32"/>
                <w:lang w:val="uk-UA"/>
              </w:rPr>
              <w:t xml:space="preserve">  </w:t>
            </w:r>
            <w:r w:rsidRPr="00965D1A">
              <w:rPr>
                <w:rFonts w:ascii="GOST type A" w:hAnsi="GOST type A"/>
                <w:bCs/>
                <w:i/>
                <w:color w:val="000000"/>
                <w:sz w:val="28"/>
                <w:szCs w:val="32"/>
                <w:lang w:val="uk-UA"/>
              </w:rPr>
              <w:t xml:space="preserve">   ІОТ</w:t>
            </w:r>
          </w:p>
        </w:tc>
      </w:tr>
      <w:tr w:rsidR="006750CB" w:rsidRPr="00965D1A" w:rsidTr="008349E8">
        <w:tc>
          <w:tcPr>
            <w:tcW w:w="1994" w:type="dxa"/>
          </w:tcPr>
          <w:p w:rsidR="006750CB" w:rsidRPr="00965D1A" w:rsidRDefault="006750CB" w:rsidP="00FC02D1">
            <w:pPr>
              <w:ind w:left="284" w:right="283" w:firstLine="567"/>
              <w:rPr>
                <w:rFonts w:ascii="GOST type A" w:hAnsi="GOST type A"/>
                <w:bCs/>
                <w:i/>
                <w:color w:val="000000"/>
                <w:sz w:val="32"/>
                <w:szCs w:val="32"/>
                <w:lang w:val="uk-UA"/>
              </w:rPr>
            </w:pPr>
          </w:p>
        </w:tc>
        <w:tc>
          <w:tcPr>
            <w:tcW w:w="5954" w:type="dxa"/>
            <w:gridSpan w:val="2"/>
          </w:tcPr>
          <w:p w:rsidR="006750CB" w:rsidRPr="00965D1A" w:rsidRDefault="004F5C3C" w:rsidP="008349E8">
            <w:pPr>
              <w:shd w:val="clear" w:color="auto" w:fill="FFFFFF"/>
              <w:spacing w:line="360" w:lineRule="auto"/>
              <w:ind w:left="742" w:right="283"/>
              <w:rPr>
                <w:rFonts w:ascii="GOST type A" w:hAnsi="GOST type A"/>
                <w:bCs/>
                <w:i/>
                <w:color w:val="000000"/>
                <w:sz w:val="28"/>
                <w:szCs w:val="32"/>
                <w:lang w:val="uk-UA"/>
              </w:rPr>
            </w:pPr>
            <w:r>
              <w:rPr>
                <w:rFonts w:ascii="GOST type A" w:hAnsi="GOST type A"/>
                <w:bCs/>
                <w:i/>
                <w:color w:val="000000"/>
                <w:sz w:val="28"/>
                <w:szCs w:val="32"/>
                <w:lang w:val="uk-UA"/>
              </w:rPr>
              <w:t>Група       ІО-82</w:t>
            </w:r>
            <w:r w:rsidR="006750CB" w:rsidRPr="00965D1A">
              <w:rPr>
                <w:rFonts w:ascii="GOST type A" w:hAnsi="GOST type A"/>
                <w:bCs/>
                <w:i/>
                <w:color w:val="000000"/>
                <w:sz w:val="28"/>
                <w:szCs w:val="32"/>
                <w:lang w:val="uk-UA"/>
              </w:rPr>
              <w:t xml:space="preserve">  </w:t>
            </w:r>
            <w:r w:rsidR="006750CB" w:rsidRPr="00965D1A">
              <w:rPr>
                <w:rFonts w:ascii="GOST type A" w:hAnsi="GOST type A"/>
                <w:bCs/>
                <w:i/>
                <w:color w:val="000000"/>
                <w:sz w:val="28"/>
                <w:szCs w:val="32"/>
                <w:lang w:val="uk-UA"/>
              </w:rPr>
              <w:br/>
              <w:t>Залікова книжка  №  821</w:t>
            </w:r>
            <w:r w:rsidR="006D0CC3" w:rsidRPr="00965D1A">
              <w:rPr>
                <w:rFonts w:ascii="GOST type A" w:hAnsi="GOST type A"/>
                <w:bCs/>
                <w:i/>
                <w:color w:val="000000"/>
                <w:sz w:val="28"/>
                <w:szCs w:val="32"/>
                <w:lang w:val="uk-UA"/>
              </w:rPr>
              <w:t>3</w:t>
            </w:r>
          </w:p>
        </w:tc>
      </w:tr>
      <w:tr w:rsidR="006750CB" w:rsidRPr="00965D1A" w:rsidTr="008349E8">
        <w:tc>
          <w:tcPr>
            <w:tcW w:w="2844" w:type="dxa"/>
            <w:gridSpan w:val="2"/>
          </w:tcPr>
          <w:p w:rsidR="006750CB" w:rsidRPr="00965D1A" w:rsidRDefault="006750CB" w:rsidP="00FC02D1">
            <w:pPr>
              <w:ind w:left="284" w:right="283" w:firstLine="567"/>
              <w:rPr>
                <w:rFonts w:ascii="GOST type A" w:hAnsi="GOST type A"/>
                <w:bCs/>
                <w:i/>
                <w:color w:val="000000"/>
                <w:sz w:val="32"/>
                <w:szCs w:val="32"/>
                <w:lang w:val="uk-UA"/>
              </w:rPr>
            </w:pPr>
          </w:p>
        </w:tc>
        <w:tc>
          <w:tcPr>
            <w:tcW w:w="5103" w:type="dxa"/>
          </w:tcPr>
          <w:p w:rsidR="006750CB" w:rsidRPr="00965D1A" w:rsidRDefault="006750CB" w:rsidP="00FC02D1">
            <w:pPr>
              <w:shd w:val="clear" w:color="auto" w:fill="FFFFFF"/>
              <w:spacing w:line="360" w:lineRule="auto"/>
              <w:ind w:left="284" w:right="283" w:firstLine="567"/>
              <w:rPr>
                <w:rFonts w:ascii="GOST type A" w:hAnsi="GOST type A"/>
                <w:bCs/>
                <w:i/>
                <w:color w:val="000000"/>
                <w:sz w:val="30"/>
                <w:szCs w:val="32"/>
                <w:lang w:val="uk-UA"/>
              </w:rPr>
            </w:pPr>
          </w:p>
        </w:tc>
      </w:tr>
    </w:tbl>
    <w:p w:rsidR="00E43280" w:rsidRPr="00A36F5B" w:rsidRDefault="00E43280" w:rsidP="00FC02D1">
      <w:pPr>
        <w:shd w:val="clear" w:color="auto" w:fill="FFFFFF"/>
        <w:ind w:left="284" w:right="283" w:firstLine="567"/>
        <w:rPr>
          <w:rFonts w:ascii="GOST type A" w:hAnsi="GOST type A"/>
          <w:bCs/>
          <w:i/>
          <w:color w:val="000000"/>
          <w:sz w:val="32"/>
          <w:szCs w:val="32"/>
        </w:rPr>
      </w:pPr>
    </w:p>
    <w:p w:rsidR="00E43280" w:rsidRPr="00965D1A" w:rsidRDefault="006750CB" w:rsidP="00FC02D1">
      <w:pPr>
        <w:shd w:val="clear" w:color="auto" w:fill="FFFFFF"/>
        <w:ind w:left="284" w:right="283" w:firstLine="567"/>
        <w:rPr>
          <w:rFonts w:ascii="GOST type A" w:hAnsi="GOST type A"/>
          <w:bCs/>
          <w:i/>
          <w:color w:val="000000"/>
          <w:sz w:val="32"/>
          <w:szCs w:val="32"/>
          <w:lang w:val="uk-UA"/>
        </w:rPr>
      </w:pPr>
      <w:r w:rsidRPr="00965D1A">
        <w:rPr>
          <w:rFonts w:ascii="GOST type A" w:hAnsi="GOST type A"/>
          <w:bCs/>
          <w:i/>
          <w:color w:val="000000"/>
          <w:sz w:val="32"/>
          <w:szCs w:val="32"/>
          <w:lang w:val="uk-UA"/>
        </w:rPr>
        <w:t xml:space="preserve">                      </w:t>
      </w:r>
    </w:p>
    <w:p w:rsidR="00E43280" w:rsidRPr="00965D1A" w:rsidRDefault="00E43280" w:rsidP="00FC02D1">
      <w:pPr>
        <w:shd w:val="clear" w:color="auto" w:fill="FFFFFF"/>
        <w:ind w:left="284" w:right="283" w:firstLine="567"/>
        <w:rPr>
          <w:rFonts w:ascii="GOST type A" w:hAnsi="GOST type A"/>
          <w:bCs/>
          <w:i/>
          <w:color w:val="000000"/>
          <w:sz w:val="32"/>
          <w:szCs w:val="32"/>
          <w:lang w:val="uk-UA"/>
        </w:rPr>
      </w:pPr>
    </w:p>
    <w:p w:rsidR="00E43280" w:rsidRPr="00965D1A" w:rsidRDefault="00E43280" w:rsidP="00FC02D1">
      <w:pPr>
        <w:shd w:val="clear" w:color="auto" w:fill="FFFFFF"/>
        <w:ind w:left="284" w:right="283" w:firstLine="567"/>
        <w:jc w:val="right"/>
        <w:rPr>
          <w:rFonts w:ascii="GOST type A" w:hAnsi="GOST type A"/>
          <w:b/>
          <w:bCs/>
          <w:i/>
          <w:color w:val="000000"/>
          <w:sz w:val="28"/>
          <w:szCs w:val="32"/>
          <w:lang w:val="uk-UA"/>
        </w:rPr>
      </w:pPr>
      <w:r w:rsidRPr="00965D1A">
        <w:rPr>
          <w:rFonts w:ascii="GOST type A" w:hAnsi="GOST type A"/>
          <w:b/>
          <w:bCs/>
          <w:i/>
          <w:color w:val="000000"/>
          <w:sz w:val="28"/>
          <w:szCs w:val="32"/>
          <w:lang w:val="uk-UA"/>
        </w:rPr>
        <w:t>Допущен</w:t>
      </w:r>
      <w:r w:rsidR="00CF088F" w:rsidRPr="00965D1A">
        <w:rPr>
          <w:rFonts w:ascii="GOST type A" w:hAnsi="GOST type A"/>
          <w:b/>
          <w:bCs/>
          <w:i/>
          <w:color w:val="000000"/>
          <w:sz w:val="28"/>
          <w:szCs w:val="32"/>
          <w:lang w:val="uk-UA"/>
        </w:rPr>
        <w:t>а</w:t>
      </w:r>
      <w:r w:rsidRPr="00965D1A">
        <w:rPr>
          <w:rFonts w:ascii="GOST type A" w:hAnsi="GOST type A"/>
          <w:b/>
          <w:bCs/>
          <w:i/>
          <w:color w:val="000000"/>
          <w:sz w:val="28"/>
          <w:szCs w:val="32"/>
          <w:lang w:val="uk-UA"/>
        </w:rPr>
        <w:t xml:space="preserve"> до захисту__________________</w:t>
      </w:r>
    </w:p>
    <w:p w:rsidR="00E43280" w:rsidRPr="00965D1A" w:rsidRDefault="00E43280" w:rsidP="00FC02D1">
      <w:pPr>
        <w:shd w:val="clear" w:color="auto" w:fill="FFFFFF"/>
        <w:ind w:left="284" w:right="283" w:firstLine="567"/>
        <w:rPr>
          <w:rFonts w:ascii="GOST type A" w:hAnsi="GOST type A"/>
          <w:bCs/>
          <w:i/>
          <w:color w:val="000000"/>
          <w:sz w:val="28"/>
          <w:szCs w:val="32"/>
          <w:lang w:val="uk-UA"/>
        </w:rPr>
      </w:pPr>
    </w:p>
    <w:p w:rsidR="00E43280" w:rsidRPr="00965D1A" w:rsidRDefault="00E43280" w:rsidP="00FC02D1">
      <w:pPr>
        <w:shd w:val="clear" w:color="auto" w:fill="FFFFFF"/>
        <w:ind w:left="284" w:right="283" w:firstLine="567"/>
        <w:jc w:val="right"/>
        <w:rPr>
          <w:rFonts w:ascii="GOST type A" w:hAnsi="GOST type A"/>
          <w:bCs/>
          <w:i/>
          <w:color w:val="000000"/>
          <w:sz w:val="28"/>
          <w:szCs w:val="32"/>
          <w:lang w:val="uk-UA"/>
        </w:rPr>
      </w:pPr>
      <w:r w:rsidRPr="00965D1A">
        <w:rPr>
          <w:rFonts w:ascii="GOST type A" w:hAnsi="GOST type A"/>
          <w:b/>
          <w:bCs/>
          <w:i/>
          <w:color w:val="000000"/>
          <w:sz w:val="28"/>
          <w:szCs w:val="32"/>
          <w:lang w:val="uk-UA"/>
        </w:rPr>
        <w:t>Номер технічного завдання</w:t>
      </w:r>
      <w:r w:rsidR="00CF088F" w:rsidRPr="00965D1A">
        <w:rPr>
          <w:rFonts w:ascii="GOST type A" w:hAnsi="GOST type A"/>
          <w:bCs/>
          <w:i/>
          <w:color w:val="000000"/>
          <w:sz w:val="28"/>
          <w:szCs w:val="32"/>
          <w:lang w:val="uk-UA"/>
        </w:rPr>
        <w:t xml:space="preserve"> </w:t>
      </w:r>
      <w:r w:rsidR="000B4974" w:rsidRPr="00965D1A">
        <w:rPr>
          <w:rFonts w:ascii="GOST type A" w:hAnsi="GOST type A"/>
          <w:bCs/>
          <w:i/>
          <w:color w:val="000000"/>
          <w:sz w:val="28"/>
          <w:szCs w:val="32"/>
          <w:lang w:val="uk-UA"/>
        </w:rPr>
        <w:t>-</w:t>
      </w:r>
      <w:r w:rsidRPr="00965D1A">
        <w:rPr>
          <w:rFonts w:ascii="GOST type A" w:hAnsi="GOST type A"/>
          <w:bCs/>
          <w:i/>
          <w:color w:val="000000"/>
          <w:sz w:val="28"/>
          <w:szCs w:val="32"/>
          <w:lang w:val="uk-UA"/>
        </w:rPr>
        <w:t xml:space="preserve"> </w:t>
      </w:r>
      <w:r w:rsidR="006750CB" w:rsidRPr="00965D1A">
        <w:rPr>
          <w:rFonts w:ascii="GOST type A" w:hAnsi="GOST type A"/>
          <w:bCs/>
          <w:i/>
          <w:color w:val="000000"/>
          <w:sz w:val="28"/>
          <w:szCs w:val="32"/>
          <w:lang w:val="uk-UA"/>
        </w:rPr>
        <w:t>100000000</w:t>
      </w:r>
      <w:r w:rsidR="00787438" w:rsidRPr="00965D1A">
        <w:rPr>
          <w:rFonts w:ascii="GOST type A" w:hAnsi="GOST type A"/>
          <w:bCs/>
          <w:i/>
          <w:color w:val="000000"/>
          <w:sz w:val="28"/>
          <w:szCs w:val="32"/>
          <w:lang w:val="uk-UA"/>
        </w:rPr>
        <w:t>10101</w:t>
      </w:r>
    </w:p>
    <w:p w:rsidR="00E43280" w:rsidRPr="00965D1A" w:rsidRDefault="00E43280" w:rsidP="00FC02D1">
      <w:pPr>
        <w:ind w:left="284" w:right="283" w:firstLine="567"/>
        <w:rPr>
          <w:rFonts w:ascii="GOST type A" w:hAnsi="GOST type A"/>
          <w:bCs/>
          <w:i/>
          <w:color w:val="000000"/>
          <w:sz w:val="32"/>
          <w:szCs w:val="32"/>
          <w:lang w:val="uk-UA"/>
        </w:rPr>
      </w:pPr>
    </w:p>
    <w:p w:rsidR="00E43280" w:rsidRPr="00965D1A" w:rsidRDefault="00E43280" w:rsidP="00FC02D1">
      <w:pPr>
        <w:ind w:left="284" w:right="283" w:firstLine="567"/>
        <w:rPr>
          <w:rFonts w:ascii="GOST type A" w:hAnsi="GOST type A"/>
          <w:bCs/>
          <w:i/>
          <w:color w:val="000000"/>
          <w:sz w:val="32"/>
          <w:szCs w:val="32"/>
          <w:lang w:val="uk-UA"/>
        </w:rPr>
      </w:pPr>
    </w:p>
    <w:p w:rsidR="00E43280" w:rsidRPr="00965D1A" w:rsidRDefault="00E43280" w:rsidP="00FC02D1">
      <w:pPr>
        <w:ind w:left="284" w:right="283" w:firstLine="567"/>
        <w:jc w:val="right"/>
        <w:rPr>
          <w:rFonts w:ascii="GOST type A" w:hAnsi="GOST type A"/>
          <w:bCs/>
          <w:i/>
          <w:color w:val="000000"/>
          <w:sz w:val="28"/>
          <w:lang w:val="uk-UA"/>
        </w:rPr>
      </w:pPr>
    </w:p>
    <w:p w:rsidR="00E43280" w:rsidRPr="00965D1A" w:rsidRDefault="00CF088F" w:rsidP="00FC02D1">
      <w:pPr>
        <w:ind w:left="284" w:right="283" w:firstLine="567"/>
        <w:jc w:val="center"/>
        <w:rPr>
          <w:rFonts w:ascii="GOST type A" w:hAnsi="GOST type A"/>
          <w:bCs/>
          <w:i/>
          <w:color w:val="000000"/>
          <w:sz w:val="28"/>
          <w:lang w:val="uk-UA"/>
        </w:rPr>
      </w:pPr>
      <w:r w:rsidRPr="00965D1A">
        <w:rPr>
          <w:rFonts w:ascii="GOST type A" w:hAnsi="GOST type A"/>
          <w:bCs/>
          <w:i/>
          <w:color w:val="000000"/>
          <w:sz w:val="28"/>
          <w:lang w:val="uk-UA"/>
        </w:rPr>
        <w:t xml:space="preserve">                                                                         </w:t>
      </w:r>
      <w:r w:rsidR="006D0CC3" w:rsidRPr="00965D1A">
        <w:rPr>
          <w:rFonts w:ascii="GOST type A" w:hAnsi="GOST type A"/>
          <w:bCs/>
          <w:i/>
          <w:color w:val="000000"/>
          <w:sz w:val="28"/>
          <w:lang w:val="uk-UA"/>
        </w:rPr>
        <w:t xml:space="preserve"> </w:t>
      </w:r>
      <w:r w:rsidRPr="00965D1A">
        <w:rPr>
          <w:rFonts w:ascii="GOST type A" w:hAnsi="GOST type A"/>
          <w:bCs/>
          <w:i/>
          <w:color w:val="000000"/>
          <w:sz w:val="28"/>
          <w:lang w:val="uk-UA"/>
        </w:rPr>
        <w:t xml:space="preserve"> </w:t>
      </w:r>
      <w:r w:rsidR="00E43280" w:rsidRPr="00965D1A">
        <w:rPr>
          <w:rFonts w:ascii="GOST type A" w:hAnsi="GOST type A"/>
          <w:bCs/>
          <w:i/>
          <w:color w:val="000000"/>
          <w:sz w:val="28"/>
          <w:lang w:val="uk-UA"/>
        </w:rPr>
        <w:t>_______________________</w:t>
      </w:r>
    </w:p>
    <w:p w:rsidR="00E43280" w:rsidRPr="00965D1A" w:rsidRDefault="00E43280" w:rsidP="00FC02D1">
      <w:pPr>
        <w:ind w:left="284" w:right="283" w:firstLine="567"/>
        <w:jc w:val="center"/>
        <w:rPr>
          <w:rFonts w:ascii="GOST type A" w:hAnsi="GOST type A"/>
          <w:bCs/>
          <w:i/>
          <w:color w:val="000000"/>
          <w:sz w:val="24"/>
          <w:szCs w:val="24"/>
          <w:lang w:val="uk-UA"/>
        </w:rPr>
      </w:pPr>
      <w:r w:rsidRPr="00965D1A">
        <w:rPr>
          <w:rFonts w:ascii="GOST type A" w:hAnsi="GOST type A"/>
          <w:bCs/>
          <w:i/>
          <w:color w:val="000000"/>
          <w:sz w:val="24"/>
          <w:szCs w:val="24"/>
          <w:lang w:val="uk-UA"/>
        </w:rPr>
        <w:t>(підпис керівника)</w:t>
      </w:r>
    </w:p>
    <w:p w:rsidR="00E43280" w:rsidRPr="00965D1A" w:rsidRDefault="00E43280" w:rsidP="00FC02D1">
      <w:pPr>
        <w:ind w:left="284" w:right="283" w:firstLine="567"/>
        <w:rPr>
          <w:rFonts w:ascii="GOST type A" w:hAnsi="GOST type A"/>
          <w:bCs/>
          <w:i/>
          <w:color w:val="000000"/>
          <w:sz w:val="28"/>
          <w:lang w:val="uk-UA"/>
        </w:rPr>
      </w:pPr>
    </w:p>
    <w:p w:rsidR="00E43280" w:rsidRPr="00965D1A" w:rsidRDefault="00E43280" w:rsidP="00FC02D1">
      <w:pPr>
        <w:ind w:left="284" w:right="283" w:firstLine="567"/>
        <w:rPr>
          <w:rFonts w:ascii="GOST type A" w:hAnsi="GOST type A"/>
          <w:bCs/>
          <w:i/>
          <w:color w:val="000000"/>
          <w:sz w:val="16"/>
          <w:lang w:val="uk-UA"/>
        </w:rPr>
      </w:pPr>
    </w:p>
    <w:p w:rsidR="00E43280" w:rsidRPr="00A36F5B" w:rsidRDefault="00E43280" w:rsidP="00FC02D1">
      <w:pPr>
        <w:ind w:left="284" w:right="283" w:firstLine="567"/>
        <w:rPr>
          <w:rFonts w:ascii="GOST type A" w:hAnsi="GOST type A"/>
          <w:bCs/>
          <w:i/>
          <w:color w:val="000000"/>
          <w:sz w:val="16"/>
        </w:rPr>
      </w:pPr>
    </w:p>
    <w:p w:rsidR="00E43280" w:rsidRPr="00965D1A" w:rsidRDefault="00E43280" w:rsidP="00FC02D1">
      <w:pPr>
        <w:ind w:left="284" w:right="283" w:firstLine="567"/>
        <w:rPr>
          <w:rFonts w:ascii="GOST type A" w:hAnsi="GOST type A"/>
          <w:bCs/>
          <w:i/>
          <w:color w:val="000000"/>
          <w:sz w:val="28"/>
          <w:lang w:val="uk-UA"/>
        </w:rPr>
      </w:pPr>
    </w:p>
    <w:p w:rsidR="00CF088F" w:rsidRPr="00965D1A" w:rsidRDefault="00CF088F" w:rsidP="00FC02D1">
      <w:pPr>
        <w:ind w:left="284" w:right="283" w:firstLine="567"/>
        <w:rPr>
          <w:rFonts w:ascii="GOST type A" w:hAnsi="GOST type A"/>
          <w:bCs/>
          <w:i/>
          <w:color w:val="000000"/>
          <w:sz w:val="28"/>
          <w:lang w:val="uk-UA"/>
        </w:rPr>
      </w:pPr>
    </w:p>
    <w:p w:rsidR="00A90A16" w:rsidRPr="00965D1A" w:rsidRDefault="00E43280" w:rsidP="00FC02D1">
      <w:pPr>
        <w:ind w:left="284" w:right="283" w:firstLine="567"/>
        <w:jc w:val="center"/>
        <w:rPr>
          <w:rFonts w:ascii="GOST type A" w:hAnsi="GOST type A"/>
          <w:b/>
          <w:bCs/>
          <w:i/>
          <w:color w:val="000000"/>
          <w:sz w:val="28"/>
          <w:szCs w:val="32"/>
          <w:lang w:val="uk-UA"/>
        </w:rPr>
      </w:pPr>
      <w:r w:rsidRPr="00965D1A">
        <w:rPr>
          <w:rFonts w:ascii="GOST type A" w:hAnsi="GOST type A"/>
          <w:b/>
          <w:bCs/>
          <w:i/>
          <w:color w:val="000000"/>
          <w:sz w:val="28"/>
          <w:szCs w:val="32"/>
          <w:lang w:val="uk-UA"/>
        </w:rPr>
        <w:t>Київ</w:t>
      </w:r>
      <w:r w:rsidR="002F6314" w:rsidRPr="00965D1A">
        <w:rPr>
          <w:rFonts w:ascii="GOST type A" w:hAnsi="GOST type A"/>
          <w:b/>
          <w:bCs/>
          <w:i/>
          <w:color w:val="000000"/>
          <w:sz w:val="28"/>
          <w:szCs w:val="32"/>
          <w:lang w:val="uk-UA"/>
        </w:rPr>
        <w:t xml:space="preserve"> </w:t>
      </w:r>
      <w:r w:rsidRPr="00965D1A">
        <w:rPr>
          <w:rFonts w:ascii="GOST type A" w:hAnsi="GOST type A"/>
          <w:b/>
          <w:bCs/>
          <w:i/>
          <w:color w:val="000000"/>
          <w:sz w:val="28"/>
          <w:szCs w:val="32"/>
          <w:lang w:val="uk-UA"/>
        </w:rPr>
        <w:t xml:space="preserve"> </w:t>
      </w:r>
      <w:r w:rsidR="000B4974" w:rsidRPr="00965D1A">
        <w:rPr>
          <w:rFonts w:ascii="GOST type A" w:hAnsi="GOST type A"/>
          <w:b/>
          <w:bCs/>
          <w:i/>
          <w:color w:val="000000"/>
          <w:sz w:val="28"/>
          <w:szCs w:val="32"/>
          <w:lang w:val="uk-UA"/>
        </w:rPr>
        <w:t>-</w:t>
      </w:r>
      <w:r w:rsidR="002F6314" w:rsidRPr="00965D1A">
        <w:rPr>
          <w:rFonts w:ascii="GOST type A" w:hAnsi="GOST type A"/>
          <w:b/>
          <w:bCs/>
          <w:i/>
          <w:color w:val="000000"/>
          <w:sz w:val="28"/>
          <w:szCs w:val="32"/>
          <w:lang w:val="uk-UA"/>
        </w:rPr>
        <w:t xml:space="preserve"> </w:t>
      </w:r>
      <w:r w:rsidR="009401EB" w:rsidRPr="00965D1A">
        <w:rPr>
          <w:rFonts w:ascii="GOST type A" w:hAnsi="GOST type A"/>
          <w:b/>
          <w:bCs/>
          <w:i/>
          <w:color w:val="000000"/>
          <w:sz w:val="28"/>
          <w:szCs w:val="32"/>
          <w:lang w:val="uk-UA"/>
        </w:rPr>
        <w:t>20</w:t>
      </w:r>
      <w:r w:rsidR="00EE6D89" w:rsidRPr="00965D1A">
        <w:rPr>
          <w:rFonts w:ascii="GOST type A" w:hAnsi="GOST type A"/>
          <w:b/>
          <w:bCs/>
          <w:i/>
          <w:color w:val="000000"/>
          <w:sz w:val="28"/>
          <w:szCs w:val="32"/>
          <w:lang w:val="uk-UA"/>
        </w:rPr>
        <w:t>10</w:t>
      </w:r>
      <w:r w:rsidR="00CF088F" w:rsidRPr="00965D1A">
        <w:rPr>
          <w:rFonts w:ascii="GOST type A" w:hAnsi="GOST type A"/>
          <w:b/>
          <w:bCs/>
          <w:i/>
          <w:color w:val="000000"/>
          <w:sz w:val="28"/>
          <w:szCs w:val="32"/>
          <w:lang w:val="uk-UA"/>
        </w:rPr>
        <w:t>р.</w:t>
      </w:r>
    </w:p>
    <w:p w:rsidR="00A90A16" w:rsidRPr="00965D1A" w:rsidRDefault="00A90A16" w:rsidP="00FC02D1">
      <w:pPr>
        <w:ind w:left="284" w:right="283" w:firstLine="567"/>
        <w:jc w:val="center"/>
        <w:rPr>
          <w:rFonts w:ascii="GOST type A" w:hAnsi="GOST type A"/>
          <w:bCs/>
          <w:i/>
          <w:sz w:val="32"/>
          <w:lang w:val="uk-UA"/>
        </w:rPr>
      </w:pPr>
    </w:p>
    <w:p w:rsidR="00A90A16" w:rsidRPr="00965D1A" w:rsidRDefault="00A90A16" w:rsidP="00FC02D1">
      <w:pPr>
        <w:ind w:left="284" w:right="283" w:firstLine="567"/>
        <w:jc w:val="center"/>
        <w:rPr>
          <w:rFonts w:ascii="GOST type A" w:hAnsi="GOST type A"/>
          <w:bCs/>
          <w:i/>
          <w:sz w:val="32"/>
          <w:lang w:val="uk-UA"/>
        </w:rPr>
      </w:pPr>
    </w:p>
    <w:p w:rsidR="00A90A16" w:rsidRPr="00965D1A" w:rsidRDefault="00A90A16" w:rsidP="00FC02D1">
      <w:pPr>
        <w:ind w:left="284" w:right="283" w:firstLine="567"/>
        <w:jc w:val="center"/>
        <w:rPr>
          <w:rFonts w:ascii="GOST type A" w:hAnsi="GOST type A"/>
          <w:bCs/>
          <w:i/>
          <w:sz w:val="32"/>
          <w:lang w:val="uk-UA"/>
        </w:rPr>
      </w:pPr>
    </w:p>
    <w:p w:rsidR="00A90A16" w:rsidRPr="00965D1A" w:rsidRDefault="00A90A16" w:rsidP="00FC02D1">
      <w:pPr>
        <w:ind w:left="284" w:right="283" w:firstLine="567"/>
        <w:jc w:val="center"/>
        <w:rPr>
          <w:rFonts w:ascii="GOST type A" w:hAnsi="GOST type A"/>
          <w:bCs/>
          <w:i/>
          <w:sz w:val="32"/>
          <w:lang w:val="uk-UA"/>
        </w:rPr>
      </w:pPr>
    </w:p>
    <w:p w:rsidR="00A90A16" w:rsidRPr="00965D1A" w:rsidRDefault="00A90A16" w:rsidP="00FC02D1">
      <w:pPr>
        <w:ind w:left="284" w:right="283" w:firstLine="567"/>
        <w:jc w:val="center"/>
        <w:rPr>
          <w:rFonts w:ascii="GOST type A" w:hAnsi="GOST type A"/>
          <w:bCs/>
          <w:i/>
          <w:sz w:val="32"/>
          <w:lang w:val="uk-UA"/>
        </w:rPr>
      </w:pPr>
    </w:p>
    <w:p w:rsidR="00A90A16" w:rsidRPr="00965D1A" w:rsidRDefault="00A90A16" w:rsidP="00FC02D1">
      <w:pPr>
        <w:ind w:left="284" w:right="283" w:firstLine="567"/>
        <w:jc w:val="center"/>
        <w:rPr>
          <w:rFonts w:ascii="GOST type A" w:hAnsi="GOST type A"/>
          <w:bCs/>
          <w:i/>
          <w:sz w:val="32"/>
          <w:lang w:val="uk-UA"/>
        </w:rPr>
      </w:pPr>
    </w:p>
    <w:p w:rsidR="00A90A16" w:rsidRPr="00965D1A" w:rsidRDefault="00A90A16" w:rsidP="00FC02D1">
      <w:pPr>
        <w:ind w:left="284" w:right="283" w:firstLine="567"/>
        <w:jc w:val="center"/>
        <w:rPr>
          <w:rFonts w:ascii="GOST type A" w:hAnsi="GOST type A"/>
          <w:bCs/>
          <w:i/>
          <w:sz w:val="32"/>
          <w:lang w:val="uk-UA"/>
        </w:rPr>
      </w:pPr>
    </w:p>
    <w:p w:rsidR="00A90A16" w:rsidRPr="00965D1A" w:rsidRDefault="00A90A16" w:rsidP="00FC02D1">
      <w:pPr>
        <w:ind w:left="284" w:right="283" w:firstLine="567"/>
        <w:jc w:val="center"/>
        <w:rPr>
          <w:rFonts w:ascii="GOST type A" w:hAnsi="GOST type A"/>
          <w:bCs/>
          <w:i/>
          <w:sz w:val="32"/>
          <w:lang w:val="uk-UA"/>
        </w:rPr>
      </w:pPr>
    </w:p>
    <w:p w:rsidR="00DA1712" w:rsidRPr="00965D1A" w:rsidRDefault="00DA1712" w:rsidP="00FC02D1">
      <w:pPr>
        <w:ind w:left="284" w:right="283" w:firstLine="567"/>
        <w:jc w:val="center"/>
        <w:rPr>
          <w:rFonts w:ascii="GOST type A" w:hAnsi="GOST type A"/>
          <w:bCs/>
          <w:i/>
          <w:sz w:val="32"/>
          <w:lang w:val="uk-UA"/>
        </w:rPr>
      </w:pPr>
    </w:p>
    <w:p w:rsidR="00DA1712" w:rsidRPr="00965D1A" w:rsidRDefault="00DA1712" w:rsidP="00FC02D1">
      <w:pPr>
        <w:ind w:left="284" w:right="283" w:firstLine="567"/>
        <w:jc w:val="center"/>
        <w:rPr>
          <w:rFonts w:ascii="GOST type A" w:hAnsi="GOST type A"/>
          <w:bCs/>
          <w:i/>
          <w:sz w:val="32"/>
          <w:lang w:val="uk-UA"/>
        </w:rPr>
      </w:pPr>
    </w:p>
    <w:p w:rsidR="00DA1712" w:rsidRPr="00965D1A" w:rsidRDefault="00DA1712" w:rsidP="00FC02D1">
      <w:pPr>
        <w:ind w:left="284" w:right="283" w:firstLine="567"/>
        <w:jc w:val="center"/>
        <w:rPr>
          <w:rFonts w:ascii="GOST type A" w:hAnsi="GOST type A"/>
          <w:bCs/>
          <w:i/>
          <w:sz w:val="32"/>
          <w:lang w:val="uk-UA"/>
        </w:rPr>
      </w:pPr>
    </w:p>
    <w:p w:rsidR="00DA1712" w:rsidRPr="00965D1A" w:rsidRDefault="00DA1712" w:rsidP="00FC02D1">
      <w:pPr>
        <w:ind w:left="284" w:right="283" w:firstLine="567"/>
        <w:jc w:val="center"/>
        <w:rPr>
          <w:rFonts w:ascii="GOST type A" w:hAnsi="GOST type A"/>
          <w:bCs/>
          <w:i/>
          <w:sz w:val="32"/>
          <w:lang w:val="uk-UA"/>
        </w:rPr>
      </w:pPr>
    </w:p>
    <w:p w:rsidR="000B4974" w:rsidRPr="00965D1A" w:rsidRDefault="000B4974" w:rsidP="00FC02D1">
      <w:pPr>
        <w:ind w:left="284" w:right="283" w:firstLine="567"/>
        <w:jc w:val="center"/>
        <w:rPr>
          <w:rFonts w:ascii="GOST type A" w:hAnsi="GOST type A"/>
          <w:bCs/>
          <w:i/>
          <w:sz w:val="32"/>
          <w:lang w:val="uk-UA"/>
        </w:rPr>
      </w:pPr>
    </w:p>
    <w:p w:rsidR="00A90A16" w:rsidRPr="00965D1A" w:rsidRDefault="00A90A16" w:rsidP="00FC02D1">
      <w:pPr>
        <w:ind w:left="284" w:right="283" w:firstLine="567"/>
        <w:jc w:val="center"/>
        <w:rPr>
          <w:rFonts w:ascii="GOST type A" w:hAnsi="GOST type A"/>
          <w:bCs/>
          <w:i/>
          <w:sz w:val="32"/>
          <w:lang w:val="uk-UA"/>
        </w:rPr>
      </w:pPr>
    </w:p>
    <w:p w:rsidR="00A90A16" w:rsidRPr="00965D1A" w:rsidRDefault="00A90A16" w:rsidP="00FC02D1">
      <w:pPr>
        <w:ind w:left="284" w:right="283" w:firstLine="567"/>
        <w:jc w:val="center"/>
        <w:rPr>
          <w:rFonts w:ascii="GOST type A" w:hAnsi="GOST type A"/>
          <w:bCs/>
          <w:i/>
          <w:sz w:val="32"/>
          <w:lang w:val="uk-UA"/>
        </w:rPr>
      </w:pPr>
    </w:p>
    <w:p w:rsidR="00820465" w:rsidRPr="00965D1A" w:rsidRDefault="00A90A16" w:rsidP="00FC02D1">
      <w:pPr>
        <w:ind w:left="284" w:right="283" w:firstLine="567"/>
        <w:jc w:val="center"/>
        <w:rPr>
          <w:rFonts w:ascii="GOST type A" w:hAnsi="GOST type A"/>
          <w:i/>
          <w:noProof/>
          <w:lang w:val="uk-UA"/>
        </w:rPr>
      </w:pPr>
      <w:r w:rsidRPr="00965D1A">
        <w:rPr>
          <w:rFonts w:ascii="GOST type A" w:hAnsi="GOST type A"/>
          <w:b/>
          <w:bCs/>
          <w:i/>
          <w:sz w:val="96"/>
          <w:szCs w:val="96"/>
          <w:lang w:val="uk-UA"/>
        </w:rPr>
        <w:t>Опис альбому</w:t>
      </w:r>
      <w:r w:rsidRPr="00965D1A">
        <w:rPr>
          <w:rFonts w:ascii="GOST type A" w:hAnsi="GOST type A"/>
          <w:bCs/>
          <w:i/>
          <w:sz w:val="32"/>
          <w:lang w:val="uk-UA"/>
        </w:rPr>
        <w:t xml:space="preserve"> </w:t>
      </w:r>
      <w:r w:rsidR="00D11B06" w:rsidRPr="00965D1A">
        <w:rPr>
          <w:rFonts w:ascii="GOST type A" w:hAnsi="GOST type A"/>
          <w:bCs/>
          <w:i/>
          <w:sz w:val="32"/>
          <w:lang w:val="uk-UA"/>
        </w:rPr>
        <w:br w:type="page"/>
      </w:r>
    </w:p>
    <w:tbl>
      <w:tblPr>
        <w:tblpPr w:leftFromText="181" w:rightFromText="181" w:vertAnchor="page" w:horzAnchor="margin" w:tblpY="308"/>
        <w:tblW w:w="10496" w:type="dxa"/>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400"/>
        <w:gridCol w:w="474"/>
        <w:gridCol w:w="3710"/>
        <w:gridCol w:w="3667"/>
        <w:gridCol w:w="470"/>
        <w:gridCol w:w="6"/>
        <w:gridCol w:w="1769"/>
      </w:tblGrid>
      <w:tr w:rsidR="008349E8" w:rsidRPr="00965D1A" w:rsidTr="008349E8">
        <w:trPr>
          <w:cantSplit/>
          <w:trHeight w:val="1203"/>
        </w:trPr>
        <w:tc>
          <w:tcPr>
            <w:tcW w:w="400" w:type="dxa"/>
            <w:tcBorders>
              <w:top w:val="single" w:sz="18" w:space="0" w:color="auto"/>
              <w:left w:val="single" w:sz="18" w:space="0" w:color="auto"/>
              <w:bottom w:val="single" w:sz="18" w:space="0" w:color="auto"/>
              <w:right w:val="single" w:sz="18" w:space="0" w:color="auto"/>
            </w:tcBorders>
            <w:textDirection w:val="btLr"/>
            <w:vAlign w:val="center"/>
          </w:tcPr>
          <w:p w:rsidR="008349E8" w:rsidRPr="000B4974" w:rsidRDefault="008349E8" w:rsidP="008349E8">
            <w:pPr>
              <w:ind w:left="113" w:right="113"/>
              <w:jc w:val="center"/>
              <w:rPr>
                <w:rFonts w:ascii="GOST type A" w:hAnsi="GOST type A"/>
                <w:b/>
                <w:i/>
                <w:sz w:val="24"/>
                <w:szCs w:val="24"/>
                <w:lang w:val="uk-UA"/>
              </w:rPr>
            </w:pPr>
            <w:r w:rsidRPr="000B4974">
              <w:rPr>
                <w:rFonts w:ascii="GOST type A" w:hAnsi="GOST type A"/>
                <w:b/>
                <w:i/>
                <w:sz w:val="22"/>
                <w:szCs w:val="22"/>
                <w:lang w:val="uk-UA"/>
              </w:rPr>
              <w:lastRenderedPageBreak/>
              <w:t>№ рядка</w:t>
            </w:r>
          </w:p>
        </w:tc>
        <w:tc>
          <w:tcPr>
            <w:tcW w:w="474" w:type="dxa"/>
            <w:tcBorders>
              <w:top w:val="single" w:sz="18" w:space="0" w:color="auto"/>
              <w:left w:val="single" w:sz="18" w:space="0" w:color="auto"/>
              <w:bottom w:val="single" w:sz="18" w:space="0" w:color="auto"/>
              <w:right w:val="single" w:sz="18" w:space="0" w:color="auto"/>
            </w:tcBorders>
            <w:textDirection w:val="btLr"/>
            <w:vAlign w:val="center"/>
          </w:tcPr>
          <w:p w:rsidR="008349E8" w:rsidRPr="000B4974" w:rsidRDefault="008349E8" w:rsidP="008349E8">
            <w:pPr>
              <w:ind w:left="113" w:right="113"/>
              <w:jc w:val="center"/>
              <w:rPr>
                <w:rFonts w:ascii="GOST type A" w:hAnsi="GOST type A"/>
                <w:b/>
                <w:i/>
                <w:sz w:val="24"/>
                <w:szCs w:val="24"/>
                <w:lang w:val="uk-UA"/>
              </w:rPr>
            </w:pPr>
            <w:r w:rsidRPr="000B4974">
              <w:rPr>
                <w:rFonts w:ascii="GOST type A" w:hAnsi="GOST type A"/>
                <w:b/>
                <w:i/>
                <w:sz w:val="24"/>
                <w:szCs w:val="24"/>
                <w:lang w:val="uk-UA"/>
              </w:rPr>
              <w:t>Формат</w:t>
            </w:r>
          </w:p>
        </w:tc>
        <w:tc>
          <w:tcPr>
            <w:tcW w:w="3710" w:type="dxa"/>
            <w:tcBorders>
              <w:top w:val="single" w:sz="18" w:space="0" w:color="auto"/>
              <w:left w:val="single" w:sz="18" w:space="0" w:color="auto"/>
              <w:bottom w:val="single" w:sz="18" w:space="0" w:color="auto"/>
              <w:right w:val="single" w:sz="18" w:space="0" w:color="auto"/>
            </w:tcBorders>
            <w:vAlign w:val="center"/>
          </w:tcPr>
          <w:p w:rsidR="008349E8" w:rsidRPr="000B4974" w:rsidRDefault="008349E8" w:rsidP="008349E8">
            <w:pPr>
              <w:ind w:left="113" w:right="113"/>
              <w:jc w:val="center"/>
              <w:rPr>
                <w:rFonts w:ascii="GOST type A" w:hAnsi="GOST type A"/>
                <w:b/>
                <w:i/>
                <w:sz w:val="28"/>
                <w:szCs w:val="28"/>
                <w:lang w:val="uk-UA"/>
              </w:rPr>
            </w:pPr>
            <w:r w:rsidRPr="000B4974">
              <w:rPr>
                <w:rFonts w:ascii="GOST type A" w:hAnsi="GOST type A"/>
                <w:b/>
                <w:i/>
                <w:sz w:val="28"/>
                <w:szCs w:val="28"/>
                <w:lang w:val="uk-UA"/>
              </w:rPr>
              <w:t>Позначення</w:t>
            </w:r>
          </w:p>
        </w:tc>
        <w:tc>
          <w:tcPr>
            <w:tcW w:w="3667" w:type="dxa"/>
            <w:tcBorders>
              <w:top w:val="single" w:sz="18" w:space="0" w:color="auto"/>
              <w:left w:val="single" w:sz="18" w:space="0" w:color="auto"/>
              <w:bottom w:val="single" w:sz="18" w:space="0" w:color="auto"/>
              <w:right w:val="single" w:sz="18" w:space="0" w:color="auto"/>
            </w:tcBorders>
            <w:vAlign w:val="center"/>
          </w:tcPr>
          <w:p w:rsidR="008349E8" w:rsidRPr="000B4974" w:rsidRDefault="008349E8" w:rsidP="008349E8">
            <w:pPr>
              <w:ind w:left="113" w:right="113"/>
              <w:jc w:val="center"/>
              <w:rPr>
                <w:rFonts w:ascii="GOST type A" w:hAnsi="GOST type A"/>
                <w:b/>
                <w:i/>
                <w:sz w:val="28"/>
                <w:szCs w:val="28"/>
                <w:lang w:val="uk-UA"/>
              </w:rPr>
            </w:pPr>
            <w:r w:rsidRPr="000B4974">
              <w:rPr>
                <w:rFonts w:ascii="GOST type A" w:hAnsi="GOST type A"/>
                <w:b/>
                <w:i/>
                <w:sz w:val="28"/>
                <w:szCs w:val="28"/>
                <w:lang w:val="uk-UA"/>
              </w:rPr>
              <w:t>Найменування</w:t>
            </w:r>
          </w:p>
        </w:tc>
        <w:tc>
          <w:tcPr>
            <w:tcW w:w="476" w:type="dxa"/>
            <w:gridSpan w:val="2"/>
            <w:tcBorders>
              <w:top w:val="single" w:sz="18" w:space="0" w:color="auto"/>
              <w:left w:val="single" w:sz="18" w:space="0" w:color="auto"/>
              <w:bottom w:val="single" w:sz="18" w:space="0" w:color="auto"/>
              <w:right w:val="single" w:sz="18" w:space="0" w:color="auto"/>
            </w:tcBorders>
            <w:textDirection w:val="btLr"/>
            <w:vAlign w:val="center"/>
          </w:tcPr>
          <w:p w:rsidR="008349E8" w:rsidRPr="000B4974" w:rsidRDefault="008349E8" w:rsidP="008349E8">
            <w:pPr>
              <w:ind w:left="113" w:right="113"/>
              <w:jc w:val="center"/>
              <w:rPr>
                <w:rFonts w:ascii="GOST type A" w:hAnsi="GOST type A"/>
                <w:b/>
                <w:i/>
                <w:sz w:val="24"/>
                <w:szCs w:val="24"/>
                <w:lang w:val="uk-UA"/>
              </w:rPr>
            </w:pPr>
            <w:r w:rsidRPr="000B4974">
              <w:rPr>
                <w:rFonts w:ascii="GOST type A" w:hAnsi="GOST type A"/>
                <w:b/>
                <w:i/>
                <w:sz w:val="24"/>
                <w:szCs w:val="24"/>
                <w:lang w:val="uk-UA"/>
              </w:rPr>
              <w:t>Кількість</w:t>
            </w:r>
          </w:p>
        </w:tc>
        <w:tc>
          <w:tcPr>
            <w:tcW w:w="1769" w:type="dxa"/>
            <w:tcBorders>
              <w:top w:val="single" w:sz="18" w:space="0" w:color="auto"/>
              <w:left w:val="single" w:sz="18" w:space="0" w:color="auto"/>
              <w:bottom w:val="single" w:sz="18" w:space="0" w:color="auto"/>
              <w:right w:val="single" w:sz="18" w:space="0" w:color="auto"/>
            </w:tcBorders>
            <w:vAlign w:val="center"/>
          </w:tcPr>
          <w:p w:rsidR="008349E8" w:rsidRPr="000B4974" w:rsidRDefault="008349E8" w:rsidP="008349E8">
            <w:pPr>
              <w:ind w:left="113" w:right="113"/>
              <w:rPr>
                <w:rFonts w:ascii="GOST type A" w:hAnsi="GOST type A"/>
                <w:b/>
                <w:i/>
                <w:sz w:val="28"/>
                <w:szCs w:val="28"/>
                <w:lang w:val="uk-UA"/>
              </w:rPr>
            </w:pPr>
            <w:r w:rsidRPr="000B4974">
              <w:rPr>
                <w:rFonts w:ascii="GOST type A" w:hAnsi="GOST type A"/>
                <w:b/>
                <w:i/>
                <w:sz w:val="28"/>
                <w:szCs w:val="28"/>
                <w:lang w:val="uk-UA"/>
              </w:rPr>
              <w:t>Примітка</w:t>
            </w:r>
          </w:p>
        </w:tc>
      </w:tr>
      <w:tr w:rsidR="00C0374A" w:rsidRPr="00965D1A" w:rsidTr="008349E8">
        <w:trPr>
          <w:trHeight w:hRule="exact" w:val="468"/>
        </w:trPr>
        <w:tc>
          <w:tcPr>
            <w:tcW w:w="400" w:type="dxa"/>
            <w:tcBorders>
              <w:top w:val="single" w:sz="18" w:space="0" w:color="auto"/>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1</w:t>
            </w:r>
          </w:p>
        </w:tc>
        <w:tc>
          <w:tcPr>
            <w:tcW w:w="474" w:type="dxa"/>
            <w:tcBorders>
              <w:top w:val="single" w:sz="18" w:space="0" w:color="auto"/>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18" w:space="0" w:color="auto"/>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18" w:space="0" w:color="auto"/>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18" w:space="0" w:color="auto"/>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18" w:space="0" w:color="auto"/>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2</w:t>
            </w: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u w:val="single"/>
                <w:lang w:val="uk-UA"/>
              </w:rPr>
            </w:pPr>
            <w:r w:rsidRPr="00965D1A">
              <w:rPr>
                <w:rFonts w:ascii="GOST type A" w:hAnsi="GOST type A"/>
                <w:i/>
                <w:sz w:val="28"/>
                <w:szCs w:val="28"/>
                <w:u w:val="single"/>
                <w:lang w:val="uk-UA"/>
              </w:rPr>
              <w:t>Документація загальна</w:t>
            </w: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3</w:t>
            </w: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pStyle w:val="9"/>
              <w:ind w:left="284" w:right="283" w:firstLine="567"/>
              <w:jc w:val="center"/>
              <w:rPr>
                <w:rFonts w:ascii="GOST type A" w:hAnsi="GOST type A"/>
                <w:i/>
                <w:szCs w:val="28"/>
                <w:u w:val="single"/>
                <w:lang w:val="uk-UA"/>
              </w:rPr>
            </w:pP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4</w:t>
            </w: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u w:val="single"/>
                <w:lang w:val="uk-UA"/>
              </w:rPr>
            </w:pPr>
            <w:r w:rsidRPr="00965D1A">
              <w:rPr>
                <w:rFonts w:ascii="GOST type A" w:hAnsi="GOST type A"/>
                <w:i/>
                <w:sz w:val="28"/>
                <w:szCs w:val="28"/>
                <w:u w:val="single"/>
                <w:lang w:val="uk-UA"/>
              </w:rPr>
              <w:t>розроблена заново</w:t>
            </w: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5</w:t>
            </w: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6</w:t>
            </w:r>
          </w:p>
        </w:tc>
        <w:tc>
          <w:tcPr>
            <w:tcW w:w="474"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А4</w:t>
            </w:r>
          </w:p>
        </w:tc>
        <w:tc>
          <w:tcPr>
            <w:tcW w:w="3710" w:type="dxa"/>
            <w:tcBorders>
              <w:left w:val="single" w:sz="18" w:space="0" w:color="auto"/>
              <w:right w:val="single" w:sz="18" w:space="0" w:color="auto"/>
            </w:tcBorders>
            <w:vAlign w:val="center"/>
          </w:tcPr>
          <w:p w:rsidR="00820465" w:rsidRPr="00965D1A" w:rsidRDefault="00820465" w:rsidP="00FC02D1">
            <w:pPr>
              <w:pStyle w:val="2"/>
              <w:ind w:left="284" w:right="283" w:firstLine="567"/>
              <w:jc w:val="center"/>
              <w:rPr>
                <w:rFonts w:ascii="GOST type A" w:hAnsi="GOST type A"/>
                <w:b w:val="0"/>
                <w:i/>
                <w:sz w:val="28"/>
                <w:szCs w:val="28"/>
                <w:lang w:val="uk-UA"/>
              </w:rPr>
            </w:pPr>
            <w:bookmarkStart w:id="5" w:name="_Toc280814548"/>
            <w:bookmarkStart w:id="6" w:name="_Toc280819591"/>
            <w:r w:rsidRPr="00965D1A">
              <w:rPr>
                <w:rFonts w:ascii="GOST type A" w:hAnsi="GOST type A"/>
                <w:b w:val="0"/>
                <w:i/>
                <w:sz w:val="28"/>
                <w:szCs w:val="28"/>
                <w:lang w:val="uk-UA"/>
              </w:rPr>
              <w:t>ІАЛЦ.</w:t>
            </w:r>
            <w:r w:rsidR="00702DEA">
              <w:rPr>
                <w:rFonts w:ascii="GOST type A" w:hAnsi="GOST type A"/>
                <w:b w:val="0"/>
                <w:i/>
                <w:sz w:val="28"/>
                <w:szCs w:val="28"/>
                <w:lang w:val="uk-UA"/>
              </w:rPr>
              <w:t>463626</w:t>
            </w:r>
            <w:r w:rsidRPr="00965D1A">
              <w:rPr>
                <w:rFonts w:ascii="GOST type A" w:hAnsi="GOST type A"/>
                <w:b w:val="0"/>
                <w:i/>
                <w:sz w:val="28"/>
                <w:szCs w:val="28"/>
                <w:lang w:val="uk-UA"/>
              </w:rPr>
              <w:t>.002 ТЗ</w:t>
            </w:r>
            <w:bookmarkEnd w:id="5"/>
            <w:bookmarkEnd w:id="6"/>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rPr>
                <w:rFonts w:ascii="GOST type A" w:hAnsi="GOST type A"/>
                <w:i/>
                <w:sz w:val="28"/>
                <w:szCs w:val="28"/>
                <w:lang w:val="uk-UA"/>
              </w:rPr>
            </w:pPr>
            <w:r w:rsidRPr="00965D1A">
              <w:rPr>
                <w:rFonts w:ascii="GOST type A" w:hAnsi="GOST type A"/>
                <w:i/>
                <w:sz w:val="28"/>
                <w:szCs w:val="28"/>
                <w:lang w:val="uk-UA"/>
              </w:rPr>
              <w:t xml:space="preserve"> Технічне завдання</w:t>
            </w:r>
          </w:p>
        </w:tc>
        <w:tc>
          <w:tcPr>
            <w:tcW w:w="470" w:type="dxa"/>
            <w:tcBorders>
              <w:left w:val="single" w:sz="18" w:space="0" w:color="auto"/>
              <w:right w:val="single" w:sz="18" w:space="0" w:color="auto"/>
            </w:tcBorders>
          </w:tcPr>
          <w:p w:rsidR="00820465" w:rsidRPr="00965D1A" w:rsidRDefault="00C14434"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3</w:t>
            </w: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7</w:t>
            </w:r>
          </w:p>
        </w:tc>
        <w:tc>
          <w:tcPr>
            <w:tcW w:w="474"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А3</w:t>
            </w:r>
          </w:p>
        </w:tc>
        <w:tc>
          <w:tcPr>
            <w:tcW w:w="3710" w:type="dxa"/>
            <w:tcBorders>
              <w:left w:val="single" w:sz="18" w:space="0" w:color="auto"/>
              <w:right w:val="single" w:sz="18" w:space="0" w:color="auto"/>
            </w:tcBorders>
            <w:vAlign w:val="center"/>
          </w:tcPr>
          <w:p w:rsidR="00820465" w:rsidRPr="00965D1A" w:rsidRDefault="00820465" w:rsidP="00FC02D1">
            <w:pPr>
              <w:pStyle w:val="2"/>
              <w:ind w:left="284" w:right="283" w:firstLine="567"/>
              <w:jc w:val="center"/>
              <w:rPr>
                <w:rFonts w:ascii="GOST type A" w:hAnsi="GOST type A"/>
                <w:b w:val="0"/>
                <w:i/>
                <w:sz w:val="28"/>
                <w:szCs w:val="28"/>
                <w:lang w:val="uk-UA"/>
              </w:rPr>
            </w:pPr>
            <w:bookmarkStart w:id="7" w:name="_Toc280814549"/>
            <w:bookmarkStart w:id="8" w:name="_Toc280819592"/>
            <w:r w:rsidRPr="00965D1A">
              <w:rPr>
                <w:rFonts w:ascii="GOST type A" w:hAnsi="GOST type A"/>
                <w:b w:val="0"/>
                <w:i/>
                <w:sz w:val="28"/>
                <w:szCs w:val="28"/>
                <w:lang w:val="uk-UA"/>
              </w:rPr>
              <w:t>ІАЛЦ.</w:t>
            </w:r>
            <w:r w:rsidR="00702DEA">
              <w:rPr>
                <w:rFonts w:ascii="GOST type A" w:hAnsi="GOST type A"/>
                <w:b w:val="0"/>
                <w:i/>
                <w:sz w:val="28"/>
                <w:szCs w:val="28"/>
                <w:lang w:val="uk-UA"/>
              </w:rPr>
              <w:t>463626</w:t>
            </w:r>
            <w:r w:rsidRPr="00965D1A">
              <w:rPr>
                <w:rFonts w:ascii="GOST type A" w:hAnsi="GOST type A"/>
                <w:b w:val="0"/>
                <w:i/>
                <w:sz w:val="28"/>
                <w:szCs w:val="28"/>
                <w:lang w:val="uk-UA"/>
              </w:rPr>
              <w:t xml:space="preserve">.003 </w:t>
            </w:r>
            <w:r w:rsidR="00007DB8">
              <w:rPr>
                <w:rFonts w:ascii="GOST type A" w:hAnsi="GOST type A"/>
                <w:b w:val="0"/>
                <w:i/>
                <w:sz w:val="28"/>
                <w:szCs w:val="28"/>
                <w:lang w:val="uk-UA"/>
              </w:rPr>
              <w:t>Е</w:t>
            </w:r>
            <w:r w:rsidR="00EE6D89" w:rsidRPr="00965D1A">
              <w:rPr>
                <w:rFonts w:ascii="GOST type A" w:hAnsi="GOST type A"/>
                <w:b w:val="0"/>
                <w:i/>
                <w:sz w:val="28"/>
                <w:szCs w:val="28"/>
                <w:lang w:val="uk-UA"/>
              </w:rPr>
              <w:t>1</w:t>
            </w:r>
            <w:bookmarkEnd w:id="7"/>
            <w:bookmarkEnd w:id="8"/>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rPr>
                <w:rFonts w:ascii="GOST type A" w:hAnsi="GOST type A"/>
                <w:i/>
                <w:sz w:val="28"/>
                <w:szCs w:val="28"/>
                <w:lang w:val="uk-UA"/>
              </w:rPr>
            </w:pPr>
            <w:r w:rsidRPr="00965D1A">
              <w:rPr>
                <w:rFonts w:ascii="GOST type A" w:hAnsi="GOST type A"/>
                <w:i/>
                <w:sz w:val="28"/>
                <w:szCs w:val="28"/>
                <w:lang w:val="uk-UA"/>
              </w:rPr>
              <w:t xml:space="preserve"> </w:t>
            </w:r>
            <w:r w:rsidR="00EE6D89" w:rsidRPr="00965D1A">
              <w:rPr>
                <w:rFonts w:ascii="GOST type A" w:hAnsi="GOST type A"/>
                <w:i/>
                <w:sz w:val="28"/>
                <w:szCs w:val="28"/>
                <w:lang w:val="uk-UA"/>
              </w:rPr>
              <w:t>Мікропроцесорна система</w:t>
            </w:r>
            <w:r w:rsidR="00670D75" w:rsidRPr="00965D1A">
              <w:rPr>
                <w:rFonts w:ascii="GOST type A" w:hAnsi="GOST type A"/>
                <w:i/>
                <w:sz w:val="28"/>
                <w:szCs w:val="28"/>
                <w:lang w:val="uk-UA"/>
              </w:rPr>
              <w:t>.</w:t>
            </w:r>
          </w:p>
        </w:tc>
        <w:tc>
          <w:tcPr>
            <w:tcW w:w="470"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 xml:space="preserve">1  </w:t>
            </w: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8</w:t>
            </w:r>
          </w:p>
        </w:tc>
        <w:tc>
          <w:tcPr>
            <w:tcW w:w="474"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rPr>
                <w:rFonts w:ascii="GOST type A" w:hAnsi="GOST type A"/>
                <w:i/>
                <w:sz w:val="28"/>
                <w:szCs w:val="28"/>
                <w:lang w:val="uk-UA"/>
              </w:rPr>
            </w:pPr>
            <w:r w:rsidRPr="00965D1A">
              <w:rPr>
                <w:rFonts w:ascii="GOST type A" w:hAnsi="GOST type A"/>
                <w:i/>
                <w:sz w:val="28"/>
                <w:szCs w:val="28"/>
                <w:lang w:val="uk-UA"/>
              </w:rPr>
              <w:t xml:space="preserve"> Схема електрична</w:t>
            </w:r>
          </w:p>
        </w:tc>
        <w:tc>
          <w:tcPr>
            <w:tcW w:w="47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9</w:t>
            </w:r>
          </w:p>
        </w:tc>
        <w:tc>
          <w:tcPr>
            <w:tcW w:w="474"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rPr>
                <w:rFonts w:ascii="GOST type A" w:hAnsi="GOST type A"/>
                <w:i/>
                <w:sz w:val="28"/>
                <w:szCs w:val="28"/>
                <w:lang w:val="uk-UA"/>
              </w:rPr>
            </w:pPr>
            <w:r w:rsidRPr="00965D1A">
              <w:rPr>
                <w:rFonts w:ascii="GOST type A" w:hAnsi="GOST type A"/>
                <w:i/>
                <w:sz w:val="28"/>
                <w:szCs w:val="28"/>
                <w:lang w:val="uk-UA"/>
              </w:rPr>
              <w:t xml:space="preserve"> </w:t>
            </w:r>
            <w:r w:rsidR="00EE6D89" w:rsidRPr="00965D1A">
              <w:rPr>
                <w:rFonts w:ascii="GOST type A" w:hAnsi="GOST type A"/>
                <w:i/>
                <w:sz w:val="28"/>
                <w:szCs w:val="28"/>
                <w:lang w:val="uk-UA"/>
              </w:rPr>
              <w:t>структурна</w:t>
            </w:r>
          </w:p>
        </w:tc>
        <w:tc>
          <w:tcPr>
            <w:tcW w:w="47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10</w:t>
            </w:r>
          </w:p>
        </w:tc>
        <w:tc>
          <w:tcPr>
            <w:tcW w:w="474"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А4</w:t>
            </w:r>
          </w:p>
        </w:tc>
        <w:tc>
          <w:tcPr>
            <w:tcW w:w="371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ІАЛЦ.</w:t>
            </w:r>
            <w:r w:rsidR="00702DEA">
              <w:rPr>
                <w:rFonts w:ascii="GOST type A" w:hAnsi="GOST type A"/>
                <w:i/>
                <w:sz w:val="28"/>
                <w:szCs w:val="28"/>
                <w:lang w:val="uk-UA"/>
              </w:rPr>
              <w:t>463626</w:t>
            </w:r>
            <w:r w:rsidRPr="00965D1A">
              <w:rPr>
                <w:rFonts w:ascii="GOST type A" w:hAnsi="GOST type A"/>
                <w:i/>
                <w:sz w:val="28"/>
                <w:szCs w:val="28"/>
                <w:lang w:val="uk-UA"/>
              </w:rPr>
              <w:t>.004 ПЗ</w:t>
            </w: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rPr>
                <w:rFonts w:ascii="GOST type A" w:hAnsi="GOST type A"/>
                <w:i/>
                <w:sz w:val="28"/>
                <w:szCs w:val="28"/>
                <w:lang w:val="uk-UA"/>
              </w:rPr>
            </w:pPr>
            <w:r w:rsidRPr="00965D1A">
              <w:rPr>
                <w:rFonts w:ascii="GOST type A" w:hAnsi="GOST type A"/>
                <w:i/>
                <w:sz w:val="28"/>
                <w:szCs w:val="28"/>
                <w:lang w:val="uk-UA"/>
              </w:rPr>
              <w:t xml:space="preserve"> Пояснювальна записка</w:t>
            </w:r>
          </w:p>
        </w:tc>
        <w:tc>
          <w:tcPr>
            <w:tcW w:w="470" w:type="dxa"/>
            <w:tcBorders>
              <w:left w:val="single" w:sz="18" w:space="0" w:color="auto"/>
              <w:right w:val="single" w:sz="18" w:space="0" w:color="auto"/>
            </w:tcBorders>
            <w:vAlign w:val="center"/>
          </w:tcPr>
          <w:p w:rsidR="00820465" w:rsidRPr="00965D1A" w:rsidRDefault="00C14434" w:rsidP="00FC02D1">
            <w:pPr>
              <w:ind w:left="284" w:right="283" w:firstLine="567"/>
              <w:jc w:val="center"/>
              <w:rPr>
                <w:rFonts w:ascii="GOST type A" w:hAnsi="GOST type A"/>
                <w:i/>
                <w:sz w:val="28"/>
                <w:szCs w:val="28"/>
                <w:lang w:val="uk-UA"/>
              </w:rPr>
            </w:pPr>
            <w:r w:rsidRPr="00965D1A">
              <w:rPr>
                <w:rFonts w:ascii="GOST type A" w:hAnsi="GOST type A"/>
                <w:i/>
                <w:sz w:val="28"/>
                <w:szCs w:val="28"/>
                <w:lang w:val="uk-UA"/>
              </w:rPr>
              <w:t>33</w:t>
            </w: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left w:val="single" w:sz="18"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left w:val="single" w:sz="18"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left w:val="single" w:sz="18"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top w:val="single" w:sz="6" w:space="0" w:color="000000"/>
              <w:left w:val="single" w:sz="18" w:space="0" w:color="auto"/>
              <w:bottom w:val="single" w:sz="4"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top w:val="single" w:sz="6" w:space="0" w:color="000000"/>
              <w:left w:val="single" w:sz="18" w:space="0" w:color="auto"/>
              <w:bottom w:val="single" w:sz="4"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top w:val="single" w:sz="6" w:space="0" w:color="000000"/>
              <w:left w:val="single" w:sz="18" w:space="0" w:color="auto"/>
              <w:bottom w:val="single" w:sz="4"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top w:val="single" w:sz="6" w:space="0" w:color="000000"/>
              <w:left w:val="single" w:sz="18" w:space="0" w:color="auto"/>
              <w:bottom w:val="single" w:sz="4"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top w:val="single" w:sz="6" w:space="0" w:color="000000"/>
              <w:left w:val="single" w:sz="18" w:space="0" w:color="auto"/>
              <w:bottom w:val="single" w:sz="4"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top w:val="single" w:sz="6" w:space="0" w:color="000000"/>
              <w:left w:val="single" w:sz="18" w:space="0" w:color="auto"/>
              <w:bottom w:val="single" w:sz="4"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top w:val="single" w:sz="6" w:space="0" w:color="000000"/>
              <w:left w:val="single" w:sz="18" w:space="0" w:color="auto"/>
              <w:bottom w:val="single" w:sz="4"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468"/>
        </w:trPr>
        <w:tc>
          <w:tcPr>
            <w:tcW w:w="400" w:type="dxa"/>
            <w:tcBorders>
              <w:top w:val="single" w:sz="6" w:space="0" w:color="000000"/>
              <w:left w:val="single" w:sz="18" w:space="0" w:color="auto"/>
              <w:bottom w:val="single" w:sz="4"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r w:rsidR="00C0374A" w:rsidRPr="00965D1A" w:rsidTr="008349E8">
        <w:trPr>
          <w:trHeight w:hRule="exact" w:val="788"/>
        </w:trPr>
        <w:tc>
          <w:tcPr>
            <w:tcW w:w="400" w:type="dxa"/>
            <w:tcBorders>
              <w:top w:val="single" w:sz="6" w:space="0" w:color="000000"/>
              <w:left w:val="single" w:sz="18" w:space="0" w:color="auto"/>
              <w:bottom w:val="single" w:sz="4" w:space="0" w:color="auto"/>
              <w:right w:val="single" w:sz="18" w:space="0" w:color="auto"/>
            </w:tcBorders>
            <w:vAlign w:val="center"/>
          </w:tcPr>
          <w:p w:rsidR="00820465" w:rsidRPr="00965D1A" w:rsidRDefault="00820465" w:rsidP="00FC02D1">
            <w:pPr>
              <w:ind w:left="284" w:right="283" w:firstLine="567"/>
              <w:jc w:val="center"/>
              <w:rPr>
                <w:rFonts w:ascii="GOST type A" w:hAnsi="GOST type A"/>
                <w:i/>
                <w:sz w:val="28"/>
                <w:szCs w:val="28"/>
                <w:lang w:val="uk-UA"/>
              </w:rPr>
            </w:pPr>
          </w:p>
        </w:tc>
        <w:tc>
          <w:tcPr>
            <w:tcW w:w="474"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71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jc w:val="center"/>
              <w:rPr>
                <w:rFonts w:ascii="GOST type A" w:hAnsi="GOST type A"/>
                <w:i/>
                <w:sz w:val="28"/>
                <w:szCs w:val="28"/>
                <w:lang w:val="uk-UA"/>
              </w:rPr>
            </w:pPr>
          </w:p>
        </w:tc>
        <w:tc>
          <w:tcPr>
            <w:tcW w:w="3667"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470" w:type="dxa"/>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c>
          <w:tcPr>
            <w:tcW w:w="1775" w:type="dxa"/>
            <w:gridSpan w:val="2"/>
            <w:tcBorders>
              <w:top w:val="single" w:sz="6" w:space="0" w:color="000000"/>
              <w:left w:val="single" w:sz="18" w:space="0" w:color="auto"/>
              <w:bottom w:val="single" w:sz="4" w:space="0" w:color="auto"/>
              <w:right w:val="single" w:sz="18" w:space="0" w:color="auto"/>
            </w:tcBorders>
          </w:tcPr>
          <w:p w:rsidR="00820465" w:rsidRPr="00965D1A" w:rsidRDefault="00820465" w:rsidP="00FC02D1">
            <w:pPr>
              <w:ind w:left="284" w:right="283" w:firstLine="567"/>
              <w:rPr>
                <w:rFonts w:ascii="GOST type A" w:hAnsi="GOST type A"/>
                <w:i/>
                <w:sz w:val="28"/>
                <w:szCs w:val="28"/>
                <w:lang w:val="uk-UA"/>
              </w:rPr>
            </w:pPr>
          </w:p>
        </w:tc>
      </w:tr>
    </w:tbl>
    <w:p w:rsidR="00E43280" w:rsidRPr="00965D1A" w:rsidRDefault="004D2937" w:rsidP="00FC02D1">
      <w:pPr>
        <w:ind w:left="284" w:right="283" w:firstLine="567"/>
        <w:rPr>
          <w:rFonts w:ascii="GOST type A" w:hAnsi="GOST type A"/>
          <w:bCs/>
          <w:i/>
          <w:sz w:val="32"/>
          <w:lang w:val="uk-UA"/>
        </w:rPr>
        <w:sectPr w:rsidR="00E43280" w:rsidRPr="00965D1A" w:rsidSect="008349E8">
          <w:type w:val="continuous"/>
          <w:pgSz w:w="11907" w:h="16840" w:code="9"/>
          <w:pgMar w:top="284" w:right="284" w:bottom="993" w:left="1134" w:header="709" w:footer="709" w:gutter="0"/>
          <w:cols w:space="720"/>
        </w:sectPr>
      </w:pPr>
      <w:r w:rsidRPr="00965D1A">
        <w:rPr>
          <w:rFonts w:ascii="GOST type A" w:hAnsi="GOST type A"/>
          <w:i/>
          <w:noProof/>
          <w:lang w:val="ru-RU"/>
        </w:rPr>
        <mc:AlternateContent>
          <mc:Choice Requires="wpg">
            <w:drawing>
              <wp:anchor distT="0" distB="0" distL="114300" distR="114300" simplePos="0" relativeHeight="251527168" behindDoc="1" locked="0" layoutInCell="1" allowOverlap="1" wp14:anchorId="40806E07" wp14:editId="1A09CAED">
                <wp:simplePos x="0" y="0"/>
                <wp:positionH relativeFrom="column">
                  <wp:posOffset>-12065</wp:posOffset>
                </wp:positionH>
                <wp:positionV relativeFrom="paragraph">
                  <wp:posOffset>13335</wp:posOffset>
                </wp:positionV>
                <wp:extent cx="6656070" cy="10209530"/>
                <wp:effectExtent l="0" t="0" r="11430" b="20320"/>
                <wp:wrapNone/>
                <wp:docPr id="8852" name="Group 6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209530"/>
                          <a:chOff x="1134" y="362"/>
                          <a:chExt cx="10482" cy="16078"/>
                        </a:xfrm>
                      </wpg:grpSpPr>
                      <wps:wsp>
                        <wps:cNvPr id="8853" name="Rectangle 6693"/>
                        <wps:cNvSpPr>
                          <a:spLocks noChangeArrowheads="1"/>
                        </wps:cNvSpPr>
                        <wps:spPr bwMode="auto">
                          <a:xfrm>
                            <a:off x="1134" y="362"/>
                            <a:ext cx="10480" cy="1606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4" name="Rectangle 6694"/>
                        <wps:cNvSpPr>
                          <a:spLocks noChangeArrowheads="1"/>
                        </wps:cNvSpPr>
                        <wps:spPr bwMode="auto">
                          <a:xfrm>
                            <a:off x="1134" y="14173"/>
                            <a:ext cx="10482" cy="225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55" name="Rectangle 6695"/>
                        <wps:cNvSpPr>
                          <a:spLocks noChangeArrowheads="1"/>
                        </wps:cNvSpPr>
                        <wps:spPr bwMode="auto">
                          <a:xfrm>
                            <a:off x="4818" y="14173"/>
                            <a:ext cx="6798" cy="84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56" name="Rectangle 6696"/>
                        <wps:cNvSpPr>
                          <a:spLocks noChangeArrowheads="1"/>
                        </wps:cNvSpPr>
                        <wps:spPr bwMode="auto">
                          <a:xfrm>
                            <a:off x="4816" y="15020"/>
                            <a:ext cx="3966" cy="141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57" name="Rectangle 6697"/>
                        <wps:cNvSpPr>
                          <a:spLocks noChangeArrowheads="1"/>
                        </wps:cNvSpPr>
                        <wps:spPr bwMode="auto">
                          <a:xfrm>
                            <a:off x="8784" y="15585"/>
                            <a:ext cx="2827" cy="84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58" name="Rectangle 6698"/>
                        <wps:cNvSpPr>
                          <a:spLocks noChangeArrowheads="1"/>
                        </wps:cNvSpPr>
                        <wps:spPr bwMode="auto">
                          <a:xfrm>
                            <a:off x="8782" y="15020"/>
                            <a:ext cx="851" cy="28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59" name="Rectangle 6699"/>
                        <wps:cNvSpPr>
                          <a:spLocks noChangeArrowheads="1"/>
                        </wps:cNvSpPr>
                        <wps:spPr bwMode="auto">
                          <a:xfrm>
                            <a:off x="9633" y="15020"/>
                            <a:ext cx="849"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60" name="Rectangle 6700"/>
                        <wps:cNvSpPr>
                          <a:spLocks noChangeArrowheads="1"/>
                        </wps:cNvSpPr>
                        <wps:spPr bwMode="auto">
                          <a:xfrm>
                            <a:off x="9066" y="15302"/>
                            <a:ext cx="285"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61" name="Rectangle 6701"/>
                        <wps:cNvSpPr>
                          <a:spLocks noChangeArrowheads="1"/>
                        </wps:cNvSpPr>
                        <wps:spPr bwMode="auto">
                          <a:xfrm>
                            <a:off x="2098" y="14173"/>
                            <a:ext cx="1303" cy="225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62" name="Rectangle 6702"/>
                        <wps:cNvSpPr>
                          <a:spLocks noChangeArrowheads="1"/>
                        </wps:cNvSpPr>
                        <wps:spPr bwMode="auto">
                          <a:xfrm>
                            <a:off x="3401" y="14173"/>
                            <a:ext cx="851" cy="225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63" name="Rectangle 6703"/>
                        <wps:cNvSpPr>
                          <a:spLocks noChangeArrowheads="1"/>
                        </wps:cNvSpPr>
                        <wps:spPr bwMode="auto">
                          <a:xfrm>
                            <a:off x="1134" y="14173"/>
                            <a:ext cx="3682"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64" name="Rectangle 6704"/>
                        <wps:cNvSpPr>
                          <a:spLocks noChangeArrowheads="1"/>
                        </wps:cNvSpPr>
                        <wps:spPr bwMode="auto">
                          <a:xfrm>
                            <a:off x="1134" y="15020"/>
                            <a:ext cx="3683" cy="28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65" name="Rectangle 6705"/>
                        <wps:cNvSpPr>
                          <a:spLocks noChangeArrowheads="1"/>
                        </wps:cNvSpPr>
                        <wps:spPr bwMode="auto">
                          <a:xfrm>
                            <a:off x="1134" y="15585"/>
                            <a:ext cx="3683" cy="28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66" name="Rectangle 6706"/>
                        <wps:cNvSpPr>
                          <a:spLocks noChangeArrowheads="1"/>
                        </wps:cNvSpPr>
                        <wps:spPr bwMode="auto">
                          <a:xfrm>
                            <a:off x="1134" y="16149"/>
                            <a:ext cx="3683" cy="28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67" name="Rectangle 6707"/>
                        <wps:cNvSpPr>
                          <a:spLocks noChangeArrowheads="1"/>
                        </wps:cNvSpPr>
                        <wps:spPr bwMode="auto">
                          <a:xfrm>
                            <a:off x="1184" y="14764"/>
                            <a:ext cx="32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roofErr w:type="gramStart"/>
                              <w:r>
                                <w:rPr>
                                  <w:rFonts w:ascii="GOST type B" w:hAnsi="GOST type B"/>
                                  <w:i/>
                                  <w:sz w:val="22"/>
                                </w:rPr>
                                <w:t>Зм</w:t>
                              </w:r>
                              <w:r>
                                <w:rPr>
                                  <w:i/>
                                  <w:sz w:val="22"/>
                                </w:rPr>
                                <w:t>.</w:t>
                              </w:r>
                              <w:r>
                                <w:rPr>
                                  <w:i/>
                                  <w:sz w:val="16"/>
                                </w:rPr>
                                <w:t>ю.</w:t>
                              </w:r>
                              <w:proofErr w:type="gramEnd"/>
                            </w:p>
                          </w:txbxContent>
                        </wps:txbx>
                        <wps:bodyPr rot="0" vert="horz" wrap="square" lIns="0" tIns="0" rIns="0" bIns="0" anchor="t" anchorCtr="0" upright="1">
                          <a:noAutofit/>
                        </wps:bodyPr>
                      </wps:wsp>
                      <wps:wsp>
                        <wps:cNvPr id="8868" name="Rectangle 6708"/>
                        <wps:cNvSpPr>
                          <a:spLocks noChangeArrowheads="1"/>
                        </wps:cNvSpPr>
                        <wps:spPr bwMode="auto">
                          <a:xfrm>
                            <a:off x="1599" y="14758"/>
                            <a:ext cx="41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roofErr w:type="gramStart"/>
                              <w:r>
                                <w:rPr>
                                  <w:rFonts w:ascii="GOST type B" w:hAnsi="GOST type B"/>
                                  <w:i/>
                                  <w:sz w:val="22"/>
                                </w:rPr>
                                <w:t>Арк</w:t>
                              </w:r>
                              <w:r>
                                <w:rPr>
                                  <w:sz w:val="22"/>
                                </w:rPr>
                                <w:t>.</w:t>
                              </w:r>
                              <w:proofErr w:type="gramEnd"/>
                            </w:p>
                          </w:txbxContent>
                        </wps:txbx>
                        <wps:bodyPr rot="0" vert="horz" wrap="square" lIns="0" tIns="0" rIns="0" bIns="0" anchor="t" anchorCtr="0" upright="1">
                          <a:noAutofit/>
                        </wps:bodyPr>
                      </wps:wsp>
                      <wps:wsp>
                        <wps:cNvPr id="8869" name="Rectangle 6709"/>
                        <wps:cNvSpPr>
                          <a:spLocks noChangeArrowheads="1"/>
                        </wps:cNvSpPr>
                        <wps:spPr bwMode="auto">
                          <a:xfrm>
                            <a:off x="2233" y="14764"/>
                            <a:ext cx="1027"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Pr="00D11B06" w:rsidRDefault="009D310A" w:rsidP="00287DFE">
                              <w:pPr>
                                <w:spacing w:line="192" w:lineRule="auto"/>
                                <w:rPr>
                                  <w:rFonts w:ascii="GOST type B" w:hAnsi="GOST type B"/>
                                </w:rPr>
                              </w:pPr>
                              <w:r w:rsidRPr="00D11B06">
                                <w:rPr>
                                  <w:rFonts w:ascii="GOST type B" w:hAnsi="GOST type B"/>
                                  <w:i/>
                                  <w:sz w:val="22"/>
                                </w:rPr>
                                <w:t xml:space="preserve">№ </w:t>
                              </w:r>
                              <w:proofErr w:type="gramStart"/>
                              <w:r w:rsidRPr="00D11B06">
                                <w:rPr>
                                  <w:rFonts w:ascii="GOST type B" w:hAnsi="GOST type B"/>
                                  <w:i/>
                                  <w:sz w:val="22"/>
                                </w:rPr>
                                <w:t>докум</w:t>
                              </w:r>
                              <w:proofErr w:type="gramEnd"/>
                              <w:r w:rsidRPr="00D11B06">
                                <w:rPr>
                                  <w:rFonts w:ascii="GOST type B" w:hAnsi="GOST type B"/>
                                  <w:sz w:val="22"/>
                                </w:rPr>
                                <w:t>.</w:t>
                              </w:r>
                            </w:p>
                          </w:txbxContent>
                        </wps:txbx>
                        <wps:bodyPr rot="0" vert="horz" wrap="square" lIns="0" tIns="0" rIns="0" bIns="0" anchor="t" anchorCtr="0" upright="1">
                          <a:noAutofit/>
                        </wps:bodyPr>
                      </wps:wsp>
                      <wps:wsp>
                        <wps:cNvPr id="8870" name="Rectangle 6710"/>
                        <wps:cNvSpPr>
                          <a:spLocks noChangeArrowheads="1"/>
                        </wps:cNvSpPr>
                        <wps:spPr bwMode="auto">
                          <a:xfrm>
                            <a:off x="3527" y="14784"/>
                            <a:ext cx="6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Pr="002246AD" w:rsidRDefault="009D310A" w:rsidP="00287DFE">
                              <w:pPr>
                                <w:rPr>
                                  <w:rFonts w:ascii="GOST type B" w:hAnsi="GOST type B"/>
                                  <w:i/>
                                  <w:sz w:val="22"/>
                                  <w:szCs w:val="22"/>
                                  <w:lang w:val="uk-UA"/>
                                </w:rPr>
                              </w:pPr>
                              <w:r w:rsidRPr="002246AD">
                                <w:rPr>
                                  <w:rFonts w:ascii="GOST type B" w:hAnsi="GOST type B"/>
                                  <w:i/>
                                  <w:sz w:val="22"/>
                                  <w:szCs w:val="22"/>
                                </w:rPr>
                                <w:t>Пiдп</w:t>
                              </w:r>
                              <w:r w:rsidRPr="002246AD">
                                <w:rPr>
                                  <w:rFonts w:ascii="GOST type B" w:hAnsi="GOST type B"/>
                                  <w:i/>
                                  <w:sz w:val="22"/>
                                  <w:szCs w:val="22"/>
                                  <w:lang w:val="uk-UA"/>
                                </w:rPr>
                                <w:t>ис</w:t>
                              </w:r>
                            </w:p>
                          </w:txbxContent>
                        </wps:txbx>
                        <wps:bodyPr rot="0" vert="horz" wrap="square" lIns="0" tIns="0" rIns="0" bIns="0" anchor="t" anchorCtr="0" upright="1">
                          <a:noAutofit/>
                        </wps:bodyPr>
                      </wps:wsp>
                      <wps:wsp>
                        <wps:cNvPr id="8871" name="Rectangle 6711"/>
                        <wps:cNvSpPr>
                          <a:spLocks noChangeArrowheads="1"/>
                        </wps:cNvSpPr>
                        <wps:spPr bwMode="auto">
                          <a:xfrm>
                            <a:off x="4264" y="14784"/>
                            <a:ext cx="543"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Pr>
                                <w:rPr>
                                  <w:i/>
                                </w:rPr>
                              </w:pPr>
                              <w:r>
                                <w:rPr>
                                  <w:i/>
                                </w:rPr>
                                <w:t>Дата</w:t>
                              </w:r>
                            </w:p>
                          </w:txbxContent>
                        </wps:txbx>
                        <wps:bodyPr rot="0" vert="horz" wrap="square" lIns="0" tIns="0" rIns="0" bIns="0" anchor="t" anchorCtr="0" upright="1">
                          <a:noAutofit/>
                        </wps:bodyPr>
                      </wps:wsp>
                      <wps:wsp>
                        <wps:cNvPr id="8872" name="Rectangle 6712"/>
                        <wps:cNvSpPr>
                          <a:spLocks noChangeArrowheads="1"/>
                        </wps:cNvSpPr>
                        <wps:spPr bwMode="auto">
                          <a:xfrm>
                            <a:off x="1278" y="15034"/>
                            <a:ext cx="893"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Pr>
                                <w:rPr>
                                  <w:i/>
                                  <w:sz w:val="22"/>
                                </w:rPr>
                              </w:pPr>
                              <w:proofErr w:type="gramStart"/>
                              <w:r>
                                <w:rPr>
                                  <w:rFonts w:ascii="GOST type B" w:hAnsi="GOST type B"/>
                                  <w:i/>
                                  <w:sz w:val="22"/>
                                </w:rPr>
                                <w:t>Розроб</w:t>
                              </w:r>
                              <w:r>
                                <w:rPr>
                                  <w:i/>
                                  <w:sz w:val="22"/>
                                </w:rPr>
                                <w:t>.</w:t>
                              </w:r>
                              <w:proofErr w:type="gramEnd"/>
                            </w:p>
                          </w:txbxContent>
                        </wps:txbx>
                        <wps:bodyPr rot="0" vert="horz" wrap="square" lIns="0" tIns="0" rIns="0" bIns="0" anchor="t" anchorCtr="0" upright="1">
                          <a:noAutofit/>
                        </wps:bodyPr>
                      </wps:wsp>
                      <wps:wsp>
                        <wps:cNvPr id="8873" name="Rectangle 6713"/>
                        <wps:cNvSpPr>
                          <a:spLocks noChangeArrowheads="1"/>
                        </wps:cNvSpPr>
                        <wps:spPr bwMode="auto">
                          <a:xfrm>
                            <a:off x="1224" y="15303"/>
                            <a:ext cx="92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Pr>
                                <w:rPr>
                                  <w:i/>
                                </w:rPr>
                              </w:pPr>
                              <w:proofErr w:type="gramStart"/>
                              <w:r>
                                <w:rPr>
                                  <w:rFonts w:ascii="GOST type B" w:hAnsi="GOST type B"/>
                                  <w:i/>
                                  <w:sz w:val="22"/>
                                </w:rPr>
                                <w:t>Перевiр</w:t>
                              </w:r>
                              <w:r>
                                <w:rPr>
                                  <w:i/>
                                  <w:sz w:val="22"/>
                                </w:rPr>
                                <w:t>.</w:t>
                              </w:r>
                              <w:proofErr w:type="gramEnd"/>
                            </w:p>
                          </w:txbxContent>
                        </wps:txbx>
                        <wps:bodyPr rot="0" vert="horz" wrap="square" lIns="0" tIns="0" rIns="0" bIns="0" anchor="t" anchorCtr="0" upright="1">
                          <a:noAutofit/>
                        </wps:bodyPr>
                      </wps:wsp>
                      <wps:wsp>
                        <wps:cNvPr id="8874" name="Rectangle 6714"/>
                        <wps:cNvSpPr>
                          <a:spLocks noChangeArrowheads="1"/>
                        </wps:cNvSpPr>
                        <wps:spPr bwMode="auto">
                          <a:xfrm>
                            <a:off x="1190" y="15864"/>
                            <a:ext cx="1078"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Pr>
                                <w:rPr>
                                  <w:i/>
                                  <w:sz w:val="22"/>
                                </w:rPr>
                              </w:pPr>
                              <w:r>
                                <w:rPr>
                                  <w:rFonts w:ascii="GOST type B" w:hAnsi="GOST type B"/>
                                  <w:i/>
                                  <w:sz w:val="22"/>
                                </w:rPr>
                                <w:t>Н</w:t>
                              </w:r>
                              <w:r>
                                <w:rPr>
                                  <w:i/>
                                  <w:sz w:val="22"/>
                                </w:rPr>
                                <w:t xml:space="preserve">. </w:t>
                              </w:r>
                              <w:proofErr w:type="gramStart"/>
                              <w:r>
                                <w:rPr>
                                  <w:rFonts w:ascii="GOST type B" w:hAnsi="GOST type B"/>
                                  <w:i/>
                                  <w:sz w:val="22"/>
                                </w:rPr>
                                <w:t>контр</w:t>
                              </w:r>
                              <w:proofErr w:type="gramEnd"/>
                              <w:r>
                                <w:rPr>
                                  <w:i/>
                                  <w:sz w:val="22"/>
                                </w:rPr>
                                <w:t>.</w:t>
                              </w:r>
                            </w:p>
                          </w:txbxContent>
                        </wps:txbx>
                        <wps:bodyPr rot="0" vert="horz" wrap="square" lIns="0" tIns="0" rIns="0" bIns="0" anchor="t" anchorCtr="0" upright="1">
                          <a:noAutofit/>
                        </wps:bodyPr>
                      </wps:wsp>
                      <wps:wsp>
                        <wps:cNvPr id="8875" name="Rectangle 6715"/>
                        <wps:cNvSpPr>
                          <a:spLocks noChangeArrowheads="1"/>
                        </wps:cNvSpPr>
                        <wps:spPr bwMode="auto">
                          <a:xfrm>
                            <a:off x="1268" y="16116"/>
                            <a:ext cx="9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Pr>
                                <w:spacing w:line="288" w:lineRule="auto"/>
                                <w:rPr>
                                  <w:rFonts w:ascii="GOST type B" w:hAnsi="GOST type B"/>
                                  <w:i/>
                                  <w:sz w:val="22"/>
                                </w:rPr>
                              </w:pPr>
                              <w:proofErr w:type="gramStart"/>
                              <w:r>
                                <w:rPr>
                                  <w:rFonts w:ascii="GOST type B" w:hAnsi="GOST type B"/>
                                  <w:i/>
                                  <w:sz w:val="22"/>
                                </w:rPr>
                                <w:t>Затв.</w:t>
                              </w:r>
                              <w:proofErr w:type="gramEnd"/>
                            </w:p>
                          </w:txbxContent>
                        </wps:txbx>
                        <wps:bodyPr rot="0" vert="horz" wrap="square" lIns="0" tIns="0" rIns="0" bIns="0" anchor="t" anchorCtr="0" upright="1">
                          <a:noAutofit/>
                        </wps:bodyPr>
                      </wps:wsp>
                      <wps:wsp>
                        <wps:cNvPr id="8876" name="Rectangle 6716"/>
                        <wps:cNvSpPr>
                          <a:spLocks noChangeArrowheads="1"/>
                        </wps:cNvSpPr>
                        <wps:spPr bwMode="auto">
                          <a:xfrm>
                            <a:off x="2125" y="15072"/>
                            <a:ext cx="1439"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Pr="00DA1712" w:rsidRDefault="009D310A" w:rsidP="00287DFE">
                              <w:pPr>
                                <w:rPr>
                                  <w:rFonts w:ascii="GOST type B" w:hAnsi="GOST type B"/>
                                  <w:i/>
                                  <w:lang w:val="uk-UA"/>
                                </w:rPr>
                              </w:pPr>
                              <w:r>
                                <w:rPr>
                                  <w:rFonts w:ascii="GOST type B" w:hAnsi="GOST type B"/>
                                  <w:i/>
                                  <w:lang w:val="uk-UA"/>
                                </w:rPr>
                                <w:t>Куцовол В.В.</w:t>
                              </w:r>
                            </w:p>
                          </w:txbxContent>
                        </wps:txbx>
                        <wps:bodyPr rot="0" vert="horz" wrap="square" lIns="0" tIns="0" rIns="0" bIns="0" anchor="t" anchorCtr="0" upright="1">
                          <a:noAutofit/>
                        </wps:bodyPr>
                      </wps:wsp>
                      <wps:wsp>
                        <wps:cNvPr id="8877" name="Rectangle 6717"/>
                        <wps:cNvSpPr>
                          <a:spLocks noChangeArrowheads="1"/>
                        </wps:cNvSpPr>
                        <wps:spPr bwMode="auto">
                          <a:xfrm>
                            <a:off x="8845" y="15059"/>
                            <a:ext cx="73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Pr>
                                <w:rPr>
                                  <w:i/>
                                </w:rPr>
                              </w:pPr>
                              <w:proofErr w:type="gramStart"/>
                              <w:r>
                                <w:rPr>
                                  <w:rFonts w:ascii="GOST type B" w:hAnsi="GOST type B"/>
                                  <w:i/>
                                  <w:sz w:val="22"/>
                                </w:rPr>
                                <w:t>Лiт</w:t>
                              </w:r>
                              <w:r>
                                <w:rPr>
                                  <w:i/>
                                  <w:sz w:val="22"/>
                                </w:rPr>
                                <w:t>.</w:t>
                              </w:r>
                              <w:proofErr w:type="gramEnd"/>
                            </w:p>
                          </w:txbxContent>
                        </wps:txbx>
                        <wps:bodyPr rot="0" vert="horz" wrap="square" lIns="0" tIns="0" rIns="0" bIns="0" anchor="t" anchorCtr="0" upright="1">
                          <a:noAutofit/>
                        </wps:bodyPr>
                      </wps:wsp>
                      <wps:wsp>
                        <wps:cNvPr id="8878" name="Rectangle 6718"/>
                        <wps:cNvSpPr>
                          <a:spLocks noChangeArrowheads="1"/>
                        </wps:cNvSpPr>
                        <wps:spPr bwMode="auto">
                          <a:xfrm>
                            <a:off x="9713" y="15019"/>
                            <a:ext cx="68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Pr>
                                <w:pStyle w:val="8"/>
                                <w:rPr>
                                  <w:rFonts w:ascii="GOST type B" w:hAnsi="GOST type B"/>
                                </w:rPr>
                              </w:pPr>
                              <w:bookmarkStart w:id="9" w:name="_Toc280819593"/>
                              <w:r>
                                <w:rPr>
                                  <w:rFonts w:ascii="GOST type B" w:hAnsi="GOST type B"/>
                                </w:rPr>
                                <w:t>Аркуш</w:t>
                              </w:r>
                              <w:bookmarkEnd w:id="9"/>
                            </w:p>
                          </w:txbxContent>
                        </wps:txbx>
                        <wps:bodyPr rot="0" vert="horz" wrap="square" lIns="0" tIns="0" rIns="0" bIns="0" anchor="t" anchorCtr="0" upright="1">
                          <a:noAutofit/>
                        </wps:bodyPr>
                      </wps:wsp>
                      <wps:wsp>
                        <wps:cNvPr id="8879" name="Rectangle 6719"/>
                        <wps:cNvSpPr>
                          <a:spLocks noChangeArrowheads="1"/>
                        </wps:cNvSpPr>
                        <wps:spPr bwMode="auto">
                          <a:xfrm>
                            <a:off x="10482" y="15020"/>
                            <a:ext cx="1133"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8880" name="Rectangle 6720"/>
                        <wps:cNvSpPr>
                          <a:spLocks noChangeArrowheads="1"/>
                        </wps:cNvSpPr>
                        <wps:spPr bwMode="auto">
                          <a:xfrm>
                            <a:off x="9633" y="15302"/>
                            <a:ext cx="849"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8881" name="Rectangle 6721"/>
                        <wps:cNvSpPr>
                          <a:spLocks noChangeArrowheads="1"/>
                        </wps:cNvSpPr>
                        <wps:spPr bwMode="auto">
                          <a:xfrm>
                            <a:off x="1134" y="14737"/>
                            <a:ext cx="3684"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2" name="Line 6722"/>
                        <wps:cNvCnPr/>
                        <wps:spPr bwMode="auto">
                          <a:xfrm>
                            <a:off x="1530" y="14173"/>
                            <a:ext cx="0" cy="8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83" name="Rectangle 6723"/>
                        <wps:cNvSpPr>
                          <a:spLocks noChangeArrowheads="1"/>
                        </wps:cNvSpPr>
                        <wps:spPr bwMode="auto">
                          <a:xfrm>
                            <a:off x="10635" y="15025"/>
                            <a:ext cx="837"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Pr>
                                <w:pStyle w:val="8"/>
                                <w:rPr>
                                  <w:rFonts w:ascii="GOST type B" w:hAnsi="GOST type B"/>
                                </w:rPr>
                              </w:pPr>
                              <w:bookmarkStart w:id="10" w:name="_Toc280819594"/>
                              <w:r>
                                <w:rPr>
                                  <w:rFonts w:ascii="GOST type B" w:hAnsi="GOST type B"/>
                                </w:rPr>
                                <w:t>Аркуш</w:t>
                              </w:r>
                              <w:proofErr w:type="gramStart"/>
                              <w:r>
                                <w:rPr>
                                  <w:rFonts w:ascii="GOST type B" w:hAnsi="GOST type B"/>
                                </w:rPr>
                                <w:t>i</w:t>
                              </w:r>
                              <w:proofErr w:type="gramEnd"/>
                              <w:r>
                                <w:rPr>
                                  <w:rFonts w:ascii="GOST type B" w:hAnsi="GOST type B"/>
                                </w:rPr>
                                <w:t>в</w:t>
                              </w:r>
                              <w:bookmarkEnd w:id="10"/>
                            </w:p>
                          </w:txbxContent>
                        </wps:txbx>
                        <wps:bodyPr rot="0" vert="horz" wrap="square" lIns="0" tIns="0" rIns="0" bIns="0" anchor="t" anchorCtr="0" upright="1">
                          <a:noAutofit/>
                        </wps:bodyPr>
                      </wps:wsp>
                      <wps:wsp>
                        <wps:cNvPr id="8884" name="Text Box 6724"/>
                        <wps:cNvSpPr txBox="1">
                          <a:spLocks noChangeArrowheads="1"/>
                        </wps:cNvSpPr>
                        <wps:spPr bwMode="auto">
                          <a:xfrm>
                            <a:off x="5757" y="14297"/>
                            <a:ext cx="4946"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med"/>
                              </a14:hiddenLine>
                            </a:ext>
                          </a:extLst>
                        </wps:spPr>
                        <wps:txbx>
                          <w:txbxContent>
                            <w:p w:rsidR="009D310A" w:rsidRPr="00AF36AD" w:rsidRDefault="009D310A" w:rsidP="000B4974">
                              <w:pPr>
                                <w:jc w:val="center"/>
                                <w:rPr>
                                  <w:rFonts w:ascii="GOST type B" w:hAnsi="GOST type B"/>
                                  <w:i/>
                                  <w:sz w:val="44"/>
                                  <w:lang w:val="uk-UA"/>
                                </w:rPr>
                              </w:pPr>
                              <w:r>
                                <w:rPr>
                                  <w:rFonts w:ascii="GOST type B" w:hAnsi="GOST type B"/>
                                  <w:i/>
                                  <w:sz w:val="44"/>
                                  <w:lang w:val="uk-UA"/>
                                </w:rPr>
                                <w:t>І</w:t>
                              </w:r>
                              <w:r>
                                <w:rPr>
                                  <w:rFonts w:ascii="GOST type B" w:hAnsi="GOST type B"/>
                                  <w:i/>
                                  <w:sz w:val="44"/>
                                </w:rPr>
                                <w:t>АЛЦ.</w:t>
                              </w:r>
                              <w:r w:rsidR="000333E6">
                                <w:rPr>
                                  <w:rFonts w:ascii="GOST type B" w:hAnsi="GOST type B"/>
                                  <w:i/>
                                  <w:sz w:val="44"/>
                                </w:rPr>
                                <w:t>463626</w:t>
                              </w:r>
                              <w:r>
                                <w:rPr>
                                  <w:rFonts w:ascii="GOST type B" w:hAnsi="GOST type B"/>
                                  <w:i/>
                                  <w:sz w:val="44"/>
                                </w:rPr>
                                <w:t>.00</w:t>
                              </w:r>
                              <w:r>
                                <w:rPr>
                                  <w:rFonts w:ascii="GOST type B" w:hAnsi="GOST type B"/>
                                  <w:i/>
                                  <w:sz w:val="44"/>
                                  <w:lang w:val="uk-UA"/>
                                </w:rPr>
                                <w:t>1</w:t>
                              </w:r>
                              <w:r>
                                <w:rPr>
                                  <w:rFonts w:ascii="GOST type B" w:hAnsi="GOST type B"/>
                                  <w:i/>
                                  <w:sz w:val="44"/>
                                </w:rPr>
                                <w:t xml:space="preserve"> </w:t>
                              </w:r>
                              <w:r>
                                <w:rPr>
                                  <w:rFonts w:ascii="GOST type B" w:hAnsi="GOST type B"/>
                                  <w:i/>
                                  <w:sz w:val="44"/>
                                  <w:lang w:val="uk-UA"/>
                                </w:rPr>
                                <w:t>ОА</w:t>
                              </w:r>
                            </w:p>
                          </w:txbxContent>
                        </wps:txbx>
                        <wps:bodyPr rot="0" vert="horz" wrap="square" lIns="0" tIns="0" rIns="0" bIns="0" anchor="t" anchorCtr="0" upright="1">
                          <a:noAutofit/>
                        </wps:bodyPr>
                      </wps:wsp>
                      <wps:wsp>
                        <wps:cNvPr id="8885" name="Text Box 6725"/>
                        <wps:cNvSpPr txBox="1">
                          <a:spLocks noChangeArrowheads="1"/>
                        </wps:cNvSpPr>
                        <wps:spPr bwMode="auto">
                          <a:xfrm>
                            <a:off x="5097" y="15250"/>
                            <a:ext cx="3579" cy="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310A" w:rsidRPr="006734E1" w:rsidRDefault="009D310A" w:rsidP="00287DFE">
                              <w:pPr>
                                <w:spacing w:line="192" w:lineRule="auto"/>
                                <w:jc w:val="center"/>
                                <w:rPr>
                                  <w:rFonts w:ascii="GOST type B" w:hAnsi="GOST type B"/>
                                  <w:i/>
                                  <w:sz w:val="42"/>
                                  <w:szCs w:val="42"/>
                                  <w:lang w:val="uk-UA"/>
                                </w:rPr>
                              </w:pPr>
                              <w:r w:rsidRPr="006734E1">
                                <w:rPr>
                                  <w:rFonts w:ascii="GOST type B" w:hAnsi="GOST type B"/>
                                  <w:i/>
                                  <w:sz w:val="42"/>
                                  <w:szCs w:val="42"/>
                                  <w:lang w:val="uk-UA"/>
                                </w:rPr>
                                <w:t>Опис</w:t>
                              </w:r>
                            </w:p>
                            <w:p w:rsidR="009D310A" w:rsidRPr="006734E1" w:rsidRDefault="009D310A" w:rsidP="00287DFE">
                              <w:pPr>
                                <w:spacing w:line="192" w:lineRule="auto"/>
                                <w:jc w:val="center"/>
                                <w:rPr>
                                  <w:rFonts w:ascii="GOST type B" w:hAnsi="GOST type B"/>
                                  <w:i/>
                                  <w:sz w:val="42"/>
                                  <w:szCs w:val="42"/>
                                  <w:lang w:val="uk-UA"/>
                                </w:rPr>
                              </w:pPr>
                              <w:r w:rsidRPr="006734E1">
                                <w:rPr>
                                  <w:rFonts w:ascii="GOST type B" w:hAnsi="GOST type B"/>
                                  <w:i/>
                                  <w:sz w:val="42"/>
                                  <w:szCs w:val="42"/>
                                  <w:lang w:val="uk-UA"/>
                                </w:rPr>
                                <w:t>альбому</w:t>
                              </w:r>
                            </w:p>
                          </w:txbxContent>
                        </wps:txbx>
                        <wps:bodyPr rot="0" vert="horz" wrap="square" lIns="91440" tIns="45720" rIns="91440" bIns="45720" anchor="t" anchorCtr="0" upright="1">
                          <a:noAutofit/>
                        </wps:bodyPr>
                      </wps:wsp>
                      <wps:wsp>
                        <wps:cNvPr id="8886" name="Text Box 6726"/>
                        <wps:cNvSpPr txBox="1">
                          <a:spLocks noChangeArrowheads="1"/>
                        </wps:cNvSpPr>
                        <wps:spPr bwMode="auto">
                          <a:xfrm>
                            <a:off x="8562" y="15681"/>
                            <a:ext cx="2734"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310A" w:rsidRPr="00EE6D89" w:rsidRDefault="009D310A" w:rsidP="00287DFE">
                              <w:pPr>
                                <w:pStyle w:val="8"/>
                                <w:rPr>
                                  <w:rFonts w:ascii="GOST type B" w:hAnsi="GOST type B"/>
                                </w:rPr>
                              </w:pPr>
                              <w:bookmarkStart w:id="11" w:name="_Toc280819595"/>
                              <w:r>
                                <w:rPr>
                                  <w:rFonts w:ascii="GOST type B" w:hAnsi="GOST type B"/>
                                </w:rPr>
                                <w:t>НТУУ</w:t>
                              </w:r>
                              <w:r>
                                <w:rPr>
                                  <w:rFonts w:ascii="GOST type B" w:hAnsi="GOST type B"/>
                                  <w:lang w:val="en-US"/>
                                </w:rPr>
                                <w:t xml:space="preserve"> </w:t>
                              </w:r>
                              <w:r>
                                <w:rPr>
                                  <w:rFonts w:ascii="GOST type A" w:hAnsi="GOST type A"/>
                                  <w:lang w:val="en-US"/>
                                </w:rPr>
                                <w:t>''</w:t>
                              </w:r>
                              <w:r>
                                <w:rPr>
                                  <w:rFonts w:ascii="GOST type B" w:hAnsi="GOST type B"/>
                                </w:rPr>
                                <w:t>КПІ</w:t>
                              </w:r>
                              <w:r>
                                <w:rPr>
                                  <w:rFonts w:ascii="GOST type A" w:hAnsi="GOST type A"/>
                                  <w:lang w:val="en-US"/>
                                </w:rPr>
                                <w:t>''</w:t>
                              </w:r>
                              <w:r w:rsidRPr="00EE6D89">
                                <w:rPr>
                                  <w:rFonts w:ascii="GOST type B" w:hAnsi="GOST type B"/>
                                </w:rPr>
                                <w:t xml:space="preserve"> ФІОТ</w:t>
                              </w:r>
                              <w:bookmarkEnd w:id="11"/>
                            </w:p>
                            <w:p w:rsidR="009D310A" w:rsidRPr="00EE6D89" w:rsidRDefault="009D310A" w:rsidP="00287DFE">
                              <w:pPr>
                                <w:jc w:val="center"/>
                                <w:rPr>
                                  <w:rFonts w:ascii="GOST type B" w:hAnsi="GOST type B"/>
                                  <w:i/>
                                  <w:sz w:val="24"/>
                                  <w:szCs w:val="24"/>
                                </w:rPr>
                              </w:pPr>
                              <w:r w:rsidRPr="00EE6D89">
                                <w:rPr>
                                  <w:rFonts w:ascii="GOST type B" w:hAnsi="GOST type B"/>
                                  <w:i/>
                                  <w:sz w:val="24"/>
                                  <w:szCs w:val="24"/>
                                  <w:lang w:val="uk-UA"/>
                                </w:rPr>
                                <w:t>Група ІО-</w:t>
                              </w:r>
                              <w:r>
                                <w:rPr>
                                  <w:rFonts w:ascii="GOST type B" w:hAnsi="GOST type B"/>
                                  <w:i/>
                                  <w:sz w:val="24"/>
                                  <w:szCs w:val="24"/>
                                </w:rPr>
                                <w:t>82</w:t>
                              </w:r>
                            </w:p>
                          </w:txbxContent>
                        </wps:txbx>
                        <wps:bodyPr rot="0" vert="horz" wrap="square" lIns="91440" tIns="45720" rIns="91440" bIns="45720" anchor="t" anchorCtr="0" upright="1">
                          <a:noAutofit/>
                        </wps:bodyPr>
                      </wps:wsp>
                      <wps:wsp>
                        <wps:cNvPr id="8887" name="Text Box 6727"/>
                        <wps:cNvSpPr txBox="1">
                          <a:spLocks noChangeArrowheads="1"/>
                        </wps:cNvSpPr>
                        <wps:spPr bwMode="auto">
                          <a:xfrm>
                            <a:off x="9661" y="15279"/>
                            <a:ext cx="347"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9D310A" w:rsidRDefault="009D310A" w:rsidP="00287DFE">
                              <w:r w:rsidRPr="00C674CC">
                                <w:rPr>
                                  <w:i/>
                                  <w:lang w:val="uk-UA"/>
                                </w:rPr>
                                <w:t>1</w:t>
                              </w:r>
                              <w:r>
                                <w:rPr>
                                  <w:rFonts w:ascii="PTCA" w:hAnsi="PTCA" w:cs="PTCA"/>
                                  <w:b/>
                                  <w:vertAlign w:val="subscript"/>
                                </w:rPr>
                                <w:t>2</w:t>
                              </w:r>
                            </w:p>
                            <w:p w:rsidR="009D310A" w:rsidRDefault="009D310A" w:rsidP="00287DFE">
                              <w:pPr>
                                <w:rPr>
                                  <w:i/>
                                  <w:lang w:val="ru-RU"/>
                                </w:rPr>
                              </w:pPr>
                              <w:r>
                                <w:rPr>
                                  <w:rFonts w:ascii="GOST type B" w:hAnsi="GOST type B"/>
                                  <w:i/>
                                  <w:lang w:val="ru-RU"/>
                                </w:rPr>
                                <w:t>1</w:t>
                              </w:r>
                              <w:r>
                                <w:rPr>
                                  <w:i/>
                                  <w:lang w:val="ru-RU"/>
                                </w:rPr>
                                <w:t xml:space="preserve">                 </w:t>
                              </w:r>
                            </w:p>
                          </w:txbxContent>
                        </wps:txbx>
                        <wps:bodyPr rot="0" vert="horz" wrap="square" lIns="91440" tIns="45720" rIns="91440" bIns="45720" anchor="t" anchorCtr="0" upright="1">
                          <a:noAutofit/>
                        </wps:bodyPr>
                      </wps:wsp>
                      <wps:wsp>
                        <wps:cNvPr id="8888" name="Rectangle 6728"/>
                        <wps:cNvSpPr>
                          <a:spLocks noChangeArrowheads="1"/>
                        </wps:cNvSpPr>
                        <wps:spPr bwMode="auto">
                          <a:xfrm>
                            <a:off x="2098" y="15308"/>
                            <a:ext cx="1458"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287DFE">
                              <w:pPr>
                                <w:rPr>
                                  <w:rFonts w:ascii="GOST type B" w:hAnsi="GOST type B"/>
                                  <w:i/>
                                  <w:sz w:val="22"/>
                                  <w:lang w:val="ru-RU"/>
                                </w:rPr>
                              </w:pPr>
                              <w:r>
                                <w:rPr>
                                  <w:rFonts w:ascii="GOST type B" w:hAnsi="GOST type B"/>
                                  <w:i/>
                                  <w:sz w:val="22"/>
                                  <w:lang w:val="ru-RU"/>
                                </w:rPr>
                                <w:t>Ткаченко В.В.</w:t>
                              </w:r>
                            </w:p>
                          </w:txbxContent>
                        </wps:txbx>
                        <wps:bodyPr rot="0" vert="horz" wrap="square" lIns="0" tIns="0" rIns="0" bIns="0" anchor="t" anchorCtr="0" upright="1">
                          <a:noAutofit/>
                        </wps:bodyPr>
                      </wps:wsp>
                      <wps:wsp>
                        <wps:cNvPr id="8889" name="Rectangle 6729"/>
                        <wps:cNvSpPr>
                          <a:spLocks noChangeArrowheads="1"/>
                        </wps:cNvSpPr>
                        <wps:spPr bwMode="auto">
                          <a:xfrm>
                            <a:off x="2098" y="16164"/>
                            <a:ext cx="1525"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Pr="00AE1A0E" w:rsidRDefault="009D310A" w:rsidP="00EE6D89">
                              <w:pPr>
                                <w:rPr>
                                  <w:rFonts w:ascii="GOST type B" w:hAnsi="GOST type B"/>
                                  <w:i/>
                                  <w:sz w:val="22"/>
                                </w:rPr>
                              </w:pPr>
                              <w:r>
                                <w:rPr>
                                  <w:rFonts w:ascii="GOST type B" w:hAnsi="GOST type B"/>
                                  <w:i/>
                                  <w:sz w:val="22"/>
                                  <w:lang w:val="ru-RU"/>
                                </w:rPr>
                                <w:t>.</w:t>
                              </w:r>
                            </w:p>
                            <w:p w:rsidR="009D310A" w:rsidRDefault="009D310A" w:rsidP="00287DFE">
                              <w:pPr>
                                <w:rPr>
                                  <w:rFonts w:ascii="GOST type B" w:hAnsi="GOST type B"/>
                                  <w:i/>
                                  <w:sz w:val="22"/>
                                  <w:lang w:val="ru-RU"/>
                                </w:rPr>
                              </w:pPr>
                            </w:p>
                          </w:txbxContent>
                        </wps:txbx>
                        <wps:bodyPr rot="0" vert="horz" wrap="square" lIns="0" tIns="0" rIns="0" bIns="0" anchor="t" anchorCtr="0" upright="1">
                          <a:noAutofit/>
                        </wps:bodyPr>
                      </wps:wsp>
                      <wps:wsp>
                        <wps:cNvPr id="8890" name="Text Box 6730"/>
                        <wps:cNvSpPr txBox="1">
                          <a:spLocks noChangeArrowheads="1"/>
                        </wps:cNvSpPr>
                        <wps:spPr bwMode="auto">
                          <a:xfrm>
                            <a:off x="10698" y="15279"/>
                            <a:ext cx="347"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9D310A" w:rsidRDefault="009D310A" w:rsidP="00287DFE">
                              <w:pPr>
                                <w:rPr>
                                  <w:i/>
                                  <w:lang w:val="ru-RU"/>
                                </w:rPr>
                              </w:pPr>
                              <w:r>
                                <w:rPr>
                                  <w:i/>
                                  <w:lang w:val="ru-RU"/>
                                </w:rPr>
                                <w:t xml:space="preserve">1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92" o:spid="_x0000_s1026" style="position:absolute;left:0;text-align:left;margin-left:-.95pt;margin-top:1.05pt;width:524.1pt;height:803.9pt;z-index:-251789312" coordorigin="1134,362" coordsize="10482,1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">
                <v:rect id="Rectangle 6693" o:spid="_x0000_s1027" style="position:absolute;left:1134;top:362;width:10480;height:16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MT8UA&#10;AADdAAAADwAAAGRycy9kb3ducmV2LnhtbESP0WrCQBRE3wv+w3IF3+pGpSVGV4mC4FNpox9wyV6T&#10;YPZuzK5J7Nd3C4KPw8ycYdbbwdSio9ZVlhXMphEI4tzqigsF59PhPQbhPLLG2jIpeJCD7Wb0tsZE&#10;255/qMt8IQKEXYIKSu+bREqXl2TQTW1DHLyLbQ36INtC6hb7ADe1nEfRpzRYcVgosaF9Sfk1uxsF&#10;Vz90X2mR/R6W590y/96l/f2WKjUZD+kKhKfBv8LP9lEriOOPBf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wxPxQAAAN0AAAAPAAAAAAAAAAAAAAAAAJgCAABkcnMv&#10;ZG93bnJldi54bWxQSwUGAAAAAAQABAD1AAAAigMAAAAA&#10;" filled="f" strokeweight="2pt"/>
                <v:rect id="Rectangle 6694" o:spid="_x0000_s1028" style="position:absolute;left:1134;top:14173;width:10482;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9tx8QA&#10;AADdAAAADwAAAGRycy9kb3ducmV2LnhtbESPT2sCMRTE70K/Q3iF3mq2ou2yGqUIgqcW/1x6e26e&#10;m7Wbl20S3e23N4LgcZiZ3zCzRW8bcSEfascK3oYZCOLS6ZorBfvd6jUHESKyxsYxKfinAIv502CG&#10;hXYdb+iyjZVIEA4FKjAxtoWUoTRkMQxdS5y8o/MWY5K+ktpjl+C2kaMse5cWa04LBltaGip/t2er&#10;YPPj+SOY7u8ro+5Q43J04m+r1Mtz/zkFEamPj/C9vdYK8nwyhtub9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bcfEAAAA3QAAAA8AAAAAAAAAAAAAAAAAmAIAAGRycy9k&#10;b3ducmV2LnhtbFBLBQYAAAAABAAEAPUAAACJAwAAAAA=&#10;" filled="f">
                  <v:textbox inset="0,0,0,0"/>
                </v:rect>
                <v:rect id="Rectangle 6695" o:spid="_x0000_s1029" style="position:absolute;left:4818;top:14173;width:6798;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SRMQA&#10;AADdAAAADwAAAGRycy9kb3ducmV2LnhtbESPwWrDMBBE74H+g9hCb7HsgINxrYSQEuit2O0huS3W&#10;1jKxVsZSY7dfXwUKPQ4z84ap9osdxI0m3ztWkCUpCOLW6Z47BR/vp3UBwgdkjYNjUvBNHva7h1WF&#10;pXYz13RrQicihH2JCkwIYymlbw1Z9IkbiaP36SaLIcqpk3rCOcLtIDdpupUWe44LBkc6GmqvzZdV&#10;cGnmtuDMHjKZDT/mhYx9O9dKPT0uh2cQgZbwH/5rv2oFRZHncH8Tn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z0kTEAAAA3QAAAA8AAAAAAAAAAAAAAAAAmAIAAGRycy9k&#10;b3ducmV2LnhtbFBLBQYAAAAABAAEAPUAAACJAwAAAAA=&#10;" filled="f" strokeweight="2pt">
                  <v:textbox inset="0,0,0,0"/>
                </v:rect>
                <v:rect id="Rectangle 6696" o:spid="_x0000_s1030" style="position:absolute;left:4816;top:15020;width:3966;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FMM8QA&#10;AADdAAAADwAAAGRycy9kb3ducmV2LnhtbESPwWrDMBBE74X8g9hAb7XsQo1xrISQUMit2O2hvS3W&#10;xjKxVsZSYqdfXxUKPQ4z84apdosdxI0m3ztWkCUpCOLW6Z47BR/vr08FCB+QNQ6OScGdPOy2q4cK&#10;S+1mrunWhE5ECPsSFZgQxlJK3xqy6BM3Ekfv7CaLIcqpk3rCOcLtIJ/TNJcWe44LBkc6GGovzdUq&#10;+GrmtuDM7jOZDd/mSMa+fdZKPa6X/QZEoCX8h//aJ62gKF5y+H0Tn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hTDPEAAAA3QAAAA8AAAAAAAAAAAAAAAAAmAIAAGRycy9k&#10;b3ducmV2LnhtbFBLBQYAAAAABAAEAPUAAACJAwAAAAA=&#10;" filled="f" strokeweight="2pt">
                  <v:textbox inset="0,0,0,0"/>
                </v:rect>
                <v:rect id="Rectangle 6697" o:spid="_x0000_s1031" style="position:absolute;left:8784;top:15585;width:2827;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3pqMQA&#10;AADdAAAADwAAAGRycy9kb3ducmV2LnhtbESPwWrDMBBE74H+g9hCb7HsQhPjRjGmpdBbiJNDelus&#10;jWVirYylxm6/PgoUehxm5g2zKWfbiyuNvnOsIEtSEMSN0x23Co6Hj2UOwgdkjb1jUvBDHsrtw2KD&#10;hXYT7+lah1ZECPsCFZgQhkJK3xiy6BM3EEfv7EaLIcqxlXrEKcJtL5/TdCUtdhwXDA70Zqi51N9W&#10;wVc9NTlntspk1v+adzJ2d9or9fQ4V68gAs3hP/zX/tQK8vxlDfc38Qn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t6ajEAAAA3QAAAA8AAAAAAAAAAAAAAAAAmAIAAGRycy9k&#10;b3ducmV2LnhtbFBLBQYAAAAABAAEAPUAAACJAwAAAAA=&#10;" filled="f" strokeweight="2pt">
                  <v:textbox inset="0,0,0,0"/>
                </v:rect>
                <v:rect id="Rectangle 6698" o:spid="_x0000_s1032" style="position:absolute;left:8782;top:15020;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92sAA&#10;AADdAAAADwAAAGRycy9kb3ducmV2LnhtbERPTYvCMBC9C/6HMMLebFrBpVSjiCJ4E7t70NvQjE2x&#10;mZQm2rq/fnNY2OPjfa+3o23Fi3rfOFaQJSkI4srphmsF31/HeQ7CB2SNrWNS8CYP2810ssZCu4Ev&#10;9CpDLWII+wIVmBC6QkpfGbLoE9cRR+7ueoshwr6WuschhttWLtL0U1psODYY7GhvqHqUT6vgVg5V&#10;zpndZTJrf8yBjD1fL0p9zMbdCkSgMfyL/9wnrSDPl3FufBOf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J92sAAAADdAAAADwAAAAAAAAAAAAAAAACYAgAAZHJzL2Rvd25y&#10;ZXYueG1sUEsFBgAAAAAEAAQA9QAAAIUDAAAAAA==&#10;" filled="f" strokeweight="2pt">
                  <v:textbox inset="0,0,0,0"/>
                </v:rect>
                <v:rect id="Rectangle 6699" o:spid="_x0000_s1033" style="position:absolute;left:9633;top:15020;width:84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WcQA&#10;AADdAAAADwAAAGRycy9kb3ducmV2LnhtbESPT2sCMRTE70K/Q3iF3mq2gna7GqUIgqcW/1x6e26e&#10;m7Wbl20S3e23N4LgcZiZ3zCzRW8bcSEfascK3oYZCOLS6ZorBfvd6jUHESKyxsYxKfinAIv502CG&#10;hXYdb+iyjZVIEA4FKjAxtoWUoTRkMQxdS5y8o/MWY5K+ktpjl+C2kaMsm0iLNacFgy0tDZW/27NV&#10;sPnx/B5M9/eVUXeocTk68bdV6uW5/5yCiNTHR/jeXmsFeT7+gNub9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wlnEAAAA3QAAAA8AAAAAAAAAAAAAAAAAmAIAAGRycy9k&#10;b3ducmV2LnhtbFBLBQYAAAAABAAEAPUAAACJAwAAAAA=&#10;" filled="f">
                  <v:textbox inset="0,0,0,0"/>
                </v:rect>
                <v:rect id="Rectangle 6700" o:spid="_x0000_s1034" style="position:absolute;left:9066;top:15302;width:285;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YcEA&#10;AADdAAAADwAAAGRycy9kb3ducmV2LnhtbERPz2vCMBS+C/4P4Qm72bQ7SKmNIhvCbsO6w7w9krem&#10;rHkpTbTd/npzEDx+fL/r/ex6caMxdJ4VFFkOglh703Gr4Ot8XJcgQkQ22HsmBX8UYL9bLmqsjJ/4&#10;RLcmtiKFcKhQgY1xqKQM2pLDkPmBOHE/fnQYExxbaUacUrjr5Wueb6TDjlODxYHeLOnf5uoUXJpJ&#10;l1y4QyGL/t++k3Wf3yelXlbzYQsi0hyf4of7wygoy03an96kJ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ou2HBAAAA3QAAAA8AAAAAAAAAAAAAAAAAmAIAAGRycy9kb3du&#10;cmV2LnhtbFBLBQYAAAAABAAEAPUAAACGAwAAAAA=&#10;" filled="f" strokeweight="2pt">
                  <v:textbox inset="0,0,0,0"/>
                </v:rect>
                <v:rect id="Rectangle 6701" o:spid="_x0000_s1035" style="position:absolute;left:2098;top:14173;width:1303;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e+sMA&#10;AADdAAAADwAAAGRycy9kb3ducmV2LnhtbESPQYvCMBSE7wv+h/AEb2uaPUipRhFF2Ntidw/r7dE8&#10;m2LzUpqsrf56Iwh7HGbmG2a1GV0rrtSHxrMGNc9AEFfeNFxr+Pk+vOcgQkQ22HomDTcKsFlP3lZY&#10;GD/wka5lrEWCcChQg42xK6QMlSWHYe474uSdfe8wJtnX0vQ4JLhr5UeWLaTDhtOCxY52lqpL+ec0&#10;nMqhylm5rZKqvds9Wff1e9R6Nh23SxCRxvgffrU/jYY8Xyh4vklP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Qe+sMAAADdAAAADwAAAAAAAAAAAAAAAACYAgAAZHJzL2Rv&#10;d25yZXYueG1sUEsFBgAAAAAEAAQA9QAAAIgDAAAAAA==&#10;" filled="f" strokeweight="2pt">
                  <v:textbox inset="0,0,0,0"/>
                </v:rect>
                <v:rect id="Rectangle 6702" o:spid="_x0000_s1036" style="position:absolute;left:3401;top:14173;width:851;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AjcQA&#10;AADdAAAADwAAAGRycy9kb3ducmV2LnhtbESPQWuDQBSE74H+h+UVeourOYiYbEQSCrkFbQ/N7eG+&#10;ulL3rbjbaPvru4VCj8PMfMMcqtWO4k6zHxwryJIUBHHn9MC9gteX520BwgdkjaNjUvBFHqrjw+aA&#10;pXYLN3RvQy8ihH2JCkwIUyml7wxZ9ImbiKP37maLIcq5l3rGJcLtKHdpmkuLA8cFgxOdDHUf7adV&#10;cGuXruDM1pnMxm9zJmOvb41ST49rvQcRaA3/4b/2RSsoinwHv2/iE5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2gI3EAAAA3QAAAA8AAAAAAAAAAAAAAAAAmAIAAGRycy9k&#10;b3ducmV2LnhtbFBLBQYAAAAABAAEAPUAAACJAwAAAAA=&#10;" filled="f" strokeweight="2pt">
                  <v:textbox inset="0,0,0,0"/>
                </v:rect>
                <v:rect id="Rectangle 6703" o:spid="_x0000_s1037" style="position:absolute;left:1134;top:14173;width:368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lFsQA&#10;AADdAAAADwAAAGRycy9kb3ducmV2LnhtbESPwWrDMBBE74X8g9hAb7XsFoxxrISQUMit2O2hvS3W&#10;xjKxVsZSYqdfXxUKPQ4z84apdosdxI0m3ztWkCUpCOLW6Z47BR/vr08FCB+QNQ6OScGdPOy2q4cK&#10;S+1mrunWhE5ECPsSFZgQxlJK3xqy6BM3Ekfv7CaLIcqpk3rCOcLtIJ/TNJcWe44LBkc6GGovzdUq&#10;+GrmtuDM7jOZDd/mSMa+fdZKPa6X/QZEoCX8h//aJ62gKPIX+H0Tn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6JRbEAAAA3QAAAA8AAAAAAAAAAAAAAAAAmAIAAGRycy9k&#10;b3ducmV2LnhtbFBLBQYAAAAABAAEAPUAAACJAwAAAAA=&#10;" filled="f" strokeweight="2pt">
                  <v:textbox inset="0,0,0,0"/>
                </v:rect>
                <v:rect id="Rectangle 6704" o:spid="_x0000_s1038" style="position:absolute;left:1134;top:15020;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IxMYA&#10;AADdAAAADwAAAGRycy9kb3ducmV2LnhtbESPQWvCQBSE7wX/w/IEb3VjKCFEVzGiELAUmhbE2yP7&#10;TILZtyG7Nem/7xYKPQ4z8w2z2U2mEw8aXGtZwWoZgSCurG65VvD5cXpOQTiPrLGzTAq+ycFuO3va&#10;YKbtyO/0KH0tAoRdhgoa7/tMSlc1ZNAtbU8cvJsdDPogh1rqAccAN52MoyiRBlsOCw32dGioupdf&#10;RkGZ552O367l63l1PZ6Ke3HBqFBqMZ/2axCeJv8f/msXWkGaJi/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MIxMYAAADdAAAADwAAAAAAAAAAAAAAAACYAgAAZHJz&#10;L2Rvd25yZXYueG1sUEsFBgAAAAAEAAQA9QAAAIsDAAAAAA==&#10;" filled="f" strokeweight=".25pt">
                  <v:textbox inset="0,0,0,0"/>
                </v:rect>
                <v:rect id="Rectangle 6705" o:spid="_x0000_s1039" style="position:absolute;left:1134;top:15585;width:368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X8YA&#10;AADdAAAADwAAAGRycy9kb3ducmV2LnhtbESPQWvCQBSE7wX/w/IEb3VjoCFEVzGiELAUmhbE2yP7&#10;TILZtyG7Nem/7xYKPQ4z8w2z2U2mEw8aXGtZwWoZgSCurG65VvD5cXpOQTiPrLGzTAq+ycFuO3va&#10;YKbtyO/0KH0tAoRdhgoa7/tMSlc1ZNAtbU8cvJsdDPogh1rqAccAN52MoyiRBlsOCw32dGioupdf&#10;RkGZ552O367l63l1PZ6Ke3HBqFBqMZ/2axCeJv8f/msXWkGaJi/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tX8YAAADdAAAADwAAAAAAAAAAAAAAAACYAgAAZHJz&#10;L2Rvd25yZXYueG1sUEsFBgAAAAAEAAQA9QAAAIsDAAAAAA==&#10;" filled="f" strokeweight=".25pt">
                  <v:textbox inset="0,0,0,0"/>
                </v:rect>
                <v:rect id="Rectangle 6706" o:spid="_x0000_s1040" style="position:absolute;left:1134;top:16149;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0zKMYA&#10;AADdAAAADwAAAGRycy9kb3ducmV2LnhtbESPQWuDQBSE74X8h+UFequrHkRMNqEpCQgNhZpA8fZw&#10;X1XivhV3k5h/3y0Uehxm5htmvZ3NIG40ud6ygiSKQRA3VvfcKjifDi85COeRNQ6WScGDHGw3i6c1&#10;Ftre+ZNulW9FgLArUEHn/VhI6ZqODLrIjsTB+7aTQR/k1Eo94T3AzSDTOM6kwZ7DQocjvXXUXKqr&#10;UVDtdoNOP+rq+J7U+0N5Kb8wLpV6Xs6vKxCeZv8f/muXWkGeZxn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0zKMYAAADdAAAADwAAAAAAAAAAAAAAAACYAgAAZHJz&#10;L2Rvd25yZXYueG1sUEsFBgAAAAAEAAQA9QAAAIsDAAAAAA==&#10;" filled="f" strokeweight=".25pt">
                  <v:textbox inset="0,0,0,0"/>
                </v:rect>
                <v:rect id="Rectangle 6707" o:spid="_x0000_s1041" style="position:absolute;left:1184;top:14764;width:32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yQwsgA&#10;AADdAAAADwAAAGRycy9kb3ducmV2LnhtbESPQWvCQBSE7wX/w/IEL0U3CtqYuooopVJpobH0/Mi+&#10;ZqPZtzG71fTfu4VCj8PMfMMsVp2txYVaXzlWMB4lIIgLpysuFXwcnoYpCB+QNdaOScEPeVgte3cL&#10;zLS78jtd8lCKCGGfoQITQpNJ6QtDFv3INcTR+3KtxRBlW0rd4jXCbS0nSTKTFiuOCwYb2hgqTvm3&#10;VfCZn+bl6/N+On+Zbu/3u/PRjN+OSg363foRRKAu/If/2jutIE1nD/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vJDCyAAAAN0AAAAPAAAAAAAAAAAAAAAAAJgCAABk&#10;cnMvZG93bnJldi54bWxQSwUGAAAAAAQABAD1AAAAjQMAAAAA&#10;" filled="f" stroked="f" strokeweight=".25pt">
                  <v:textbox inset="0,0,0,0">
                    <w:txbxContent>
                      <w:p w:rsidR="009D310A" w:rsidRDefault="009D310A" w:rsidP="00287DFE">
                        <w:proofErr w:type="gramStart"/>
                        <w:r>
                          <w:rPr>
                            <w:rFonts w:ascii="GOST type B" w:hAnsi="GOST type B"/>
                            <w:i/>
                            <w:sz w:val="22"/>
                          </w:rPr>
                          <w:t>Зм</w:t>
                        </w:r>
                        <w:r>
                          <w:rPr>
                            <w:i/>
                            <w:sz w:val="22"/>
                          </w:rPr>
                          <w:t>.</w:t>
                        </w:r>
                        <w:r>
                          <w:rPr>
                            <w:i/>
                            <w:sz w:val="16"/>
                          </w:rPr>
                          <w:t>ю.</w:t>
                        </w:r>
                        <w:proofErr w:type="gramEnd"/>
                      </w:p>
                    </w:txbxContent>
                  </v:textbox>
                </v:rect>
                <v:rect id="Rectangle 6708" o:spid="_x0000_s1042" style="position:absolute;left:1599;top:14758;width:41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EsMQA&#10;AADdAAAADwAAAGRycy9kb3ducmV2LnhtbERPXWvCMBR9H/gfwh34MmaqoNTOKKIMZaKwbuz50tw1&#10;1eama6J2/948CD4ezvds0dlaXKj1lWMFw0ECgrhwuuJSwffX+2sKwgdkjbVjUvBPHhbz3tMMM+2u&#10;/EmXPJQihrDPUIEJocmk9IUhi37gGuLI/brWYoiwLaVu8RrDbS1HSTKRFiuODQYbWhkqTvnZKvjJ&#10;T9Nyv9mNpx/j9ctu+3c0w8NRqf5zt3wDEagLD/HdvdUK0nQS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jBLDEAAAA3QAAAA8AAAAAAAAAAAAAAAAAmAIAAGRycy9k&#10;b3ducmV2LnhtbFBLBQYAAAAABAAEAPUAAACJAwAAAAA=&#10;" filled="f" stroked="f" strokeweight=".25pt">
                  <v:textbox inset="0,0,0,0">
                    <w:txbxContent>
                      <w:p w:rsidR="009D310A" w:rsidRDefault="009D310A" w:rsidP="00287DFE">
                        <w:proofErr w:type="gramStart"/>
                        <w:r>
                          <w:rPr>
                            <w:rFonts w:ascii="GOST type B" w:hAnsi="GOST type B"/>
                            <w:i/>
                            <w:sz w:val="22"/>
                          </w:rPr>
                          <w:t>Арк</w:t>
                        </w:r>
                        <w:r>
                          <w:rPr>
                            <w:sz w:val="22"/>
                          </w:rPr>
                          <w:t>.</w:t>
                        </w:r>
                        <w:proofErr w:type="gramEnd"/>
                      </w:p>
                    </w:txbxContent>
                  </v:textbox>
                </v:rect>
                <v:rect id="Rectangle 6709" o:spid="_x0000_s1043" style="position:absolute;left:2233;top:14764;width:1027;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K8gA&#10;AADdAAAADwAAAGRycy9kb3ducmV2LnhtbESPQUvDQBSE74L/YXmCF7GbCilJ7LaIIgZLBWPp+ZF9&#10;ZtNm38bs2sR/7wpCj8PMfMMs15PtxIkG3zpWMJ8lIIhrp1tuFOw+nm8zED4ga+wck4If8rBeXV4s&#10;sdBu5Hc6VaEREcK+QAUmhL6Q0teGLPqZ64mj9+kGiyHKoZF6wDHCbSfvkmQhLbYcFwz29GioPlbf&#10;VsG+OubN9mWT5q/p082m/DqY+dtBqeur6eEeRKApnMP/7VIryLJFDn9v4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b6EryAAAAN0AAAAPAAAAAAAAAAAAAAAAAJgCAABk&#10;cnMvZG93bnJldi54bWxQSwUGAAAAAAQABAD1AAAAjQMAAAAA&#10;" filled="f" stroked="f" strokeweight=".25pt">
                  <v:textbox inset="0,0,0,0">
                    <w:txbxContent>
                      <w:p w:rsidR="009D310A" w:rsidRPr="00D11B06" w:rsidRDefault="009D310A" w:rsidP="00287DFE">
                        <w:pPr>
                          <w:spacing w:line="192" w:lineRule="auto"/>
                          <w:rPr>
                            <w:rFonts w:ascii="GOST type B" w:hAnsi="GOST type B"/>
                          </w:rPr>
                        </w:pPr>
                        <w:r w:rsidRPr="00D11B06">
                          <w:rPr>
                            <w:rFonts w:ascii="GOST type B" w:hAnsi="GOST type B"/>
                            <w:i/>
                            <w:sz w:val="22"/>
                          </w:rPr>
                          <w:t xml:space="preserve">№ </w:t>
                        </w:r>
                        <w:proofErr w:type="gramStart"/>
                        <w:r w:rsidRPr="00D11B06">
                          <w:rPr>
                            <w:rFonts w:ascii="GOST type B" w:hAnsi="GOST type B"/>
                            <w:i/>
                            <w:sz w:val="22"/>
                          </w:rPr>
                          <w:t>докум</w:t>
                        </w:r>
                        <w:proofErr w:type="gramEnd"/>
                        <w:r w:rsidRPr="00D11B06">
                          <w:rPr>
                            <w:rFonts w:ascii="GOST type B" w:hAnsi="GOST type B"/>
                            <w:sz w:val="22"/>
                          </w:rPr>
                          <w:t>.</w:t>
                        </w:r>
                      </w:p>
                    </w:txbxContent>
                  </v:textbox>
                </v:rect>
                <v:rect id="Rectangle 6710" o:spid="_x0000_s1044" style="position:absolute;left:3527;top:14784;width:6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yea8UA&#10;AADdAAAADwAAAGRycy9kb3ducmV2LnhtbERPXWvCMBR9H+w/hDvwRWaqoNbOKOKQieJg3djzpblr&#10;qs1N10Tt/r15EPZ4ON/zZWdrcaHWV44VDAcJCOLC6YpLBV+fm+cUhA/IGmvHpOCPPCwXjw9zzLS7&#10;8gdd8lCKGMI+QwUmhCaT0heGLPqBa4gj9+NaiyHCtpS6xWsMt7UcJclEWqw4NhhsaG2oOOVnq+A7&#10;P83Kw9t+PNuNX/v77e/RDN+PSvWeutULiEBd+Bff3VutIE2ncX98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J5rxQAAAN0AAAAPAAAAAAAAAAAAAAAAAJgCAABkcnMv&#10;ZG93bnJldi54bWxQSwUGAAAAAAQABAD1AAAAigMAAAAA&#10;" filled="f" stroked="f" strokeweight=".25pt">
                  <v:textbox inset="0,0,0,0">
                    <w:txbxContent>
                      <w:p w:rsidR="009D310A" w:rsidRPr="002246AD" w:rsidRDefault="009D310A" w:rsidP="00287DFE">
                        <w:pPr>
                          <w:rPr>
                            <w:rFonts w:ascii="GOST type B" w:hAnsi="GOST type B"/>
                            <w:i/>
                            <w:sz w:val="22"/>
                            <w:szCs w:val="22"/>
                            <w:lang w:val="uk-UA"/>
                          </w:rPr>
                        </w:pPr>
                        <w:r w:rsidRPr="002246AD">
                          <w:rPr>
                            <w:rFonts w:ascii="GOST type B" w:hAnsi="GOST type B"/>
                            <w:i/>
                            <w:sz w:val="22"/>
                            <w:szCs w:val="22"/>
                          </w:rPr>
                          <w:t>Пiдп</w:t>
                        </w:r>
                        <w:r w:rsidRPr="002246AD">
                          <w:rPr>
                            <w:rFonts w:ascii="GOST type B" w:hAnsi="GOST type B"/>
                            <w:i/>
                            <w:sz w:val="22"/>
                            <w:szCs w:val="22"/>
                            <w:lang w:val="uk-UA"/>
                          </w:rPr>
                          <w:t>ис</w:t>
                        </w:r>
                      </w:p>
                    </w:txbxContent>
                  </v:textbox>
                </v:rect>
                <v:rect id="Rectangle 6711" o:spid="_x0000_s1045" style="position:absolute;left:4264;top:14784;width:543;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78MgA&#10;AADdAAAADwAAAGRycy9kb3ducmV2LnhtbESPQWvCQBSE74X+h+UVehHdpKCN0VVKS6lUWjCK50f2&#10;NRvNvk2zW03/fVcQehxm5htmvuxtI07U+dqxgnSUgCAuna65UrDbvg4zED4ga2wck4Jf8rBc3N7M&#10;MdfuzBs6FaESEcI+RwUmhDaX0peGLPqRa4mj9+U6iyHKrpK6w3OE20Y+JMlEWqw5Lhhs6dlQeSx+&#10;rIJ9cZxWH2/r8fR9/DJYr74PJv08KHV/1z/NQATqw3/42l5pBVn2mMLlTXw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wDvwyAAAAN0AAAAPAAAAAAAAAAAAAAAAAJgCAABk&#10;cnMvZG93bnJldi54bWxQSwUGAAAAAAQABAD1AAAAjQMAAAAA&#10;" filled="f" stroked="f" strokeweight=".25pt">
                  <v:textbox inset="0,0,0,0">
                    <w:txbxContent>
                      <w:p w:rsidR="009D310A" w:rsidRDefault="009D310A" w:rsidP="00287DFE">
                        <w:pPr>
                          <w:rPr>
                            <w:i/>
                          </w:rPr>
                        </w:pPr>
                        <w:r>
                          <w:rPr>
                            <w:i/>
                          </w:rPr>
                          <w:t>Дата</w:t>
                        </w:r>
                      </w:p>
                    </w:txbxContent>
                  </v:textbox>
                </v:rect>
                <v:rect id="Rectangle 6712" o:spid="_x0000_s1046" style="position:absolute;left:1278;top:15034;width:89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lh8gA&#10;AADdAAAADwAAAGRycy9kb3ducmV2LnhtbESPQWvCQBSE7wX/w/IEL0U3CtaYuopYpFKx0Fh6fmRf&#10;s9Hs2zS71fTfu4VCj8PMfMMsVp2txYVaXzlWMB4lIIgLpysuFbwft8MUhA/IGmvHpOCHPKyWvbsF&#10;Ztpd+Y0ueShFhLDPUIEJocmk9IUhi37kGuLofbrWYoiyLaVu8RrhtpaTJHmQFiuOCwYb2hgqzvm3&#10;VfCRn+fl4Xk/nb9Mn+73u6+TGb+elBr0u/UjiEBd+A//tXdaQZrOJv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EqWHyAAAAN0AAAAPAAAAAAAAAAAAAAAAAJgCAABk&#10;cnMvZG93bnJldi54bWxQSwUGAAAAAAQABAD1AAAAjQMAAAAA&#10;" filled="f" stroked="f" strokeweight=".25pt">
                  <v:textbox inset="0,0,0,0">
                    <w:txbxContent>
                      <w:p w:rsidR="009D310A" w:rsidRDefault="009D310A" w:rsidP="00287DFE">
                        <w:pPr>
                          <w:rPr>
                            <w:i/>
                            <w:sz w:val="22"/>
                          </w:rPr>
                        </w:pPr>
                        <w:proofErr w:type="gramStart"/>
                        <w:r>
                          <w:rPr>
                            <w:rFonts w:ascii="GOST type B" w:hAnsi="GOST type B"/>
                            <w:i/>
                            <w:sz w:val="22"/>
                          </w:rPr>
                          <w:t>Розроб</w:t>
                        </w:r>
                        <w:r>
                          <w:rPr>
                            <w:i/>
                            <w:sz w:val="22"/>
                          </w:rPr>
                          <w:t>.</w:t>
                        </w:r>
                        <w:proofErr w:type="gramEnd"/>
                      </w:p>
                    </w:txbxContent>
                  </v:textbox>
                </v:rect>
                <v:rect id="Rectangle 6713" o:spid="_x0000_s1047" style="position:absolute;left:1224;top:15303;width:92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4AHMkA&#10;AADdAAAADwAAAGRycy9kb3ducmV2LnhtbESPQWvCQBSE74X+h+UVvBTdaLHG1FVKS6koLRjF8yP7&#10;mo1m38bsVuO/7xYKPQ4z8w0zW3S2FmdqfeVYwXCQgCAunK64VLDbvvVTED4ga6wdk4IreVjMb29m&#10;mGl34Q2d81CKCGGfoQITQpNJ6QtDFv3ANcTR+3KtxRBlW0rd4iXCbS1HSfIoLVYcFww29GKoOObf&#10;VsE+P07Lj/f1eLoav96vl6eDGX4elOrddc9PIAJ14T/8115qBWk6eYDfN/EJ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14AHMkAAADdAAAADwAAAAAAAAAAAAAAAACYAgAA&#10;ZHJzL2Rvd25yZXYueG1sUEsFBgAAAAAEAAQA9QAAAI4DAAAAAA==&#10;" filled="f" stroked="f" strokeweight=".25pt">
                  <v:textbox inset="0,0,0,0">
                    <w:txbxContent>
                      <w:p w:rsidR="009D310A" w:rsidRDefault="009D310A" w:rsidP="00287DFE">
                        <w:pPr>
                          <w:rPr>
                            <w:i/>
                          </w:rPr>
                        </w:pPr>
                        <w:proofErr w:type="gramStart"/>
                        <w:r>
                          <w:rPr>
                            <w:rFonts w:ascii="GOST type B" w:hAnsi="GOST type B"/>
                            <w:i/>
                            <w:sz w:val="22"/>
                          </w:rPr>
                          <w:t>Перевiр</w:t>
                        </w:r>
                        <w:r>
                          <w:rPr>
                            <w:i/>
                            <w:sz w:val="22"/>
                          </w:rPr>
                          <w:t>.</w:t>
                        </w:r>
                        <w:proofErr w:type="gramEnd"/>
                      </w:p>
                    </w:txbxContent>
                  </v:textbox>
                </v:rect>
                <v:rect id="Rectangle 6714" o:spid="_x0000_s1048" style="position:absolute;left:1190;top:15864;width:1078;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eYaMkA&#10;AADdAAAADwAAAGRycy9kb3ducmV2LnhtbESPQWvCQBSE74X+h+UVvBTdKLXG1FVKS6koLRjF8yP7&#10;mo1m38bsVuO/7xYKPQ4z8w0zW3S2FmdqfeVYwXCQgCAunK64VLDbvvVTED4ga6wdk4IreVjMb29m&#10;mGl34Q2d81CKCGGfoQITQpNJ6QtDFv3ANcTR+3KtxRBlW0rd4iXCbS1HSfIoLVYcFww29GKoOObf&#10;VsE+P07Lj/f1eLoav96vl6eDGX4elOrddc9PIAJ14T/8115qBWk6eYDfN/EJ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LeYaMkAAADdAAAADwAAAAAAAAAAAAAAAACYAgAA&#10;ZHJzL2Rvd25yZXYueG1sUEsFBgAAAAAEAAQA9QAAAI4DAAAAAA==&#10;" filled="f" stroked="f" strokeweight=".25pt">
                  <v:textbox inset="0,0,0,0">
                    <w:txbxContent>
                      <w:p w:rsidR="009D310A" w:rsidRDefault="009D310A" w:rsidP="00287DFE">
                        <w:pPr>
                          <w:rPr>
                            <w:i/>
                            <w:sz w:val="22"/>
                          </w:rPr>
                        </w:pPr>
                        <w:r>
                          <w:rPr>
                            <w:rFonts w:ascii="GOST type B" w:hAnsi="GOST type B"/>
                            <w:i/>
                            <w:sz w:val="22"/>
                          </w:rPr>
                          <w:t>Н</w:t>
                        </w:r>
                        <w:r>
                          <w:rPr>
                            <w:i/>
                            <w:sz w:val="22"/>
                          </w:rPr>
                          <w:t xml:space="preserve">. </w:t>
                        </w:r>
                        <w:proofErr w:type="gramStart"/>
                        <w:r>
                          <w:rPr>
                            <w:rFonts w:ascii="GOST type B" w:hAnsi="GOST type B"/>
                            <w:i/>
                            <w:sz w:val="22"/>
                          </w:rPr>
                          <w:t>контр</w:t>
                        </w:r>
                        <w:proofErr w:type="gramEnd"/>
                        <w:r>
                          <w:rPr>
                            <w:i/>
                            <w:sz w:val="22"/>
                          </w:rPr>
                          <w:t>.</w:t>
                        </w:r>
                      </w:p>
                    </w:txbxContent>
                  </v:textbox>
                </v:rect>
                <v:rect id="Rectangle 6715" o:spid="_x0000_s1049" style="position:absolute;left:1268;top:16116;width:9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88gA&#10;AADdAAAADwAAAGRycy9kb3ducmV2LnhtbESPQWvCQBSE74X+h+UVehHdKKSN0VVKpVQqLRjF8yP7&#10;mo1m36bZrab/vlsQehxm5htmvuxtI87U+dqxgvEoAUFcOl1zpWC/exlmIHxA1tg4JgU/5GG5uL2Z&#10;Y67dhbd0LkIlIoR9jgpMCG0upS8NWfQj1xJH79N1FkOUXSV1h5cIt42cJMmDtFhzXDDY0rOh8lR8&#10;WwWH4jSt3l836fQtXQ0266+jGX8clbq/659mIAL14T98ba+1gix7TOH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z3zyAAAAN0AAAAPAAAAAAAAAAAAAAAAAJgCAABk&#10;cnMvZG93bnJldi54bWxQSwUGAAAAAAQABAD1AAAAjQMAAAAA&#10;" filled="f" stroked="f" strokeweight=".25pt">
                  <v:textbox inset="0,0,0,0">
                    <w:txbxContent>
                      <w:p w:rsidR="009D310A" w:rsidRDefault="009D310A" w:rsidP="00287DFE">
                        <w:pPr>
                          <w:spacing w:line="288" w:lineRule="auto"/>
                          <w:rPr>
                            <w:rFonts w:ascii="GOST type B" w:hAnsi="GOST type B"/>
                            <w:i/>
                            <w:sz w:val="22"/>
                          </w:rPr>
                        </w:pPr>
                        <w:proofErr w:type="gramStart"/>
                        <w:r>
                          <w:rPr>
                            <w:rFonts w:ascii="GOST type B" w:hAnsi="GOST type B"/>
                            <w:i/>
                            <w:sz w:val="22"/>
                          </w:rPr>
                          <w:t>Затв.</w:t>
                        </w:r>
                        <w:proofErr w:type="gramEnd"/>
                      </w:p>
                    </w:txbxContent>
                  </v:textbox>
                </v:rect>
                <v:rect id="Rectangle 6716" o:spid="_x0000_s1050" style="position:absolute;left:2125;top:15072;width:1439;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mjhMgA&#10;AADdAAAADwAAAGRycy9kb3ducmV2LnhtbESPQWvCQBSE7wX/w/IEL0U3CtqYuooopVJpobH0/Mi+&#10;ZqPZtzG71fTfu4VCj8PMfMMsVp2txYVaXzlWMB4lIIgLpysuFXwcnoYpCB+QNdaOScEPeVgte3cL&#10;zLS78jtd8lCKCGGfoQITQpNJ6QtDFv3INcTR+3KtxRBlW0rd4jXCbS0nSTKTFiuOCwYb2hgqTvm3&#10;VfCZn+bl6/N+On+Zbu/3u/PRjN+OSg363foRRKAu/If/2jutIE0fZv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KaOEyAAAAN0AAAAPAAAAAAAAAAAAAAAAAJgCAABk&#10;cnMvZG93bnJldi54bWxQSwUGAAAAAAQABAD1AAAAjQMAAAAA&#10;" filled="f" stroked="f" strokeweight=".25pt">
                  <v:textbox inset="0,0,0,0">
                    <w:txbxContent>
                      <w:p w:rsidR="009D310A" w:rsidRPr="00DA1712" w:rsidRDefault="009D310A" w:rsidP="00287DFE">
                        <w:pPr>
                          <w:rPr>
                            <w:rFonts w:ascii="GOST type B" w:hAnsi="GOST type B"/>
                            <w:i/>
                            <w:lang w:val="uk-UA"/>
                          </w:rPr>
                        </w:pPr>
                        <w:r>
                          <w:rPr>
                            <w:rFonts w:ascii="GOST type B" w:hAnsi="GOST type B"/>
                            <w:i/>
                            <w:lang w:val="uk-UA"/>
                          </w:rPr>
                          <w:t>Куцовол В.В.</w:t>
                        </w:r>
                      </w:p>
                    </w:txbxContent>
                  </v:textbox>
                </v:rect>
                <v:rect id="Rectangle 6717" o:spid="_x0000_s1051" style="position:absolute;left:8845;top:15059;width:736;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GH8gA&#10;AADdAAAADwAAAGRycy9kb3ducmV2LnhtbESPQWvCQBSE7wX/w/IEL0U3CtaYuooopVJpobH0/Mi+&#10;ZqPZtzG71fTfu4VCj8PMfMMsVp2txYVaXzlWMB4lIIgLpysuFXwcnoYpCB+QNdaOScEPeVgte3cL&#10;zLS78jtd8lCKCGGfoQITQpNJ6QtDFv3INcTR+3KtxRBlW0rd4jXCbS0nSfIgLVYcFww2tDFUnPJv&#10;q+AzP83L1+f9dP4y3d7vd+ejGb8dlRr0u/UjiEBd+A//tXdaQZrOZv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ZQYfyAAAAN0AAAAPAAAAAAAAAAAAAAAAAJgCAABk&#10;cnMvZG93bnJldi54bWxQSwUGAAAAAAQABAD1AAAAjQMAAAAA&#10;" filled="f" stroked="f" strokeweight=".25pt">
                  <v:textbox inset="0,0,0,0">
                    <w:txbxContent>
                      <w:p w:rsidR="009D310A" w:rsidRDefault="009D310A" w:rsidP="00287DFE">
                        <w:pPr>
                          <w:rPr>
                            <w:i/>
                          </w:rPr>
                        </w:pPr>
                        <w:proofErr w:type="gramStart"/>
                        <w:r>
                          <w:rPr>
                            <w:rFonts w:ascii="GOST type B" w:hAnsi="GOST type B"/>
                            <w:i/>
                            <w:sz w:val="22"/>
                          </w:rPr>
                          <w:t>Лiт</w:t>
                        </w:r>
                        <w:r>
                          <w:rPr>
                            <w:i/>
                            <w:sz w:val="22"/>
                          </w:rPr>
                          <w:t>.</w:t>
                        </w:r>
                        <w:proofErr w:type="gramEnd"/>
                      </w:p>
                    </w:txbxContent>
                  </v:textbox>
                </v:rect>
                <v:rect id="Rectangle 6718" o:spid="_x0000_s1052" style="position:absolute;left:9713;top:15019;width:68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SbcUA&#10;AADdAAAADwAAAGRycy9kb3ducmV2LnhtbERPXWvCMBR9H+w/hDvwRWaqoNbOKOKQieJg3djzpblr&#10;qs1N10Tt/r15EPZ4ON/zZWdrcaHWV44VDAcJCOLC6YpLBV+fm+cUhA/IGmvHpOCPPCwXjw9zzLS7&#10;8gdd8lCKGMI+QwUmhCaT0heGLPqBa4gj9+NaiyHCtpS6xWsMt7UcJclEWqw4NhhsaG2oOOVnq+A7&#10;P83Kw9t+PNuNX/v77e/RDN+PSvWeutULiEBd+Bff3VutIE2ncW58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JtxQAAAN0AAAAPAAAAAAAAAAAAAAAAAJgCAABkcnMv&#10;ZG93bnJldi54bWxQSwUGAAAAAAQABAD1AAAAigMAAAAA&#10;" filled="f" stroked="f" strokeweight=".25pt">
                  <v:textbox inset="0,0,0,0">
                    <w:txbxContent>
                      <w:p w:rsidR="009D310A" w:rsidRDefault="009D310A" w:rsidP="00287DFE">
                        <w:pPr>
                          <w:pStyle w:val="8"/>
                          <w:rPr>
                            <w:rFonts w:ascii="GOST type B" w:hAnsi="GOST type B"/>
                          </w:rPr>
                        </w:pPr>
                        <w:bookmarkStart w:id="12" w:name="_Toc280819593"/>
                        <w:r>
                          <w:rPr>
                            <w:rFonts w:ascii="GOST type B" w:hAnsi="GOST type B"/>
                          </w:rPr>
                          <w:t>Аркуш</w:t>
                        </w:r>
                        <w:bookmarkEnd w:id="12"/>
                      </w:p>
                    </w:txbxContent>
                  </v:textbox>
                </v:rect>
                <v:rect id="Rectangle 6719" o:spid="_x0000_s1053" style="position:absolute;left:10482;top:15020;width:113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mhcYA&#10;AADdAAAADwAAAGRycy9kb3ducmV2LnhtbESP3WoCMRSE7wu+QzhC72pWwbquRpFCsSCF1p/7w+a4&#10;u7g5WZOspn36plDo5TAz3zDLdTStuJHzjWUF41EGgri0uuFKwfHw+pSD8AFZY2uZFHyRh/Vq8LDE&#10;Qts7f9JtHyqRIOwLVFCH0BVS+rImg35kO+Lkna0zGJJ0ldQO7wluWjnJsmdpsOG0UGNHLzWVl31v&#10;FHTv0347u+7c9ynvP0rcRRsmUanHYdwsQASK4T/8137TCvJ8Nof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FmhcYAAADdAAAADwAAAAAAAAAAAAAAAACYAgAAZHJz&#10;L2Rvd25yZXYueG1sUEsFBgAAAAAEAAQA9QAAAIsDAAAAAA==&#10;" strokeweight="2pt"/>
                <v:rect id="Rectangle 6720" o:spid="_x0000_s1054" style="position:absolute;left:9633;top:15302;width:849;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6/P8IA&#10;AADdAAAADwAAAGRycy9kb3ducmV2LnhtbERPTWsCMRC9C/0PYQRvmlVQw9YopVBaEKFqex82092l&#10;m8k2yWr01zeHQo+P973ZJduJC/nQOtYwnxUgiCtnWq41fJxfpgpEiMgGO8ek4UYBdtuH0QZL4658&#10;pMsp1iKHcChRQxNjX0oZqoYshpnriTP35bzFmKGvpfF4zeG2k4uiWEmLLeeGBnt6bqj6Pg1WQ39Y&#10;Dq/rn72/f6rhvcJ9cnGRtJ6M09MjiEgp/ov/3G9Gg1Iq789v8hO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r8/wgAAAN0AAAAPAAAAAAAAAAAAAAAAAJgCAABkcnMvZG93&#10;bnJldi54bWxQSwUGAAAAAAQABAD1AAAAhwMAAAAA&#10;" strokeweight="2pt"/>
                <v:rect id="Rectangle 6721" o:spid="_x0000_s1055" style="position:absolute;left:1134;top:14737;width:368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0b5MQA&#10;AADdAAAADwAAAGRycy9kb3ducmV2LnhtbESPQYvCMBSE74L/ITzBm6Z6kNo1ShUET4vb7Q94NG/b&#10;YvNSm9h2/fVGWNjjMDPfMLvDaBrRU+dqywpWywgEcWF1zaWC/Pu8iEE4j6yxsUwKfsnBYT+d7DDR&#10;duAv6jNfigBhl6CCyvs2kdIVFRl0S9sSB+/HdgZ9kF0pdYdDgJtGrqNoIw3WHBYqbOlUUXHLHkbB&#10;zY/9Z1pmz/M2P26L6zEdHvdUqflsTD9AeBr9f/ivfdEK4jhewftNeAJy/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9G+TEAAAA3QAAAA8AAAAAAAAAAAAAAAAAmAIAAGRycy9k&#10;b3ducmV2LnhtbFBLBQYAAAAABAAEAPUAAACJAwAAAAA=&#10;" filled="f" strokeweight="2pt"/>
                <v:line id="Line 6722" o:spid="_x0000_s1056" style="position:absolute;visibility:visible;mso-wrap-style:square" from="1530,14173" to="1530,15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0jO8AAAADdAAAADwAAAGRycy9kb3ducmV2LnhtbESPwQrCMBBE74L/EFbwpqmCUqpRRKh4&#10;E6sXb2uztsVmU5qo9e+NIHgcZuYNs1x3phZPal1lWcFkHIEgzq2uuFBwPqWjGITzyBpry6TgTQ7W&#10;q35viYm2Lz7SM/OFCBB2CSoovW8SKV1ekkE3tg1x8G62NeiDbAupW3wFuKnlNIrm0mDFYaHEhrYl&#10;5ffsYRTcL+dZujts9anONvpapP5yvWmlhoNuswDhqfP/8K+91wriOJ7C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dIzvAAAAA3QAAAA8AAAAAAAAAAAAAAAAA&#10;oQIAAGRycy9kb3ducmV2LnhtbFBLBQYAAAAABAAEAPkAAACOAwAAAAA=&#10;" strokeweight="2pt"/>
                <v:rect id="Rectangle 6723" o:spid="_x0000_s1057" style="position:absolute;left:10635;top:15025;width:837;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wO8gA&#10;AADdAAAADwAAAGRycy9kb3ducmV2LnhtbESPQWvCQBSE7wX/w/KEXqRubFFidBWxlEqlQtPi+ZF9&#10;ZqPZtzG71fTfdwtCj8PMfMPMl52txYVaXzlWMBomIIgLpysuFXx9vjykIHxA1lg7JgU/5GG56N3N&#10;MdPuyh90yUMpIoR9hgpMCE0mpS8MWfRD1xBH7+BaiyHKtpS6xWuE21o+JslEWqw4LhhsaG2oOOXf&#10;VsE+P03L99ftePo2fh5sN+ejGe2OSt33u9UMRKAu/Idv7Y1WkKbpE/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i3A7yAAAAN0AAAAPAAAAAAAAAAAAAAAAAJgCAABk&#10;cnMvZG93bnJldi54bWxQSwUGAAAAAAQABAD1AAAAjQMAAAAA&#10;" filled="f" stroked="f" strokeweight=".25pt">
                  <v:textbox inset="0,0,0,0">
                    <w:txbxContent>
                      <w:p w:rsidR="009D310A" w:rsidRDefault="009D310A" w:rsidP="00287DFE">
                        <w:pPr>
                          <w:pStyle w:val="8"/>
                          <w:rPr>
                            <w:rFonts w:ascii="GOST type B" w:hAnsi="GOST type B"/>
                          </w:rPr>
                        </w:pPr>
                        <w:bookmarkStart w:id="13" w:name="_Toc280819594"/>
                        <w:r>
                          <w:rPr>
                            <w:rFonts w:ascii="GOST type B" w:hAnsi="GOST type B"/>
                          </w:rPr>
                          <w:t>Аркуш</w:t>
                        </w:r>
                        <w:proofErr w:type="gramStart"/>
                        <w:r>
                          <w:rPr>
                            <w:rFonts w:ascii="GOST type B" w:hAnsi="GOST type B"/>
                          </w:rPr>
                          <w:t>i</w:t>
                        </w:r>
                        <w:proofErr w:type="gramEnd"/>
                        <w:r>
                          <w:rPr>
                            <w:rFonts w:ascii="GOST type B" w:hAnsi="GOST type B"/>
                          </w:rPr>
                          <w:t>в</w:t>
                        </w:r>
                        <w:bookmarkEnd w:id="13"/>
                      </w:p>
                    </w:txbxContent>
                  </v:textbox>
                </v:rect>
                <v:shapetype id="_x0000_t202" coordsize="21600,21600" o:spt="202" path="m,l,21600r21600,l21600,xe">
                  <v:stroke joinstyle="miter"/>
                  <v:path gradientshapeok="t" o:connecttype="rect"/>
                </v:shapetype>
                <v:shape id="Text Box 6724" o:spid="_x0000_s1058" type="#_x0000_t202" style="position:absolute;left:5757;top:14297;width:494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J68YA&#10;AADdAAAADwAAAGRycy9kb3ducmV2LnhtbESPT2vCQBTE7wW/w/IEb3XToiGNriIFUW/+68HbI/ua&#10;pM2+DdnVRD+9Kwgeh5n5DTOdd6YSF2pcaVnBxzACQZxZXXKu4HhYvicgnEfWWFkmBVdyMJ/13qaY&#10;atvyji57n4sAYZeigsL7OpXSZQUZdENbEwfv1zYGfZBNLnWDbYCbSn5GUSwNlhwWCqzpu6Dsf382&#10;Cr7+frabKo7G+nY9+Pi06NpVvFNq0O8WExCeOv8KP9trrSBJkhE83o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dJ68YAAADdAAAADwAAAAAAAAAAAAAAAACYAgAAZHJz&#10;L2Rvd25yZXYueG1sUEsFBgAAAAAEAAQA9QAAAIsDAAAAAA==&#10;" filled="f" stroked="f">
                  <v:stroke endarrowwidth="narrow"/>
                  <v:textbox inset="0,0,0,0">
                    <w:txbxContent>
                      <w:p w:rsidR="009D310A" w:rsidRPr="00AF36AD" w:rsidRDefault="009D310A" w:rsidP="000B4974">
                        <w:pPr>
                          <w:jc w:val="center"/>
                          <w:rPr>
                            <w:rFonts w:ascii="GOST type B" w:hAnsi="GOST type B"/>
                            <w:i/>
                            <w:sz w:val="44"/>
                            <w:lang w:val="uk-UA"/>
                          </w:rPr>
                        </w:pPr>
                        <w:r>
                          <w:rPr>
                            <w:rFonts w:ascii="GOST type B" w:hAnsi="GOST type B"/>
                            <w:i/>
                            <w:sz w:val="44"/>
                            <w:lang w:val="uk-UA"/>
                          </w:rPr>
                          <w:t>І</w:t>
                        </w:r>
                        <w:r>
                          <w:rPr>
                            <w:rFonts w:ascii="GOST type B" w:hAnsi="GOST type B"/>
                            <w:i/>
                            <w:sz w:val="44"/>
                          </w:rPr>
                          <w:t>АЛЦ.</w:t>
                        </w:r>
                        <w:r w:rsidR="000333E6">
                          <w:rPr>
                            <w:rFonts w:ascii="GOST type B" w:hAnsi="GOST type B"/>
                            <w:i/>
                            <w:sz w:val="44"/>
                          </w:rPr>
                          <w:t>463626</w:t>
                        </w:r>
                        <w:r>
                          <w:rPr>
                            <w:rFonts w:ascii="GOST type B" w:hAnsi="GOST type B"/>
                            <w:i/>
                            <w:sz w:val="44"/>
                          </w:rPr>
                          <w:t>.00</w:t>
                        </w:r>
                        <w:r>
                          <w:rPr>
                            <w:rFonts w:ascii="GOST type B" w:hAnsi="GOST type B"/>
                            <w:i/>
                            <w:sz w:val="44"/>
                            <w:lang w:val="uk-UA"/>
                          </w:rPr>
                          <w:t>1</w:t>
                        </w:r>
                        <w:r>
                          <w:rPr>
                            <w:rFonts w:ascii="GOST type B" w:hAnsi="GOST type B"/>
                            <w:i/>
                            <w:sz w:val="44"/>
                          </w:rPr>
                          <w:t xml:space="preserve"> </w:t>
                        </w:r>
                        <w:r>
                          <w:rPr>
                            <w:rFonts w:ascii="GOST type B" w:hAnsi="GOST type B"/>
                            <w:i/>
                            <w:sz w:val="44"/>
                            <w:lang w:val="uk-UA"/>
                          </w:rPr>
                          <w:t>ОА</w:t>
                        </w:r>
                      </w:p>
                    </w:txbxContent>
                  </v:textbox>
                </v:shape>
                <v:shape id="Text Box 6725" o:spid="_x0000_s1059" type="#_x0000_t202" style="position:absolute;left:5097;top:15250;width:3579;height: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TsrMUA&#10;AADdAAAADwAAAGRycy9kb3ducmV2LnhtbESPT2vCQBTE7wW/w/KE3uquxZQYXUUqQk8t9R94e2Sf&#10;STD7NmTXJP323ULB4zAzv2GW68HWoqPWV441TCcKBHHuTMWFhuNh95KC8AHZYO2YNPyQh/Vq9LTE&#10;zLiev6nbh0JECPsMNZQhNJmUPi/Jop+4hjh6V9daDFG2hTQt9hFua/mq1Ju0WHFcKLGh95Ly2/5u&#10;NZw+r5fzTH0VW5s0vRuUZDuXWj+Ph80CRKAhPML/7Q+jIU3TB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OysxQAAAN0AAAAPAAAAAAAAAAAAAAAAAJgCAABkcnMv&#10;ZG93bnJldi54bWxQSwUGAAAAAAQABAD1AAAAigMAAAAA&#10;" filled="f" stroked="f">
                  <v:textbox>
                    <w:txbxContent>
                      <w:p w:rsidR="009D310A" w:rsidRPr="006734E1" w:rsidRDefault="009D310A" w:rsidP="00287DFE">
                        <w:pPr>
                          <w:spacing w:line="192" w:lineRule="auto"/>
                          <w:jc w:val="center"/>
                          <w:rPr>
                            <w:rFonts w:ascii="GOST type B" w:hAnsi="GOST type B"/>
                            <w:i/>
                            <w:sz w:val="42"/>
                            <w:szCs w:val="42"/>
                            <w:lang w:val="uk-UA"/>
                          </w:rPr>
                        </w:pPr>
                        <w:r w:rsidRPr="006734E1">
                          <w:rPr>
                            <w:rFonts w:ascii="GOST type B" w:hAnsi="GOST type B"/>
                            <w:i/>
                            <w:sz w:val="42"/>
                            <w:szCs w:val="42"/>
                            <w:lang w:val="uk-UA"/>
                          </w:rPr>
                          <w:t>Опис</w:t>
                        </w:r>
                      </w:p>
                      <w:p w:rsidR="009D310A" w:rsidRPr="006734E1" w:rsidRDefault="009D310A" w:rsidP="00287DFE">
                        <w:pPr>
                          <w:spacing w:line="192" w:lineRule="auto"/>
                          <w:jc w:val="center"/>
                          <w:rPr>
                            <w:rFonts w:ascii="GOST type B" w:hAnsi="GOST type B"/>
                            <w:i/>
                            <w:sz w:val="42"/>
                            <w:szCs w:val="42"/>
                            <w:lang w:val="uk-UA"/>
                          </w:rPr>
                        </w:pPr>
                        <w:r w:rsidRPr="006734E1">
                          <w:rPr>
                            <w:rFonts w:ascii="GOST type B" w:hAnsi="GOST type B"/>
                            <w:i/>
                            <w:sz w:val="42"/>
                            <w:szCs w:val="42"/>
                            <w:lang w:val="uk-UA"/>
                          </w:rPr>
                          <w:t>альбому</w:t>
                        </w:r>
                      </w:p>
                    </w:txbxContent>
                  </v:textbox>
                </v:shape>
                <v:shape id="Text Box 6726" o:spid="_x0000_s1060" type="#_x0000_t202" style="position:absolute;left:8562;top:15681;width:2734;height: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Zy28QA&#10;AADdAAAADwAAAGRycy9kb3ducmV2LnhtbESPT4vCMBTE7wt+h/AEb2violK7RpEVwZOy/lnY26N5&#10;tmWbl9JEW7+9ERY8DjPzG2a+7GwlbtT40rGG0VCBIM6cKTnXcDpu3hMQPiAbrByThjt5WC56b3NM&#10;jWv5m26HkIsIYZ+ihiKEOpXSZwVZ9ENXE0fv4hqLIcoml6bBNsJtJT+UmkqLJceFAmv6Kij7O1yt&#10;hvPu8vszVvt8bSd16zol2c6k1oN+t/oEEagLr/B/e2s0JEkyhe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WctvEAAAA3QAAAA8AAAAAAAAAAAAAAAAAmAIAAGRycy9k&#10;b3ducmV2LnhtbFBLBQYAAAAABAAEAPUAAACJAwAAAAA=&#10;" filled="f" stroked="f">
                  <v:textbox>
                    <w:txbxContent>
                      <w:p w:rsidR="009D310A" w:rsidRPr="00EE6D89" w:rsidRDefault="009D310A" w:rsidP="00287DFE">
                        <w:pPr>
                          <w:pStyle w:val="8"/>
                          <w:rPr>
                            <w:rFonts w:ascii="GOST type B" w:hAnsi="GOST type B"/>
                          </w:rPr>
                        </w:pPr>
                        <w:bookmarkStart w:id="14" w:name="_Toc280819595"/>
                        <w:r>
                          <w:rPr>
                            <w:rFonts w:ascii="GOST type B" w:hAnsi="GOST type B"/>
                          </w:rPr>
                          <w:t>НТУУ</w:t>
                        </w:r>
                        <w:r>
                          <w:rPr>
                            <w:rFonts w:ascii="GOST type B" w:hAnsi="GOST type B"/>
                            <w:lang w:val="en-US"/>
                          </w:rPr>
                          <w:t xml:space="preserve"> </w:t>
                        </w:r>
                        <w:r>
                          <w:rPr>
                            <w:rFonts w:ascii="GOST type A" w:hAnsi="GOST type A"/>
                            <w:lang w:val="en-US"/>
                          </w:rPr>
                          <w:t>''</w:t>
                        </w:r>
                        <w:r>
                          <w:rPr>
                            <w:rFonts w:ascii="GOST type B" w:hAnsi="GOST type B"/>
                          </w:rPr>
                          <w:t>КПІ</w:t>
                        </w:r>
                        <w:r>
                          <w:rPr>
                            <w:rFonts w:ascii="GOST type A" w:hAnsi="GOST type A"/>
                            <w:lang w:val="en-US"/>
                          </w:rPr>
                          <w:t>''</w:t>
                        </w:r>
                        <w:r w:rsidRPr="00EE6D89">
                          <w:rPr>
                            <w:rFonts w:ascii="GOST type B" w:hAnsi="GOST type B"/>
                          </w:rPr>
                          <w:t xml:space="preserve"> ФІОТ</w:t>
                        </w:r>
                        <w:bookmarkEnd w:id="14"/>
                      </w:p>
                      <w:p w:rsidR="009D310A" w:rsidRPr="00EE6D89" w:rsidRDefault="009D310A" w:rsidP="00287DFE">
                        <w:pPr>
                          <w:jc w:val="center"/>
                          <w:rPr>
                            <w:rFonts w:ascii="GOST type B" w:hAnsi="GOST type B"/>
                            <w:i/>
                            <w:sz w:val="24"/>
                            <w:szCs w:val="24"/>
                          </w:rPr>
                        </w:pPr>
                        <w:r w:rsidRPr="00EE6D89">
                          <w:rPr>
                            <w:rFonts w:ascii="GOST type B" w:hAnsi="GOST type B"/>
                            <w:i/>
                            <w:sz w:val="24"/>
                            <w:szCs w:val="24"/>
                            <w:lang w:val="uk-UA"/>
                          </w:rPr>
                          <w:t>Група ІО-</w:t>
                        </w:r>
                        <w:r>
                          <w:rPr>
                            <w:rFonts w:ascii="GOST type B" w:hAnsi="GOST type B"/>
                            <w:i/>
                            <w:sz w:val="24"/>
                            <w:szCs w:val="24"/>
                          </w:rPr>
                          <w:t>82</w:t>
                        </w:r>
                      </w:p>
                    </w:txbxContent>
                  </v:textbox>
                </v:shape>
                <v:shape id="Text Box 6727" o:spid="_x0000_s1061" type="#_x0000_t202" style="position:absolute;left:9661;top:15279;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gDsQA&#10;AADdAAAADwAAAGRycy9kb3ducmV2LnhtbESPT2sCMRTE74V+h/AK3mrWHtplaxRbKvQgBXXB62Pz&#10;ulncvCxJ3D/f3giCx2FmfsMs16NtRU8+NI4VLOYZCOLK6YZrBeVx+5qDCBFZY+uYFEwUYL16flpi&#10;od3Ae+oPsRYJwqFABSbGrpAyVIYshrnriJP377zFmKSvpfY4JLht5VuWvUuLDacFgx19G6rOh4tV&#10;YHfZaf/3szDlVPYYp+OX52FUavYybj5BRBrjI3xv/2oFeZ5/wO1NegJ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oA7EAAAA3QAAAA8AAAAAAAAAAAAAAAAAmAIAAGRycy9k&#10;b3ducmV2LnhtbFBLBQYAAAAABAAEAPUAAACJAwAAAAA=&#10;" filled="f" stroked="f" strokeweight="1.5pt">
                  <v:textbox>
                    <w:txbxContent>
                      <w:p w:rsidR="009D310A" w:rsidRDefault="009D310A" w:rsidP="00287DFE">
                        <w:r w:rsidRPr="00C674CC">
                          <w:rPr>
                            <w:i/>
                            <w:lang w:val="uk-UA"/>
                          </w:rPr>
                          <w:t>1</w:t>
                        </w:r>
                        <w:r>
                          <w:rPr>
                            <w:rFonts w:ascii="PTCA" w:hAnsi="PTCA" w:cs="PTCA"/>
                            <w:b/>
                            <w:vertAlign w:val="subscript"/>
                          </w:rPr>
                          <w:t>2</w:t>
                        </w:r>
                      </w:p>
                      <w:p w:rsidR="009D310A" w:rsidRDefault="009D310A" w:rsidP="00287DFE">
                        <w:pPr>
                          <w:rPr>
                            <w:i/>
                            <w:lang w:val="ru-RU"/>
                          </w:rPr>
                        </w:pPr>
                        <w:r>
                          <w:rPr>
                            <w:rFonts w:ascii="GOST type B" w:hAnsi="GOST type B"/>
                            <w:i/>
                            <w:lang w:val="ru-RU"/>
                          </w:rPr>
                          <w:t>1</w:t>
                        </w:r>
                        <w:r>
                          <w:rPr>
                            <w:i/>
                            <w:lang w:val="ru-RU"/>
                          </w:rPr>
                          <w:t xml:space="preserve">                 </w:t>
                        </w:r>
                      </w:p>
                    </w:txbxContent>
                  </v:textbox>
                </v:shape>
                <v:rect id="Rectangle 6728" o:spid="_x0000_s1062" style="position:absolute;left:2098;top:15308;width:1458;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iSsQA&#10;AADdAAAADwAAAGRycy9kb3ducmV2LnhtbERPXWvCMBR9F/wP4Q72IjN14NDOKKLIZKKwKnu+NHdN&#10;tbmpTabdvzfCwPN2OF+cyay1lbhQ40vHCgb9BARx7nTJhYLDfvUyAuEDssbKMSn4Iw+zabczwVS7&#10;K3/RJQuFiCXsU1RgQqhTKX1uyKLvu5o4aj+usRgibQqpG7zGclvJ1yR5kxZLjgsGa1oYyk/Zr1Xw&#10;nZ3GxfZjMxx/Dpe9zfp8NIPdUannp3b+DiJQGx7m//RaKxhFwP1NfAJ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v4krEAAAA3QAAAA8AAAAAAAAAAAAAAAAAmAIAAGRycy9k&#10;b3ducmV2LnhtbFBLBQYAAAAABAAEAPUAAACJAwAAAAA=&#10;" filled="f" stroked="f" strokeweight=".25pt">
                  <v:textbox inset="0,0,0,0">
                    <w:txbxContent>
                      <w:p w:rsidR="009D310A" w:rsidRDefault="009D310A" w:rsidP="00287DFE">
                        <w:pPr>
                          <w:rPr>
                            <w:rFonts w:ascii="GOST type B" w:hAnsi="GOST type B"/>
                            <w:i/>
                            <w:sz w:val="22"/>
                            <w:lang w:val="ru-RU"/>
                          </w:rPr>
                        </w:pPr>
                        <w:r>
                          <w:rPr>
                            <w:rFonts w:ascii="GOST type B" w:hAnsi="GOST type B"/>
                            <w:i/>
                            <w:sz w:val="22"/>
                            <w:lang w:val="ru-RU"/>
                          </w:rPr>
                          <w:t>Ткаченко В.В.</w:t>
                        </w:r>
                      </w:p>
                    </w:txbxContent>
                  </v:textbox>
                </v:rect>
                <v:rect id="Rectangle 6729" o:spid="_x0000_s1063" style="position:absolute;left:2098;top:16164;width:1525;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NH0cgA&#10;AADdAAAADwAAAGRycy9kb3ducmV2LnhtbESPQWvCQBSE74X+h+UVvBTdKFiS6CqlpVQqFozi+ZF9&#10;zUazb9PsVtN/7wqFHoeZ+YaZL3vbiDN1vnasYDxKQBCXTtdcKdjv3oYpCB+QNTaOScEveVgu7u/m&#10;mGt34S2di1CJCGGfowITQptL6UtDFv3ItcTR+3KdxRBlV0nd4SXCbSMnSfIkLdYcFwy29GKoPBU/&#10;VsGhOGXV5n09zT6mr4/r1ffRjD+PSg0e+ucZiEB9+A//tVdaQZqmGdzex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Y0fRyAAAAN0AAAAPAAAAAAAAAAAAAAAAAJgCAABk&#10;cnMvZG93bnJldi54bWxQSwUGAAAAAAQABAD1AAAAjQMAAAAA&#10;" filled="f" stroked="f" strokeweight=".25pt">
                  <v:textbox inset="0,0,0,0">
                    <w:txbxContent>
                      <w:p w:rsidR="009D310A" w:rsidRPr="00AE1A0E" w:rsidRDefault="009D310A" w:rsidP="00EE6D89">
                        <w:pPr>
                          <w:rPr>
                            <w:rFonts w:ascii="GOST type B" w:hAnsi="GOST type B"/>
                            <w:i/>
                            <w:sz w:val="22"/>
                          </w:rPr>
                        </w:pPr>
                        <w:r>
                          <w:rPr>
                            <w:rFonts w:ascii="GOST type B" w:hAnsi="GOST type B"/>
                            <w:i/>
                            <w:sz w:val="22"/>
                            <w:lang w:val="ru-RU"/>
                          </w:rPr>
                          <w:t>.</w:t>
                        </w:r>
                      </w:p>
                      <w:p w:rsidR="009D310A" w:rsidRDefault="009D310A" w:rsidP="00287DFE">
                        <w:pPr>
                          <w:rPr>
                            <w:rFonts w:ascii="GOST type B" w:hAnsi="GOST type B"/>
                            <w:i/>
                            <w:sz w:val="22"/>
                            <w:lang w:val="ru-RU"/>
                          </w:rPr>
                        </w:pPr>
                      </w:p>
                    </w:txbxContent>
                  </v:textbox>
                </v:rect>
                <v:shape id="Text Box 6730" o:spid="_x0000_s1064" type="#_x0000_t202" style="position:absolute;left:10698;top:15279;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up8EA&#10;AADdAAAADwAAAGRycy9kb3ducmV2LnhtbERPy2oCMRTdC/5DuEJ3mrGLMk6N0oqCCymoA91eJreT&#10;oZObIUnn8fdmUXB5OO/tfrSt6MmHxrGC9SoDQVw53XCtoLyfljmIEJE1to5JwUQB9rv5bIuFdgNf&#10;qb/FWqQQDgUqMDF2hZShMmQxrFxHnLgf5y3GBH0ttcchhdtWvmbZm7TYcGow2NHBUPV7+7MK7CX7&#10;vn4d16acyh7jdP/0PIxKvSzGj3cQkcb4FP+7z1pBnm/S/vQmPQG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rrqfBAAAA3QAAAA8AAAAAAAAAAAAAAAAAmAIAAGRycy9kb3du&#10;cmV2LnhtbFBLBQYAAAAABAAEAPUAAACGAwAAAAA=&#10;" filled="f" stroked="f" strokeweight="1.5pt">
                  <v:textbox>
                    <w:txbxContent>
                      <w:p w:rsidR="009D310A" w:rsidRDefault="009D310A" w:rsidP="00287DFE">
                        <w:pPr>
                          <w:rPr>
                            <w:i/>
                            <w:lang w:val="ru-RU"/>
                          </w:rPr>
                        </w:pPr>
                        <w:r>
                          <w:rPr>
                            <w:i/>
                            <w:lang w:val="ru-RU"/>
                          </w:rPr>
                          <w:t xml:space="preserve">1                 </w:t>
                        </w:r>
                      </w:p>
                    </w:txbxContent>
                  </v:textbox>
                </v:shape>
              </v:group>
            </w:pict>
          </mc:Fallback>
        </mc:AlternateContent>
      </w:r>
    </w:p>
    <w:p w:rsidR="00A724AC" w:rsidRPr="00965D1A" w:rsidRDefault="00A724AC" w:rsidP="00FC02D1">
      <w:pPr>
        <w:ind w:left="284" w:right="283" w:firstLine="567"/>
        <w:jc w:val="center"/>
        <w:rPr>
          <w:rFonts w:ascii="GOST type A" w:hAnsi="GOST type A"/>
          <w:bCs/>
          <w:i/>
          <w:sz w:val="32"/>
          <w:lang w:val="uk-UA"/>
        </w:rPr>
      </w:pPr>
      <w:r w:rsidRPr="00965D1A">
        <w:rPr>
          <w:rFonts w:ascii="GOST type A" w:hAnsi="GOST type A"/>
          <w:bCs/>
          <w:i/>
          <w:sz w:val="32"/>
          <w:lang w:val="uk-UA"/>
        </w:rPr>
        <w:lastRenderedPageBreak/>
        <w:t xml:space="preserve">                                  </w:t>
      </w:r>
    </w:p>
    <w:p w:rsidR="00E43280" w:rsidRPr="00965D1A" w:rsidRDefault="00A724AC" w:rsidP="00FC02D1">
      <w:pPr>
        <w:ind w:left="284" w:right="283" w:firstLine="567"/>
        <w:jc w:val="center"/>
        <w:rPr>
          <w:rFonts w:ascii="GOST type A" w:hAnsi="GOST type A"/>
          <w:bCs/>
          <w:i/>
          <w:sz w:val="32"/>
          <w:lang w:val="uk-UA"/>
        </w:rPr>
      </w:pPr>
      <w:r w:rsidRPr="00965D1A">
        <w:rPr>
          <w:rFonts w:ascii="GOST type A" w:hAnsi="GOST type A"/>
          <w:bCs/>
          <w:i/>
          <w:sz w:val="32"/>
          <w:lang w:val="uk-UA"/>
        </w:rPr>
        <w:t xml:space="preserve">                                                                                                    </w:t>
      </w:r>
    </w:p>
    <w:p w:rsidR="00E43280" w:rsidRPr="00965D1A" w:rsidRDefault="00E43280" w:rsidP="00FC02D1">
      <w:pPr>
        <w:ind w:left="284" w:right="283" w:firstLine="567"/>
        <w:jc w:val="center"/>
        <w:rPr>
          <w:rFonts w:ascii="GOST type A" w:hAnsi="GOST type A"/>
          <w:bCs/>
          <w:i/>
          <w:sz w:val="32"/>
          <w:lang w:val="uk-UA"/>
        </w:rPr>
      </w:pPr>
    </w:p>
    <w:p w:rsidR="00E43280" w:rsidRPr="00965D1A" w:rsidRDefault="00E43280" w:rsidP="00FC02D1">
      <w:pPr>
        <w:pStyle w:val="5"/>
        <w:ind w:left="284" w:right="283" w:firstLine="567"/>
        <w:rPr>
          <w:rFonts w:ascii="GOST type A" w:hAnsi="GOST type A"/>
          <w:bCs/>
          <w:i/>
          <w:lang w:val="uk-UA"/>
        </w:rPr>
      </w:pPr>
    </w:p>
    <w:p w:rsidR="00E43280" w:rsidRPr="00965D1A" w:rsidRDefault="00E43280" w:rsidP="00FC02D1">
      <w:pPr>
        <w:pStyle w:val="5"/>
        <w:ind w:left="284" w:right="283" w:firstLine="567"/>
        <w:rPr>
          <w:rFonts w:ascii="GOST type A" w:hAnsi="GOST type A"/>
          <w:bCs/>
          <w:i/>
          <w:lang w:val="uk-UA"/>
        </w:rPr>
      </w:pPr>
    </w:p>
    <w:p w:rsidR="00E43280" w:rsidRPr="00965D1A" w:rsidRDefault="00E43280" w:rsidP="00FC02D1">
      <w:pPr>
        <w:pStyle w:val="5"/>
        <w:ind w:left="284" w:right="283" w:firstLine="567"/>
        <w:rPr>
          <w:rFonts w:ascii="GOST type A" w:hAnsi="GOST type A"/>
          <w:bCs/>
          <w:i/>
          <w:lang w:val="uk-UA"/>
        </w:rPr>
      </w:pPr>
    </w:p>
    <w:p w:rsidR="00DA1712" w:rsidRPr="00965D1A" w:rsidRDefault="00DA1712" w:rsidP="00FC02D1">
      <w:pPr>
        <w:ind w:left="284" w:right="283" w:firstLine="567"/>
        <w:rPr>
          <w:lang w:val="uk-UA"/>
        </w:rPr>
      </w:pPr>
    </w:p>
    <w:p w:rsidR="00DA1712" w:rsidRPr="00965D1A" w:rsidRDefault="00DA1712" w:rsidP="00FC02D1">
      <w:pPr>
        <w:ind w:left="284" w:right="283" w:firstLine="567"/>
        <w:rPr>
          <w:lang w:val="uk-UA"/>
        </w:rPr>
      </w:pPr>
    </w:p>
    <w:p w:rsidR="00DA1712" w:rsidRPr="00965D1A" w:rsidRDefault="00DA1712" w:rsidP="00FC02D1">
      <w:pPr>
        <w:ind w:left="284" w:right="283" w:firstLine="567"/>
        <w:rPr>
          <w:lang w:val="uk-UA"/>
        </w:rPr>
      </w:pPr>
    </w:p>
    <w:p w:rsidR="00A724AC" w:rsidRPr="00965D1A" w:rsidRDefault="00A724AC" w:rsidP="00FC02D1">
      <w:pPr>
        <w:ind w:left="284" w:right="283" w:firstLine="567"/>
        <w:rPr>
          <w:rFonts w:ascii="GOST type A" w:hAnsi="GOST type A"/>
          <w:i/>
          <w:lang w:val="uk-UA"/>
        </w:rPr>
      </w:pPr>
      <w:bookmarkStart w:id="15" w:name="_Toc90650736"/>
    </w:p>
    <w:p w:rsidR="00DA1712" w:rsidRPr="00965D1A" w:rsidRDefault="00DA1712" w:rsidP="00FC02D1">
      <w:pPr>
        <w:ind w:left="284" w:right="283" w:firstLine="567"/>
        <w:rPr>
          <w:rFonts w:ascii="GOST type A" w:hAnsi="GOST type A"/>
          <w:i/>
          <w:lang w:val="uk-UA"/>
        </w:rPr>
      </w:pPr>
    </w:p>
    <w:p w:rsidR="00DA1712" w:rsidRPr="00965D1A" w:rsidRDefault="00DA1712" w:rsidP="00FC02D1">
      <w:pPr>
        <w:ind w:left="284" w:right="283" w:firstLine="567"/>
        <w:rPr>
          <w:rFonts w:ascii="GOST type A" w:hAnsi="GOST type A"/>
          <w:i/>
          <w:lang w:val="uk-UA"/>
        </w:rPr>
      </w:pPr>
    </w:p>
    <w:p w:rsidR="00DA1712" w:rsidRPr="00965D1A" w:rsidRDefault="00DA1712" w:rsidP="00FC02D1">
      <w:pPr>
        <w:ind w:left="284" w:right="283" w:firstLine="567"/>
        <w:rPr>
          <w:rFonts w:ascii="GOST type A" w:hAnsi="GOST type A"/>
          <w:i/>
          <w:lang w:val="uk-UA"/>
        </w:rPr>
      </w:pPr>
    </w:p>
    <w:p w:rsidR="00DA1712" w:rsidRPr="00965D1A" w:rsidRDefault="00DA1712" w:rsidP="00FC02D1">
      <w:pPr>
        <w:ind w:left="284" w:right="283" w:firstLine="567"/>
        <w:rPr>
          <w:rFonts w:ascii="GOST type A" w:hAnsi="GOST type A"/>
          <w:i/>
          <w:lang w:val="uk-UA"/>
        </w:rPr>
      </w:pPr>
    </w:p>
    <w:p w:rsidR="00E43280" w:rsidRPr="00965D1A" w:rsidRDefault="00E43280" w:rsidP="00FC02D1">
      <w:pPr>
        <w:pStyle w:val="5"/>
        <w:ind w:left="284" w:right="283" w:firstLine="567"/>
        <w:rPr>
          <w:rFonts w:ascii="GOST type A" w:hAnsi="GOST type A"/>
          <w:bCs/>
          <w:i/>
          <w:sz w:val="96"/>
          <w:lang w:val="uk-UA"/>
        </w:rPr>
      </w:pPr>
    </w:p>
    <w:p w:rsidR="00E43280" w:rsidRPr="00965D1A" w:rsidRDefault="00E43280" w:rsidP="00FC02D1">
      <w:pPr>
        <w:pStyle w:val="5"/>
        <w:ind w:left="284" w:right="283" w:firstLine="567"/>
        <w:jc w:val="center"/>
        <w:rPr>
          <w:rFonts w:ascii="GOST type A" w:hAnsi="GOST type A"/>
          <w:b/>
          <w:bCs/>
          <w:i/>
          <w:sz w:val="96"/>
          <w:szCs w:val="96"/>
          <w:lang w:val="uk-UA"/>
        </w:rPr>
      </w:pPr>
      <w:bookmarkStart w:id="16" w:name="_Toc280819596"/>
      <w:r w:rsidRPr="00965D1A">
        <w:rPr>
          <w:rFonts w:ascii="GOST type A" w:hAnsi="GOST type A"/>
          <w:b/>
          <w:bCs/>
          <w:i/>
          <w:sz w:val="96"/>
          <w:szCs w:val="96"/>
          <w:lang w:val="uk-UA"/>
        </w:rPr>
        <w:t>Технічне завдання</w:t>
      </w:r>
      <w:bookmarkEnd w:id="15"/>
      <w:bookmarkEnd w:id="16"/>
    </w:p>
    <w:p w:rsidR="00E43280" w:rsidRPr="00965D1A" w:rsidRDefault="00E43280" w:rsidP="00FC02D1">
      <w:pPr>
        <w:pStyle w:val="5"/>
        <w:ind w:left="284" w:right="283" w:firstLine="567"/>
        <w:rPr>
          <w:rFonts w:ascii="GOST type A" w:hAnsi="GOST type A"/>
          <w:bCs/>
          <w:i/>
          <w:lang w:val="uk-UA"/>
        </w:rPr>
      </w:pPr>
    </w:p>
    <w:p w:rsidR="00E43280" w:rsidRPr="00965D1A" w:rsidRDefault="00E43280" w:rsidP="00FC02D1">
      <w:pPr>
        <w:pStyle w:val="5"/>
        <w:ind w:left="284" w:right="283" w:firstLine="567"/>
        <w:rPr>
          <w:rFonts w:ascii="GOST type A" w:hAnsi="GOST type A"/>
          <w:bCs/>
          <w:i/>
          <w:lang w:val="uk-UA"/>
        </w:rPr>
      </w:pPr>
      <w:r w:rsidRPr="00965D1A">
        <w:rPr>
          <w:rFonts w:ascii="GOST type A" w:hAnsi="GOST type A"/>
          <w:bCs/>
          <w:i/>
          <w:lang w:val="uk-UA"/>
        </w:rPr>
        <w:br w:type="page"/>
      </w:r>
    </w:p>
    <w:p w:rsidR="00E43280" w:rsidRPr="00965D1A" w:rsidRDefault="004D2937" w:rsidP="00FC02D1">
      <w:pPr>
        <w:pStyle w:val="5"/>
        <w:ind w:left="284" w:right="283" w:firstLine="567"/>
        <w:rPr>
          <w:rFonts w:ascii="GOST type A" w:hAnsi="GOST type A"/>
          <w:i/>
          <w:lang w:val="uk-UA"/>
        </w:rPr>
      </w:pPr>
      <w:bookmarkStart w:id="17" w:name="_Toc280819597"/>
      <w:r w:rsidRPr="00965D1A">
        <w:rPr>
          <w:rFonts w:ascii="GOST type A" w:hAnsi="GOST type A"/>
          <w:i/>
          <w:noProof/>
        </w:rPr>
        <w:lastRenderedPageBreak/>
        <mc:AlternateContent>
          <mc:Choice Requires="wpg">
            <w:drawing>
              <wp:anchor distT="0" distB="0" distL="114300" distR="114300" simplePos="0" relativeHeight="251525120" behindDoc="0" locked="0" layoutInCell="1" allowOverlap="1" wp14:anchorId="1F584488" wp14:editId="1849E38F">
                <wp:simplePos x="0" y="0"/>
                <wp:positionH relativeFrom="page">
                  <wp:posOffset>715645</wp:posOffset>
                </wp:positionH>
                <wp:positionV relativeFrom="page">
                  <wp:posOffset>181610</wp:posOffset>
                </wp:positionV>
                <wp:extent cx="6656070" cy="10209530"/>
                <wp:effectExtent l="0" t="0" r="11430" b="20320"/>
                <wp:wrapNone/>
                <wp:docPr id="8813" name="Group 5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209530"/>
                          <a:chOff x="1158" y="175"/>
                          <a:chExt cx="10482" cy="16213"/>
                        </a:xfrm>
                      </wpg:grpSpPr>
                      <wps:wsp>
                        <wps:cNvPr id="8814" name="Rectangle 5028"/>
                        <wps:cNvSpPr>
                          <a:spLocks noChangeArrowheads="1"/>
                        </wps:cNvSpPr>
                        <wps:spPr bwMode="auto">
                          <a:xfrm>
                            <a:off x="1158" y="175"/>
                            <a:ext cx="10480" cy="1620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5" name="Rectangle 5029"/>
                        <wps:cNvSpPr>
                          <a:spLocks noChangeArrowheads="1"/>
                        </wps:cNvSpPr>
                        <wps:spPr bwMode="auto">
                          <a:xfrm>
                            <a:off x="1158" y="14121"/>
                            <a:ext cx="10482" cy="225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16" name="Rectangle 5030"/>
                        <wps:cNvSpPr>
                          <a:spLocks noChangeArrowheads="1"/>
                        </wps:cNvSpPr>
                        <wps:spPr bwMode="auto">
                          <a:xfrm>
                            <a:off x="4842" y="14121"/>
                            <a:ext cx="6798" cy="84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17" name="Rectangle 5031"/>
                        <wps:cNvSpPr>
                          <a:spLocks noChangeArrowheads="1"/>
                        </wps:cNvSpPr>
                        <wps:spPr bwMode="auto">
                          <a:xfrm>
                            <a:off x="4840" y="14968"/>
                            <a:ext cx="3966" cy="141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18" name="Rectangle 5032"/>
                        <wps:cNvSpPr>
                          <a:spLocks noChangeArrowheads="1"/>
                        </wps:cNvSpPr>
                        <wps:spPr bwMode="auto">
                          <a:xfrm>
                            <a:off x="8808" y="15533"/>
                            <a:ext cx="2827" cy="84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19" name="Rectangle 5033"/>
                        <wps:cNvSpPr>
                          <a:spLocks noChangeArrowheads="1"/>
                        </wps:cNvSpPr>
                        <wps:spPr bwMode="auto">
                          <a:xfrm>
                            <a:off x="8806" y="14968"/>
                            <a:ext cx="851" cy="28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20" name="Rectangle 5034"/>
                        <wps:cNvSpPr>
                          <a:spLocks noChangeArrowheads="1"/>
                        </wps:cNvSpPr>
                        <wps:spPr bwMode="auto">
                          <a:xfrm>
                            <a:off x="9657" y="14968"/>
                            <a:ext cx="849"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21" name="Rectangle 5035"/>
                        <wps:cNvSpPr>
                          <a:spLocks noChangeArrowheads="1"/>
                        </wps:cNvSpPr>
                        <wps:spPr bwMode="auto">
                          <a:xfrm>
                            <a:off x="9090" y="15250"/>
                            <a:ext cx="285"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22" name="Rectangle 5036"/>
                        <wps:cNvSpPr>
                          <a:spLocks noChangeArrowheads="1"/>
                        </wps:cNvSpPr>
                        <wps:spPr bwMode="auto">
                          <a:xfrm>
                            <a:off x="2122" y="14121"/>
                            <a:ext cx="1303" cy="225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23" name="Rectangle 5037"/>
                        <wps:cNvSpPr>
                          <a:spLocks noChangeArrowheads="1"/>
                        </wps:cNvSpPr>
                        <wps:spPr bwMode="auto">
                          <a:xfrm>
                            <a:off x="3425" y="14121"/>
                            <a:ext cx="851" cy="225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24" name="Rectangle 5038"/>
                        <wps:cNvSpPr>
                          <a:spLocks noChangeArrowheads="1"/>
                        </wps:cNvSpPr>
                        <wps:spPr bwMode="auto">
                          <a:xfrm>
                            <a:off x="1158" y="14121"/>
                            <a:ext cx="3682"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25" name="Rectangle 5039"/>
                        <wps:cNvSpPr>
                          <a:spLocks noChangeArrowheads="1"/>
                        </wps:cNvSpPr>
                        <wps:spPr bwMode="auto">
                          <a:xfrm>
                            <a:off x="1158" y="14968"/>
                            <a:ext cx="3683" cy="28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26" name="Rectangle 5040"/>
                        <wps:cNvSpPr>
                          <a:spLocks noChangeArrowheads="1"/>
                        </wps:cNvSpPr>
                        <wps:spPr bwMode="auto">
                          <a:xfrm>
                            <a:off x="1158" y="15533"/>
                            <a:ext cx="3683" cy="28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27" name="Rectangle 5041"/>
                        <wps:cNvSpPr>
                          <a:spLocks noChangeArrowheads="1"/>
                        </wps:cNvSpPr>
                        <wps:spPr bwMode="auto">
                          <a:xfrm>
                            <a:off x="1158" y="16097"/>
                            <a:ext cx="3683" cy="28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828" name="Rectangle 5042"/>
                        <wps:cNvSpPr>
                          <a:spLocks noChangeArrowheads="1"/>
                        </wps:cNvSpPr>
                        <wps:spPr bwMode="auto">
                          <a:xfrm>
                            <a:off x="1208" y="14712"/>
                            <a:ext cx="32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roofErr w:type="gramStart"/>
                              <w:r>
                                <w:rPr>
                                  <w:rFonts w:ascii="GOST type B" w:hAnsi="GOST type B"/>
                                  <w:i/>
                                  <w:sz w:val="22"/>
                                </w:rPr>
                                <w:t>Зм</w:t>
                              </w:r>
                              <w:r>
                                <w:rPr>
                                  <w:i/>
                                  <w:sz w:val="22"/>
                                </w:rPr>
                                <w:t>.</w:t>
                              </w:r>
                              <w:r>
                                <w:rPr>
                                  <w:i/>
                                  <w:sz w:val="16"/>
                                </w:rPr>
                                <w:t>ю.</w:t>
                              </w:r>
                              <w:proofErr w:type="gramEnd"/>
                            </w:p>
                          </w:txbxContent>
                        </wps:txbx>
                        <wps:bodyPr rot="0" vert="horz" wrap="square" lIns="0" tIns="0" rIns="0" bIns="0" anchor="t" anchorCtr="0" upright="1">
                          <a:noAutofit/>
                        </wps:bodyPr>
                      </wps:wsp>
                      <wps:wsp>
                        <wps:cNvPr id="8829" name="Rectangle 5043"/>
                        <wps:cNvSpPr>
                          <a:spLocks noChangeArrowheads="1"/>
                        </wps:cNvSpPr>
                        <wps:spPr bwMode="auto">
                          <a:xfrm>
                            <a:off x="1623" y="14706"/>
                            <a:ext cx="41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roofErr w:type="gramStart"/>
                              <w:r>
                                <w:rPr>
                                  <w:rFonts w:ascii="GOST type B" w:hAnsi="GOST type B"/>
                                  <w:i/>
                                  <w:sz w:val="22"/>
                                </w:rPr>
                                <w:t>Арк</w:t>
                              </w:r>
                              <w:r>
                                <w:rPr>
                                  <w:sz w:val="22"/>
                                </w:rPr>
                                <w:t>.</w:t>
                              </w:r>
                              <w:proofErr w:type="gramEnd"/>
                            </w:p>
                          </w:txbxContent>
                        </wps:txbx>
                        <wps:bodyPr rot="0" vert="horz" wrap="square" lIns="0" tIns="0" rIns="0" bIns="0" anchor="t" anchorCtr="0" upright="1">
                          <a:noAutofit/>
                        </wps:bodyPr>
                      </wps:wsp>
                      <wps:wsp>
                        <wps:cNvPr id="8830" name="Rectangle 5044"/>
                        <wps:cNvSpPr>
                          <a:spLocks noChangeArrowheads="1"/>
                        </wps:cNvSpPr>
                        <wps:spPr bwMode="auto">
                          <a:xfrm>
                            <a:off x="2257" y="14712"/>
                            <a:ext cx="1027"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r>
                                <w:rPr>
                                  <w:rFonts w:ascii="GOST type B" w:hAnsi="GOST type B"/>
                                  <w:i/>
                                  <w:sz w:val="22"/>
                                </w:rPr>
                                <w:t>№</w:t>
                              </w:r>
                              <w:r>
                                <w:rPr>
                                  <w:i/>
                                  <w:sz w:val="22"/>
                                </w:rPr>
                                <w:t xml:space="preserve"> </w:t>
                              </w:r>
                              <w:proofErr w:type="gramStart"/>
                              <w:r>
                                <w:rPr>
                                  <w:rFonts w:ascii="GOST type B" w:hAnsi="GOST type B"/>
                                  <w:i/>
                                  <w:sz w:val="22"/>
                                </w:rPr>
                                <w:t>докум</w:t>
                              </w:r>
                              <w:proofErr w:type="gramEnd"/>
                              <w:r>
                                <w:rPr>
                                  <w:sz w:val="22"/>
                                </w:rPr>
                                <w:t>.</w:t>
                              </w:r>
                            </w:p>
                          </w:txbxContent>
                        </wps:txbx>
                        <wps:bodyPr rot="0" vert="horz" wrap="square" lIns="0" tIns="0" rIns="0" bIns="0" anchor="t" anchorCtr="0" upright="1">
                          <a:noAutofit/>
                        </wps:bodyPr>
                      </wps:wsp>
                      <wps:wsp>
                        <wps:cNvPr id="8831" name="Rectangle 5045"/>
                        <wps:cNvSpPr>
                          <a:spLocks noChangeArrowheads="1"/>
                        </wps:cNvSpPr>
                        <wps:spPr bwMode="auto">
                          <a:xfrm>
                            <a:off x="3551" y="14732"/>
                            <a:ext cx="6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Pr="002246AD" w:rsidRDefault="009D310A" w:rsidP="00DC5BAE">
                              <w:pPr>
                                <w:rPr>
                                  <w:rFonts w:ascii="GOST type B" w:hAnsi="GOST type B"/>
                                  <w:i/>
                                  <w:sz w:val="22"/>
                                  <w:szCs w:val="22"/>
                                  <w:lang w:val="uk-UA"/>
                                </w:rPr>
                              </w:pPr>
                              <w:r w:rsidRPr="002246AD">
                                <w:rPr>
                                  <w:rFonts w:ascii="GOST type B" w:hAnsi="GOST type B"/>
                                  <w:i/>
                                  <w:sz w:val="22"/>
                                  <w:szCs w:val="22"/>
                                </w:rPr>
                                <w:t>Пiдп</w:t>
                              </w:r>
                              <w:r w:rsidRPr="002246AD">
                                <w:rPr>
                                  <w:rFonts w:ascii="GOST type B" w:hAnsi="GOST type B"/>
                                  <w:i/>
                                  <w:sz w:val="22"/>
                                  <w:szCs w:val="22"/>
                                  <w:lang w:val="uk-UA"/>
                                </w:rPr>
                                <w:t>ис</w:t>
                              </w:r>
                            </w:p>
                          </w:txbxContent>
                        </wps:txbx>
                        <wps:bodyPr rot="0" vert="horz" wrap="square" lIns="0" tIns="0" rIns="0" bIns="0" anchor="t" anchorCtr="0" upright="1">
                          <a:noAutofit/>
                        </wps:bodyPr>
                      </wps:wsp>
                      <wps:wsp>
                        <wps:cNvPr id="8832" name="Rectangle 5046"/>
                        <wps:cNvSpPr>
                          <a:spLocks noChangeArrowheads="1"/>
                        </wps:cNvSpPr>
                        <wps:spPr bwMode="auto">
                          <a:xfrm>
                            <a:off x="4288" y="14732"/>
                            <a:ext cx="543"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Pr>
                                <w:rPr>
                                  <w:i/>
                                </w:rPr>
                              </w:pPr>
                              <w:r>
                                <w:rPr>
                                  <w:i/>
                                </w:rPr>
                                <w:t>Дата</w:t>
                              </w:r>
                            </w:p>
                          </w:txbxContent>
                        </wps:txbx>
                        <wps:bodyPr rot="0" vert="horz" wrap="square" lIns="0" tIns="0" rIns="0" bIns="0" anchor="t" anchorCtr="0" upright="1">
                          <a:noAutofit/>
                        </wps:bodyPr>
                      </wps:wsp>
                      <wps:wsp>
                        <wps:cNvPr id="8833" name="Rectangle 5047"/>
                        <wps:cNvSpPr>
                          <a:spLocks noChangeArrowheads="1"/>
                        </wps:cNvSpPr>
                        <wps:spPr bwMode="auto">
                          <a:xfrm>
                            <a:off x="1302" y="14982"/>
                            <a:ext cx="893"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Pr>
                                <w:rPr>
                                  <w:i/>
                                  <w:sz w:val="22"/>
                                </w:rPr>
                              </w:pPr>
                              <w:proofErr w:type="gramStart"/>
                              <w:r>
                                <w:rPr>
                                  <w:rFonts w:ascii="GOST type B" w:hAnsi="GOST type B"/>
                                  <w:i/>
                                  <w:sz w:val="22"/>
                                </w:rPr>
                                <w:t>Розроб</w:t>
                              </w:r>
                              <w:r>
                                <w:rPr>
                                  <w:i/>
                                  <w:sz w:val="22"/>
                                </w:rPr>
                                <w:t>.</w:t>
                              </w:r>
                              <w:proofErr w:type="gramEnd"/>
                            </w:p>
                          </w:txbxContent>
                        </wps:txbx>
                        <wps:bodyPr rot="0" vert="horz" wrap="square" lIns="0" tIns="0" rIns="0" bIns="0" anchor="t" anchorCtr="0" upright="1">
                          <a:noAutofit/>
                        </wps:bodyPr>
                      </wps:wsp>
                      <wps:wsp>
                        <wps:cNvPr id="8834" name="Rectangle 5048"/>
                        <wps:cNvSpPr>
                          <a:spLocks noChangeArrowheads="1"/>
                        </wps:cNvSpPr>
                        <wps:spPr bwMode="auto">
                          <a:xfrm>
                            <a:off x="1248" y="15251"/>
                            <a:ext cx="92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Pr>
                                <w:rPr>
                                  <w:i/>
                                </w:rPr>
                              </w:pPr>
                              <w:proofErr w:type="gramStart"/>
                              <w:r>
                                <w:rPr>
                                  <w:rFonts w:ascii="GOST type B" w:hAnsi="GOST type B"/>
                                  <w:i/>
                                  <w:sz w:val="22"/>
                                </w:rPr>
                                <w:t>Перевiр</w:t>
                              </w:r>
                              <w:r>
                                <w:rPr>
                                  <w:i/>
                                  <w:sz w:val="22"/>
                                </w:rPr>
                                <w:t>.</w:t>
                              </w:r>
                              <w:proofErr w:type="gramEnd"/>
                            </w:p>
                          </w:txbxContent>
                        </wps:txbx>
                        <wps:bodyPr rot="0" vert="horz" wrap="square" lIns="0" tIns="0" rIns="0" bIns="0" anchor="t" anchorCtr="0" upright="1">
                          <a:noAutofit/>
                        </wps:bodyPr>
                      </wps:wsp>
                      <wps:wsp>
                        <wps:cNvPr id="8835" name="Rectangle 5049"/>
                        <wps:cNvSpPr>
                          <a:spLocks noChangeArrowheads="1"/>
                        </wps:cNvSpPr>
                        <wps:spPr bwMode="auto">
                          <a:xfrm>
                            <a:off x="1214" y="15812"/>
                            <a:ext cx="1078"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Pr>
                                <w:rPr>
                                  <w:i/>
                                  <w:sz w:val="22"/>
                                </w:rPr>
                              </w:pPr>
                              <w:r>
                                <w:rPr>
                                  <w:rFonts w:ascii="GOST type B" w:hAnsi="GOST type B"/>
                                  <w:i/>
                                  <w:sz w:val="22"/>
                                </w:rPr>
                                <w:t>Н</w:t>
                              </w:r>
                              <w:r>
                                <w:rPr>
                                  <w:i/>
                                  <w:sz w:val="22"/>
                                </w:rPr>
                                <w:t xml:space="preserve">. </w:t>
                              </w:r>
                              <w:proofErr w:type="gramStart"/>
                              <w:r>
                                <w:rPr>
                                  <w:rFonts w:ascii="GOST type B" w:hAnsi="GOST type B"/>
                                  <w:i/>
                                  <w:sz w:val="22"/>
                                </w:rPr>
                                <w:t>контр</w:t>
                              </w:r>
                              <w:proofErr w:type="gramEnd"/>
                              <w:r>
                                <w:rPr>
                                  <w:i/>
                                  <w:sz w:val="22"/>
                                </w:rPr>
                                <w:t>.</w:t>
                              </w:r>
                            </w:p>
                          </w:txbxContent>
                        </wps:txbx>
                        <wps:bodyPr rot="0" vert="horz" wrap="square" lIns="0" tIns="0" rIns="0" bIns="0" anchor="t" anchorCtr="0" upright="1">
                          <a:noAutofit/>
                        </wps:bodyPr>
                      </wps:wsp>
                      <wps:wsp>
                        <wps:cNvPr id="8836" name="Rectangle 5050"/>
                        <wps:cNvSpPr>
                          <a:spLocks noChangeArrowheads="1"/>
                        </wps:cNvSpPr>
                        <wps:spPr bwMode="auto">
                          <a:xfrm>
                            <a:off x="1292" y="16064"/>
                            <a:ext cx="9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Pr>
                                <w:rPr>
                                  <w:rFonts w:ascii="GOST type B" w:hAnsi="GOST type B"/>
                                  <w:i/>
                                  <w:sz w:val="22"/>
                                </w:rPr>
                              </w:pPr>
                              <w:proofErr w:type="gramStart"/>
                              <w:r>
                                <w:rPr>
                                  <w:rFonts w:ascii="GOST type B" w:hAnsi="GOST type B"/>
                                  <w:i/>
                                  <w:sz w:val="22"/>
                                </w:rPr>
                                <w:t>Затв.</w:t>
                              </w:r>
                              <w:proofErr w:type="gramEnd"/>
                            </w:p>
                          </w:txbxContent>
                        </wps:txbx>
                        <wps:bodyPr rot="0" vert="horz" wrap="square" lIns="0" tIns="0" rIns="0" bIns="0" anchor="t" anchorCtr="0" upright="1">
                          <a:noAutofit/>
                        </wps:bodyPr>
                      </wps:wsp>
                      <wps:wsp>
                        <wps:cNvPr id="8837" name="Rectangle 5051"/>
                        <wps:cNvSpPr>
                          <a:spLocks noChangeArrowheads="1"/>
                        </wps:cNvSpPr>
                        <wps:spPr bwMode="auto">
                          <a:xfrm>
                            <a:off x="2122" y="15020"/>
                            <a:ext cx="1466"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6236D5" w:rsidP="00DC5BAE">
                              <w:pPr>
                                <w:rPr>
                                  <w:rFonts w:ascii="GOST type B" w:hAnsi="GOST type B"/>
                                  <w:i/>
                                  <w:sz w:val="22"/>
                                  <w:lang w:val="uk-UA"/>
                                </w:rPr>
                              </w:pPr>
                              <w:r>
                                <w:rPr>
                                  <w:rFonts w:ascii="GOST type B" w:hAnsi="GOST type B"/>
                                  <w:i/>
                                  <w:sz w:val="22"/>
                                </w:rPr>
                                <w:t xml:space="preserve"> </w:t>
                              </w:r>
                              <w:r w:rsidR="009D310A">
                                <w:rPr>
                                  <w:rFonts w:ascii="GOST type B" w:hAnsi="GOST type B"/>
                                  <w:i/>
                                  <w:sz w:val="22"/>
                                  <w:lang w:val="uk-UA"/>
                                </w:rPr>
                                <w:t>Куцовол В.В.</w:t>
                              </w:r>
                            </w:p>
                          </w:txbxContent>
                        </wps:txbx>
                        <wps:bodyPr rot="0" vert="horz" wrap="square" lIns="0" tIns="0" rIns="0" bIns="0" anchor="t" anchorCtr="0" upright="1">
                          <a:noAutofit/>
                        </wps:bodyPr>
                      </wps:wsp>
                      <wps:wsp>
                        <wps:cNvPr id="8838" name="Rectangle 5052"/>
                        <wps:cNvSpPr>
                          <a:spLocks noChangeArrowheads="1"/>
                        </wps:cNvSpPr>
                        <wps:spPr bwMode="auto">
                          <a:xfrm>
                            <a:off x="8869" y="15007"/>
                            <a:ext cx="73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Pr>
                                <w:rPr>
                                  <w:i/>
                                </w:rPr>
                              </w:pPr>
                              <w:proofErr w:type="gramStart"/>
                              <w:r>
                                <w:rPr>
                                  <w:rFonts w:ascii="GOST type B" w:hAnsi="GOST type B"/>
                                  <w:i/>
                                  <w:sz w:val="22"/>
                                </w:rPr>
                                <w:t>Лiт</w:t>
                              </w:r>
                              <w:r>
                                <w:rPr>
                                  <w:i/>
                                  <w:sz w:val="22"/>
                                </w:rPr>
                                <w:t>.</w:t>
                              </w:r>
                              <w:proofErr w:type="gramEnd"/>
                            </w:p>
                          </w:txbxContent>
                        </wps:txbx>
                        <wps:bodyPr rot="0" vert="horz" wrap="square" lIns="0" tIns="0" rIns="0" bIns="0" anchor="t" anchorCtr="0" upright="1">
                          <a:noAutofit/>
                        </wps:bodyPr>
                      </wps:wsp>
                      <wps:wsp>
                        <wps:cNvPr id="8839" name="Rectangle 5053"/>
                        <wps:cNvSpPr>
                          <a:spLocks noChangeArrowheads="1"/>
                        </wps:cNvSpPr>
                        <wps:spPr bwMode="auto">
                          <a:xfrm>
                            <a:off x="9737" y="14967"/>
                            <a:ext cx="68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Pr>
                                <w:pStyle w:val="8"/>
                                <w:rPr>
                                  <w:rFonts w:ascii="GOST type B" w:hAnsi="GOST type B"/>
                                </w:rPr>
                              </w:pPr>
                              <w:bookmarkStart w:id="18" w:name="_Toc280819598"/>
                              <w:r>
                                <w:rPr>
                                  <w:rFonts w:ascii="GOST type B" w:hAnsi="GOST type B"/>
                                </w:rPr>
                                <w:t>Аркуш</w:t>
                              </w:r>
                              <w:bookmarkEnd w:id="18"/>
                            </w:p>
                          </w:txbxContent>
                        </wps:txbx>
                        <wps:bodyPr rot="0" vert="horz" wrap="square" lIns="0" tIns="0" rIns="0" bIns="0" anchor="t" anchorCtr="0" upright="1">
                          <a:noAutofit/>
                        </wps:bodyPr>
                      </wps:wsp>
                      <wps:wsp>
                        <wps:cNvPr id="8840" name="Rectangle 5054"/>
                        <wps:cNvSpPr>
                          <a:spLocks noChangeArrowheads="1"/>
                        </wps:cNvSpPr>
                        <wps:spPr bwMode="auto">
                          <a:xfrm>
                            <a:off x="10506" y="14968"/>
                            <a:ext cx="1133"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8841" name="Rectangle 5055"/>
                        <wps:cNvSpPr>
                          <a:spLocks noChangeArrowheads="1"/>
                        </wps:cNvSpPr>
                        <wps:spPr bwMode="auto">
                          <a:xfrm>
                            <a:off x="9657" y="15250"/>
                            <a:ext cx="849"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8842" name="Rectangle 5056"/>
                        <wps:cNvSpPr>
                          <a:spLocks noChangeArrowheads="1"/>
                        </wps:cNvSpPr>
                        <wps:spPr bwMode="auto">
                          <a:xfrm>
                            <a:off x="1158" y="14685"/>
                            <a:ext cx="3684"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3" name="Line 5057"/>
                        <wps:cNvCnPr/>
                        <wps:spPr bwMode="auto">
                          <a:xfrm>
                            <a:off x="1554" y="14121"/>
                            <a:ext cx="0" cy="8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44" name="Rectangle 5058"/>
                        <wps:cNvSpPr>
                          <a:spLocks noChangeArrowheads="1"/>
                        </wps:cNvSpPr>
                        <wps:spPr bwMode="auto">
                          <a:xfrm>
                            <a:off x="10659" y="14973"/>
                            <a:ext cx="837"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Pr>
                                <w:pStyle w:val="8"/>
                                <w:rPr>
                                  <w:rFonts w:ascii="GOST type B" w:hAnsi="GOST type B"/>
                                </w:rPr>
                              </w:pPr>
                              <w:bookmarkStart w:id="19" w:name="_Toc280819599"/>
                              <w:r>
                                <w:rPr>
                                  <w:rFonts w:ascii="GOST type B" w:hAnsi="GOST type B"/>
                                </w:rPr>
                                <w:t>Аркуш</w:t>
                              </w:r>
                              <w:proofErr w:type="gramStart"/>
                              <w:r>
                                <w:rPr>
                                  <w:rFonts w:ascii="GOST type B" w:hAnsi="GOST type B"/>
                                </w:rPr>
                                <w:t>i</w:t>
                              </w:r>
                              <w:proofErr w:type="gramEnd"/>
                              <w:r>
                                <w:rPr>
                                  <w:rFonts w:ascii="GOST type B" w:hAnsi="GOST type B"/>
                                </w:rPr>
                                <w:t>в</w:t>
                              </w:r>
                              <w:bookmarkEnd w:id="19"/>
                            </w:p>
                          </w:txbxContent>
                        </wps:txbx>
                        <wps:bodyPr rot="0" vert="horz" wrap="square" lIns="0" tIns="0" rIns="0" bIns="0" anchor="t" anchorCtr="0" upright="1">
                          <a:noAutofit/>
                        </wps:bodyPr>
                      </wps:wsp>
                      <wps:wsp>
                        <wps:cNvPr id="8845" name="Text Box 5059"/>
                        <wps:cNvSpPr txBox="1">
                          <a:spLocks noChangeArrowheads="1"/>
                        </wps:cNvSpPr>
                        <wps:spPr bwMode="auto">
                          <a:xfrm>
                            <a:off x="5781" y="14245"/>
                            <a:ext cx="4946"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med"/>
                              </a14:hiddenLine>
                            </a:ext>
                          </a:extLst>
                        </wps:spPr>
                        <wps:txbx>
                          <w:txbxContent>
                            <w:p w:rsidR="009D310A" w:rsidRPr="00AF36AD" w:rsidRDefault="009D310A" w:rsidP="00DC5BAE">
                              <w:pPr>
                                <w:rPr>
                                  <w:rFonts w:ascii="GOST type B" w:hAnsi="GOST type B"/>
                                  <w:i/>
                                  <w:sz w:val="44"/>
                                  <w:lang w:val="uk-UA"/>
                                </w:rPr>
                              </w:pPr>
                              <w:r>
                                <w:rPr>
                                  <w:rFonts w:ascii="GOST type B" w:hAnsi="GOST type B"/>
                                  <w:i/>
                                  <w:sz w:val="44"/>
                                  <w:lang w:val="uk-UA"/>
                                </w:rPr>
                                <w:t>І</w:t>
                              </w:r>
                              <w:r>
                                <w:rPr>
                                  <w:rFonts w:ascii="GOST type B" w:hAnsi="GOST type B"/>
                                  <w:i/>
                                  <w:sz w:val="44"/>
                                </w:rPr>
                                <w:t>АЛЦ.</w:t>
                              </w:r>
                              <w:r w:rsidR="000333E6">
                                <w:rPr>
                                  <w:rFonts w:ascii="GOST type B" w:hAnsi="GOST type B"/>
                                  <w:i/>
                                  <w:sz w:val="44"/>
                                </w:rPr>
                                <w:t>463626</w:t>
                              </w:r>
                              <w:r>
                                <w:rPr>
                                  <w:rFonts w:ascii="GOST type B" w:hAnsi="GOST type B"/>
                                  <w:i/>
                                  <w:sz w:val="44"/>
                                </w:rPr>
                                <w:t>.00</w:t>
                              </w:r>
                              <w:r>
                                <w:rPr>
                                  <w:rFonts w:ascii="GOST type B" w:hAnsi="GOST type B"/>
                                  <w:i/>
                                  <w:sz w:val="44"/>
                                  <w:lang w:val="uk-UA"/>
                                </w:rPr>
                                <w:t>2</w:t>
                              </w:r>
                              <w:r>
                                <w:rPr>
                                  <w:rFonts w:ascii="GOST type B" w:hAnsi="GOST type B"/>
                                  <w:i/>
                                  <w:sz w:val="44"/>
                                </w:rPr>
                                <w:t xml:space="preserve"> </w:t>
                              </w:r>
                              <w:r>
                                <w:rPr>
                                  <w:rFonts w:ascii="GOST type B" w:hAnsi="GOST type B"/>
                                  <w:i/>
                                  <w:sz w:val="44"/>
                                  <w:lang w:val="uk-UA"/>
                                </w:rPr>
                                <w:t>ТЗ</w:t>
                              </w:r>
                            </w:p>
                          </w:txbxContent>
                        </wps:txbx>
                        <wps:bodyPr rot="0" vert="horz" wrap="square" lIns="0" tIns="0" rIns="0" bIns="0" anchor="t" anchorCtr="0" upright="1">
                          <a:noAutofit/>
                        </wps:bodyPr>
                      </wps:wsp>
                      <wps:wsp>
                        <wps:cNvPr id="8846" name="Text Box 5060"/>
                        <wps:cNvSpPr txBox="1">
                          <a:spLocks noChangeArrowheads="1"/>
                        </wps:cNvSpPr>
                        <wps:spPr bwMode="auto">
                          <a:xfrm>
                            <a:off x="5121" y="15198"/>
                            <a:ext cx="3579" cy="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310A" w:rsidRPr="008B4FEE" w:rsidRDefault="009D310A" w:rsidP="008B4FEE">
                              <w:pPr>
                                <w:spacing w:line="192" w:lineRule="auto"/>
                                <w:jc w:val="center"/>
                                <w:rPr>
                                  <w:rFonts w:ascii="GOST type B" w:hAnsi="GOST type B"/>
                                  <w:i/>
                                  <w:sz w:val="44"/>
                                  <w:szCs w:val="44"/>
                                  <w:lang w:val="uk-UA"/>
                                </w:rPr>
                              </w:pPr>
                              <w:r w:rsidRPr="008B4FEE">
                                <w:rPr>
                                  <w:rFonts w:ascii="GOST type B" w:hAnsi="GOST type B"/>
                                  <w:i/>
                                  <w:sz w:val="44"/>
                                  <w:szCs w:val="44"/>
                                  <w:lang w:val="uk-UA"/>
                                </w:rPr>
                                <w:t>Технічне</w:t>
                              </w:r>
                            </w:p>
                            <w:p w:rsidR="009D310A" w:rsidRPr="008B4FEE" w:rsidRDefault="009D310A" w:rsidP="008B4FEE">
                              <w:pPr>
                                <w:spacing w:line="192" w:lineRule="auto"/>
                                <w:jc w:val="center"/>
                                <w:rPr>
                                  <w:rFonts w:ascii="GOST type B" w:hAnsi="GOST type B"/>
                                  <w:i/>
                                  <w:sz w:val="44"/>
                                  <w:szCs w:val="44"/>
                                  <w:lang w:val="uk-UA"/>
                                </w:rPr>
                              </w:pPr>
                              <w:r w:rsidRPr="008B4FEE">
                                <w:rPr>
                                  <w:rFonts w:ascii="GOST type B" w:hAnsi="GOST type B"/>
                                  <w:i/>
                                  <w:sz w:val="44"/>
                                  <w:szCs w:val="44"/>
                                  <w:lang w:val="uk-UA"/>
                                </w:rPr>
                                <w:t>завдання</w:t>
                              </w:r>
                            </w:p>
                          </w:txbxContent>
                        </wps:txbx>
                        <wps:bodyPr rot="0" vert="horz" wrap="square" lIns="91440" tIns="45720" rIns="91440" bIns="45720" anchor="t" anchorCtr="0" upright="1">
                          <a:noAutofit/>
                        </wps:bodyPr>
                      </wps:wsp>
                      <wps:wsp>
                        <wps:cNvPr id="8847" name="Text Box 5061"/>
                        <wps:cNvSpPr txBox="1">
                          <a:spLocks noChangeArrowheads="1"/>
                        </wps:cNvSpPr>
                        <wps:spPr bwMode="auto">
                          <a:xfrm>
                            <a:off x="8586" y="15629"/>
                            <a:ext cx="2734"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310A" w:rsidRPr="00FD35FE" w:rsidRDefault="009D310A" w:rsidP="00DC5BAE">
                              <w:pPr>
                                <w:pStyle w:val="8"/>
                                <w:rPr>
                                  <w:rFonts w:ascii="GOST type B" w:hAnsi="GOST type B"/>
                                  <w:sz w:val="28"/>
                                </w:rPr>
                              </w:pPr>
                              <w:bookmarkStart w:id="20" w:name="_Toc280819600"/>
                              <w:r w:rsidRPr="00FD35FE">
                                <w:rPr>
                                  <w:rFonts w:ascii="GOST type B" w:hAnsi="GOST type B"/>
                                  <w:sz w:val="28"/>
                                </w:rPr>
                                <w:t xml:space="preserve">НТУУ </w:t>
                              </w:r>
                              <w:r w:rsidRPr="000B4974">
                                <w:rPr>
                                  <w:rFonts w:ascii="Arial" w:hAnsi="Arial" w:cs="Arial"/>
                                  <w:sz w:val="28"/>
                                  <w:lang w:val="en-US"/>
                                </w:rPr>
                                <w:t>“</w:t>
                              </w:r>
                              <w:r w:rsidRPr="000B4974">
                                <w:rPr>
                                  <w:rFonts w:ascii="GOST type B" w:hAnsi="GOST type B"/>
                                  <w:sz w:val="28"/>
                                </w:rPr>
                                <w:t>КПІ</w:t>
                              </w:r>
                              <w:r w:rsidRPr="000B4974">
                                <w:rPr>
                                  <w:rFonts w:ascii="Arial" w:hAnsi="Arial" w:cs="Arial"/>
                                  <w:sz w:val="28"/>
                                  <w:lang w:val="en-US"/>
                                </w:rPr>
                                <w:t>”</w:t>
                              </w:r>
                              <w:r w:rsidRPr="00FD35FE">
                                <w:rPr>
                                  <w:rFonts w:ascii="GOST type B" w:hAnsi="GOST type B"/>
                                  <w:sz w:val="28"/>
                                </w:rPr>
                                <w:t xml:space="preserve"> ФІОТ</w:t>
                              </w:r>
                              <w:bookmarkEnd w:id="20"/>
                            </w:p>
                            <w:p w:rsidR="009D310A" w:rsidRPr="00FD35FE" w:rsidRDefault="009D310A" w:rsidP="00DC5BAE">
                              <w:pPr>
                                <w:jc w:val="center"/>
                                <w:rPr>
                                  <w:rFonts w:ascii="GOST type B" w:hAnsi="GOST type B"/>
                                  <w:i/>
                                  <w:sz w:val="26"/>
                                  <w:szCs w:val="24"/>
                                  <w:lang w:val="uk-UA"/>
                                </w:rPr>
                              </w:pPr>
                              <w:r w:rsidRPr="00FD35FE">
                                <w:rPr>
                                  <w:rFonts w:ascii="GOST type B" w:hAnsi="GOST type B"/>
                                  <w:i/>
                                  <w:sz w:val="26"/>
                                  <w:szCs w:val="24"/>
                                  <w:lang w:val="uk-UA"/>
                                </w:rPr>
                                <w:t>Група ІО-82</w:t>
                              </w:r>
                            </w:p>
                          </w:txbxContent>
                        </wps:txbx>
                        <wps:bodyPr rot="0" vert="horz" wrap="square" lIns="91440" tIns="45720" rIns="91440" bIns="45720" anchor="t" anchorCtr="0" upright="1">
                          <a:noAutofit/>
                        </wps:bodyPr>
                      </wps:wsp>
                      <wps:wsp>
                        <wps:cNvPr id="8848" name="Text Box 5062"/>
                        <wps:cNvSpPr txBox="1">
                          <a:spLocks noChangeArrowheads="1"/>
                        </wps:cNvSpPr>
                        <wps:spPr bwMode="auto">
                          <a:xfrm>
                            <a:off x="9685" y="15227"/>
                            <a:ext cx="347"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9D310A" w:rsidRDefault="009D310A" w:rsidP="00285412">
                              <w:r w:rsidRPr="00C674CC">
                                <w:rPr>
                                  <w:i/>
                                  <w:lang w:val="uk-UA"/>
                                </w:rPr>
                                <w:t>1</w:t>
                              </w:r>
                              <w:r>
                                <w:rPr>
                                  <w:rFonts w:ascii="PTCA" w:hAnsi="PTCA" w:cs="PTCA"/>
                                  <w:b/>
                                  <w:vertAlign w:val="subscript"/>
                                </w:rPr>
                                <w:t>2</w:t>
                              </w:r>
                            </w:p>
                            <w:p w:rsidR="009D310A" w:rsidRDefault="009D310A" w:rsidP="00285412">
                              <w:pPr>
                                <w:rPr>
                                  <w:i/>
                                  <w:lang w:val="ru-RU"/>
                                </w:rPr>
                              </w:pPr>
                              <w:r>
                                <w:rPr>
                                  <w:rFonts w:ascii="GOST type B" w:hAnsi="GOST type B"/>
                                  <w:i/>
                                  <w:lang w:val="ru-RU"/>
                                </w:rPr>
                                <w:t>1</w:t>
                              </w:r>
                              <w:r>
                                <w:rPr>
                                  <w:i/>
                                  <w:lang w:val="ru-RU"/>
                                </w:rPr>
                                <w:t xml:space="preserve">                 </w:t>
                              </w:r>
                            </w:p>
                          </w:txbxContent>
                        </wps:txbx>
                        <wps:bodyPr rot="0" vert="horz" wrap="square" lIns="91440" tIns="45720" rIns="91440" bIns="45720" anchor="t" anchorCtr="0" upright="1">
                          <a:noAutofit/>
                        </wps:bodyPr>
                      </wps:wsp>
                      <wps:wsp>
                        <wps:cNvPr id="8849" name="Rectangle 5063"/>
                        <wps:cNvSpPr>
                          <a:spLocks noChangeArrowheads="1"/>
                        </wps:cNvSpPr>
                        <wps:spPr bwMode="auto">
                          <a:xfrm>
                            <a:off x="2122" y="15256"/>
                            <a:ext cx="1458"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DC5BAE">
                              <w:pPr>
                                <w:rPr>
                                  <w:rFonts w:ascii="GOST type B" w:hAnsi="GOST type B"/>
                                  <w:i/>
                                  <w:sz w:val="22"/>
                                  <w:lang w:val="ru-RU"/>
                                </w:rPr>
                              </w:pPr>
                              <w:r>
                                <w:rPr>
                                  <w:rFonts w:ascii="GOST type B" w:hAnsi="GOST type B"/>
                                  <w:i/>
                                  <w:sz w:val="22"/>
                                  <w:lang w:val="ru-RU"/>
                                </w:rPr>
                                <w:t>Ткаченко В.В.</w:t>
                              </w:r>
                            </w:p>
                          </w:txbxContent>
                        </wps:txbx>
                        <wps:bodyPr rot="0" vert="horz" wrap="square" lIns="0" tIns="0" rIns="0" bIns="0" anchor="t" anchorCtr="0" upright="1">
                          <a:noAutofit/>
                        </wps:bodyPr>
                      </wps:wsp>
                      <wps:wsp>
                        <wps:cNvPr id="8850" name="Rectangle 5064"/>
                        <wps:cNvSpPr>
                          <a:spLocks noChangeArrowheads="1"/>
                        </wps:cNvSpPr>
                        <wps:spPr bwMode="auto">
                          <a:xfrm>
                            <a:off x="2122" y="16112"/>
                            <a:ext cx="1525"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Pr="00CA0B07" w:rsidRDefault="009D310A" w:rsidP="00FD35FE">
                              <w:pPr>
                                <w:rPr>
                                  <w:rFonts w:ascii="GOST type B" w:hAnsi="GOST type B"/>
                                  <w:i/>
                                  <w:sz w:val="22"/>
                                </w:rPr>
                              </w:pPr>
                            </w:p>
                            <w:p w:rsidR="009D310A" w:rsidRPr="00FD35FE" w:rsidRDefault="009D310A" w:rsidP="00FD35FE"/>
                          </w:txbxContent>
                        </wps:txbx>
                        <wps:bodyPr rot="0" vert="horz" wrap="square" lIns="0" tIns="0" rIns="0" bIns="0" anchor="t" anchorCtr="0" upright="1">
                          <a:noAutofit/>
                        </wps:bodyPr>
                      </wps:wsp>
                      <wps:wsp>
                        <wps:cNvPr id="8851" name="Text Box 5065"/>
                        <wps:cNvSpPr txBox="1">
                          <a:spLocks noChangeArrowheads="1"/>
                        </wps:cNvSpPr>
                        <wps:spPr bwMode="auto">
                          <a:xfrm>
                            <a:off x="10722" y="15227"/>
                            <a:ext cx="347"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9D310A" w:rsidRDefault="009D310A" w:rsidP="00DC5BAE">
                              <w:pPr>
                                <w:rPr>
                                  <w:i/>
                                  <w:lang w:val="ru-RU"/>
                                </w:rPr>
                              </w:pPr>
                              <w:r>
                                <w:rPr>
                                  <w:i/>
                                  <w:lang w:val="ru-RU"/>
                                </w:rPr>
                                <w:t xml:space="preserve">3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27" o:spid="_x0000_s1065" style="position:absolute;left:0;text-align:left;margin-left:56.35pt;margin-top:14.3pt;width:524.1pt;height:803.9pt;z-index:251525120;mso-position-horizontal-relative:page;mso-position-vertical-relative:page" coordorigin="1158,175" coordsize="10482,16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">
                <v:rect id="Rectangle 5028" o:spid="_x0000_s1066" style="position:absolute;left:1158;top:175;width:10480;height:16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8QA&#10;AADdAAAADwAAAGRycy9kb3ducmV2LnhtbESP0YrCMBRE3xf8h3AF39bURaRWo1RB2KdFqx9waa5t&#10;sbmpTWyrX79ZWPBxmJkzzHo7mFp01LrKsoLZNAJBnFtdcaHgcj58xiCcR9ZYWyYFT3Kw3Yw+1pho&#10;2/OJuswXIkDYJaig9L5JpHR5SQbd1DbEwbva1qAPsi2kbrEPcFPLryhaSIMVh4USG9qXlN+yh1Fw&#10;80P3kxbZ67C87Jb5cZf2j3uq1GQ8pCsQngb/Dv+3v7WCOJ7N4e9Ne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ALfvEAAAA3QAAAA8AAAAAAAAAAAAAAAAAmAIAAGRycy9k&#10;b3ducmV2LnhtbFBLBQYAAAAABAAEAPUAAACJAwAAAAA=&#10;" filled="f" strokeweight="2pt"/>
                <v:rect id="Rectangle 5029" o:spid="_x0000_s1067" style="position:absolute;left:1158;top:14121;width:10482;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xnMMA&#10;AADdAAAADwAAAGRycy9kb3ducmV2LnhtbESPQWsCMRSE7wX/Q3hCbzWrYLusRhFB6Mmi9eLtuXlu&#10;Vjcva5K623/fFASPw8x8w8yXvW3EnXyoHSsYjzIQxKXTNVcKDt+btxxEiMgaG8ek4JcCLBeDlzkW&#10;2nW8o/s+ViJBOBSowMTYFlKG0pDFMHItcfLOzluMSfpKao9dgttGTrLsXVqsOS0YbGltqLzuf6yC&#10;3dHzRzDdbZtRd6pxPbnwl1XqddivZiAi9fEZfrQ/tYI8H0/h/01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lxnMMAAADdAAAADwAAAAAAAAAAAAAAAACYAgAAZHJzL2Rv&#10;d25yZXYueG1sUEsFBgAAAAAEAAQA9QAAAIgDAAAAAA==&#10;" filled="f">
                  <v:textbox inset="0,0,0,0"/>
                </v:rect>
                <v:rect id="Rectangle 5030" o:spid="_x0000_s1068" style="position:absolute;left:4842;top:14121;width:6798;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188MA&#10;AADdAAAADwAAAGRycy9kb3ducmV2LnhtbESPQYvCMBSE7wv+h/AEb2uaPUipRhFF2Ntidw/r7dE8&#10;m2LzUpqsrf56Iwh7HGbmG2a1GV0rrtSHxrMGNc9AEFfeNFxr+Pk+vOcgQkQ22HomDTcKsFlP3lZY&#10;GD/wka5lrEWCcChQg42xK6QMlSWHYe474uSdfe8wJtnX0vQ4JLhr5UeWLaTDhtOCxY52lqpL+ec0&#10;nMqhylm5rZKqvds9Wff1e9R6Nh23SxCRxvgffrU/jYY8Vwt4vklP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188MAAADdAAAADwAAAAAAAAAAAAAAAACYAgAAZHJzL2Rv&#10;d25yZXYueG1sUEsFBgAAAAAEAAQA9QAAAIgDAAAAAA==&#10;" filled="f" strokeweight="2pt">
                  <v:textbox inset="0,0,0,0"/>
                </v:rect>
                <v:rect id="Rectangle 5031" o:spid="_x0000_s1069" style="position:absolute;left:4840;top:14968;width:3966;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dQaMQA&#10;AADdAAAADwAAAGRycy9kb3ducmV2LnhtbESPwWrDMBBE74H8g9hAb4msHlrjRjYhIdBbiNtDelus&#10;rWVqrYylxE6/vioUehxm5g2zrWbXixuNofOsQW0yEMSNNx23Gt7fjuscRIjIBnvPpOFOAapyudhi&#10;YfzEZ7rVsRUJwqFADTbGoZAyNJYcho0fiJP36UeHMcmxlWbEKcFdLx+z7Ek67DgtWBxob6n5qq9O&#10;w0c9NTkrt1NS9d/2QNadLmetH1bz7gVEpDn+h//ar0ZDnqtn+H2Tno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HUGjEAAAA3QAAAA8AAAAAAAAAAAAAAAAAmAIAAGRycy9k&#10;b3ducmV2LnhtbFBLBQYAAAAABAAEAPUAAACJAwAAAAA=&#10;" filled="f" strokeweight="2pt">
                  <v:textbox inset="0,0,0,0"/>
                </v:rect>
                <v:rect id="Rectangle 5032" o:spid="_x0000_s1070" style="position:absolute;left:8808;top:15533;width:2827;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EGsAA&#10;AADdAAAADwAAAGRycy9kb3ducmV2LnhtbERPTYvCMBC9C/sfwgjeNM0epHSNIsqCt8XqQW9DM9sU&#10;m0lpou3urzcHwePjfa82o2vFg/rQeNagFhkI4sqbhmsN59P3PAcRIrLB1jNp+KMAm/XHZIWF8QMf&#10;6VHGWqQQDgVqsDF2hZShsuQwLHxHnLhf3zuMCfa1ND0OKdy18jPLltJhw6nBYkc7S9WtvDsN13Ko&#10;clZuq6Rq/+2erPu5HLWeTcftF4hIY3yLX+6D0ZDnKs1N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jEGsAAAADdAAAADwAAAAAAAAAAAAAAAACYAgAAZHJzL2Rvd25y&#10;ZXYueG1sUEsFBgAAAAAEAAQA9QAAAIUDAAAAAA==&#10;" filled="f" strokeweight="2pt">
                  <v:textbox inset="0,0,0,0"/>
                </v:rect>
                <v:rect id="Rectangle 5033" o:spid="_x0000_s1071" style="position:absolute;left:8806;top:14968;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hgcMA&#10;AADdAAAADwAAAGRycy9kb3ducmV2LnhtbESPQWvCQBSE74L/YXlCb7rZHkpMXUUUoTcx7cHeHtnX&#10;bGj2bciuJvbXdwXB4zAz3zCrzehacaU+NJ41qEUGgrjypuFaw9fnYZ6DCBHZYOuZNNwowGY9nayw&#10;MH7gE13LWIsE4VCgBhtjV0gZKksOw8J3xMn78b3DmGRfS9PjkOCula9Z9iYdNpwWLHa0s1T9lhen&#10;4bscqpyV2yqp2j+7J+uO55PWL7Nx+w4i0hif4Uf7w2jIc7WE+5v0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RhgcMAAADdAAAADwAAAAAAAAAAAAAAAACYAgAAZHJzL2Rv&#10;d25yZXYueG1sUEsFBgAAAAAEAAQA9QAAAIgDAAAAAA==&#10;" filled="f" strokeweight="2pt">
                  <v:textbox inset="0,0,0,0"/>
                </v:rect>
                <v:rect id="Rectangle 5034" o:spid="_x0000_s1072" style="position:absolute;left:9657;top:14968;width:84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YucEA&#10;AADdAAAADwAAAGRycy9kb3ducmV2LnhtbERPPW/CMBDdK/EfrEPqVhwy0ChgIhSpUqciaBe2Iz7i&#10;QHwOtkvSf18PlTo+ve9NNdlePMiHzrGC5SIDQdw43XGr4Ovz7aUAESKyxt4xKfihANV29rTBUruR&#10;D/Q4xlakEA4lKjAxDqWUoTFkMSzcQJy4i/MWY4K+ldrjmMJtL/MsW0mLHacGgwPVhprb8dsqOJw8&#10;vwYz3j8yGs8d1vmV91ap5/m0W4OINMV/8Z/7XSsoijztT2/SE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CGLnBAAAA3QAAAA8AAAAAAAAAAAAAAAAAmAIAAGRycy9kb3du&#10;cmV2LnhtbFBLBQYAAAAABAAEAPUAAACGAwAAAAA=&#10;" filled="f">
                  <v:textbox inset="0,0,0,0"/>
                </v:rect>
                <v:rect id="Rectangle 5035" o:spid="_x0000_s1073" style="position:absolute;left:9090;top:15250;width:285;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6nOsMA&#10;AADdAAAADwAAAGRycy9kb3ducmV2LnhtbESPQYvCMBSE7wv+h/CEva1pPEipRhFF8CZ297DeHs2z&#10;KTYvpYm2+us3Cwt7HGbmG2a1GV0rHtSHxrMGNctAEFfeNFxr+Po8fOQgQkQ22HomDU8KsFlP3lZY&#10;GD/wmR5lrEWCcChQg42xK6QMlSWHYeY74uRdfe8wJtnX0vQ4JLhr5TzLFtJhw2nBYkc7S9WtvDsN&#10;l3KoclZuq6RqX3ZP1p2+z1q/T8ftEkSkMf6H/9pHoyHP5wp+36Qn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6nOsMAAADdAAAADwAAAAAAAAAAAAAAAACYAgAAZHJzL2Rv&#10;d25yZXYueG1sUEsFBgAAAAAEAAQA9QAAAIgDAAAAAA==&#10;" filled="f" strokeweight="2pt">
                  <v:textbox inset="0,0,0,0"/>
                </v:rect>
                <v:rect id="Rectangle 5036" o:spid="_x0000_s1074" style="position:absolute;left:2122;top:14121;width:1303;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5TcQA&#10;AADdAAAADwAAAGRycy9kb3ducmV2LnhtbESPwWrDMBBE74X8g9hCb7VsH4JxrITQEugtxO2huS3S&#10;xjK1VsZSYydfXxUKPQ4z84ZpdosbxJWm0HtWUGQ5CGLtTc+dgo/3w3MFIkRkg4NnUnCjALvt6qHB&#10;2viZT3RtYycShEONCmyMYy1l0JYchsyPxMm7+MlhTHLqpJlwTnA3yDLP19Jhz2nB4kgvlvRX++0U&#10;nNtZV1y4fSGL4W5fybrj50mpp8dlvwERaYn/4b/2m1FQVWUJ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cOU3EAAAA3QAAAA8AAAAAAAAAAAAAAAAAmAIAAGRycy9k&#10;b3ducmV2LnhtbFBLBQYAAAAABAAEAPUAAACJAwAAAAA=&#10;" filled="f" strokeweight="2pt">
                  <v:textbox inset="0,0,0,0"/>
                </v:rect>
                <v:rect id="Rectangle 5037" o:spid="_x0000_s1075" style="position:absolute;left:3425;top:14121;width:851;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Cc1sQA&#10;AADdAAAADwAAAGRycy9kb3ducmV2LnhtbESPwWrDMBBE74X8g9hAb7XsFIpxrISQUOgt2O2hvS3W&#10;xjKxVsZSbKdfXxUKPQ4z84Yp94vtxUSj7xwryJIUBHHjdMetgo/316cchA/IGnvHpOBOHva71UOJ&#10;hXYzVzTVoRURwr5ABSaEoZDSN4Ys+sQNxNG7uNFiiHJspR5xjnDby02avkiLHccFgwMdDTXX+mYV&#10;fNVzk3NmD5nM+m9zImPPn5VSj+vlsAURaAn/4b/2m1aQ55tn+H0Tn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QnNbEAAAA3QAAAA8AAAAAAAAAAAAAAAAAmAIAAGRycy9k&#10;b3ducmV2LnhtbFBLBQYAAAAABAAEAPUAAACJAwAAAAA=&#10;" filled="f" strokeweight="2pt">
                  <v:textbox inset="0,0,0,0"/>
                </v:rect>
                <v:rect id="Rectangle 5038" o:spid="_x0000_s1076" style="position:absolute;left:1158;top:14121;width:368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EosQA&#10;AADdAAAADwAAAGRycy9kb3ducmV2LnhtbESPwWrDMBBE74X8g9hAb7XsUIpxrISQUOgt2O2hvS3W&#10;xjKxVsZSbKdfXxUKPQ4z84Yp94vtxUSj7xwryJIUBHHjdMetgo/316cchA/IGnvHpOBOHva71UOJ&#10;hXYzVzTVoRURwr5ABSaEoZDSN4Ys+sQNxNG7uNFiiHJspR5xjnDby02avkiLHccFgwMdDTXX+mYV&#10;fNVzk3NmD5nM+m9zImPPn5VSj+vlsAURaAn/4b/2m1aQ55tn+H0Tn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5BKLEAAAA3QAAAA8AAAAAAAAAAAAAAAAAmAIAAGRycy9k&#10;b3ducmV2LnhtbFBLBQYAAAAABAAEAPUAAACJAwAAAAA=&#10;" filled="f" strokeweight="2pt">
                  <v:textbox inset="0,0,0,0"/>
                </v:rect>
                <v:rect id="Rectangle 5039" o:spid="_x0000_s1077" style="position:absolute;left:1158;top:14968;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Un8UA&#10;AADdAAAADwAAAGRycy9kb3ducmV2LnhtbESPQYvCMBSE7wv+h/AWvK2pBaV0jbKKQsFFsAri7dG8&#10;bYvNS2mi1n+/EQSPw8x8w8wWvWnEjTpXW1YwHkUgiAuray4VHA+brwSE88gaG8uk4EEOFvPBxwxT&#10;be+8p1vuSxEg7FJUUHnfplK6oiKDbmRb4uD92c6gD7Irpe7wHuCmkXEUTaXBmsNChS2tKiou+dUo&#10;yJfLRse7c/67HZ/Xm+ySnTDKlBp+9j/fIDz1/h1+tTOtIEniCTzfhCc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RSfxQAAAN0AAAAPAAAAAAAAAAAAAAAAAJgCAABkcnMv&#10;ZG93bnJldi54bWxQSwUGAAAAAAQABAD1AAAAigMAAAAA&#10;" filled="f" strokeweight=".25pt">
                  <v:textbox inset="0,0,0,0"/>
                </v:rect>
                <v:rect id="Rectangle 5040" o:spid="_x0000_s1078" style="position:absolute;left:1158;top:15533;width:368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6MYA&#10;AADdAAAADwAAAGRycy9kb3ducmV2LnhtbESPQWuDQBSE74X+h+UVequrHoJYNyEJFYSWQE0heHu4&#10;Lypx34q7Tey/zxYKPQ4z8w1TbBYziivNbrCsIIliEMSt1QN3Cr6O5UsGwnlkjaNlUvBDDjbrx4cC&#10;c21v/EnX2nciQNjlqKD3fsqldG1PBl1kJ+Lgne1s0Ac5d1LPeAtwM8o0jlfS4MBhoceJ9j21l/rb&#10;KKh3u1Gnh6b+eE+at7K6VCeMK6Wen5btKwhPi/8P/7UrrSDL0hX8vg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eK6MYAAADdAAAADwAAAAAAAAAAAAAAAACYAgAAZHJz&#10;L2Rvd25yZXYueG1sUEsFBgAAAAAEAAQA9QAAAIsDAAAAAA==&#10;" filled="f" strokeweight=".25pt">
                  <v:textbox inset="0,0,0,0"/>
                </v:rect>
                <v:rect id="Rectangle 5041" o:spid="_x0000_s1079" style="position:absolute;left:1158;top:16097;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svc8UA&#10;AADdAAAADwAAAGRycy9kb3ducmV2LnhtbESPQYvCMBSE7wv+h/AWvK2pPWjpGmUVhYKLYBXE26N5&#10;2xabl9JErf9+Iwgeh5n5hpktetOIG3WutqxgPIpAEBdW11wqOB42XwkI55E1NpZJwYMcLOaDjxmm&#10;2t55T7fclyJA2KWooPK+TaV0RUUG3ci2xMH7s51BH2RXSt3hPcBNI+MomkiDNYeFCltaVVRc8qtR&#10;kC+XjY535/x3Oz6vN9klO2GUKTX87H++QXjq/Tv8amdaQZLEU3i+CU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2y9zxQAAAN0AAAAPAAAAAAAAAAAAAAAAAJgCAABkcnMv&#10;ZG93bnJldi54bWxQSwUGAAAAAAQABAD1AAAAigMAAAAA&#10;" filled="f" strokeweight=".25pt">
                  <v:textbox inset="0,0,0,0"/>
                </v:rect>
                <v:rect id="Rectangle 5042" o:spid="_x0000_s1080" style="position:absolute;left:1208;top:14712;width:32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9cMQA&#10;AADdAAAADwAAAGRycy9kb3ducmV2LnhtbERPXWvCMBR9H/gfwhX2MjRVcNTOKLIhk4mC3djzpbk2&#10;1eamNpnWf28eBj4ezvds0dlaXKj1lWMFo2ECgrhwuuJSwc/3apCC8AFZY+2YFNzIw2Lee5phpt2V&#10;93TJQyliCPsMFZgQmkxKXxiy6IeuIY7cwbUWQ4RtKXWL1xhuazlOkldpseLYYLChd0PFKf+zCn7z&#10;07Tcfm4m06/Jx8tmfT6a0e6o1HO/W76BCNSFh/jfvdYK0nQc58Y38Qn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vXDEAAAA3QAAAA8AAAAAAAAAAAAAAAAAmAIAAGRycy9k&#10;b3ducmV2LnhtbFBLBQYAAAAABAAEAPUAAACJAwAAAAA=&#10;" filled="f" stroked="f" strokeweight=".25pt">
                  <v:textbox inset="0,0,0,0">
                    <w:txbxContent>
                      <w:p w:rsidR="009D310A" w:rsidRDefault="009D310A" w:rsidP="00DC5BAE">
                        <w:proofErr w:type="gramStart"/>
                        <w:r>
                          <w:rPr>
                            <w:rFonts w:ascii="GOST type B" w:hAnsi="GOST type B"/>
                            <w:i/>
                            <w:sz w:val="22"/>
                          </w:rPr>
                          <w:t>Зм</w:t>
                        </w:r>
                        <w:r>
                          <w:rPr>
                            <w:i/>
                            <w:sz w:val="22"/>
                          </w:rPr>
                          <w:t>.</w:t>
                        </w:r>
                        <w:r>
                          <w:rPr>
                            <w:i/>
                            <w:sz w:val="16"/>
                          </w:rPr>
                          <w:t>ю.</w:t>
                        </w:r>
                        <w:proofErr w:type="gramEnd"/>
                      </w:p>
                    </w:txbxContent>
                  </v:textbox>
                </v:rect>
                <v:rect id="Rectangle 5043" o:spid="_x0000_s1081" style="position:absolute;left:1623;top:14706;width:41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Y68gA&#10;AADdAAAADwAAAGRycy9kb3ducmV2LnhtbESPQWvCQBSE74X+h+UVvJS6UbAk0VXEIpVKBVPx/Mg+&#10;s9Hs2zS71fTfdwuFHoeZ+YaZLXrbiCt1vnasYDRMQBCXTtdcKTh8rJ9SED4ga2wck4Jv8rCY39/N&#10;MNfuxnu6FqESEcI+RwUmhDaX0peGLPqha4mjd3KdxRBlV0nd4S3CbSPHSfIsLdYcFwy2tDJUXoov&#10;q+BYXLLq/XU7yd4mL4/bzefZjHZnpQYP/XIKIlAf/sN/7Y1WkKbjDH7fxCc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BRjryAAAAN0AAAAPAAAAAAAAAAAAAAAAAJgCAABk&#10;cnMvZG93bnJldi54bWxQSwUGAAAAAAQABAD1AAAAjQMAAAAA&#10;" filled="f" stroked="f" strokeweight=".25pt">
                  <v:textbox inset="0,0,0,0">
                    <w:txbxContent>
                      <w:p w:rsidR="009D310A" w:rsidRDefault="009D310A" w:rsidP="00DC5BAE">
                        <w:proofErr w:type="gramStart"/>
                        <w:r>
                          <w:rPr>
                            <w:rFonts w:ascii="GOST type B" w:hAnsi="GOST type B"/>
                            <w:i/>
                            <w:sz w:val="22"/>
                          </w:rPr>
                          <w:t>Арк</w:t>
                        </w:r>
                        <w:r>
                          <w:rPr>
                            <w:sz w:val="22"/>
                          </w:rPr>
                          <w:t>.</w:t>
                        </w:r>
                        <w:proofErr w:type="gramEnd"/>
                      </w:p>
                    </w:txbxContent>
                  </v:textbox>
                </v:rect>
                <v:rect id="Rectangle 5044" o:spid="_x0000_s1082" style="position:absolute;left:2257;top:14712;width:1027;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Ynq8UA&#10;AADdAAAADwAAAGRycy9kb3ducmV2LnhtbERPXWvCMBR9H+w/hDvwZcxURamdUcQhiuJg3djzpblr&#10;qs1N10St/948DPZ4ON+zRWdrcaHWV44VDPoJCOLC6YpLBV+f65cUhA/IGmvHpOBGHhbzx4cZZtpd&#10;+YMueShFDGGfoQITQpNJ6QtDFn3fNcSR+3GtxRBhW0rd4jWG21oOk2QiLVYcGww2tDJUnPKzVfCd&#10;n6blYbMfT3fjt+f99vdoBu9HpXpP3fIVRKAu/Iv/3FutIE1HcX98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ierxQAAAN0AAAAPAAAAAAAAAAAAAAAAAJgCAABkcnMv&#10;ZG93bnJldi54bWxQSwUGAAAAAAQABAD1AAAAigMAAAAA&#10;" filled="f" stroked="f" strokeweight=".25pt">
                  <v:textbox inset="0,0,0,0">
                    <w:txbxContent>
                      <w:p w:rsidR="009D310A" w:rsidRDefault="009D310A" w:rsidP="00DC5BAE">
                        <w:r>
                          <w:rPr>
                            <w:rFonts w:ascii="GOST type B" w:hAnsi="GOST type B"/>
                            <w:i/>
                            <w:sz w:val="22"/>
                          </w:rPr>
                          <w:t>№</w:t>
                        </w:r>
                        <w:r>
                          <w:rPr>
                            <w:i/>
                            <w:sz w:val="22"/>
                          </w:rPr>
                          <w:t xml:space="preserve"> </w:t>
                        </w:r>
                        <w:proofErr w:type="gramStart"/>
                        <w:r>
                          <w:rPr>
                            <w:rFonts w:ascii="GOST type B" w:hAnsi="GOST type B"/>
                            <w:i/>
                            <w:sz w:val="22"/>
                          </w:rPr>
                          <w:t>докум</w:t>
                        </w:r>
                        <w:proofErr w:type="gramEnd"/>
                        <w:r>
                          <w:rPr>
                            <w:sz w:val="22"/>
                          </w:rPr>
                          <w:t>.</w:t>
                        </w:r>
                      </w:p>
                    </w:txbxContent>
                  </v:textbox>
                </v:rect>
                <v:rect id="Rectangle 5045" o:spid="_x0000_s1083" style="position:absolute;left:3551;top:14732;width:6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qCMMgA&#10;AADdAAAADwAAAGRycy9kb3ducmV2LnhtbESPQWvCQBSE74X+h+UVehHdxGKJ0VVKpVQqLRjF8yP7&#10;mo1m36bZrab/vlsQehxm5htmvuxtI87U+dqxgnSUgCAuna65UrDfvQwzED4ga2wck4If8rBc3N7M&#10;Mdfuwls6F6ESEcI+RwUmhDaX0peGLPqRa4mj9+k6iyHKrpK6w0uE20aOk+RRWqw5Lhhs6dlQeSq+&#10;rYJDcZpW76+byfRtshps1l9Hk34clbq/659mIAL14T98ba+1gix7SOH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qoIwyAAAAN0AAAAPAAAAAAAAAAAAAAAAAJgCAABk&#10;cnMvZG93bnJldi54bWxQSwUGAAAAAAQABAD1AAAAjQMAAAAA&#10;" filled="f" stroked="f" strokeweight=".25pt">
                  <v:textbox inset="0,0,0,0">
                    <w:txbxContent>
                      <w:p w:rsidR="009D310A" w:rsidRPr="002246AD" w:rsidRDefault="009D310A" w:rsidP="00DC5BAE">
                        <w:pPr>
                          <w:rPr>
                            <w:rFonts w:ascii="GOST type B" w:hAnsi="GOST type B"/>
                            <w:i/>
                            <w:sz w:val="22"/>
                            <w:szCs w:val="22"/>
                            <w:lang w:val="uk-UA"/>
                          </w:rPr>
                        </w:pPr>
                        <w:r w:rsidRPr="002246AD">
                          <w:rPr>
                            <w:rFonts w:ascii="GOST type B" w:hAnsi="GOST type B"/>
                            <w:i/>
                            <w:sz w:val="22"/>
                            <w:szCs w:val="22"/>
                          </w:rPr>
                          <w:t>Пiдп</w:t>
                        </w:r>
                        <w:r w:rsidRPr="002246AD">
                          <w:rPr>
                            <w:rFonts w:ascii="GOST type B" w:hAnsi="GOST type B"/>
                            <w:i/>
                            <w:sz w:val="22"/>
                            <w:szCs w:val="22"/>
                            <w:lang w:val="uk-UA"/>
                          </w:rPr>
                          <w:t>ис</w:t>
                        </w:r>
                      </w:p>
                    </w:txbxContent>
                  </v:textbox>
                </v:rect>
                <v:rect id="Rectangle 5046" o:spid="_x0000_s1084" style="position:absolute;left:4288;top:14732;width:543;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cR8gA&#10;AADdAAAADwAAAGRycy9kb3ducmV2LnhtbESPQWvCQBSE74X+h+UVeim6UbHE1FVKS6koFYzi+ZF9&#10;zUazb9PsVuO/d4VCj8PMfMNM552txYlaXzlWMOgnIIgLpysuFey2H70UhA/IGmvHpOBCHuaz+7sp&#10;ZtqdeUOnPJQiQthnqMCE0GRS+sKQRd93DXH0vl1rMUTZllK3eI5wW8thkjxLixXHBYMNvRkqjvmv&#10;VbDPj5Py63M1nizH70+rxc/BDNYHpR4futcXEIG68B/+ay+0gjQdDeH2Jj4BObs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eBxHyAAAAN0AAAAPAAAAAAAAAAAAAAAAAJgCAABk&#10;cnMvZG93bnJldi54bWxQSwUGAAAAAAQABAD1AAAAjQMAAAAA&#10;" filled="f" stroked="f" strokeweight=".25pt">
                  <v:textbox inset="0,0,0,0">
                    <w:txbxContent>
                      <w:p w:rsidR="009D310A" w:rsidRDefault="009D310A" w:rsidP="00DC5BAE">
                        <w:pPr>
                          <w:rPr>
                            <w:i/>
                          </w:rPr>
                        </w:pPr>
                        <w:r>
                          <w:rPr>
                            <w:i/>
                          </w:rPr>
                          <w:t>Дата</w:t>
                        </w:r>
                      </w:p>
                    </w:txbxContent>
                  </v:textbox>
                </v:rect>
                <v:rect id="Rectangle 5047" o:spid="_x0000_s1085" style="position:absolute;left:1302;top:14982;width:89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S53MgA&#10;AADdAAAADwAAAGRycy9kb3ducmV2LnhtbESPQWvCQBSE7wX/w/IEL0U3KpaYuooopVJpobH0/Mi+&#10;ZqPZtzG71fTfu4VCj8PMfMMsVp2txYVaXzlWMB4lIIgLpysuFXwcnoYpCB+QNdaOScEPeVgte3cL&#10;zLS78jtd8lCKCGGfoQITQpNJ6QtDFv3INcTR+3KtxRBlW0rd4jXCbS0nSfIgLVYcFww2tDFUnPJv&#10;q+AzP83L1+f9bP4y297vd+ejGb8dlRr0u/UjiEBd+A//tXdaQZpOp/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NLncyAAAAN0AAAAPAAAAAAAAAAAAAAAAAJgCAABk&#10;cnMvZG93bnJldi54bWxQSwUGAAAAAAQABAD1AAAAjQMAAAAA&#10;" filled="f" stroked="f" strokeweight=".25pt">
                  <v:textbox inset="0,0,0,0">
                    <w:txbxContent>
                      <w:p w:rsidR="009D310A" w:rsidRDefault="009D310A" w:rsidP="00DC5BAE">
                        <w:pPr>
                          <w:rPr>
                            <w:i/>
                            <w:sz w:val="22"/>
                          </w:rPr>
                        </w:pPr>
                        <w:proofErr w:type="gramStart"/>
                        <w:r>
                          <w:rPr>
                            <w:rFonts w:ascii="GOST type B" w:hAnsi="GOST type B"/>
                            <w:i/>
                            <w:sz w:val="22"/>
                          </w:rPr>
                          <w:t>Розроб</w:t>
                        </w:r>
                        <w:r>
                          <w:rPr>
                            <w:i/>
                            <w:sz w:val="22"/>
                          </w:rPr>
                          <w:t>.</w:t>
                        </w:r>
                        <w:proofErr w:type="gramEnd"/>
                      </w:p>
                    </w:txbxContent>
                  </v:textbox>
                </v:rect>
                <v:rect id="Rectangle 5048" o:spid="_x0000_s1086" style="position:absolute;left:1248;top:15251;width:92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0hqMkA&#10;AADdAAAADwAAAGRycy9kb3ducmV2LnhtbESPQWvCQBSE74X+h+UVehHd2FaJqauUllJRFIzS8yP7&#10;mo1m36bZrab/visIPQ4z8w0znXe2FidqfeVYwXCQgCAunK64VLDfvfdTED4ga6wdk4Jf8jCf3d5M&#10;MdPuzFs65aEUEcI+QwUmhCaT0heGLPqBa4ij9+VaiyHKtpS6xXOE21o+JMlYWqw4Lhhs6NVQccx/&#10;rILP/Dgp1x+r0WQ5euutFt8HM9wclLq/616eQQTqwn/42l5oBWn6+ASXN/EJy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t0hqMkAAADdAAAADwAAAAAAAAAAAAAAAACYAgAA&#10;ZHJzL2Rvd25yZXYueG1sUEsFBgAAAAAEAAQA9QAAAI4DAAAAAA==&#10;" filled="f" stroked="f" strokeweight=".25pt">
                  <v:textbox inset="0,0,0,0">
                    <w:txbxContent>
                      <w:p w:rsidR="009D310A" w:rsidRDefault="009D310A" w:rsidP="00DC5BAE">
                        <w:pPr>
                          <w:rPr>
                            <w:i/>
                          </w:rPr>
                        </w:pPr>
                        <w:proofErr w:type="gramStart"/>
                        <w:r>
                          <w:rPr>
                            <w:rFonts w:ascii="GOST type B" w:hAnsi="GOST type B"/>
                            <w:i/>
                            <w:sz w:val="22"/>
                          </w:rPr>
                          <w:t>Перевiр</w:t>
                        </w:r>
                        <w:r>
                          <w:rPr>
                            <w:i/>
                            <w:sz w:val="22"/>
                          </w:rPr>
                          <w:t>.</w:t>
                        </w:r>
                        <w:proofErr w:type="gramEnd"/>
                      </w:p>
                    </w:txbxContent>
                  </v:textbox>
                </v:rect>
                <v:rect id="Rectangle 5049" o:spid="_x0000_s1087" style="position:absolute;left:1214;top:15812;width:1078;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GEM8gA&#10;AADdAAAADwAAAGRycy9kb3ducmV2LnhtbESPQWvCQBSE70L/w/IKvYhubEmJ0VVKS6lUWjCK50f2&#10;NRvNvk2zW03/fbcgeBxm5htmvuxtI07U+dqxgsk4AUFcOl1zpWC3fR1lIHxA1tg4JgW/5GG5uBnM&#10;MdfuzBs6FaESEcI+RwUmhDaX0peGLPqxa4mj9+U6iyHKrpK6w3OE20beJ8mjtFhzXDDY0rOh8lj8&#10;WAX74jitPt7W6fQ9fRmuV98HM/k8KHV32z/NQATqwzV8aa+0gix7SOH/TXw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kYQzyAAAAN0AAAAPAAAAAAAAAAAAAAAAAJgCAABk&#10;cnMvZG93bnJldi54bWxQSwUGAAAAAAQABAD1AAAAjQMAAAAA&#10;" filled="f" stroked="f" strokeweight=".25pt">
                  <v:textbox inset="0,0,0,0">
                    <w:txbxContent>
                      <w:p w:rsidR="009D310A" w:rsidRDefault="009D310A" w:rsidP="00DC5BAE">
                        <w:pPr>
                          <w:rPr>
                            <w:i/>
                            <w:sz w:val="22"/>
                          </w:rPr>
                        </w:pPr>
                        <w:r>
                          <w:rPr>
                            <w:rFonts w:ascii="GOST type B" w:hAnsi="GOST type B"/>
                            <w:i/>
                            <w:sz w:val="22"/>
                          </w:rPr>
                          <w:t>Н</w:t>
                        </w:r>
                        <w:r>
                          <w:rPr>
                            <w:i/>
                            <w:sz w:val="22"/>
                          </w:rPr>
                          <w:t xml:space="preserve">. </w:t>
                        </w:r>
                        <w:proofErr w:type="gramStart"/>
                        <w:r>
                          <w:rPr>
                            <w:rFonts w:ascii="GOST type B" w:hAnsi="GOST type B"/>
                            <w:i/>
                            <w:sz w:val="22"/>
                          </w:rPr>
                          <w:t>контр</w:t>
                        </w:r>
                        <w:proofErr w:type="gramEnd"/>
                        <w:r>
                          <w:rPr>
                            <w:i/>
                            <w:sz w:val="22"/>
                          </w:rPr>
                          <w:t>.</w:t>
                        </w:r>
                      </w:p>
                    </w:txbxContent>
                  </v:textbox>
                </v:rect>
                <v:rect id="Rectangle 5050" o:spid="_x0000_s1088" style="position:absolute;left:1292;top:16064;width:9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aRMgA&#10;AADdAAAADwAAAGRycy9kb3ducmV2LnhtbESPQWvCQBSE7wX/w/IEL0U3WpSYuooopVJpobH0/Mi+&#10;ZqPZtzG71fTfu4VCj8PMfMMsVp2txYVaXzlWMB4lIIgLpysuFXwcnoYpCB+QNdaOScEPeVgte3cL&#10;zLS78jtd8lCKCGGfoQITQpNJ6QtDFv3INcTR+3KtxRBlW0rd4jXCbS0nSTKTFiuOCwYb2hgqTvm3&#10;VfCZn+bl6/N+On+Zbu/3u/PRjN+OSg363foRRKAu/If/2jutIE0fZv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QxpEyAAAAN0AAAAPAAAAAAAAAAAAAAAAAJgCAABk&#10;cnMvZG93bnJldi54bWxQSwUGAAAAAAQABAD1AAAAjQMAAAAA&#10;" filled="f" stroked="f" strokeweight=".25pt">
                  <v:textbox inset="0,0,0,0">
                    <w:txbxContent>
                      <w:p w:rsidR="009D310A" w:rsidRDefault="009D310A" w:rsidP="00DC5BAE">
                        <w:pPr>
                          <w:rPr>
                            <w:rFonts w:ascii="GOST type B" w:hAnsi="GOST type B"/>
                            <w:i/>
                            <w:sz w:val="22"/>
                          </w:rPr>
                        </w:pPr>
                        <w:proofErr w:type="gramStart"/>
                        <w:r>
                          <w:rPr>
                            <w:rFonts w:ascii="GOST type B" w:hAnsi="GOST type B"/>
                            <w:i/>
                            <w:sz w:val="22"/>
                          </w:rPr>
                          <w:t>Затв.</w:t>
                        </w:r>
                        <w:proofErr w:type="gramEnd"/>
                      </w:p>
                    </w:txbxContent>
                  </v:textbox>
                </v:rect>
                <v:rect id="Rectangle 5051" o:spid="_x0000_s1089" style="position:absolute;left:2122;top:15020;width:1466;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38kA&#10;AADdAAAADwAAAGRycy9kb3ducmV2LnhtbESPQWvCQBSE74X+h+UVvBTdaLHG1FVKS6koLRjF8yP7&#10;mo1m38bsVuO/7xYKPQ4z8w0zW3S2FmdqfeVYwXCQgCAunK64VLDbvvVTED4ga6wdk4IreVjMb29m&#10;mGl34Q2d81CKCGGfoQITQpNJ6QtDFv3ANcTR+3KtxRBlW0rd4iXCbS1HSfIoLVYcFww29GKoOObf&#10;VsE+P07Lj/f1eLoav96vl6eDGX4elOrddc9PIAJ14T/8115qBWn6MIHfN/EJ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g+/38kAAADdAAAADwAAAAAAAAAAAAAAAACYAgAA&#10;ZHJzL2Rvd25yZXYueG1sUEsFBgAAAAAEAAQA9QAAAI4DAAAAAA==&#10;" filled="f" stroked="f" strokeweight=".25pt">
                  <v:textbox inset="0,0,0,0">
                    <w:txbxContent>
                      <w:p w:rsidR="009D310A" w:rsidRDefault="006236D5" w:rsidP="00DC5BAE">
                        <w:pPr>
                          <w:rPr>
                            <w:rFonts w:ascii="GOST type B" w:hAnsi="GOST type B"/>
                            <w:i/>
                            <w:sz w:val="22"/>
                            <w:lang w:val="uk-UA"/>
                          </w:rPr>
                        </w:pPr>
                        <w:r>
                          <w:rPr>
                            <w:rFonts w:ascii="GOST type B" w:hAnsi="GOST type B"/>
                            <w:i/>
                            <w:sz w:val="22"/>
                          </w:rPr>
                          <w:t xml:space="preserve"> </w:t>
                        </w:r>
                        <w:r w:rsidR="009D310A">
                          <w:rPr>
                            <w:rFonts w:ascii="GOST type B" w:hAnsi="GOST type B"/>
                            <w:i/>
                            <w:sz w:val="22"/>
                            <w:lang w:val="uk-UA"/>
                          </w:rPr>
                          <w:t>Куцовол В.В.</w:t>
                        </w:r>
                      </w:p>
                    </w:txbxContent>
                  </v:textbox>
                </v:rect>
                <v:rect id="Rectangle 5052" o:spid="_x0000_s1090" style="position:absolute;left:8869;top:15007;width:736;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ArrcUA&#10;AADdAAAADwAAAGRycy9kb3ducmV2LnhtbERPXWvCMBR9H+w/hDvwZcxURamdUcQhiuJg3djzpblr&#10;qs1N10St/948DPZ4ON+zRWdrcaHWV44VDPoJCOLC6YpLBV+f65cUhA/IGmvHpOBGHhbzx4cZZtpd&#10;+YMueShFDGGfoQITQpNJ6QtDFn3fNcSR+3GtxRBhW0rd4jWG21oOk2QiLVYcGww2tDJUnPKzVfCd&#10;n6blYbMfT3fjt+f99vdoBu9HpXpP3fIVRKAu/Iv/3FutIE1HcW58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kCutxQAAAN0AAAAPAAAAAAAAAAAAAAAAAJgCAABkcnMv&#10;ZG93bnJldi54bWxQSwUGAAAAAAQABAD1AAAAigMAAAAA&#10;" filled="f" stroked="f" strokeweight=".25pt">
                  <v:textbox inset="0,0,0,0">
                    <w:txbxContent>
                      <w:p w:rsidR="009D310A" w:rsidRDefault="009D310A" w:rsidP="00DC5BAE">
                        <w:pPr>
                          <w:rPr>
                            <w:i/>
                          </w:rPr>
                        </w:pPr>
                        <w:proofErr w:type="gramStart"/>
                        <w:r>
                          <w:rPr>
                            <w:rFonts w:ascii="GOST type B" w:hAnsi="GOST type B"/>
                            <w:i/>
                            <w:sz w:val="22"/>
                          </w:rPr>
                          <w:t>Лiт</w:t>
                        </w:r>
                        <w:r>
                          <w:rPr>
                            <w:i/>
                            <w:sz w:val="22"/>
                          </w:rPr>
                          <w:t>.</w:t>
                        </w:r>
                        <w:proofErr w:type="gramEnd"/>
                      </w:p>
                    </w:txbxContent>
                  </v:textbox>
                </v:rect>
                <v:rect id="Rectangle 5053" o:spid="_x0000_s1091" style="position:absolute;left:9737;top:14967;width:68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ONsgA&#10;AADdAAAADwAAAGRycy9kb3ducmV2LnhtbESPQWvCQBSE74X+h+UVehHdaLEk0VVKpVQqLRjF8yP7&#10;mo1m36bZrab/vlsQehxm5htmvuxtI87U+dqxgvEoAUFcOl1zpWC/exmmIHxA1tg4JgU/5GG5uL2Z&#10;Y67dhbd0LkIlIoR9jgpMCG0upS8NWfQj1xJH79N1FkOUXSV1h5cIt42cJMmjtFhzXDDY0rOh8lR8&#10;WwWH4pRV76+bafY2XQ0266+jGX8clbq/659mIAL14T98ba+1gjR9yO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3I42yAAAAN0AAAAPAAAAAAAAAAAAAAAAAJgCAABk&#10;cnMvZG93bnJldi54bWxQSwUGAAAAAAQABAD1AAAAjQMAAAAA&#10;" filled="f" stroked="f" strokeweight=".25pt">
                  <v:textbox inset="0,0,0,0">
                    <w:txbxContent>
                      <w:p w:rsidR="009D310A" w:rsidRDefault="009D310A" w:rsidP="00DC5BAE">
                        <w:pPr>
                          <w:pStyle w:val="8"/>
                          <w:rPr>
                            <w:rFonts w:ascii="GOST type B" w:hAnsi="GOST type B"/>
                          </w:rPr>
                        </w:pPr>
                        <w:bookmarkStart w:id="21" w:name="_Toc280819598"/>
                        <w:r>
                          <w:rPr>
                            <w:rFonts w:ascii="GOST type B" w:hAnsi="GOST type B"/>
                          </w:rPr>
                          <w:t>Аркуш</w:t>
                        </w:r>
                        <w:bookmarkEnd w:id="21"/>
                      </w:p>
                    </w:txbxContent>
                  </v:textbox>
                </v:rect>
                <v:rect id="Rectangle 5054" o:spid="_x0000_s1092" style="position:absolute;left:10506;top:14968;width:113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FpcIA&#10;AADdAAAADwAAAGRycy9kb3ducmV2LnhtbERPXWvCMBR9F/wP4Qq+aao4VzqjyGBsIAPXbe+X5toW&#10;m5suSTXbr18eBB8P53uzi6YTF3K+taxgMc9AEFdWt1wr+Pp8meUgfEDW2FkmBb/kYbcdjzZYaHvl&#10;D7qUoRYphH2BCpoQ+kJKXzVk0M9tT5y4k3UGQ4KultrhNYWbTi6zbC0NtpwaGuzpuaHqXA5GQf/+&#10;MLw+/hzc33c+HCs8RBuWUanpJO6fQASK4S6+ud+0gjxfpf3pTXo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wWlwgAAAN0AAAAPAAAAAAAAAAAAAAAAAJgCAABkcnMvZG93&#10;bnJldi54bWxQSwUGAAAAAAQABAD1AAAAhwMAAAAA&#10;" strokeweight="2pt"/>
                <v:rect id="Rectangle 5055" o:spid="_x0000_s1093" style="position:absolute;left:9657;top:15250;width:849;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gPsYA&#10;AADdAAAADwAAAGRycy9kb3ducmV2LnhtbESP3WoCMRSE7wu+QzhC7zSr2HZZjSKFYkEKrT/3h81x&#10;d3FzsiZZTfv0TUHo5TAz3zCLVTStuJLzjWUFk3EGgri0uuFKwWH/NspB+ICssbVMCr7Jw2o5eFhg&#10;oe2Nv+i6C5VIEPYFKqhD6AopfVmTQT+2HXHyTtYZDEm6SmqHtwQ3rZxm2bM02HBaqLGj15rK8643&#10;CrqPp37zctm6n2Pef5a4jTZMo1KPw7iegwgUw3/43n7XCvJ8NoG/N+k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ugPsYAAADdAAAADwAAAAAAAAAAAAAAAACYAgAAZHJz&#10;L2Rvd25yZXYueG1sUEsFBgAAAAAEAAQA9QAAAIsDAAAAAA==&#10;" strokeweight="2pt"/>
                <v:rect id="Rectangle 5056" o:spid="_x0000_s1094" style="position:absolute;left:1158;top:14685;width:368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CcQA&#10;AADdAAAADwAAAGRycy9kb3ducmV2LnhtbESP0YrCMBRE3xf8h3AF39ZUkaVWo1RB8GnZrX7Apbm2&#10;xeamNrGtfv1GEPZxmJkzzHo7mFp01LrKsoLZNAJBnFtdcaHgfDp8xiCcR9ZYWyYFD3Kw3Yw+1pho&#10;2/MvdZkvRICwS1BB6X2TSOnykgy6qW2Ig3exrUEfZFtI3WIf4KaW8yj6kgYrDgslNrQvKb9md6Pg&#10;6ofuOy2y52F53i3zn13a32+pUpPxkK5AeBr8f/jdPmoFcbyYw+tNe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WPwnEAAAA3QAAAA8AAAAAAAAAAAAAAAAAmAIAAGRycy9k&#10;b3ducmV2LnhtbFBLBQYAAAAABAAEAPUAAACJAwAAAAA=&#10;" filled="f" strokeweight="2pt"/>
                <v:line id="Line 5057" o:spid="_x0000_s1095" style="position:absolute;visibility:visible;mso-wrap-style:square" from="1554,14121" to="1554,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8OsQAAADdAAAADwAAAGRycy9kb3ducmV2LnhtbESPT4vCMBTE7wt+h/AEb2vqn5VSG0WE&#10;irdlqxdvz+bZljYvpYlav/1GWNjjMDO/YdLtYFrxoN7VlhXMphEI4sLqmksF51P2GYNwHllja5kU&#10;vMjBdjP6SDHR9sk/9Mh9KQKEXYIKKu+7REpXVGTQTW1HHLyb7Q36IPtS6h6fAW5aOY+ilTRYc1io&#10;sKN9RUWT342C5nL+yg7fe31q852+lpm/XG9aqcl42K1BeBr8f/ivfdQK4ni5gPeb8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Dw6xAAAAN0AAAAPAAAAAAAAAAAA&#10;AAAAAKECAABkcnMvZG93bnJldi54bWxQSwUGAAAAAAQABAD5AAAAkgMAAAAA&#10;" strokeweight="2pt"/>
                <v:rect id="Rectangle 5058" o:spid="_x0000_s1096" style="position:absolute;left:10659;top:14973;width:837;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tS1cgA&#10;AADdAAAADwAAAGRycy9kb3ducmV2LnhtbESPQWvCQBSE7wX/w/IEL0U3ipaYuooopVJpobH0/Mi+&#10;ZqPZtzG71fTfu4VCj8PMfMMsVp2txYVaXzlWMB4lIIgLpysuFXwcnoYpCB+QNdaOScEPeVgte3cL&#10;zLS78jtd8lCKCGGfoQITQpNJ6QtDFv3INcTR+3KtxRBlW0rd4jXCbS0nSfIgLVYcFww2tDFUnPJv&#10;q+AzP83L1+f9bP4y297vd+ejGb8dlRr0u/UjiEBd+A//tXdaQZpOp/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1LVyAAAAN0AAAAPAAAAAAAAAAAAAAAAAJgCAABk&#10;cnMvZG93bnJldi54bWxQSwUGAAAAAAQABAD1AAAAjQMAAAAA&#10;" filled="f" stroked="f" strokeweight=".25pt">
                  <v:textbox inset="0,0,0,0">
                    <w:txbxContent>
                      <w:p w:rsidR="009D310A" w:rsidRDefault="009D310A" w:rsidP="00DC5BAE">
                        <w:pPr>
                          <w:pStyle w:val="8"/>
                          <w:rPr>
                            <w:rFonts w:ascii="GOST type B" w:hAnsi="GOST type B"/>
                          </w:rPr>
                        </w:pPr>
                        <w:bookmarkStart w:id="22" w:name="_Toc280819599"/>
                        <w:r>
                          <w:rPr>
                            <w:rFonts w:ascii="GOST type B" w:hAnsi="GOST type B"/>
                          </w:rPr>
                          <w:t>Аркуш</w:t>
                        </w:r>
                        <w:proofErr w:type="gramStart"/>
                        <w:r>
                          <w:rPr>
                            <w:rFonts w:ascii="GOST type B" w:hAnsi="GOST type B"/>
                          </w:rPr>
                          <w:t>i</w:t>
                        </w:r>
                        <w:proofErr w:type="gramEnd"/>
                        <w:r>
                          <w:rPr>
                            <w:rFonts w:ascii="GOST type B" w:hAnsi="GOST type B"/>
                          </w:rPr>
                          <w:t>в</w:t>
                        </w:r>
                        <w:bookmarkEnd w:id="22"/>
                      </w:p>
                    </w:txbxContent>
                  </v:textbox>
                </v:rect>
                <v:shape id="Text Box 5059" o:spid="_x0000_s1097" type="#_x0000_t202" style="position:absolute;left:5781;top:14245;width:494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JW6scA&#10;AADdAAAADwAAAGRycy9kb3ducmV2LnhtbESPQWvCQBSE70L/w/IKvemmUkOMrhIKYnurRg/eHtln&#10;kjb7NmTXJPbXdwuFHoeZ+YZZb0fTiJ46V1tW8DyLQBAXVtdcKjjlu2kCwnlkjY1lUnAnB9vNw2SN&#10;qbYDH6g/+lIECLsUFVTet6mUrqjIoJvZljh4V9sZ9EF2pdQdDgFuGjmPolgarDksVNjSa0XF1/Fm&#10;FCw/zx/vTRwt9Pc99/ElG4d9fFDq6XHMViA8jf4//Nd+0wqS5GUB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iVurHAAAA3QAAAA8AAAAAAAAAAAAAAAAAmAIAAGRy&#10;cy9kb3ducmV2LnhtbFBLBQYAAAAABAAEAPUAAACMAwAAAAA=&#10;" filled="f" stroked="f">
                  <v:stroke endarrowwidth="narrow"/>
                  <v:textbox inset="0,0,0,0">
                    <w:txbxContent>
                      <w:p w:rsidR="009D310A" w:rsidRPr="00AF36AD" w:rsidRDefault="009D310A" w:rsidP="00DC5BAE">
                        <w:pPr>
                          <w:rPr>
                            <w:rFonts w:ascii="GOST type B" w:hAnsi="GOST type B"/>
                            <w:i/>
                            <w:sz w:val="44"/>
                            <w:lang w:val="uk-UA"/>
                          </w:rPr>
                        </w:pPr>
                        <w:r>
                          <w:rPr>
                            <w:rFonts w:ascii="GOST type B" w:hAnsi="GOST type B"/>
                            <w:i/>
                            <w:sz w:val="44"/>
                            <w:lang w:val="uk-UA"/>
                          </w:rPr>
                          <w:t>І</w:t>
                        </w:r>
                        <w:r>
                          <w:rPr>
                            <w:rFonts w:ascii="GOST type B" w:hAnsi="GOST type B"/>
                            <w:i/>
                            <w:sz w:val="44"/>
                          </w:rPr>
                          <w:t>АЛЦ.</w:t>
                        </w:r>
                        <w:r w:rsidR="000333E6">
                          <w:rPr>
                            <w:rFonts w:ascii="GOST type B" w:hAnsi="GOST type B"/>
                            <w:i/>
                            <w:sz w:val="44"/>
                          </w:rPr>
                          <w:t>463626</w:t>
                        </w:r>
                        <w:r>
                          <w:rPr>
                            <w:rFonts w:ascii="GOST type B" w:hAnsi="GOST type B"/>
                            <w:i/>
                            <w:sz w:val="44"/>
                          </w:rPr>
                          <w:t>.00</w:t>
                        </w:r>
                        <w:r>
                          <w:rPr>
                            <w:rFonts w:ascii="GOST type B" w:hAnsi="GOST type B"/>
                            <w:i/>
                            <w:sz w:val="44"/>
                            <w:lang w:val="uk-UA"/>
                          </w:rPr>
                          <w:t>2</w:t>
                        </w:r>
                        <w:r>
                          <w:rPr>
                            <w:rFonts w:ascii="GOST type B" w:hAnsi="GOST type B"/>
                            <w:i/>
                            <w:sz w:val="44"/>
                          </w:rPr>
                          <w:t xml:space="preserve"> </w:t>
                        </w:r>
                        <w:r>
                          <w:rPr>
                            <w:rFonts w:ascii="GOST type B" w:hAnsi="GOST type B"/>
                            <w:i/>
                            <w:sz w:val="44"/>
                            <w:lang w:val="uk-UA"/>
                          </w:rPr>
                          <w:t>ТЗ</w:t>
                        </w:r>
                      </w:p>
                    </w:txbxContent>
                  </v:textbox>
                </v:shape>
                <v:shape id="Text Box 5060" o:spid="_x0000_s1098" type="#_x0000_t202" style="position:absolute;left:5121;top:15198;width:3579;height: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cUA&#10;AADdAAAADwAAAGRycy9kb3ducmV2LnhtbESPQWvCQBSE7wX/w/KE3uquJZUYXUUsQk+WWhW8PbLP&#10;JJh9G7JrEv99t1DocZiZb5jlerC16Kj1lWMN04kCQZw7U3Gh4fi9e0lB+IBssHZMGh7kYb0aPS0x&#10;M67nL+oOoRARwj5DDWUITSalz0uy6CeuIY7e1bUWQ5RtIU2LfYTbWr4qNZMWK44LJTa0LSm/He5W&#10;w2l/vZwT9Vm827emd4OSbOdS6+fxsFmACDSE//Bf+8NoSNNk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8hBxQAAAN0AAAAPAAAAAAAAAAAAAAAAAJgCAABkcnMv&#10;ZG93bnJldi54bWxQSwUGAAAAAAQABAD1AAAAigMAAAAA&#10;" filled="f" stroked="f">
                  <v:textbox>
                    <w:txbxContent>
                      <w:p w:rsidR="009D310A" w:rsidRPr="008B4FEE" w:rsidRDefault="009D310A" w:rsidP="008B4FEE">
                        <w:pPr>
                          <w:spacing w:line="192" w:lineRule="auto"/>
                          <w:jc w:val="center"/>
                          <w:rPr>
                            <w:rFonts w:ascii="GOST type B" w:hAnsi="GOST type B"/>
                            <w:i/>
                            <w:sz w:val="44"/>
                            <w:szCs w:val="44"/>
                            <w:lang w:val="uk-UA"/>
                          </w:rPr>
                        </w:pPr>
                        <w:r w:rsidRPr="008B4FEE">
                          <w:rPr>
                            <w:rFonts w:ascii="GOST type B" w:hAnsi="GOST type B"/>
                            <w:i/>
                            <w:sz w:val="44"/>
                            <w:szCs w:val="44"/>
                            <w:lang w:val="uk-UA"/>
                          </w:rPr>
                          <w:t>Технічне</w:t>
                        </w:r>
                      </w:p>
                      <w:p w:rsidR="009D310A" w:rsidRPr="008B4FEE" w:rsidRDefault="009D310A" w:rsidP="008B4FEE">
                        <w:pPr>
                          <w:spacing w:line="192" w:lineRule="auto"/>
                          <w:jc w:val="center"/>
                          <w:rPr>
                            <w:rFonts w:ascii="GOST type B" w:hAnsi="GOST type B"/>
                            <w:i/>
                            <w:sz w:val="44"/>
                            <w:szCs w:val="44"/>
                            <w:lang w:val="uk-UA"/>
                          </w:rPr>
                        </w:pPr>
                        <w:r w:rsidRPr="008B4FEE">
                          <w:rPr>
                            <w:rFonts w:ascii="GOST type B" w:hAnsi="GOST type B"/>
                            <w:i/>
                            <w:sz w:val="44"/>
                            <w:szCs w:val="44"/>
                            <w:lang w:val="uk-UA"/>
                          </w:rPr>
                          <w:t>завдання</w:t>
                        </w:r>
                      </w:p>
                    </w:txbxContent>
                  </v:textbox>
                </v:shape>
                <v:shape id="Text Box 5061" o:spid="_x0000_s1099" type="#_x0000_t202" style="position:absolute;left:8586;top:15629;width:2734;height: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Nt2sUA&#10;AADdAAAADwAAAGRycy9kb3ducmV2LnhtbESPW4vCMBSE3wX/QzgL+6bJipdu1yjiIvik6F5g3w7N&#10;sS3bnJQm2vrvjSD4OMzMN8x82dlKXKjxpWMNb0MFgjhzpuRcw/fXZpCA8AHZYOWYNFzJw3LR780x&#10;Na7lA12OIRcRwj5FDUUIdSqlzwqy6IeuJo7eyTUWQ5RNLk2DbYTbSo6UmkqLJceFAmtaF5T9H89W&#10;w8/u9Pc7Vvv8007q1nVKsn2XWr++dKsPEIG68Aw/2lujIUnGM7i/i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23axQAAAN0AAAAPAAAAAAAAAAAAAAAAAJgCAABkcnMv&#10;ZG93bnJldi54bWxQSwUGAAAAAAQABAD1AAAAigMAAAAA&#10;" filled="f" stroked="f">
                  <v:textbox>
                    <w:txbxContent>
                      <w:p w:rsidR="009D310A" w:rsidRPr="00FD35FE" w:rsidRDefault="009D310A" w:rsidP="00DC5BAE">
                        <w:pPr>
                          <w:pStyle w:val="8"/>
                          <w:rPr>
                            <w:rFonts w:ascii="GOST type B" w:hAnsi="GOST type B"/>
                            <w:sz w:val="28"/>
                          </w:rPr>
                        </w:pPr>
                        <w:bookmarkStart w:id="23" w:name="_Toc280819600"/>
                        <w:r w:rsidRPr="00FD35FE">
                          <w:rPr>
                            <w:rFonts w:ascii="GOST type B" w:hAnsi="GOST type B"/>
                            <w:sz w:val="28"/>
                          </w:rPr>
                          <w:t xml:space="preserve">НТУУ </w:t>
                        </w:r>
                        <w:r w:rsidRPr="000B4974">
                          <w:rPr>
                            <w:rFonts w:ascii="Arial" w:hAnsi="Arial" w:cs="Arial"/>
                            <w:sz w:val="28"/>
                            <w:lang w:val="en-US"/>
                          </w:rPr>
                          <w:t>“</w:t>
                        </w:r>
                        <w:r w:rsidRPr="000B4974">
                          <w:rPr>
                            <w:rFonts w:ascii="GOST type B" w:hAnsi="GOST type B"/>
                            <w:sz w:val="28"/>
                          </w:rPr>
                          <w:t>КПІ</w:t>
                        </w:r>
                        <w:r w:rsidRPr="000B4974">
                          <w:rPr>
                            <w:rFonts w:ascii="Arial" w:hAnsi="Arial" w:cs="Arial"/>
                            <w:sz w:val="28"/>
                            <w:lang w:val="en-US"/>
                          </w:rPr>
                          <w:t>”</w:t>
                        </w:r>
                        <w:r w:rsidRPr="00FD35FE">
                          <w:rPr>
                            <w:rFonts w:ascii="GOST type B" w:hAnsi="GOST type B"/>
                            <w:sz w:val="28"/>
                          </w:rPr>
                          <w:t xml:space="preserve"> ФІОТ</w:t>
                        </w:r>
                        <w:bookmarkEnd w:id="23"/>
                      </w:p>
                      <w:p w:rsidR="009D310A" w:rsidRPr="00FD35FE" w:rsidRDefault="009D310A" w:rsidP="00DC5BAE">
                        <w:pPr>
                          <w:jc w:val="center"/>
                          <w:rPr>
                            <w:rFonts w:ascii="GOST type B" w:hAnsi="GOST type B"/>
                            <w:i/>
                            <w:sz w:val="26"/>
                            <w:szCs w:val="24"/>
                            <w:lang w:val="uk-UA"/>
                          </w:rPr>
                        </w:pPr>
                        <w:r w:rsidRPr="00FD35FE">
                          <w:rPr>
                            <w:rFonts w:ascii="GOST type B" w:hAnsi="GOST type B"/>
                            <w:i/>
                            <w:sz w:val="26"/>
                            <w:szCs w:val="24"/>
                            <w:lang w:val="uk-UA"/>
                          </w:rPr>
                          <w:t>Група ІО-82</w:t>
                        </w:r>
                      </w:p>
                    </w:txbxContent>
                  </v:textbox>
                </v:shape>
                <v:shape id="Text Box 5062" o:spid="_x0000_s1100" type="#_x0000_t202" style="position:absolute;left:9685;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2O5sEA&#10;AADdAAAADwAAAGRycy9kb3ducmV2LnhtbERPy2oCMRTdC/5DuEJ3mrEUGaZGaUXBhRTUgW4vk9vJ&#10;0MnNkKTz+HuzKLg8nPd2P9pW9ORD41jBepWBIK6cbrhWUN5PyxxEiMgaW8ekYKIA+918tsVCu4Gv&#10;1N9iLVIIhwIVmBi7QspQGbIYVq4jTtyP8xZjgr6W2uOQwm0rX7NsIy02nBoMdnQwVP3e/qwCe8m+&#10;r1/HtSmnssc43T89D6NSL4vx4x1EpDE+xf/us1aQ529pbnqTno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9jubBAAAA3QAAAA8AAAAAAAAAAAAAAAAAmAIAAGRycy9kb3du&#10;cmV2LnhtbFBLBQYAAAAABAAEAPUAAACGAwAAAAA=&#10;" filled="f" stroked="f" strokeweight="1.5pt">
                  <v:textbox>
                    <w:txbxContent>
                      <w:p w:rsidR="009D310A" w:rsidRDefault="009D310A" w:rsidP="00285412">
                        <w:r w:rsidRPr="00C674CC">
                          <w:rPr>
                            <w:i/>
                            <w:lang w:val="uk-UA"/>
                          </w:rPr>
                          <w:t>1</w:t>
                        </w:r>
                        <w:r>
                          <w:rPr>
                            <w:rFonts w:ascii="PTCA" w:hAnsi="PTCA" w:cs="PTCA"/>
                            <w:b/>
                            <w:vertAlign w:val="subscript"/>
                          </w:rPr>
                          <w:t>2</w:t>
                        </w:r>
                      </w:p>
                      <w:p w:rsidR="009D310A" w:rsidRDefault="009D310A" w:rsidP="00285412">
                        <w:pPr>
                          <w:rPr>
                            <w:i/>
                            <w:lang w:val="ru-RU"/>
                          </w:rPr>
                        </w:pPr>
                        <w:r>
                          <w:rPr>
                            <w:rFonts w:ascii="GOST type B" w:hAnsi="GOST type B"/>
                            <w:i/>
                            <w:lang w:val="ru-RU"/>
                          </w:rPr>
                          <w:t>1</w:t>
                        </w:r>
                        <w:r>
                          <w:rPr>
                            <w:i/>
                            <w:lang w:val="ru-RU"/>
                          </w:rPr>
                          <w:t xml:space="preserve">                 </w:t>
                        </w:r>
                      </w:p>
                    </w:txbxContent>
                  </v:textbox>
                </v:shape>
                <v:rect id="Rectangle 5063" o:spid="_x0000_s1101" style="position:absolute;left:2122;top:15256;width:1458;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r9S8gA&#10;AADdAAAADwAAAGRycy9kb3ducmV2LnhtbESPQWvCQBSE74X+h+UVehHdKLUk0VVKpVQqLRjF8yP7&#10;mo1m36bZrab/vlsQehxm5htmvuxtI87U+dqxgvEoAUFcOl1zpWC/exmmIHxA1tg4JgU/5GG5uL2Z&#10;Y67dhbd0LkIlIoR9jgpMCG0upS8NWfQj1xJH79N1FkOUXSV1h5cIt42cJMmjtFhzXDDY0rOh8lR8&#10;WwWH4pRV76+bafY2XQ0266+jGX8clbq/659mIAL14T98ba+1gjR9yO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2v1LyAAAAN0AAAAPAAAAAAAAAAAAAAAAAJgCAABk&#10;cnMvZG93bnJldi54bWxQSwUGAAAAAAQABAD1AAAAjQMAAAAA&#10;" filled="f" stroked="f" strokeweight=".25pt">
                  <v:textbox inset="0,0,0,0">
                    <w:txbxContent>
                      <w:p w:rsidR="009D310A" w:rsidRDefault="009D310A" w:rsidP="00DC5BAE">
                        <w:pPr>
                          <w:rPr>
                            <w:rFonts w:ascii="GOST type B" w:hAnsi="GOST type B"/>
                            <w:i/>
                            <w:sz w:val="22"/>
                            <w:lang w:val="ru-RU"/>
                          </w:rPr>
                        </w:pPr>
                        <w:r>
                          <w:rPr>
                            <w:rFonts w:ascii="GOST type B" w:hAnsi="GOST type B"/>
                            <w:i/>
                            <w:sz w:val="22"/>
                            <w:lang w:val="ru-RU"/>
                          </w:rPr>
                          <w:t>Ткаченко В.В.</w:t>
                        </w:r>
                      </w:p>
                    </w:txbxContent>
                  </v:textbox>
                </v:rect>
                <v:rect id="Rectangle 5064" o:spid="_x0000_s1102" style="position:absolute;left:2122;top:16112;width:1525;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CC8UA&#10;AADdAAAADwAAAGRycy9kb3ducmV2LnhtbERPXWvCMBR9H/gfwhX2Mmaq0FGrUcQhk8kEu7HnS3Nt&#10;qs1N12Ra/715GOzxcL7ny9424kKdrx0rGI8SEMSl0zVXCr4+N88ZCB+QNTaOScGNPCwXg4c55tpd&#10;+UCXIlQihrDPUYEJoc2l9KUhi37kWuLIHV1nMUTYVVJ3eI3htpGTJHmRFmuODQZbWhsqz8WvVfBd&#10;nKfVx9sunb6nr0+77c/JjPcnpR6H/WoGIlAf/sV/7q1WkGVp3B/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cILxQAAAN0AAAAPAAAAAAAAAAAAAAAAAJgCAABkcnMv&#10;ZG93bnJldi54bWxQSwUGAAAAAAQABAD1AAAAigMAAAAA&#10;" filled="f" stroked="f" strokeweight=".25pt">
                  <v:textbox inset="0,0,0,0">
                    <w:txbxContent>
                      <w:p w:rsidR="009D310A" w:rsidRPr="00CA0B07" w:rsidRDefault="009D310A" w:rsidP="00FD35FE">
                        <w:pPr>
                          <w:rPr>
                            <w:rFonts w:ascii="GOST type B" w:hAnsi="GOST type B"/>
                            <w:i/>
                            <w:sz w:val="22"/>
                          </w:rPr>
                        </w:pPr>
                      </w:p>
                      <w:p w:rsidR="009D310A" w:rsidRPr="00FD35FE" w:rsidRDefault="009D310A" w:rsidP="00FD35FE"/>
                    </w:txbxContent>
                  </v:textbox>
                </v:rect>
                <v:shape id="Text Box 5065" o:spid="_x0000_s1103" type="#_x0000_t202" style="position:absolute;left:10722;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xpsQA&#10;AADdAAAADwAAAGRycy9kb3ducmV2LnhtbESPzWrDMBCE74G+g9hAb4nsQotxo4SktNBDKSQx5LpY&#10;W8vEWhlJ9c/bV4VAjsPMfMNsdpPtxEA+tI4V5OsMBHHtdMuNgur8sSpAhIissXNMCmYKsNs+LDZY&#10;ajfykYZTbESCcChRgYmxL6UMtSGLYe164uT9OG8xJukbqT2OCW47+ZRlL9Jiy2nBYE9vhurr6dcq&#10;sF/Z5fj9nptqrgaM8/ngeZyUelxO+1cQkaZ4D9/an1pBUTzn8P8mP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esabEAAAA3QAAAA8AAAAAAAAAAAAAAAAAmAIAAGRycy9k&#10;b3ducmV2LnhtbFBLBQYAAAAABAAEAPUAAACJAwAAAAA=&#10;" filled="f" stroked="f" strokeweight="1.5pt">
                  <v:textbox>
                    <w:txbxContent>
                      <w:p w:rsidR="009D310A" w:rsidRDefault="009D310A" w:rsidP="00DC5BAE">
                        <w:pPr>
                          <w:rPr>
                            <w:i/>
                            <w:lang w:val="ru-RU"/>
                          </w:rPr>
                        </w:pPr>
                        <w:r>
                          <w:rPr>
                            <w:i/>
                            <w:lang w:val="ru-RU"/>
                          </w:rPr>
                          <w:t xml:space="preserve">3                 </w:t>
                        </w:r>
                      </w:p>
                    </w:txbxContent>
                  </v:textbox>
                </v:shape>
                <w10:wrap anchorx="page" anchory="page"/>
              </v:group>
            </w:pict>
          </mc:Fallback>
        </mc:AlternateContent>
      </w:r>
      <w:bookmarkEnd w:id="17"/>
    </w:p>
    <w:p w:rsidR="00E43280" w:rsidRPr="00965D1A" w:rsidRDefault="00E43280" w:rsidP="00FC02D1">
      <w:pPr>
        <w:pStyle w:val="a5"/>
        <w:spacing w:line="360" w:lineRule="auto"/>
        <w:ind w:left="284" w:right="283" w:firstLine="567"/>
        <w:jc w:val="center"/>
        <w:rPr>
          <w:rFonts w:ascii="GOST type A" w:hAnsi="GOST type A"/>
          <w:b/>
          <w:bCs/>
          <w:i/>
          <w:sz w:val="36"/>
          <w:szCs w:val="36"/>
          <w:lang w:val="uk-UA"/>
        </w:rPr>
      </w:pPr>
      <w:r w:rsidRPr="00965D1A">
        <w:rPr>
          <w:rFonts w:ascii="GOST type A" w:hAnsi="GOST type A"/>
          <w:b/>
          <w:bCs/>
          <w:i/>
          <w:sz w:val="36"/>
          <w:szCs w:val="36"/>
          <w:lang w:val="uk-UA"/>
        </w:rPr>
        <w:t>Зміст</w:t>
      </w:r>
    </w:p>
    <w:p w:rsidR="00E43280" w:rsidRPr="00965D1A" w:rsidRDefault="00E43280" w:rsidP="00FC02D1">
      <w:pPr>
        <w:pStyle w:val="a5"/>
        <w:spacing w:line="360" w:lineRule="auto"/>
        <w:ind w:left="284" w:right="283" w:firstLine="567"/>
        <w:rPr>
          <w:rFonts w:ascii="GOST type A" w:hAnsi="GOST type A"/>
          <w:bCs/>
          <w:i/>
          <w:szCs w:val="28"/>
          <w:lang w:val="uk-UA"/>
        </w:rPr>
      </w:pPr>
    </w:p>
    <w:p w:rsidR="00E43280" w:rsidRPr="00965D1A" w:rsidRDefault="00E43280" w:rsidP="00FC02D1">
      <w:pPr>
        <w:pStyle w:val="a5"/>
        <w:spacing w:line="360" w:lineRule="auto"/>
        <w:ind w:left="284" w:right="283" w:firstLine="567"/>
        <w:rPr>
          <w:rFonts w:ascii="GOST type A" w:hAnsi="GOST type A"/>
          <w:bCs/>
          <w:i/>
          <w:szCs w:val="28"/>
          <w:lang w:val="uk-UA"/>
        </w:rPr>
      </w:pPr>
      <w:r w:rsidRPr="00965D1A">
        <w:rPr>
          <w:rFonts w:ascii="GOST type A" w:hAnsi="GOST type A"/>
          <w:bCs/>
          <w:i/>
          <w:szCs w:val="28"/>
          <w:lang w:val="uk-UA"/>
        </w:rPr>
        <w:t>1</w:t>
      </w:r>
      <w:r w:rsidR="002246AD" w:rsidRPr="00965D1A">
        <w:rPr>
          <w:rFonts w:ascii="GOST type A" w:hAnsi="GOST type A"/>
          <w:bCs/>
          <w:i/>
          <w:szCs w:val="28"/>
          <w:lang w:val="uk-UA"/>
        </w:rPr>
        <w:t>.</w:t>
      </w:r>
      <w:r w:rsidRPr="00965D1A">
        <w:rPr>
          <w:rFonts w:ascii="GOST type A" w:hAnsi="GOST type A"/>
          <w:bCs/>
          <w:i/>
          <w:szCs w:val="28"/>
          <w:lang w:val="uk-UA"/>
        </w:rPr>
        <w:t xml:space="preserve"> </w:t>
      </w:r>
      <w:r w:rsidR="00DA471F" w:rsidRPr="00965D1A">
        <w:rPr>
          <w:rFonts w:ascii="GOST type A" w:hAnsi="GOST type A"/>
          <w:bCs/>
          <w:i/>
          <w:szCs w:val="28"/>
          <w:lang w:val="uk-UA"/>
        </w:rPr>
        <w:t>Найменування</w:t>
      </w:r>
      <w:r w:rsidR="000A6659">
        <w:rPr>
          <w:rFonts w:ascii="GOST type A" w:hAnsi="GOST type A"/>
          <w:bCs/>
          <w:i/>
          <w:szCs w:val="28"/>
          <w:lang w:val="uk-UA"/>
        </w:rPr>
        <w:t xml:space="preserve"> </w:t>
      </w:r>
      <w:r w:rsidR="00DA471F" w:rsidRPr="00965D1A">
        <w:rPr>
          <w:rFonts w:ascii="GOST type A" w:hAnsi="GOST type A"/>
          <w:bCs/>
          <w:i/>
          <w:szCs w:val="28"/>
          <w:lang w:val="uk-UA"/>
        </w:rPr>
        <w:t>завдання</w:t>
      </w:r>
      <w:r w:rsidR="001727D7" w:rsidRPr="00965D1A">
        <w:rPr>
          <w:rFonts w:ascii="GOST type A" w:hAnsi="GOST type A"/>
          <w:bCs/>
          <w:i/>
          <w:szCs w:val="28"/>
          <w:lang w:val="uk-UA"/>
        </w:rPr>
        <w:t>………………………………</w:t>
      </w:r>
      <w:r w:rsidR="000B4974" w:rsidRPr="00965D1A">
        <w:rPr>
          <w:rFonts w:ascii="GOST type A" w:hAnsi="GOST type A"/>
          <w:bCs/>
          <w:i/>
          <w:szCs w:val="28"/>
          <w:lang w:val="uk-UA"/>
        </w:rPr>
        <w:t>……………………………………………………………………</w:t>
      </w:r>
      <w:r w:rsidR="005846B6" w:rsidRPr="00965D1A">
        <w:rPr>
          <w:rFonts w:ascii="GOST type A" w:hAnsi="GOST type A"/>
          <w:bCs/>
          <w:i/>
          <w:szCs w:val="28"/>
          <w:lang w:val="uk-UA"/>
        </w:rPr>
        <w:t>...........</w:t>
      </w:r>
      <w:r w:rsidRPr="00965D1A">
        <w:rPr>
          <w:rFonts w:ascii="GOST type A" w:hAnsi="GOST type A"/>
          <w:bCs/>
          <w:i/>
          <w:szCs w:val="28"/>
          <w:lang w:val="uk-UA"/>
        </w:rPr>
        <w:t>2</w:t>
      </w:r>
    </w:p>
    <w:p w:rsidR="00E43280" w:rsidRPr="00965D1A" w:rsidRDefault="00E43280" w:rsidP="00FC02D1">
      <w:pPr>
        <w:pStyle w:val="a5"/>
        <w:spacing w:line="360" w:lineRule="auto"/>
        <w:ind w:left="284" w:right="283" w:firstLine="567"/>
        <w:rPr>
          <w:rFonts w:ascii="GOST type A" w:hAnsi="GOST type A"/>
          <w:bCs/>
          <w:i/>
          <w:szCs w:val="28"/>
          <w:lang w:val="uk-UA"/>
        </w:rPr>
      </w:pPr>
      <w:r w:rsidRPr="00965D1A">
        <w:rPr>
          <w:rFonts w:ascii="GOST type A" w:hAnsi="GOST type A"/>
          <w:bCs/>
          <w:i/>
          <w:szCs w:val="28"/>
          <w:lang w:val="uk-UA"/>
        </w:rPr>
        <w:t>2</w:t>
      </w:r>
      <w:r w:rsidR="002246AD" w:rsidRPr="00965D1A">
        <w:rPr>
          <w:rFonts w:ascii="GOST type A" w:hAnsi="GOST type A"/>
          <w:bCs/>
          <w:i/>
          <w:szCs w:val="28"/>
          <w:lang w:val="uk-UA"/>
        </w:rPr>
        <w:t>.</w:t>
      </w:r>
      <w:r w:rsidRPr="00965D1A">
        <w:rPr>
          <w:rFonts w:ascii="GOST type A" w:hAnsi="GOST type A"/>
          <w:bCs/>
          <w:i/>
          <w:szCs w:val="28"/>
          <w:lang w:val="uk-UA"/>
        </w:rPr>
        <w:t xml:space="preserve"> Вхідні дані для розробки</w:t>
      </w:r>
      <w:r w:rsidR="000A6659">
        <w:rPr>
          <w:rFonts w:ascii="GOST type A" w:hAnsi="GOST type A"/>
          <w:bCs/>
          <w:i/>
          <w:szCs w:val="28"/>
          <w:lang w:val="uk-UA"/>
        </w:rPr>
        <w:t>…………………………………………..</w:t>
      </w:r>
      <w:r w:rsidR="000B4974" w:rsidRPr="00965D1A">
        <w:rPr>
          <w:rFonts w:ascii="GOST type A" w:hAnsi="GOST type A"/>
          <w:bCs/>
          <w:i/>
          <w:szCs w:val="28"/>
          <w:lang w:val="uk-UA"/>
        </w:rPr>
        <w:t>…………………………………………………</w:t>
      </w:r>
      <w:r w:rsidR="005846B6" w:rsidRPr="00965D1A">
        <w:rPr>
          <w:rFonts w:ascii="GOST type A" w:hAnsi="GOST type A"/>
          <w:bCs/>
          <w:i/>
          <w:szCs w:val="28"/>
          <w:lang w:val="uk-UA"/>
        </w:rPr>
        <w:t>.............</w:t>
      </w:r>
      <w:r w:rsidR="000B4974" w:rsidRPr="00965D1A">
        <w:rPr>
          <w:rFonts w:ascii="GOST type A" w:hAnsi="GOST type A"/>
          <w:bCs/>
          <w:i/>
          <w:szCs w:val="28"/>
          <w:lang w:val="uk-UA"/>
        </w:rPr>
        <w:t>…</w:t>
      </w:r>
      <w:r w:rsidRPr="00965D1A">
        <w:rPr>
          <w:rFonts w:ascii="GOST type A" w:hAnsi="GOST type A"/>
          <w:bCs/>
          <w:i/>
          <w:szCs w:val="28"/>
          <w:lang w:val="uk-UA"/>
        </w:rPr>
        <w:t>2</w:t>
      </w:r>
    </w:p>
    <w:p w:rsidR="00E43280" w:rsidRPr="00965D1A" w:rsidRDefault="00DA471F" w:rsidP="00FC02D1">
      <w:pPr>
        <w:pStyle w:val="a5"/>
        <w:spacing w:line="360" w:lineRule="auto"/>
        <w:ind w:left="284" w:right="283" w:firstLine="567"/>
        <w:rPr>
          <w:rFonts w:ascii="GOST type A" w:hAnsi="GOST type A"/>
          <w:bCs/>
          <w:i/>
          <w:szCs w:val="28"/>
          <w:lang w:val="uk-UA"/>
        </w:rPr>
      </w:pPr>
      <w:r w:rsidRPr="00965D1A">
        <w:rPr>
          <w:rFonts w:ascii="GOST type A" w:hAnsi="GOST type A"/>
          <w:bCs/>
          <w:i/>
          <w:szCs w:val="28"/>
          <w:lang w:val="uk-UA"/>
        </w:rPr>
        <w:t>3</w:t>
      </w:r>
      <w:r w:rsidR="002246AD" w:rsidRPr="00965D1A">
        <w:rPr>
          <w:rFonts w:ascii="GOST type A" w:hAnsi="GOST type A"/>
          <w:bCs/>
          <w:i/>
          <w:szCs w:val="28"/>
          <w:lang w:val="uk-UA"/>
        </w:rPr>
        <w:t>.</w:t>
      </w:r>
      <w:r w:rsidR="00E43280" w:rsidRPr="00965D1A">
        <w:rPr>
          <w:rFonts w:ascii="GOST type A" w:hAnsi="GOST type A"/>
          <w:bCs/>
          <w:i/>
          <w:szCs w:val="28"/>
          <w:lang w:val="uk-UA"/>
        </w:rPr>
        <w:t xml:space="preserve"> Перелік текстової і графічної документації</w:t>
      </w:r>
      <w:r w:rsidR="001727D7" w:rsidRPr="00965D1A">
        <w:rPr>
          <w:rFonts w:ascii="GOST type A" w:hAnsi="GOST type A"/>
          <w:bCs/>
          <w:i/>
          <w:szCs w:val="28"/>
          <w:lang w:val="uk-UA"/>
        </w:rPr>
        <w:t>……………………………</w:t>
      </w:r>
      <w:r w:rsidR="005846B6" w:rsidRPr="00965D1A">
        <w:rPr>
          <w:rFonts w:ascii="GOST type A" w:hAnsi="GOST type A"/>
          <w:bCs/>
          <w:i/>
          <w:szCs w:val="28"/>
          <w:lang w:val="uk-UA"/>
        </w:rPr>
        <w:t>……</w:t>
      </w:r>
      <w:r w:rsidR="000B4974" w:rsidRPr="00965D1A">
        <w:rPr>
          <w:rFonts w:ascii="GOST type A" w:hAnsi="GOST type A"/>
          <w:bCs/>
          <w:i/>
          <w:szCs w:val="28"/>
          <w:lang w:val="uk-UA"/>
        </w:rPr>
        <w:t>……</w:t>
      </w:r>
      <w:r w:rsidR="000A6659">
        <w:rPr>
          <w:rFonts w:ascii="GOST type A" w:hAnsi="GOST type A"/>
          <w:bCs/>
          <w:i/>
          <w:szCs w:val="28"/>
          <w:lang w:val="uk-UA"/>
        </w:rPr>
        <w:t>……………….........</w:t>
      </w:r>
      <w:r w:rsidR="000B4974" w:rsidRPr="00965D1A">
        <w:rPr>
          <w:rFonts w:ascii="GOST type A" w:hAnsi="GOST type A"/>
          <w:bCs/>
          <w:i/>
          <w:szCs w:val="28"/>
          <w:lang w:val="uk-UA"/>
        </w:rPr>
        <w:t>.</w:t>
      </w:r>
      <w:r w:rsidR="001727D7" w:rsidRPr="00965D1A">
        <w:rPr>
          <w:rFonts w:ascii="GOST type A" w:hAnsi="GOST type A"/>
          <w:bCs/>
          <w:i/>
          <w:szCs w:val="28"/>
          <w:lang w:val="uk-UA"/>
        </w:rPr>
        <w:t>..</w:t>
      </w:r>
      <w:r w:rsidRPr="00965D1A">
        <w:rPr>
          <w:rFonts w:ascii="GOST type A" w:hAnsi="GOST type A"/>
          <w:bCs/>
          <w:i/>
          <w:szCs w:val="28"/>
          <w:lang w:val="uk-UA"/>
        </w:rPr>
        <w:t>3</w:t>
      </w:r>
    </w:p>
    <w:p w:rsidR="00E43280" w:rsidRPr="00965D1A" w:rsidRDefault="00E43280" w:rsidP="00FC02D1">
      <w:pPr>
        <w:pStyle w:val="a5"/>
        <w:ind w:left="284" w:right="283" w:firstLine="567"/>
        <w:rPr>
          <w:rFonts w:ascii="GOST type A" w:hAnsi="GOST type A"/>
          <w:bCs/>
          <w:i/>
          <w:sz w:val="36"/>
          <w:szCs w:val="36"/>
          <w:lang w:val="uk-UA"/>
        </w:rPr>
        <w:sectPr w:rsidR="00E43280" w:rsidRPr="00965D1A" w:rsidSect="00FB7054">
          <w:headerReference w:type="default" r:id="rId9"/>
          <w:footerReference w:type="default" r:id="rId10"/>
          <w:type w:val="evenPage"/>
          <w:pgSz w:w="11907" w:h="16840" w:code="9"/>
          <w:pgMar w:top="284" w:right="284" w:bottom="1474" w:left="1134" w:header="709" w:footer="709" w:gutter="0"/>
          <w:cols w:space="720"/>
        </w:sectPr>
      </w:pPr>
    </w:p>
    <w:p w:rsidR="00DA471F" w:rsidRPr="00965D1A" w:rsidRDefault="004D2937" w:rsidP="00FC02D1">
      <w:pPr>
        <w:pStyle w:val="a5"/>
        <w:spacing w:line="360" w:lineRule="auto"/>
        <w:ind w:left="284" w:right="283" w:firstLine="567"/>
        <w:jc w:val="both"/>
        <w:rPr>
          <w:rFonts w:ascii="GOST type A" w:hAnsi="GOST type A"/>
          <w:b/>
          <w:bCs/>
          <w:i/>
          <w:lang w:val="uk-UA"/>
        </w:rPr>
      </w:pPr>
      <w:r w:rsidRPr="00965D1A">
        <w:rPr>
          <w:rFonts w:ascii="GOST type A" w:hAnsi="GOST type A"/>
          <w:b/>
          <w:bCs/>
          <w:i/>
          <w:noProof/>
          <w:sz w:val="20"/>
          <w:lang w:val="ru-RU"/>
        </w:rPr>
        <w:lastRenderedPageBreak/>
        <mc:AlternateContent>
          <mc:Choice Requires="wpg">
            <w:drawing>
              <wp:anchor distT="0" distB="0" distL="114300" distR="114300" simplePos="0" relativeHeight="251524096" behindDoc="0" locked="0" layoutInCell="1" allowOverlap="1" wp14:anchorId="65ABA9BB" wp14:editId="059B6166">
                <wp:simplePos x="0" y="0"/>
                <wp:positionH relativeFrom="page">
                  <wp:posOffset>720090</wp:posOffset>
                </wp:positionH>
                <wp:positionV relativeFrom="page">
                  <wp:posOffset>180340</wp:posOffset>
                </wp:positionV>
                <wp:extent cx="6658610" cy="10209530"/>
                <wp:effectExtent l="15240" t="18415" r="22225" b="1905"/>
                <wp:wrapNone/>
                <wp:docPr id="8793" name="Group 5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8794" name="Rectangle 4654"/>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795" name="Group 5020"/>
                        <wpg:cNvGrpSpPr>
                          <a:grpSpLocks/>
                        </wpg:cNvGrpSpPr>
                        <wpg:grpSpPr bwMode="auto">
                          <a:xfrm>
                            <a:off x="1015" y="15846"/>
                            <a:ext cx="10486" cy="892"/>
                            <a:chOff x="1015" y="15846"/>
                            <a:chExt cx="10486" cy="892"/>
                          </a:xfrm>
                        </wpg:grpSpPr>
                        <wps:wsp>
                          <wps:cNvPr id="8796" name="Line 465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97" name="Line 465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98" name="Line 465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99" name="Line 465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800" name="Line 465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801" name="Line 466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802" name="Line 4662"/>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803" name="Line 4663"/>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804" name="Line 4664"/>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805" name="Text Box 4665"/>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8806" name="Text Box 466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8807" name="Text Box 466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8808" name="Text Box 466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8809" name="Text Box 467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8810" name="Line 466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811" name="Text Box 4671"/>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pPr>
                                  <w:rPr>
                                    <w:rFonts w:ascii="GOST type B" w:hAnsi="GOST type B"/>
                                    <w:i/>
                                    <w:lang w:val="uk-UA"/>
                                  </w:rPr>
                                </w:pPr>
                                <w:proofErr w:type="gramStart"/>
                                <w:r>
                                  <w:rPr>
                                    <w:rFonts w:ascii="GOST type B" w:hAnsi="GOST type B"/>
                                    <w:i/>
                                  </w:rPr>
                                  <w:t>Арк.</w:t>
                                </w:r>
                                <w:proofErr w:type="gramEnd"/>
                              </w:p>
                              <w:p w:rsidR="009D310A" w:rsidRDefault="009D310A">
                                <w:pPr>
                                  <w:rPr>
                                    <w:rFonts w:ascii="GOST type B" w:hAnsi="GOST type B"/>
                                    <w:i/>
                                    <w:lang w:val="uk-UA"/>
                                  </w:rPr>
                                </w:pPr>
                              </w:p>
                              <w:p w:rsidR="009D310A" w:rsidRDefault="009D310A">
                                <w:pPr>
                                  <w:jc w:val="center"/>
                                  <w:rPr>
                                    <w:rFonts w:ascii="GOST type B" w:hAnsi="GOST type B"/>
                                    <w:i/>
                                    <w:lang w:val="uk-UA"/>
                                  </w:rPr>
                                </w:pPr>
                                <w:r>
                                  <w:rPr>
                                    <w:rFonts w:ascii="GOST type B" w:hAnsi="GOST type B"/>
                                    <w:i/>
                                    <w:lang w:val="uk-UA"/>
                                  </w:rPr>
                                  <w:t>2</w:t>
                                </w:r>
                              </w:p>
                            </w:txbxContent>
                          </wps:txbx>
                          <wps:bodyPr rot="0" vert="horz" wrap="square" lIns="0" tIns="0" rIns="0" bIns="0" anchor="t" anchorCtr="0" upright="1">
                            <a:noAutofit/>
                          </wps:bodyPr>
                        </wps:wsp>
                        <wps:wsp>
                          <wps:cNvPr id="8812" name="Text Box 4672"/>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pPr>
                                  <w:rPr>
                                    <w:rFonts w:ascii="GOST type B" w:hAnsi="GOST type B"/>
                                    <w:i/>
                                    <w:sz w:val="44"/>
                                  </w:rPr>
                                </w:pPr>
                                <w:r>
                                  <w:rPr>
                                    <w:rFonts w:ascii="GOST type B" w:hAnsi="GOST type B"/>
                                    <w:i/>
                                    <w:sz w:val="44"/>
                                  </w:rPr>
                                  <w:t>І</w:t>
                                </w:r>
                                <w:r w:rsidR="000333E6">
                                  <w:rPr>
                                    <w:rFonts w:ascii="GOST type B" w:hAnsi="GOST type B"/>
                                    <w:i/>
                                    <w:sz w:val="44"/>
                                  </w:rPr>
                                  <w:t>АЛЦ.463626</w:t>
                                </w:r>
                                <w:r>
                                  <w:rPr>
                                    <w:rFonts w:ascii="GOST type B" w:hAnsi="GOST type B"/>
                                    <w:i/>
                                    <w:sz w:val="44"/>
                                  </w:rPr>
                                  <w:t>.00</w:t>
                                </w:r>
                                <w:r>
                                  <w:rPr>
                                    <w:rFonts w:ascii="GOST type B" w:hAnsi="GOST type B"/>
                                    <w:i/>
                                    <w:sz w:val="44"/>
                                    <w:lang w:val="uk-UA"/>
                                  </w:rPr>
                                  <w:t>2</w:t>
                                </w:r>
                                <w:r>
                                  <w:rPr>
                                    <w:rFonts w:ascii="GOST type B" w:hAnsi="GOST type B"/>
                                    <w:i/>
                                    <w:sz w:val="44"/>
                                  </w:rPr>
                                  <w:t xml:space="preserve"> ТЗ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021" o:spid="_x0000_s1104" style="position:absolute;left:0;text-align:left;margin-left:56.7pt;margin-top:14.2pt;width:524.3pt;height:803.9pt;z-index:25152409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">
                <v:rect id="Rectangle 4654" o:spid="_x0000_s110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FrTccA&#10;AADdAAAADwAAAGRycy9kb3ducmV2LnhtbESPQWvCQBSE74X+h+UVvNWN0VaNrqKBQqFejIJ6e2Sf&#10;STD7NmS3mvrr3UKhx2FmvmHmy87U4kqtqywrGPQjEMS51RUXCva7j9cJCOeRNdaWScEPOVgunp/m&#10;mGh74y1dM1+IAGGXoILS+yaR0uUlGXR92xAH72xbgz7ItpC6xVuAm1rGUfQuDVYcFkpsKC0pv2Tf&#10;RsH2bb06HcfDg7lHX9ko3Zg4HcRK9V661QyEp87/h//an1rBZDwdwe+b8AT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ha03HAAAA3QAAAA8AAAAAAAAAAAAAAAAAmAIAAGRy&#10;cy9kb3ducmV2LnhtbFBLBQYAAAAABAAEAPUAAACMAwAAAAA=&#10;" filled="f" strokeweight="2.25pt"/>
                <v:group id="Group 5020" o:spid="_x0000_s110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rgb8cAAADdAAAADwAAAGRycy9kb3ducmV2LnhtbESPQWvCQBSE7wX/w/IK&#10;vTWbKFZNs4qILT2IoBaKt0f2mYRk34bsNon/vlso9DjMzDdMthlNI3rqXGVZQRLFIIhzqysuFHxe&#10;3p6XIJxH1thYJgV3crBZTx4yTLUd+ET92RciQNilqKD0vk2ldHlJBl1kW+Lg3Wxn0AfZFVJ3OAS4&#10;aeQ0jl+kwYrDQokt7UrK6/O3UfA+4LCdJfv+UN929+tlfvw6JKTU0+O4fQXhafT/4b/2h1awXKzm&#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Frgb8cAAADd&#10;AAAADwAAAAAAAAAAAAAAAACqAgAAZHJzL2Rvd25yZXYueG1sUEsFBgAAAAAEAAQA+gAAAJ4DAAAA&#10;AA==&#10;">
                  <v:line id="Line 4655" o:spid="_x0000_s110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ysRcMAAADdAAAADwAAAGRycy9kb3ducmV2LnhtbESPQWvCQBSE7wX/w/IEb3VTFY2pq4gi&#10;SG6NvfT2yD6TkOzbuLtq+u+7hUKPw8w3w2x2g+nEg5xvLCt4myYgiEurG64UfF5OrykIH5A1dpZJ&#10;wTd52G1HLxvMtH3yBz2KUIlYwj5DBXUIfSalL2sy6Ke2J47e1TqDIUpXSe3wGctNJ2dJspQGG44L&#10;NfZ0qKlsi7tRkM4XiOlXm7fk5+4WjrkZOFdqMh727yACDeE//EefdeRW6yX8volP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crEXDAAAA3QAAAA8AAAAAAAAAAAAA&#10;AAAAoQIAAGRycy9kb3ducmV2LnhtbFBLBQYAAAAABAAEAPkAAACRAwAAAAA=&#10;" strokeweight="2.25pt">
                    <v:stroke endarrowwidth="narrow"/>
                  </v:line>
                  <v:line id="Line 4656" o:spid="_x0000_s110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SlEMQAAADdAAAADwAAAGRycy9kb3ducmV2LnhtbESP0YrCMBRE3xf2H8IVfBFNVVi1GmUR&#10;BBERtH7Atbm2xeamNlHr3xtB8HGYmTPMbNGYUtypdoVlBf1eBII4tbrgTMExWXXHIJxH1lhaJgVP&#10;crCY//7MMNb2wXu6H3wmAoRdjApy76tYSpfmZND1bEUcvLOtDfog60zqGh8Bbko5iKI/abDgsJBj&#10;Rcuc0svhZhQUQzx1/KTDWbk9XnbPNLlurolS7VbzPwXhqfHf8Ke91grGo8kI3m/CE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KUQxAAAAN0AAAAPAAAAAAAAAAAA&#10;AAAAAKECAABkcnMvZG93bnJldi54bWxQSwUGAAAAAAQABAD5AAAAkgMAAAAA&#10;" strokeweight="2.25pt">
                    <v:stroke endarrowwidth="narrow"/>
                  </v:line>
                  <v:line id="Line 4657" o:spid="_x0000_s110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sxYsMAAADdAAAADwAAAGRycy9kb3ducmV2LnhtbERP3WrCMBS+H/gO4Qi7EU23wazVtMhA&#10;GGMMtH2AY3Nsi81JbaJt3365GOzy4/vfZaNpxYN611hW8LKKQBCXVjdcKSjywzIG4TyyxtYyKZjI&#10;QZbOnnaYaDvwkR4nX4kQwi5BBbX3XSKlK2sy6Fa2Iw7cxfYGfYB9JXWPQwg3rXyNondpsOHQUGNH&#10;HzWV19PdKGje8LzwmwVX7Xdx/ZnK/PZ1y5V6no/7LQhPo/8X/7k/tYJ4vQlzw5vwBG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LMWLDAAAA3QAAAA8AAAAAAAAAAAAA&#10;AAAAoQIAAGRycy9kb3ducmV2LnhtbFBLBQYAAAAABAAEAPkAAACRAwAAAAA=&#10;" strokeweight="2.25pt">
                    <v:stroke endarrowwidth="narrow"/>
                  </v:line>
                  <v:line id="Line 4658" o:spid="_x0000_s111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eU+cUAAADdAAAADwAAAGRycy9kb3ducmV2LnhtbESP0YrCMBRE3wX/IVxhX0RTXVhtNYoI&#10;wrIsC7Z+wLW5tsXmpjZR699vBMHHYWbOMMt1Z2pxo9ZVlhVMxhEI4tzqigsFh2w3moNwHlljbZkU&#10;PMjBetXvLTHR9s57uqW+EAHCLkEFpfdNIqXLSzLoxrYhDt7JtgZ9kG0hdYv3ADe1nEbRlzRYcVgo&#10;saFtSfk5vRoF1Scehz4eclH/Hs5/jzy7/FwypT4G3WYBwlPn3+FX+1srmM/iGJ5vw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eU+cUAAADdAAAADwAAAAAAAAAA&#10;AAAAAAChAgAAZHJzL2Rvd25yZXYueG1sUEsFBgAAAAAEAAQA+QAAAJMDAAAAAA==&#10;" strokeweight="2.25pt">
                    <v:stroke endarrowwidth="narrow"/>
                  </v:line>
                  <v:line id="Line 4659" o:spid="_x0000_s111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M8tcAAAADdAAAADwAAAGRycy9kb3ducmV2LnhtbERPy6rCMBDdC/5DGMGNaKoXpFajiCCI&#10;XAStHzA2Y1tsJrWJWv/eLASXh/NerFpTiSc1rrSsYDyKQBBnVpecKzin22EMwnlkjZVlUvAmB6tl&#10;t7PARNsXH+l58rkIIewSVFB4XydSuqwgg25ka+LAXW1j0AfY5FI3+ArhppKTKJpKgyWHhgJr2hSU&#10;3U4Po6D8w8vAzwacV//n2+Gdpff9PVWq32vXcxCeWv8Tf907rSCOo7A/vAlP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DPLXAAAAA3QAAAA8AAAAAAAAAAAAAAAAA&#10;oQIAAGRycy9kb3ducmV2LnhtbFBLBQYAAAAABAAEAPkAAACOAwAAAAA=&#10;" strokeweight="2.25pt">
                    <v:stroke endarrowwidth="narrow"/>
                  </v:line>
                  <v:line id="Line 4660" o:spid="_x0000_s111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ZLsQAAADdAAAADwAAAGRycy9kb3ducmV2LnhtbESP0YrCMBRE3xf2H8Jd8EU0VWGpXVMR&#10;QRARYa0fcG3utqXNTW2i1r83grCPw8ycYRbL3jTiRp2rLCuYjCMQxLnVFRcKTtlmFINwHlljY5kU&#10;PMjBMv38WGCi7Z1/6Xb0hQgQdgkqKL1vEyldXpJBN7YtcfD+bGfQB9kVUnd4D3DTyGkUfUuDFYeF&#10;Eltal5TXx6tRUM3wPPTzIRfN/lQfHnl22V0ypQZf/eoHhKfe/4ff7a1WEMfRBF5vwhOQ6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j5kuxAAAAN0AAAAPAAAAAAAAAAAA&#10;AAAAAKECAABkcnMvZG93bnJldi54bWxQSwUGAAAAAAQABAD5AAAAkgMAAAAA&#10;" strokeweight="2.25pt">
                    <v:stroke endarrowwidth="narrow"/>
                  </v:line>
                  <v:line id="Line 4662" o:spid="_x0000_s111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0HWcQAAADdAAAADwAAAGRycy9kb3ducmV2LnhtbESP0YrCMBRE34X9h3AXfBFNdUFq11RE&#10;EEQWQesHXJu7bWlzU5uo9e83C4KPw8ycYZar3jTiTp2rLCuYTiIQxLnVFRcKztl2HINwHlljY5kU&#10;PMnBKv0YLDHR9sFHup98IQKEXYIKSu/bREqXl2TQTWxLHLxf2xn0QXaF1B0+Atw0chZFc2mw4rBQ&#10;YkubkvL6dDMKqi+8jPxixEXzc64Pzzy77q+ZUsPPfv0NwlPv3+FXe6cVxHE0g/834QnI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QdZxAAAAN0AAAAPAAAAAAAAAAAA&#10;AAAAAKECAABkcnMvZG93bnJldi54bWxQSwUGAAAAAAQABAD5AAAAkgMAAAAA&#10;" strokeweight="2.25pt">
                    <v:stroke endarrowwidth="narrow"/>
                  </v:line>
                  <v:line id="Line 4663" o:spid="_x0000_s111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GiwsYAAADdAAAADwAAAGRycy9kb3ducmV2LnhtbESP0WqDQBRE3wv9h+UW+hKStQ0UY7NK&#10;CBRKCYXEfMCNe6uie1fdrZq/7wYKeRxm5gyzzWbTipEGV1tW8LKKQBAXVtdcKjjnH8sYhPPIGlvL&#10;pOBKDrL08WGLibYTH2k8+VIECLsEFVTed4mUrqjIoFvZjjh4P3Yw6IMcSqkHnALctPI1it6kwZrD&#10;QoUd7SsqmtOvUVCv8bLwmwWX7eHcfF+LvP/qc6Wen+bdOwhPs7+H/9ufWkEcR2u4vQlPQK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osLGAAAA3QAAAA8AAAAAAAAA&#10;AAAAAAAAoQIAAGRycy9kb3ducmV2LnhtbFBLBQYAAAAABAAEAPkAAACUAwAAAAA=&#10;" strokeweight="2.25pt">
                    <v:stroke endarrowwidth="narrow"/>
                  </v:line>
                  <v:line id="Line 4664" o:spid="_x0000_s111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6tsUAAADdAAAADwAAAGRycy9kb3ducmV2LnhtbESP0YrCMBRE34X9h3AXfBFNV0W6XaMs&#10;giAigq0fcLe52xabm9pErX9vBMHHYWbOMPNlZ2pxpdZVlhV8jSIQxLnVFRcKjtl6GINwHlljbZkU&#10;3MnBcvHRm2Oi7Y0PdE19IQKEXYIKSu+bREqXl2TQjWxDHLx/2xr0QbaF1C3eAtzUchxFM2mw4rBQ&#10;YkOrkvJTejEKqgn+Dfz3gIt6dzzt73l23p4zpfqf3e8PCE+df4df7Y1WEMfRFJ5vw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6tsUAAADdAAAADwAAAAAAAAAA&#10;AAAAAAChAgAAZHJzL2Rvd25yZXYueG1sUEsFBgAAAAAEAAQA+QAAAJMDAAAAAA==&#10;" strokeweight="2.25pt">
                    <v:stroke endarrowwidth="narrow"/>
                  </v:line>
                  <v:shape id="Text Box 4665" o:spid="_x0000_s111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TSQsUA&#10;AADdAAAADwAAAGRycy9kb3ducmV2LnhtbESPQWvCQBSE70L/w/IKvemmhUqIrlIKlbYHUaPt9ZF9&#10;TaLZtyH7qvHfu4LgcZiZb5jpvHeNOlIXas8GnkcJKOLC25pLA9v8Y5iCCoJssfFMBs4UYD57GEwx&#10;s/7EazpupFQRwiFDA5VIm2kdioochpFviaP35zuHEmVXatvhKcJdo1+SZKwd1hwXKmzpvaLisPl3&#10;Bsrf/Av1bvW9/HFtaNZ7ocVCjHl67N8moIR6uYdv7U9rIE2TV7i+iU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NJCxQAAAN0AAAAPAAAAAAAAAAAAAAAAAJgCAABkcnMv&#10;ZG93bnJldi54bWxQSwUGAAAAAAQABAD1AAAAigMAAAAA&#10;" filled="f" stroked="f" strokeweight="2.25pt">
                    <v:stroke endarrowwidth="narrow"/>
                    <v:textbox inset="0,0,0,0">
                      <w:txbxContent>
                        <w:p w:rsidR="009D310A" w:rsidRDefault="009D310A">
                          <w:pPr>
                            <w:rPr>
                              <w:i/>
                            </w:rPr>
                          </w:pPr>
                          <w:proofErr w:type="gramStart"/>
                          <w:r>
                            <w:rPr>
                              <w:rFonts w:ascii="GOST type B" w:hAnsi="GOST type B"/>
                              <w:i/>
                            </w:rPr>
                            <w:t>Зм</w:t>
                          </w:r>
                          <w:r>
                            <w:rPr>
                              <w:i/>
                            </w:rPr>
                            <w:t>.</w:t>
                          </w:r>
                          <w:proofErr w:type="gramEnd"/>
                        </w:p>
                      </w:txbxContent>
                    </v:textbox>
                  </v:shape>
                  <v:shape id="Text Box 4667" o:spid="_x0000_s111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MNcQA&#10;AADdAAAADwAAAGRycy9kb3ducmV2LnhtbESPS4vCQBCE74L/YWhhbzpZDxKyjiLCiu5BfOzj2mR6&#10;k2imJ2Rajf/eWVjwWFTVV9R03rlaXakNlWcDr6MEFHHubcWFgc/j+zAFFQTZYu2ZDNwpwHzW700x&#10;s/7Ge7oepFARwiFDA6VIk2kd8pIchpFviKP361uHEmVbaNviLcJdrcdJMtEOK44LJTa0LCk/Hy7O&#10;QPFz3KD+2n1sv10T6v1JaLUSY14G3eINlFAnz/B/e20NpGkygb838Qno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WTDXEAAAA3QAAAA8AAAAAAAAAAAAAAAAAmAIAAGRycy9k&#10;b3ducmV2LnhtbFBLBQYAAAAABAAEAPUAAACJAwAAAAA=&#10;" filled="f" stroked="f" strokeweight="2.25pt">
                    <v:stroke endarrowwidth="narrow"/>
                    <v:textbox inset="0,0,0,0">
                      <w:txbxContent>
                        <w:p w:rsidR="009D310A" w:rsidRDefault="009D310A">
                          <w:pPr>
                            <w:rPr>
                              <w:i/>
                            </w:rPr>
                          </w:pPr>
                          <w:proofErr w:type="gramStart"/>
                          <w:r>
                            <w:rPr>
                              <w:rFonts w:ascii="GOST type B" w:hAnsi="GOST type B"/>
                              <w:i/>
                            </w:rPr>
                            <w:t>Арк</w:t>
                          </w:r>
                          <w:r>
                            <w:rPr>
                              <w:i/>
                            </w:rPr>
                            <w:t>.</w:t>
                          </w:r>
                          <w:proofErr w:type="gramEnd"/>
                        </w:p>
                      </w:txbxContent>
                    </v:textbox>
                  </v:shape>
                  <v:shape id="Text Box 4668" o:spid="_x0000_s111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prsUA&#10;AADdAAAADwAAAGRycy9kb3ducmV2LnhtbESPQWvCQBSE70L/w/IKvemmPdQQXaUUKm0Pokbb6yP7&#10;mkSzb0P2VeO/dwXB4zAz3zDTee8adaQu1J4NPI8SUMSFtzWXBrb5xzAFFQTZYuOZDJwpwHz2MJhi&#10;Zv2J13TcSKkihEOGBiqRNtM6FBU5DCPfEkfvz3cOJcqu1LbDU4S7Rr8kyat2WHNcqLCl94qKw+bf&#10;GSh/8y/Uu9X38se1oVnvhRYLMebpsX+bgBLq5R6+tT+tgTRNxnB9E5+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umuxQAAAN0AAAAPAAAAAAAAAAAAAAAAAJgCAABkcnMv&#10;ZG93bnJldi54bWxQSwUGAAAAAAQABAD1AAAAigMAAAAA&#10;" filled="f" stroked="f" strokeweight="2.25pt">
                    <v:stroke endarrowwidth="narrow"/>
                    <v:textbox inset="0,0,0,0">
                      <w:txbxContent>
                        <w:p w:rsidR="009D310A" w:rsidRDefault="009D310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4669" o:spid="_x0000_s111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93MEA&#10;AADdAAAADwAAAGRycy9kb3ducmV2LnhtbERPS2vCQBC+C/0PyxS86aY9SEhdRQpK60F8Va9DdkxS&#10;s7MhO2r89+5B8PjxvcfTztXqSm2oPBv4GCagiHNvKy4M7HfzQQoqCLLF2jMZuFOA6eStN8bM+htv&#10;6LqVQsUQDhkaKEWaTOuQl+QwDH1DHLmTbx1KhG2hbYu3GO5q/ZkkI+2w4thQYkPfJeXn7cUZKI67&#10;X9R/6+Xq4JpQb/6FFgsxpv/ezb5ACXXyEj/dP9ZAmiZxbnwTn4Ce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FfdzBAAAA3QAAAA8AAAAAAAAAAAAAAAAAmAIAAGRycy9kb3du&#10;cmV2LnhtbFBLBQYAAAAABAAEAPUAAACGAwAAAAA=&#10;" filled="f" stroked="f" strokeweight="2.25pt">
                    <v:stroke endarrowwidth="narrow"/>
                    <v:textbox inset="0,0,0,0">
                      <w:txbxContent>
                        <w:p w:rsidR="009D310A" w:rsidRDefault="009D310A">
                          <w:pPr>
                            <w:rPr>
                              <w:rFonts w:ascii="GOST type B" w:hAnsi="GOST type B"/>
                              <w:i/>
                            </w:rPr>
                          </w:pPr>
                          <w:proofErr w:type="gramStart"/>
                          <w:r>
                            <w:rPr>
                              <w:rFonts w:ascii="GOST type B" w:hAnsi="GOST type B"/>
                              <w:i/>
                            </w:rPr>
                            <w:t>Підп.</w:t>
                          </w:r>
                          <w:proofErr w:type="gramEnd"/>
                        </w:p>
                      </w:txbxContent>
                    </v:textbox>
                  </v:shape>
                  <v:shape id="Text Box 4670" o:spid="_x0000_s112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YR8UA&#10;AADdAAAADwAAAGRycy9kb3ducmV2LnhtbESPT2vCQBTE74LfYXmCN93oQWLqKkVQ2h6kmv65PrKv&#10;Sdrs25B91fjtu4LQ4zAzv2FWm9416kxdqD0bmE0TUMSFtzWXBt7y3SQFFQTZYuOZDFwpwGY9HKww&#10;s/7CRzqfpFQRwiFDA5VIm2kdioochqlviaP35TuHEmVXatvhJcJdo+dJstAOa44LFba0raj4Of06&#10;A+Vn/oz6/fXl8OHa0By/hfZ7MWY86h8fQAn18h++t5+sgTRNlnB7E5+A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dhHxQAAAN0AAAAPAAAAAAAAAAAAAAAAAJgCAABkcnMv&#10;ZG93bnJldi54bWxQSwUGAAAAAAQABAD1AAAAigMAAAAA&#10;" filled="f" stroked="f" strokeweight="2.25pt">
                    <v:stroke endarrowwidth="narrow"/>
                    <v:textbox inset="0,0,0,0">
                      <w:txbxContent>
                        <w:p w:rsidR="009D310A" w:rsidRDefault="009D310A">
                          <w:pPr>
                            <w:rPr>
                              <w:rFonts w:ascii="GOST type B" w:hAnsi="GOST type B"/>
                              <w:i/>
                            </w:rPr>
                          </w:pPr>
                          <w:r>
                            <w:rPr>
                              <w:rFonts w:ascii="GOST type B" w:hAnsi="GOST type B"/>
                              <w:i/>
                              <w:sz w:val="18"/>
                            </w:rPr>
                            <w:t>Дат</w:t>
                          </w:r>
                          <w:r>
                            <w:rPr>
                              <w:rFonts w:ascii="GOST type B" w:hAnsi="GOST type B"/>
                              <w:i/>
                            </w:rPr>
                            <w:t>а</w:t>
                          </w:r>
                        </w:p>
                      </w:txbxContent>
                    </v:textbox>
                  </v:shape>
                  <v:line id="Line 4661" o:spid="_x0000_s112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qaMMAAADdAAAADwAAAGRycy9kb3ducmV2LnhtbERP3WrCMBS+H+wdwhG8KTPVweg6owxB&#10;EBnCWh/grDm2xeakNrE/b28uhF1+fP/r7Wga0VPnassKlosYBHFhdc2lgnO+f0tAOI+ssbFMCiZy&#10;sN28vqwx1XbgX+ozX4oQwi5FBZX3bSqlKyoy6Ba2JQ7cxXYGfYBdKXWHQwg3jVzF8Yc0WHNoqLCl&#10;XUXFNbsbBfU7/kX+M+Ky+TlfT1OR3463XKn5bPz+AuFp9P/ip/ugFSTJMuwPb8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aqmjDAAAA3QAAAA8AAAAAAAAAAAAA&#10;AAAAoQIAAGRycy9kb3ducmV2LnhtbFBLBQYAAAAABAAEAPkAAACRAwAAAAA=&#10;" strokeweight="2.25pt">
                    <v:stroke endarrowwidth="narrow"/>
                  </v:line>
                  <v:shape id="Text Box 4671" o:spid="_x0000_s112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nMQA&#10;AADdAAAADwAAAGRycy9kb3ducmV2LnhtbESPT2vCQBTE74V+h+UJvdVNeighuooUlNZDqf+vj+wz&#10;ic2+Ddmnpt++Kwgeh5n5DTOe9q5RF+pC7dlAOkxAERfe1lwa2G7mrxmoIMgWG89k4I8CTCfPT2PM&#10;rb/yii5rKVWEcMjRQCXS5lqHoiKHYehb4ugdfedQouxKbTu8Rrhr9FuSvGuHNceFClv6qKj4XZ+d&#10;gfKw+UK9+1l+710bmtVJaLEQY14G/WwESqiXR/je/rQGsixN4fYmPgE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QpzEAAAA3QAAAA8AAAAAAAAAAAAAAAAAmAIAAGRycy9k&#10;b3ducmV2LnhtbFBLBQYAAAAABAAEAPUAAACJAwAAAAA=&#10;" filled="f" stroked="f" strokeweight="2.25pt">
                    <v:stroke endarrowwidth="narrow"/>
                    <v:textbox inset="0,0,0,0">
                      <w:txbxContent>
                        <w:p w:rsidR="009D310A" w:rsidRDefault="009D310A">
                          <w:pPr>
                            <w:rPr>
                              <w:rFonts w:ascii="GOST type B" w:hAnsi="GOST type B"/>
                              <w:i/>
                              <w:lang w:val="uk-UA"/>
                            </w:rPr>
                          </w:pPr>
                          <w:proofErr w:type="gramStart"/>
                          <w:r>
                            <w:rPr>
                              <w:rFonts w:ascii="GOST type B" w:hAnsi="GOST type B"/>
                              <w:i/>
                            </w:rPr>
                            <w:t>Арк.</w:t>
                          </w:r>
                          <w:proofErr w:type="gramEnd"/>
                        </w:p>
                        <w:p w:rsidR="009D310A" w:rsidRDefault="009D310A">
                          <w:pPr>
                            <w:rPr>
                              <w:rFonts w:ascii="GOST type B" w:hAnsi="GOST type B"/>
                              <w:i/>
                              <w:lang w:val="uk-UA"/>
                            </w:rPr>
                          </w:pPr>
                        </w:p>
                        <w:p w:rsidR="009D310A" w:rsidRDefault="009D310A">
                          <w:pPr>
                            <w:jc w:val="center"/>
                            <w:rPr>
                              <w:rFonts w:ascii="GOST type B" w:hAnsi="GOST type B"/>
                              <w:i/>
                              <w:lang w:val="uk-UA"/>
                            </w:rPr>
                          </w:pPr>
                          <w:r>
                            <w:rPr>
                              <w:rFonts w:ascii="GOST type B" w:hAnsi="GOST type B"/>
                              <w:i/>
                              <w:lang w:val="uk-UA"/>
                            </w:rPr>
                            <w:t>2</w:t>
                          </w:r>
                        </w:p>
                      </w:txbxContent>
                    </v:textbox>
                  </v:shape>
                  <v:shape id="Text Box 4672" o:spid="_x0000_s112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Tc68UA&#10;AADdAAAADwAAAGRycy9kb3ducmV2LnhtbESPT2vCQBTE70K/w/IK3nQTDxJSV5FCQ9uD1D/V6yP7&#10;TNJm34bsq8Zv3y0UPA4z8xtmsRpcqy7Uh8azgXSagCIuvW24MnDYv0wyUEGQLbaeycCNAqyWD6MF&#10;5tZfeUuXnVQqQjjkaKAW6XKtQ1mTwzD1HXH0zr53KFH2lbY9XiPctXqWJHPtsOG4UGNHzzWV37sf&#10;Z6A67d9Qf368b46uC+32S6goxJjx47B+AiU0yD383361BrIsncHfm/gE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NzrxQAAAN0AAAAPAAAAAAAAAAAAAAAAAJgCAABkcnMv&#10;ZG93bnJldi54bWxQSwUGAAAAAAQABAD1AAAAigMAAAAA&#10;" filled="f" stroked="f" strokeweight="2.25pt">
                    <v:stroke endarrowwidth="narrow"/>
                    <v:textbox inset="0,0,0,0">
                      <w:txbxContent>
                        <w:p w:rsidR="009D310A" w:rsidRDefault="009D310A">
                          <w:pPr>
                            <w:rPr>
                              <w:rFonts w:ascii="GOST type B" w:hAnsi="GOST type B"/>
                              <w:i/>
                              <w:sz w:val="44"/>
                            </w:rPr>
                          </w:pPr>
                          <w:r>
                            <w:rPr>
                              <w:rFonts w:ascii="GOST type B" w:hAnsi="GOST type B"/>
                              <w:i/>
                              <w:sz w:val="44"/>
                            </w:rPr>
                            <w:t>І</w:t>
                          </w:r>
                          <w:r w:rsidR="000333E6">
                            <w:rPr>
                              <w:rFonts w:ascii="GOST type B" w:hAnsi="GOST type B"/>
                              <w:i/>
                              <w:sz w:val="44"/>
                            </w:rPr>
                            <w:t>АЛЦ.463626</w:t>
                          </w:r>
                          <w:r>
                            <w:rPr>
                              <w:rFonts w:ascii="GOST type B" w:hAnsi="GOST type B"/>
                              <w:i/>
                              <w:sz w:val="44"/>
                            </w:rPr>
                            <w:t>.00</w:t>
                          </w:r>
                          <w:r>
                            <w:rPr>
                              <w:rFonts w:ascii="GOST type B" w:hAnsi="GOST type B"/>
                              <w:i/>
                              <w:sz w:val="44"/>
                              <w:lang w:val="uk-UA"/>
                            </w:rPr>
                            <w:t>2</w:t>
                          </w:r>
                          <w:r>
                            <w:rPr>
                              <w:rFonts w:ascii="GOST type B" w:hAnsi="GOST type B"/>
                              <w:i/>
                              <w:sz w:val="44"/>
                            </w:rPr>
                            <w:t xml:space="preserve"> ТЗ</w:t>
                          </w:r>
                        </w:p>
                      </w:txbxContent>
                    </v:textbox>
                  </v:shape>
                </v:group>
                <w10:wrap anchorx="page" anchory="page"/>
              </v:group>
            </w:pict>
          </mc:Fallback>
        </mc:AlternateContent>
      </w:r>
      <w:r w:rsidR="00E43280" w:rsidRPr="00965D1A">
        <w:rPr>
          <w:rFonts w:ascii="GOST type A" w:hAnsi="GOST type A"/>
          <w:b/>
          <w:bCs/>
          <w:i/>
          <w:lang w:val="uk-UA"/>
        </w:rPr>
        <w:t>1</w:t>
      </w:r>
      <w:r w:rsidR="00550328" w:rsidRPr="00965D1A">
        <w:rPr>
          <w:rFonts w:ascii="GOST type A" w:hAnsi="GOST type A"/>
          <w:b/>
          <w:bCs/>
          <w:i/>
          <w:lang w:val="uk-UA"/>
        </w:rPr>
        <w:t xml:space="preserve"> </w:t>
      </w:r>
      <w:r w:rsidR="00DA471F" w:rsidRPr="00965D1A">
        <w:rPr>
          <w:rFonts w:ascii="GOST type A" w:hAnsi="GOST type A"/>
          <w:b/>
          <w:bCs/>
          <w:i/>
          <w:lang w:val="uk-UA"/>
        </w:rPr>
        <w:t>Найменування завдання</w:t>
      </w:r>
      <w:r w:rsidR="00E43280" w:rsidRPr="00965D1A">
        <w:rPr>
          <w:rFonts w:ascii="GOST type A" w:hAnsi="GOST type A"/>
          <w:b/>
          <w:bCs/>
          <w:i/>
          <w:lang w:val="uk-UA"/>
        </w:rPr>
        <w:t xml:space="preserve"> </w:t>
      </w:r>
    </w:p>
    <w:p w:rsidR="00DA471F" w:rsidRPr="00965D1A" w:rsidRDefault="00DA471F" w:rsidP="00FC02D1">
      <w:pPr>
        <w:pStyle w:val="a5"/>
        <w:spacing w:line="360" w:lineRule="auto"/>
        <w:ind w:left="284" w:right="283" w:firstLine="567"/>
        <w:rPr>
          <w:rFonts w:ascii="GOST type A" w:hAnsi="GOST type A"/>
          <w:bCs/>
          <w:i/>
          <w:lang w:val="uk-UA"/>
        </w:rPr>
      </w:pPr>
      <w:r w:rsidRPr="00965D1A">
        <w:rPr>
          <w:rFonts w:ascii="GOST type A" w:hAnsi="GOST type A"/>
          <w:bCs/>
          <w:i/>
          <w:lang w:val="uk-UA"/>
        </w:rPr>
        <w:t>Розробити мікропроцесорну систему (МПС) з урахуванням елементної бази, яка вибирається по варіанту. Виконати оцінку ефективності ухвалених технічних рішень.</w:t>
      </w:r>
    </w:p>
    <w:p w:rsidR="00550328" w:rsidRPr="00965D1A" w:rsidRDefault="00DA471F" w:rsidP="00FC02D1">
      <w:pPr>
        <w:pStyle w:val="a5"/>
        <w:spacing w:line="360" w:lineRule="auto"/>
        <w:ind w:left="284" w:right="283" w:firstLine="567"/>
        <w:rPr>
          <w:rFonts w:ascii="GOST type A" w:hAnsi="GOST type A"/>
          <w:bCs/>
          <w:i/>
          <w:lang w:val="uk-UA"/>
        </w:rPr>
      </w:pPr>
      <w:r w:rsidRPr="00965D1A">
        <w:rPr>
          <w:rFonts w:ascii="GOST type A" w:hAnsi="GOST type A"/>
          <w:bCs/>
          <w:i/>
          <w:lang w:val="uk-UA"/>
        </w:rPr>
        <w:t>До складу ЕОМ, що розробляється, повинні входити процесор (П), основна пам</w:t>
      </w:r>
      <w:r w:rsidR="00EB6E39" w:rsidRPr="00965D1A">
        <w:rPr>
          <w:rFonts w:ascii="Arial" w:hAnsi="Arial" w:cs="Arial"/>
          <w:bCs/>
          <w:i/>
          <w:lang w:val="uk-UA"/>
        </w:rPr>
        <w:t>’</w:t>
      </w:r>
      <w:r w:rsidRPr="00965D1A">
        <w:rPr>
          <w:rFonts w:ascii="GOST type A" w:hAnsi="GOST type A"/>
          <w:bCs/>
          <w:i/>
          <w:lang w:val="uk-UA"/>
        </w:rPr>
        <w:t>ять (ОП), що містить ОЗП і ПЗП, а також зовнішні пристрої (</w:t>
      </w:r>
      <w:r w:rsidR="002258C0" w:rsidRPr="00965D1A">
        <w:rPr>
          <w:rFonts w:ascii="GOST type A" w:hAnsi="GOST type A"/>
          <w:bCs/>
          <w:i/>
          <w:lang w:val="uk-UA"/>
        </w:rPr>
        <w:t>ЗП</w:t>
      </w:r>
      <w:r w:rsidRPr="00965D1A">
        <w:rPr>
          <w:rFonts w:ascii="GOST type A" w:hAnsi="GOST type A"/>
          <w:bCs/>
          <w:i/>
          <w:lang w:val="uk-UA"/>
        </w:rPr>
        <w:t>), контролери переривань і прямого доступу до пам</w:t>
      </w:r>
      <w:r w:rsidR="00EB6E39" w:rsidRPr="00965D1A">
        <w:rPr>
          <w:rFonts w:ascii="Arial" w:hAnsi="Arial" w:cs="Arial"/>
          <w:bCs/>
          <w:i/>
          <w:lang w:val="uk-UA"/>
        </w:rPr>
        <w:t>’</w:t>
      </w:r>
      <w:r w:rsidRPr="00965D1A">
        <w:rPr>
          <w:rFonts w:ascii="GOST type A" w:hAnsi="GOST type A"/>
          <w:bCs/>
          <w:i/>
          <w:lang w:val="uk-UA"/>
        </w:rPr>
        <w:t>яті.</w:t>
      </w:r>
    </w:p>
    <w:p w:rsidR="00E43280" w:rsidRPr="00965D1A" w:rsidRDefault="00E43280" w:rsidP="00FC02D1">
      <w:pPr>
        <w:pStyle w:val="a5"/>
        <w:spacing w:line="360" w:lineRule="auto"/>
        <w:ind w:left="284" w:right="283" w:firstLine="567"/>
        <w:rPr>
          <w:rFonts w:ascii="GOST type A" w:hAnsi="GOST type A"/>
          <w:b/>
          <w:bCs/>
          <w:i/>
          <w:lang w:val="uk-UA"/>
        </w:rPr>
      </w:pPr>
      <w:r w:rsidRPr="00965D1A">
        <w:rPr>
          <w:rFonts w:ascii="GOST type A" w:hAnsi="GOST type A"/>
          <w:b/>
          <w:bCs/>
          <w:i/>
          <w:lang w:val="uk-UA"/>
        </w:rPr>
        <w:t>2 Вхідні дані</w:t>
      </w:r>
    </w:p>
    <w:p w:rsidR="00DA471F" w:rsidRPr="00965D1A" w:rsidRDefault="00DA471F" w:rsidP="00FC02D1">
      <w:pPr>
        <w:pStyle w:val="a5"/>
        <w:spacing w:line="360" w:lineRule="auto"/>
        <w:ind w:left="284" w:right="283" w:firstLine="567"/>
        <w:rPr>
          <w:rFonts w:ascii="GOST type A" w:hAnsi="GOST type A"/>
          <w:bCs/>
          <w:i/>
          <w:lang w:val="uk-UA"/>
        </w:rPr>
      </w:pPr>
      <w:r w:rsidRPr="00965D1A">
        <w:rPr>
          <w:rFonts w:ascii="GOST type A" w:hAnsi="GOST type A"/>
          <w:bCs/>
          <w:i/>
          <w:lang w:val="uk-UA"/>
        </w:rPr>
        <w:t>Варіант вибирається за номером залікової книжки.</w:t>
      </w:r>
    </w:p>
    <w:p w:rsidR="00DA471F" w:rsidRPr="00965D1A" w:rsidRDefault="00DA471F" w:rsidP="00FC02D1">
      <w:pPr>
        <w:pStyle w:val="a5"/>
        <w:spacing w:line="360" w:lineRule="auto"/>
        <w:ind w:left="284" w:right="283" w:firstLine="567"/>
        <w:rPr>
          <w:rFonts w:ascii="GOST type A" w:hAnsi="GOST type A"/>
          <w:bCs/>
          <w:i/>
          <w:lang w:val="uk-UA"/>
        </w:rPr>
      </w:pPr>
      <w:r w:rsidRPr="00965D1A">
        <w:rPr>
          <w:rFonts w:ascii="GOST type A" w:hAnsi="GOST type A"/>
          <w:bCs/>
          <w:i/>
          <w:lang w:val="uk-UA"/>
        </w:rPr>
        <w:t>№ залікової книжки (821</w:t>
      </w:r>
      <w:r w:rsidR="00437F61" w:rsidRPr="00965D1A">
        <w:rPr>
          <w:rFonts w:ascii="GOST type A" w:hAnsi="GOST type A"/>
          <w:bCs/>
          <w:i/>
          <w:lang w:val="uk-UA"/>
        </w:rPr>
        <w:t>3</w:t>
      </w:r>
      <w:r w:rsidR="00007DB8">
        <w:rPr>
          <w:rFonts w:ascii="GOST type A" w:hAnsi="GOST type A"/>
          <w:bCs/>
          <w:i/>
          <w:lang w:val="uk-UA"/>
        </w:rPr>
        <w:t>)</w:t>
      </w:r>
      <w:r w:rsidRPr="00007DB8">
        <w:rPr>
          <w:rFonts w:ascii="GOST type A" w:hAnsi="GOST type A"/>
          <w:bCs/>
          <w:i/>
          <w:vertAlign w:val="subscript"/>
          <w:lang w:val="uk-UA"/>
        </w:rPr>
        <w:t>10</w:t>
      </w:r>
      <w:r w:rsidRPr="00965D1A">
        <w:rPr>
          <w:rFonts w:ascii="GOST type A" w:hAnsi="GOST type A"/>
          <w:bCs/>
          <w:i/>
          <w:lang w:val="uk-UA"/>
        </w:rPr>
        <w:t>, (1000000001</w:t>
      </w:r>
      <w:r w:rsidR="00437F61" w:rsidRPr="00965D1A">
        <w:rPr>
          <w:rFonts w:ascii="GOST type A" w:hAnsi="GOST type A"/>
          <w:bCs/>
          <w:i/>
          <w:lang w:val="uk-UA"/>
        </w:rPr>
        <w:t>0101</w:t>
      </w:r>
      <w:r w:rsidR="00007DB8">
        <w:rPr>
          <w:rFonts w:ascii="GOST type A" w:hAnsi="GOST type A"/>
          <w:bCs/>
          <w:i/>
          <w:lang w:val="uk-UA"/>
        </w:rPr>
        <w:t xml:space="preserve"> )</w:t>
      </w:r>
      <w:r w:rsidRPr="00007DB8">
        <w:rPr>
          <w:rFonts w:ascii="GOST type A" w:hAnsi="GOST type A"/>
          <w:bCs/>
          <w:i/>
          <w:vertAlign w:val="subscript"/>
          <w:lang w:val="uk-UA"/>
        </w:rPr>
        <w:t>2</w:t>
      </w:r>
    </w:p>
    <w:p w:rsidR="00DA471F" w:rsidRPr="00965D1A" w:rsidRDefault="00670D75" w:rsidP="00FC02D1">
      <w:pPr>
        <w:pStyle w:val="a5"/>
        <w:spacing w:line="360" w:lineRule="auto"/>
        <w:ind w:left="284" w:right="283" w:firstLine="567"/>
        <w:rPr>
          <w:rFonts w:ascii="GOST type A" w:hAnsi="GOST type A"/>
          <w:bCs/>
          <w:i/>
          <w:lang w:val="uk-UA"/>
        </w:rPr>
      </w:pPr>
      <w:r w:rsidRPr="00965D1A">
        <w:rPr>
          <w:rFonts w:ascii="GOST type A" w:hAnsi="GOST type A"/>
          <w:bCs/>
          <w:i/>
          <w:lang w:val="uk-UA"/>
        </w:rPr>
        <w:t xml:space="preserve">Таблиця 2.1 </w:t>
      </w:r>
      <w:r w:rsidR="000B4974" w:rsidRPr="00965D1A">
        <w:rPr>
          <w:rFonts w:ascii="GOST type A" w:hAnsi="GOST type A"/>
          <w:bCs/>
          <w:i/>
          <w:lang w:val="uk-UA"/>
        </w:rPr>
        <w:t>-</w:t>
      </w:r>
      <w:r w:rsidRPr="00965D1A">
        <w:rPr>
          <w:rFonts w:ascii="GOST type A" w:hAnsi="GOST type A"/>
          <w:bCs/>
          <w:i/>
          <w:lang w:val="uk-UA"/>
        </w:rPr>
        <w:t xml:space="preserve"> Таблиця вхідних даних для розробки</w:t>
      </w:r>
    </w:p>
    <w:tbl>
      <w:tblPr>
        <w:tblpPr w:leftFromText="180" w:rightFromText="180" w:vertAnchor="text" w:horzAnchor="margin" w:tblpXSpec="center" w:tblpY="168"/>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4"/>
        <w:gridCol w:w="5137"/>
      </w:tblGrid>
      <w:tr w:rsidR="00DA471F" w:rsidRPr="00965D1A" w:rsidTr="008E26D9">
        <w:trPr>
          <w:trHeight w:val="279"/>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Вибір елементної бази</w:t>
            </w:r>
          </w:p>
        </w:tc>
        <w:tc>
          <w:tcPr>
            <w:tcW w:w="5137" w:type="dxa"/>
          </w:tcPr>
          <w:p w:rsidR="00DA471F" w:rsidRPr="00965D1A" w:rsidRDefault="00437F61" w:rsidP="00FC02D1">
            <w:pPr>
              <w:ind w:left="284" w:right="283" w:firstLine="33"/>
              <w:rPr>
                <w:rFonts w:ascii="GOST type A" w:hAnsi="GOST type A"/>
                <w:i/>
                <w:sz w:val="28"/>
                <w:szCs w:val="28"/>
                <w:lang w:val="uk-UA"/>
              </w:rPr>
            </w:pPr>
            <w:r w:rsidRPr="00965D1A">
              <w:rPr>
                <w:rFonts w:ascii="GOST type A" w:hAnsi="GOST type A"/>
                <w:i/>
                <w:sz w:val="28"/>
                <w:szCs w:val="28"/>
                <w:lang w:val="uk-UA"/>
              </w:rPr>
              <w:t>1816ВЕ51</w:t>
            </w:r>
          </w:p>
        </w:tc>
      </w:tr>
      <w:tr w:rsidR="00DA471F" w:rsidRPr="009D310A" w:rsidTr="008E26D9">
        <w:trPr>
          <w:trHeight w:val="269"/>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Організація шини</w:t>
            </w:r>
          </w:p>
        </w:tc>
        <w:tc>
          <w:tcPr>
            <w:tcW w:w="5137" w:type="dxa"/>
          </w:tcPr>
          <w:p w:rsidR="00DA471F" w:rsidRPr="00965D1A" w:rsidRDefault="00DA471F" w:rsidP="00FC02D1">
            <w:pPr>
              <w:ind w:left="284" w:right="283" w:firstLine="33"/>
              <w:rPr>
                <w:rFonts w:ascii="GOST type A" w:hAnsi="GOST type A"/>
                <w:i/>
                <w:sz w:val="28"/>
                <w:szCs w:val="28"/>
                <w:lang w:val="uk-UA"/>
              </w:rPr>
            </w:pPr>
            <w:r w:rsidRPr="00965D1A">
              <w:rPr>
                <w:rFonts w:ascii="GOST type A" w:hAnsi="GOST type A"/>
                <w:i/>
                <w:sz w:val="28"/>
                <w:szCs w:val="28"/>
                <w:lang w:val="uk-UA"/>
              </w:rPr>
              <w:t xml:space="preserve">З </w:t>
            </w:r>
            <w:r w:rsidR="008E26D9">
              <w:rPr>
                <w:rFonts w:ascii="GOST type A" w:hAnsi="GOST type A"/>
                <w:i/>
                <w:sz w:val="28"/>
                <w:szCs w:val="28"/>
                <w:lang w:val="uk-UA"/>
              </w:rPr>
              <w:t>об’єднаними шинами адреси та</w:t>
            </w:r>
            <w:r w:rsidRPr="00965D1A">
              <w:rPr>
                <w:rFonts w:ascii="GOST type A" w:hAnsi="GOST type A"/>
                <w:i/>
                <w:sz w:val="28"/>
                <w:szCs w:val="28"/>
                <w:lang w:val="uk-UA"/>
              </w:rPr>
              <w:t xml:space="preserve"> даних</w:t>
            </w:r>
          </w:p>
        </w:tc>
      </w:tr>
      <w:tr w:rsidR="00DA471F" w:rsidRPr="00965D1A" w:rsidTr="008E26D9">
        <w:trPr>
          <w:trHeight w:val="272"/>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Вибір системи команд</w:t>
            </w:r>
          </w:p>
        </w:tc>
        <w:tc>
          <w:tcPr>
            <w:tcW w:w="5137" w:type="dxa"/>
          </w:tcPr>
          <w:p w:rsidR="00DA471F" w:rsidRPr="00965D1A" w:rsidRDefault="00DA471F" w:rsidP="00FC02D1">
            <w:pPr>
              <w:ind w:left="284" w:right="283" w:firstLine="33"/>
              <w:rPr>
                <w:rFonts w:ascii="GOST type A" w:hAnsi="GOST type A"/>
                <w:i/>
                <w:sz w:val="28"/>
                <w:szCs w:val="28"/>
                <w:lang w:val="uk-UA"/>
              </w:rPr>
            </w:pPr>
            <w:r w:rsidRPr="00965D1A">
              <w:rPr>
                <w:rFonts w:ascii="GOST type A" w:hAnsi="GOST type A"/>
                <w:i/>
                <w:sz w:val="28"/>
                <w:szCs w:val="28"/>
                <w:lang w:val="uk-UA"/>
              </w:rPr>
              <w:t>Комплексна</w:t>
            </w:r>
          </w:p>
        </w:tc>
      </w:tr>
      <w:tr w:rsidR="00DA471F" w:rsidRPr="00965D1A" w:rsidTr="008E26D9">
        <w:trPr>
          <w:trHeight w:val="276"/>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КПП. КПДП</w:t>
            </w:r>
          </w:p>
        </w:tc>
        <w:tc>
          <w:tcPr>
            <w:tcW w:w="5137" w:type="dxa"/>
          </w:tcPr>
          <w:p w:rsidR="00DA471F" w:rsidRPr="00965D1A" w:rsidRDefault="008E26D9" w:rsidP="00FC02D1">
            <w:pPr>
              <w:ind w:left="284" w:right="283" w:firstLine="33"/>
              <w:rPr>
                <w:rFonts w:ascii="GOST type A" w:hAnsi="GOST type A"/>
                <w:i/>
                <w:sz w:val="28"/>
                <w:szCs w:val="28"/>
                <w:lang w:val="uk-UA"/>
              </w:rPr>
            </w:pPr>
            <w:r>
              <w:rPr>
                <w:rFonts w:ascii="GOST type A" w:hAnsi="GOST type A"/>
                <w:i/>
                <w:sz w:val="28"/>
                <w:szCs w:val="28"/>
                <w:lang w:val="uk-UA"/>
              </w:rPr>
              <w:t>Централізований - 30</w:t>
            </w:r>
            <w:r w:rsidR="00437F61" w:rsidRPr="00965D1A">
              <w:rPr>
                <w:rFonts w:ascii="GOST type A" w:hAnsi="GOST type A"/>
                <w:i/>
                <w:sz w:val="28"/>
                <w:szCs w:val="28"/>
                <w:lang w:val="uk-UA"/>
              </w:rPr>
              <w:t>,  д</w:t>
            </w:r>
            <w:r w:rsidR="00DA471F" w:rsidRPr="00965D1A">
              <w:rPr>
                <w:rFonts w:ascii="GOST type A" w:hAnsi="GOST type A"/>
                <w:i/>
                <w:sz w:val="28"/>
                <w:szCs w:val="28"/>
                <w:lang w:val="uk-UA"/>
              </w:rPr>
              <w:t>ецентралізований</w:t>
            </w:r>
            <w:r>
              <w:rPr>
                <w:rFonts w:ascii="GOST type A" w:hAnsi="GOST type A"/>
                <w:i/>
                <w:sz w:val="28"/>
                <w:szCs w:val="28"/>
                <w:lang w:val="uk-UA"/>
              </w:rPr>
              <w:t xml:space="preserve"> – </w:t>
            </w:r>
            <w:r w:rsidR="00437F61" w:rsidRPr="00965D1A">
              <w:rPr>
                <w:rFonts w:ascii="GOST type A" w:hAnsi="GOST type A"/>
                <w:i/>
                <w:sz w:val="28"/>
                <w:szCs w:val="28"/>
                <w:lang w:val="uk-UA"/>
              </w:rPr>
              <w:t>30</w:t>
            </w:r>
          </w:p>
        </w:tc>
      </w:tr>
      <w:tr w:rsidR="00DA471F" w:rsidRPr="00965D1A" w:rsidTr="008E26D9">
        <w:trPr>
          <w:trHeight w:val="540"/>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Спосіб множення, ділення, розрядність операндів</w:t>
            </w:r>
          </w:p>
        </w:tc>
        <w:tc>
          <w:tcPr>
            <w:tcW w:w="5137" w:type="dxa"/>
          </w:tcPr>
          <w:p w:rsidR="00DA471F" w:rsidRPr="00965D1A" w:rsidRDefault="00DA471F" w:rsidP="00FC02D1">
            <w:pPr>
              <w:ind w:left="284" w:right="283" w:firstLine="33"/>
              <w:rPr>
                <w:rFonts w:ascii="GOST type A" w:hAnsi="GOST type A"/>
                <w:i/>
                <w:sz w:val="28"/>
                <w:szCs w:val="28"/>
                <w:lang w:val="uk-UA"/>
              </w:rPr>
            </w:pPr>
            <w:r w:rsidRPr="00965D1A">
              <w:rPr>
                <w:rFonts w:ascii="GOST type A" w:hAnsi="GOST type A"/>
                <w:i/>
                <w:sz w:val="28"/>
                <w:szCs w:val="28"/>
                <w:lang w:val="uk-UA"/>
              </w:rPr>
              <w:t xml:space="preserve">Розрядність операндів </w:t>
            </w:r>
            <w:r w:rsidR="000B4974" w:rsidRPr="00965D1A">
              <w:rPr>
                <w:rFonts w:ascii="GOST type A" w:hAnsi="GOST type A"/>
                <w:i/>
                <w:sz w:val="28"/>
                <w:szCs w:val="28"/>
                <w:lang w:val="uk-UA"/>
              </w:rPr>
              <w:t>-</w:t>
            </w:r>
            <w:r w:rsidRPr="00965D1A">
              <w:rPr>
                <w:rFonts w:ascii="GOST type A" w:hAnsi="GOST type A"/>
                <w:i/>
                <w:sz w:val="28"/>
                <w:szCs w:val="28"/>
                <w:lang w:val="uk-UA"/>
              </w:rPr>
              <w:t xml:space="preserve"> </w:t>
            </w:r>
            <w:r w:rsidR="00437F61" w:rsidRPr="00965D1A">
              <w:rPr>
                <w:rFonts w:ascii="GOST type A" w:hAnsi="GOST type A"/>
                <w:i/>
                <w:sz w:val="28"/>
                <w:szCs w:val="28"/>
                <w:lang w:val="uk-UA"/>
              </w:rPr>
              <w:t>16</w:t>
            </w:r>
            <w:r w:rsidRPr="00965D1A">
              <w:rPr>
                <w:rFonts w:ascii="GOST type A" w:hAnsi="GOST type A"/>
                <w:i/>
                <w:sz w:val="28"/>
                <w:szCs w:val="28"/>
                <w:lang w:val="uk-UA"/>
              </w:rPr>
              <w:t xml:space="preserve"> </w:t>
            </w:r>
          </w:p>
        </w:tc>
      </w:tr>
      <w:tr w:rsidR="00DA471F" w:rsidRPr="00965D1A" w:rsidTr="008E26D9">
        <w:trPr>
          <w:trHeight w:val="70"/>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Кількість ЗУ</w:t>
            </w:r>
          </w:p>
        </w:tc>
        <w:tc>
          <w:tcPr>
            <w:tcW w:w="5137" w:type="dxa"/>
          </w:tcPr>
          <w:p w:rsidR="00DA471F" w:rsidRPr="00965D1A" w:rsidRDefault="00437F61" w:rsidP="00FC02D1">
            <w:pPr>
              <w:ind w:left="284" w:right="283" w:firstLine="33"/>
              <w:rPr>
                <w:rFonts w:ascii="GOST type A" w:hAnsi="GOST type A"/>
                <w:i/>
                <w:sz w:val="28"/>
                <w:szCs w:val="28"/>
                <w:lang w:val="uk-UA"/>
              </w:rPr>
            </w:pPr>
            <w:r w:rsidRPr="00965D1A">
              <w:rPr>
                <w:rFonts w:ascii="GOST type A" w:hAnsi="GOST type A"/>
                <w:i/>
                <w:sz w:val="28"/>
                <w:szCs w:val="28"/>
                <w:lang w:val="uk-UA"/>
              </w:rPr>
              <w:t>60</w:t>
            </w:r>
          </w:p>
        </w:tc>
      </w:tr>
      <w:tr w:rsidR="00DA471F" w:rsidRPr="00965D1A" w:rsidTr="008E26D9">
        <w:trPr>
          <w:trHeight w:val="282"/>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Функція ……………….</w:t>
            </w:r>
          </w:p>
        </w:tc>
        <w:tc>
          <w:tcPr>
            <w:tcW w:w="5137" w:type="dxa"/>
          </w:tcPr>
          <w:p w:rsidR="00DA471F" w:rsidRPr="00965D1A" w:rsidRDefault="009D310A" w:rsidP="00B92A60">
            <w:pPr>
              <w:ind w:left="284" w:right="283" w:firstLine="33"/>
              <w:rPr>
                <w:rFonts w:ascii="GOST type A" w:hAnsi="GOST type A"/>
                <w:i/>
                <w:sz w:val="28"/>
                <w:szCs w:val="28"/>
                <w:lang w:val="uk-UA"/>
              </w:rPr>
            </w:pPr>
            <m:oMathPara>
              <m:oMath>
                <m:d>
                  <m:dPr>
                    <m:ctrlPr>
                      <w:rPr>
                        <w:rFonts w:ascii="Cambria Math" w:hAnsi="Cambria Math"/>
                        <w:i/>
                        <w:sz w:val="22"/>
                        <w:szCs w:val="22"/>
                        <w:lang w:val="uk-UA"/>
                      </w:rPr>
                    </m:ctrlPr>
                  </m:dPr>
                  <m:e>
                    <m:r>
                      <w:rPr>
                        <w:rFonts w:ascii="Cambria Math" w:hAnsi="Cambria Math"/>
                        <w:sz w:val="22"/>
                        <w:szCs w:val="22"/>
                        <w:lang w:val="uk-UA"/>
                      </w:rPr>
                      <m:t>X</m:t>
                    </m:r>
                    <m:r>
                      <w:rPr>
                        <w:rFonts w:ascii="Cambria Math" w:hAnsi="GOST type A"/>
                        <w:sz w:val="22"/>
                        <w:szCs w:val="22"/>
                        <w:lang w:val="uk-UA"/>
                      </w:rPr>
                      <m:t>1</m:t>
                    </m:r>
                    <m:r>
                      <w:rPr>
                        <w:rFonts w:ascii="Cambria Math" w:hAnsi="Cambria Math"/>
                        <w:sz w:val="22"/>
                        <w:szCs w:val="22"/>
                        <w:lang w:val="uk-UA"/>
                      </w:rPr>
                      <m:t>-X</m:t>
                    </m:r>
                    <m:r>
                      <w:rPr>
                        <w:rFonts w:ascii="Cambria Math" w:hAnsi="GOST type A"/>
                        <w:sz w:val="22"/>
                        <w:szCs w:val="22"/>
                        <w:lang w:val="uk-UA"/>
                      </w:rPr>
                      <m:t>2</m:t>
                    </m:r>
                    <m:ctrlPr>
                      <w:rPr>
                        <w:rFonts w:ascii="Cambria Math" w:hAnsi="GOST type A"/>
                        <w:i/>
                        <w:sz w:val="22"/>
                        <w:szCs w:val="22"/>
                        <w:lang w:val="uk-UA"/>
                      </w:rPr>
                    </m:ctrlPr>
                  </m:e>
                </m:d>
                <m:r>
                  <w:rPr>
                    <w:rFonts w:ascii="Cambria Math" w:hAnsi="GOST type A"/>
                    <w:sz w:val="22"/>
                    <w:szCs w:val="22"/>
                    <w:lang w:val="uk-UA"/>
                  </w:rPr>
                  <m:t>+</m:t>
                </m:r>
                <m:d>
                  <m:dPr>
                    <m:ctrlPr>
                      <w:rPr>
                        <w:rFonts w:ascii="Cambria Math" w:hAnsi="GOST type A"/>
                        <w:i/>
                        <w:sz w:val="22"/>
                        <w:szCs w:val="22"/>
                        <w:lang w:val="uk-UA"/>
                      </w:rPr>
                    </m:ctrlPr>
                  </m:dPr>
                  <m:e>
                    <m:sSup>
                      <m:sSupPr>
                        <m:ctrlPr>
                          <w:rPr>
                            <w:rFonts w:ascii="Cambria Math" w:hAnsi="GOST type A"/>
                            <w:i/>
                            <w:sz w:val="22"/>
                            <w:szCs w:val="22"/>
                            <w:lang w:val="uk-UA"/>
                          </w:rPr>
                        </m:ctrlPr>
                      </m:sSupPr>
                      <m:e>
                        <m:r>
                          <w:rPr>
                            <w:rFonts w:ascii="Cambria Math" w:hAnsi="Cambria Math"/>
                            <w:sz w:val="22"/>
                            <w:szCs w:val="22"/>
                            <w:lang w:val="uk-UA"/>
                          </w:rPr>
                          <m:t>X</m:t>
                        </m:r>
                        <m:r>
                          <w:rPr>
                            <w:rFonts w:ascii="Cambria Math" w:hAnsi="GOST type A"/>
                            <w:sz w:val="22"/>
                            <w:szCs w:val="22"/>
                            <w:lang w:val="uk-UA"/>
                          </w:rPr>
                          <m:t>5</m:t>
                        </m:r>
                      </m:e>
                      <m:sup>
                        <m:r>
                          <w:rPr>
                            <w:rFonts w:ascii="Cambria Math" w:hAnsi="GOST type A"/>
                            <w:sz w:val="22"/>
                            <w:szCs w:val="22"/>
                            <w:lang w:val="uk-UA"/>
                          </w:rPr>
                          <m:t>2</m:t>
                        </m:r>
                      </m:sup>
                    </m:sSup>
                    <m:r>
                      <w:rPr>
                        <w:rFonts w:ascii="Cambria Math" w:hAnsi="GOST type A"/>
                        <w:sz w:val="22"/>
                        <w:szCs w:val="22"/>
                        <w:lang w:val="uk-UA"/>
                      </w:rPr>
                      <m:t>+</m:t>
                    </m:r>
                    <m:r>
                      <w:rPr>
                        <w:rFonts w:ascii="Cambria Math" w:hAnsi="Cambria Math"/>
                        <w:sz w:val="22"/>
                        <w:szCs w:val="22"/>
                        <w:lang w:val="uk-UA"/>
                      </w:rPr>
                      <m:t>X</m:t>
                    </m:r>
                    <m:r>
                      <w:rPr>
                        <w:rFonts w:ascii="Cambria Math" w:hAnsi="GOST type A"/>
                        <w:sz w:val="22"/>
                        <w:szCs w:val="22"/>
                        <w:lang w:val="uk-UA"/>
                      </w:rPr>
                      <m:t>6</m:t>
                    </m:r>
                  </m:e>
                </m:d>
                <m:r>
                  <w:rPr>
                    <w:rFonts w:ascii="Cambria Math" w:hAnsi="GOST type A"/>
                    <w:sz w:val="22"/>
                    <w:szCs w:val="22"/>
                    <w:lang w:val="uk-UA"/>
                  </w:rPr>
                  <m:t>+(</m:t>
                </m:r>
                <m:sSup>
                  <m:sSupPr>
                    <m:ctrlPr>
                      <w:rPr>
                        <w:rFonts w:ascii="Cambria Math" w:hAnsi="GOST type A"/>
                        <w:i/>
                        <w:sz w:val="22"/>
                        <w:szCs w:val="22"/>
                        <w:lang w:val="uk-UA"/>
                      </w:rPr>
                    </m:ctrlPr>
                  </m:sSupPr>
                  <m:e>
                    <m:r>
                      <w:rPr>
                        <w:rFonts w:ascii="Cambria Math" w:hAnsi="Cambria Math"/>
                        <w:sz w:val="22"/>
                        <w:szCs w:val="22"/>
                        <w:lang w:val="uk-UA"/>
                      </w:rPr>
                      <m:t>X</m:t>
                    </m:r>
                    <m:r>
                      <w:rPr>
                        <w:rFonts w:ascii="Cambria Math" w:hAnsi="GOST type A"/>
                        <w:sz w:val="22"/>
                        <w:szCs w:val="22"/>
                        <w:lang w:val="uk-UA"/>
                      </w:rPr>
                      <m:t>9</m:t>
                    </m:r>
                  </m:e>
                  <m:sup>
                    <m:r>
                      <w:rPr>
                        <w:rFonts w:ascii="Cambria Math" w:hAnsi="GOST type A"/>
                        <w:sz w:val="22"/>
                        <w:szCs w:val="22"/>
                        <w:lang w:val="uk-UA"/>
                      </w:rPr>
                      <m:t>2</m:t>
                    </m:r>
                  </m:sup>
                </m:sSup>
                <m:r>
                  <w:rPr>
                    <w:rFonts w:ascii="Cambria Math" w:hAnsi="GOST type A"/>
                    <w:sz w:val="22"/>
                    <w:szCs w:val="22"/>
                    <w:lang w:val="uk-UA"/>
                  </w:rPr>
                  <m:t>+</m:t>
                </m:r>
                <m:sSup>
                  <m:sSupPr>
                    <m:ctrlPr>
                      <w:rPr>
                        <w:rFonts w:ascii="Cambria Math" w:hAnsi="GOST type A"/>
                        <w:i/>
                        <w:sz w:val="22"/>
                        <w:szCs w:val="22"/>
                        <w:lang w:val="uk-UA"/>
                      </w:rPr>
                    </m:ctrlPr>
                  </m:sSupPr>
                  <m:e>
                    <m:r>
                      <w:rPr>
                        <w:rFonts w:ascii="Cambria Math" w:hAnsi="Cambria Math"/>
                        <w:sz w:val="22"/>
                        <w:szCs w:val="22"/>
                        <w:lang w:val="uk-UA"/>
                      </w:rPr>
                      <m:t>X</m:t>
                    </m:r>
                    <m:r>
                      <w:rPr>
                        <w:rFonts w:ascii="Cambria Math" w:hAnsi="GOST type A"/>
                        <w:sz w:val="22"/>
                        <w:szCs w:val="22"/>
                        <w:lang w:val="uk-UA"/>
                      </w:rPr>
                      <m:t>10</m:t>
                    </m:r>
                  </m:e>
                  <m:sup>
                    <m:r>
                      <w:rPr>
                        <w:rFonts w:ascii="Cambria Math" w:hAnsi="GOST type A"/>
                        <w:sz w:val="22"/>
                        <w:szCs w:val="22"/>
                        <w:lang w:val="uk-UA"/>
                      </w:rPr>
                      <m:t>2</m:t>
                    </m:r>
                  </m:sup>
                </m:sSup>
                <m:r>
                  <w:rPr>
                    <w:rFonts w:ascii="Cambria Math" w:hAnsi="GOST type A"/>
                    <w:sz w:val="22"/>
                    <w:szCs w:val="22"/>
                    <w:lang w:val="uk-UA"/>
                  </w:rPr>
                  <m:t>)</m:t>
                </m:r>
              </m:oMath>
            </m:oMathPara>
          </w:p>
        </w:tc>
      </w:tr>
      <w:tr w:rsidR="00DA471F" w:rsidRPr="00965D1A" w:rsidTr="008E26D9">
        <w:trPr>
          <w:trHeight w:val="564"/>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Допоміжні порти, периферійні адаптери</w:t>
            </w:r>
          </w:p>
        </w:tc>
        <w:tc>
          <w:tcPr>
            <w:tcW w:w="5137" w:type="dxa"/>
          </w:tcPr>
          <w:p w:rsidR="00DA471F" w:rsidRPr="00965D1A" w:rsidRDefault="00437F61" w:rsidP="00FC02D1">
            <w:pPr>
              <w:ind w:left="284" w:right="283" w:firstLine="33"/>
              <w:rPr>
                <w:rFonts w:ascii="GOST type A" w:hAnsi="GOST type A"/>
                <w:i/>
                <w:sz w:val="28"/>
                <w:szCs w:val="28"/>
                <w:lang w:val="uk-UA"/>
              </w:rPr>
            </w:pPr>
            <w:r w:rsidRPr="00965D1A">
              <w:rPr>
                <w:rFonts w:ascii="GOST type A" w:hAnsi="GOST type A"/>
                <w:i/>
                <w:sz w:val="28"/>
                <w:szCs w:val="28"/>
                <w:lang w:val="uk-UA"/>
              </w:rPr>
              <w:t>ВВ55,Р4</w:t>
            </w:r>
            <w:r w:rsidR="00DA471F" w:rsidRPr="00965D1A">
              <w:rPr>
                <w:rFonts w:ascii="GOST type A" w:hAnsi="GOST type A"/>
                <w:i/>
                <w:sz w:val="28"/>
                <w:szCs w:val="28"/>
                <w:lang w:val="uk-UA"/>
              </w:rPr>
              <w:t>,Р7</w:t>
            </w:r>
          </w:p>
        </w:tc>
      </w:tr>
      <w:tr w:rsidR="00DA471F" w:rsidRPr="008E26D9" w:rsidTr="008E26D9">
        <w:trPr>
          <w:trHeight w:val="540"/>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Адреси для інтерфейсу зовнішнього пристрою</w:t>
            </w:r>
          </w:p>
        </w:tc>
        <w:tc>
          <w:tcPr>
            <w:tcW w:w="5137" w:type="dxa"/>
          </w:tcPr>
          <w:p w:rsidR="00DA471F" w:rsidRPr="00965D1A" w:rsidRDefault="008E26D9" w:rsidP="00FC02D1">
            <w:pPr>
              <w:ind w:left="284" w:right="283" w:firstLine="33"/>
              <w:rPr>
                <w:rFonts w:ascii="GOST type A" w:hAnsi="GOST type A"/>
                <w:i/>
                <w:sz w:val="28"/>
                <w:szCs w:val="28"/>
                <w:lang w:val="uk-UA"/>
              </w:rPr>
            </w:pPr>
            <w:r>
              <w:rPr>
                <w:rFonts w:ascii="GOST type A" w:hAnsi="GOST type A"/>
                <w:i/>
                <w:sz w:val="28"/>
                <w:szCs w:val="28"/>
                <w:lang w:val="uk-UA"/>
              </w:rPr>
              <w:t>Самостійно</w:t>
            </w:r>
          </w:p>
        </w:tc>
      </w:tr>
      <w:tr w:rsidR="00DA471F" w:rsidRPr="00965D1A" w:rsidTr="008E26D9">
        <w:trPr>
          <w:trHeight w:val="216"/>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Адреси для ППА</w:t>
            </w:r>
          </w:p>
        </w:tc>
        <w:tc>
          <w:tcPr>
            <w:tcW w:w="5137" w:type="dxa"/>
          </w:tcPr>
          <w:p w:rsidR="00DA471F" w:rsidRPr="00965D1A" w:rsidRDefault="00437F61" w:rsidP="00FC02D1">
            <w:pPr>
              <w:ind w:left="284" w:right="283" w:firstLine="33"/>
              <w:rPr>
                <w:rFonts w:ascii="GOST type A" w:hAnsi="GOST type A"/>
                <w:i/>
                <w:sz w:val="28"/>
                <w:szCs w:val="28"/>
                <w:lang w:val="uk-UA"/>
              </w:rPr>
            </w:pPr>
            <w:r w:rsidRPr="00965D1A">
              <w:rPr>
                <w:rFonts w:ascii="GOST type A" w:hAnsi="GOST type A"/>
                <w:i/>
                <w:sz w:val="28"/>
                <w:szCs w:val="28"/>
                <w:lang w:val="uk-UA"/>
              </w:rPr>
              <w:t>98h,99h,9</w:t>
            </w:r>
            <w:r w:rsidR="00DA471F" w:rsidRPr="00965D1A">
              <w:rPr>
                <w:rFonts w:ascii="GOST type A" w:hAnsi="GOST type A"/>
                <w:i/>
                <w:sz w:val="28"/>
                <w:szCs w:val="28"/>
                <w:lang w:val="uk-UA"/>
              </w:rPr>
              <w:t>Ah,</w:t>
            </w:r>
            <w:r w:rsidRPr="00965D1A">
              <w:rPr>
                <w:rFonts w:ascii="GOST type A" w:hAnsi="GOST type A"/>
                <w:i/>
                <w:sz w:val="28"/>
                <w:szCs w:val="28"/>
                <w:lang w:val="uk-UA"/>
              </w:rPr>
              <w:t>9</w:t>
            </w:r>
            <w:r w:rsidR="00DA471F" w:rsidRPr="00965D1A">
              <w:rPr>
                <w:rFonts w:ascii="GOST type A" w:hAnsi="GOST type A"/>
                <w:i/>
                <w:sz w:val="28"/>
                <w:szCs w:val="28"/>
                <w:lang w:val="uk-UA"/>
              </w:rPr>
              <w:t>Bh</w:t>
            </w:r>
          </w:p>
        </w:tc>
      </w:tr>
      <w:tr w:rsidR="00DA471F" w:rsidRPr="00965D1A" w:rsidTr="008E26D9">
        <w:trPr>
          <w:trHeight w:val="406"/>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Зовнішня пам</w:t>
            </w:r>
            <w:r w:rsidR="00EB6E39" w:rsidRPr="00965D1A">
              <w:rPr>
                <w:rFonts w:cs="Arial"/>
                <w:i/>
                <w:sz w:val="28"/>
                <w:szCs w:val="28"/>
                <w:lang w:val="uk-UA"/>
              </w:rPr>
              <w:t>’</w:t>
            </w:r>
            <w:r w:rsidRPr="00965D1A">
              <w:rPr>
                <w:rFonts w:ascii="GOST type A" w:hAnsi="GOST type A"/>
                <w:i/>
                <w:sz w:val="28"/>
                <w:szCs w:val="28"/>
                <w:lang w:val="uk-UA"/>
              </w:rPr>
              <w:t>ять даних</w:t>
            </w:r>
          </w:p>
        </w:tc>
        <w:tc>
          <w:tcPr>
            <w:tcW w:w="5137" w:type="dxa"/>
          </w:tcPr>
          <w:p w:rsidR="00DA471F" w:rsidRPr="00965D1A" w:rsidRDefault="00437F61" w:rsidP="00FC02D1">
            <w:pPr>
              <w:ind w:left="284" w:right="283" w:firstLine="33"/>
              <w:rPr>
                <w:rFonts w:ascii="GOST type A" w:hAnsi="GOST type A"/>
                <w:i/>
                <w:sz w:val="28"/>
                <w:szCs w:val="28"/>
                <w:lang w:val="uk-UA"/>
              </w:rPr>
            </w:pPr>
            <w:r w:rsidRPr="00965D1A">
              <w:rPr>
                <w:rFonts w:ascii="GOST type A" w:hAnsi="GOST type A"/>
                <w:i/>
                <w:sz w:val="28"/>
                <w:szCs w:val="28"/>
                <w:lang w:val="uk-UA"/>
              </w:rPr>
              <w:t>64</w:t>
            </w:r>
            <w:r w:rsidR="00DA471F" w:rsidRPr="00965D1A">
              <w:rPr>
                <w:rFonts w:ascii="GOST type A" w:hAnsi="GOST type A"/>
                <w:i/>
                <w:sz w:val="28"/>
                <w:szCs w:val="28"/>
                <w:lang w:val="uk-UA"/>
              </w:rPr>
              <w:t>к</w:t>
            </w:r>
            <w:r w:rsidR="008E26D9">
              <w:rPr>
                <w:rFonts w:ascii="GOST type A" w:hAnsi="GOST type A"/>
                <w:i/>
                <w:sz w:val="28"/>
                <w:szCs w:val="28"/>
                <w:lang w:val="uk-UA"/>
              </w:rPr>
              <w:t xml:space="preserve"> (</w:t>
            </w:r>
            <w:r w:rsidRPr="00965D1A">
              <w:rPr>
                <w:rFonts w:ascii="GOST type A" w:hAnsi="GOST type A"/>
                <w:i/>
                <w:sz w:val="28"/>
                <w:szCs w:val="28"/>
                <w:lang w:val="uk-UA"/>
              </w:rPr>
              <w:t>1</w:t>
            </w:r>
            <w:r w:rsidR="00165514" w:rsidRPr="00965D1A">
              <w:rPr>
                <w:rFonts w:ascii="GOST type A" w:hAnsi="GOST type A"/>
                <w:i/>
                <w:sz w:val="28"/>
                <w:szCs w:val="28"/>
                <w:lang w:val="uk-UA"/>
              </w:rPr>
              <w:t>5</w:t>
            </w:r>
            <w:r w:rsidR="008E26D9">
              <w:rPr>
                <w:rFonts w:ascii="GOST type A" w:hAnsi="GOST type A"/>
                <w:i/>
                <w:sz w:val="28"/>
                <w:szCs w:val="28"/>
                <w:lang w:val="uk-UA"/>
              </w:rPr>
              <w:t xml:space="preserve"> </w:t>
            </w:r>
            <w:r w:rsidR="00165514" w:rsidRPr="00965D1A">
              <w:rPr>
                <w:rFonts w:ascii="GOST type A" w:hAnsi="GOST type A"/>
                <w:i/>
                <w:sz w:val="28"/>
                <w:szCs w:val="28"/>
                <w:lang w:val="uk-UA"/>
              </w:rPr>
              <w:t>cтор</w:t>
            </w:r>
            <w:r w:rsidR="008E26D9">
              <w:rPr>
                <w:rFonts w:ascii="GOST type A" w:hAnsi="GOST type A"/>
                <w:i/>
                <w:sz w:val="28"/>
                <w:szCs w:val="28"/>
                <w:lang w:val="uk-UA"/>
              </w:rPr>
              <w:t>інок)</w:t>
            </w:r>
          </w:p>
        </w:tc>
      </w:tr>
      <w:tr w:rsidR="00DA471F" w:rsidRPr="00965D1A" w:rsidTr="008E26D9">
        <w:trPr>
          <w:trHeight w:val="254"/>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Зовнішня пам</w:t>
            </w:r>
            <w:r w:rsidR="00EB6E39" w:rsidRPr="00965D1A">
              <w:rPr>
                <w:rFonts w:cs="Arial"/>
                <w:i/>
                <w:sz w:val="28"/>
                <w:szCs w:val="28"/>
                <w:lang w:val="uk-UA"/>
              </w:rPr>
              <w:t>’</w:t>
            </w:r>
            <w:r w:rsidRPr="00965D1A">
              <w:rPr>
                <w:rFonts w:ascii="GOST type A" w:hAnsi="GOST type A"/>
                <w:i/>
                <w:sz w:val="28"/>
                <w:szCs w:val="28"/>
                <w:lang w:val="uk-UA"/>
              </w:rPr>
              <w:t>ять програм</w:t>
            </w:r>
          </w:p>
        </w:tc>
        <w:tc>
          <w:tcPr>
            <w:tcW w:w="5137" w:type="dxa"/>
          </w:tcPr>
          <w:p w:rsidR="00DA471F" w:rsidRPr="00965D1A" w:rsidRDefault="00437F61" w:rsidP="00FC02D1">
            <w:pPr>
              <w:ind w:left="284" w:right="283" w:firstLine="33"/>
              <w:rPr>
                <w:rFonts w:ascii="GOST type A" w:hAnsi="GOST type A"/>
                <w:i/>
                <w:sz w:val="28"/>
                <w:szCs w:val="28"/>
                <w:lang w:val="uk-UA"/>
              </w:rPr>
            </w:pPr>
            <w:r w:rsidRPr="00965D1A">
              <w:rPr>
                <w:rFonts w:ascii="GOST type A" w:hAnsi="GOST type A"/>
                <w:i/>
                <w:sz w:val="28"/>
                <w:szCs w:val="28"/>
                <w:lang w:val="uk-UA"/>
              </w:rPr>
              <w:t>256</w:t>
            </w:r>
            <w:r w:rsidR="00165514" w:rsidRPr="00965D1A">
              <w:rPr>
                <w:rFonts w:ascii="GOST type A" w:hAnsi="GOST type A"/>
                <w:i/>
                <w:sz w:val="28"/>
                <w:szCs w:val="28"/>
                <w:lang w:val="uk-UA"/>
              </w:rPr>
              <w:t xml:space="preserve"> </w:t>
            </w:r>
            <w:r w:rsidR="008E26D9">
              <w:rPr>
                <w:rFonts w:ascii="GOST type A" w:hAnsi="GOST type A"/>
                <w:i/>
                <w:sz w:val="28"/>
                <w:szCs w:val="28"/>
                <w:lang w:val="uk-UA"/>
              </w:rPr>
              <w:t>(</w:t>
            </w:r>
            <w:r w:rsidRPr="00965D1A">
              <w:rPr>
                <w:rFonts w:ascii="GOST type A" w:hAnsi="GOST type A"/>
                <w:i/>
                <w:sz w:val="28"/>
                <w:szCs w:val="28"/>
                <w:lang w:val="uk-UA"/>
              </w:rPr>
              <w:t>5</w:t>
            </w:r>
            <w:r w:rsidR="00165514" w:rsidRPr="00965D1A">
              <w:rPr>
                <w:rFonts w:ascii="GOST type A" w:hAnsi="GOST type A"/>
                <w:i/>
                <w:sz w:val="28"/>
                <w:szCs w:val="28"/>
                <w:lang w:val="uk-UA"/>
              </w:rPr>
              <w:t xml:space="preserve"> стор</w:t>
            </w:r>
            <w:r w:rsidR="008E26D9">
              <w:rPr>
                <w:rFonts w:ascii="GOST type A" w:hAnsi="GOST type A"/>
                <w:i/>
                <w:sz w:val="28"/>
                <w:szCs w:val="28"/>
                <w:lang w:val="uk-UA"/>
              </w:rPr>
              <w:t>інок)</w:t>
            </w:r>
          </w:p>
        </w:tc>
      </w:tr>
      <w:tr w:rsidR="00DA471F" w:rsidRPr="00965D1A" w:rsidTr="008E26D9">
        <w:trPr>
          <w:trHeight w:val="540"/>
        </w:trPr>
        <w:tc>
          <w:tcPr>
            <w:tcW w:w="3794" w:type="dxa"/>
          </w:tcPr>
          <w:p w:rsidR="00DA471F" w:rsidRPr="00965D1A" w:rsidRDefault="00DA471F" w:rsidP="00FC02D1">
            <w:pPr>
              <w:ind w:left="284" w:right="283"/>
              <w:rPr>
                <w:rFonts w:ascii="GOST type A" w:hAnsi="GOST type A"/>
                <w:i/>
                <w:sz w:val="28"/>
                <w:szCs w:val="28"/>
                <w:lang w:val="uk-UA"/>
              </w:rPr>
            </w:pPr>
            <w:r w:rsidRPr="00965D1A">
              <w:rPr>
                <w:rFonts w:ascii="GOST type A" w:hAnsi="GOST type A"/>
                <w:i/>
                <w:sz w:val="28"/>
                <w:szCs w:val="28"/>
                <w:lang w:val="uk-UA"/>
              </w:rPr>
              <w:t>Структурна схема</w:t>
            </w:r>
          </w:p>
        </w:tc>
        <w:tc>
          <w:tcPr>
            <w:tcW w:w="5137" w:type="dxa"/>
          </w:tcPr>
          <w:p w:rsidR="00DA471F" w:rsidRPr="00965D1A" w:rsidRDefault="00165514" w:rsidP="00FC02D1">
            <w:pPr>
              <w:ind w:left="284" w:right="283" w:firstLine="33"/>
              <w:rPr>
                <w:rFonts w:ascii="GOST type A" w:hAnsi="GOST type A"/>
                <w:i/>
                <w:sz w:val="28"/>
                <w:szCs w:val="28"/>
                <w:lang w:val="uk-UA"/>
              </w:rPr>
            </w:pPr>
            <w:r w:rsidRPr="00965D1A">
              <w:rPr>
                <w:rFonts w:ascii="GOST type A" w:hAnsi="GOST type A"/>
                <w:i/>
                <w:sz w:val="28"/>
                <w:szCs w:val="28"/>
                <w:lang w:val="uk-UA"/>
              </w:rPr>
              <w:t>МПС</w:t>
            </w:r>
          </w:p>
        </w:tc>
      </w:tr>
    </w:tbl>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DA471F" w:rsidRPr="00965D1A" w:rsidRDefault="00DA471F" w:rsidP="00FC02D1">
      <w:pPr>
        <w:pStyle w:val="a5"/>
        <w:spacing w:line="360" w:lineRule="auto"/>
        <w:ind w:left="284" w:right="283" w:firstLine="567"/>
        <w:jc w:val="both"/>
        <w:rPr>
          <w:rFonts w:ascii="GOST type A" w:hAnsi="GOST type A"/>
          <w:b/>
          <w:bCs/>
          <w:i/>
          <w:lang w:val="uk-UA"/>
        </w:rPr>
      </w:pPr>
    </w:p>
    <w:p w:rsidR="0011195A" w:rsidRDefault="0011195A" w:rsidP="00FC02D1">
      <w:pPr>
        <w:pStyle w:val="a5"/>
        <w:spacing w:line="360" w:lineRule="auto"/>
        <w:ind w:left="284" w:right="283" w:firstLine="567"/>
        <w:jc w:val="both"/>
        <w:rPr>
          <w:rFonts w:ascii="GOST type A" w:hAnsi="GOST type A"/>
          <w:bCs/>
          <w:i/>
          <w:lang w:val="uk-UA"/>
        </w:rPr>
      </w:pPr>
    </w:p>
    <w:p w:rsidR="0011195A" w:rsidRDefault="0011195A" w:rsidP="00FC02D1">
      <w:pPr>
        <w:pStyle w:val="a5"/>
        <w:spacing w:line="360" w:lineRule="auto"/>
        <w:ind w:left="284" w:right="283" w:firstLine="567"/>
        <w:jc w:val="both"/>
        <w:rPr>
          <w:rFonts w:ascii="GOST type A" w:hAnsi="GOST type A"/>
          <w:bCs/>
          <w:i/>
          <w:lang w:val="uk-UA"/>
        </w:rPr>
      </w:pPr>
    </w:p>
    <w:p w:rsidR="00670D75" w:rsidRPr="00965D1A" w:rsidRDefault="00E80F43" w:rsidP="00FC02D1">
      <w:pPr>
        <w:pStyle w:val="a5"/>
        <w:spacing w:line="360" w:lineRule="auto"/>
        <w:ind w:left="284" w:right="283" w:firstLine="567"/>
        <w:jc w:val="both"/>
        <w:rPr>
          <w:rFonts w:ascii="GOST type A" w:hAnsi="GOST type A"/>
          <w:bCs/>
          <w:i/>
          <w:lang w:val="uk-UA"/>
        </w:rPr>
      </w:pPr>
      <w:r w:rsidRPr="00965D1A">
        <w:rPr>
          <w:rFonts w:ascii="GOST type A" w:hAnsi="GOST type A"/>
          <w:b/>
          <w:bCs/>
          <w:i/>
          <w:noProof/>
          <w:lang w:val="ru-RU"/>
        </w:rPr>
        <w:lastRenderedPageBreak/>
        <mc:AlternateContent>
          <mc:Choice Requires="wpg">
            <w:drawing>
              <wp:anchor distT="0" distB="0" distL="114300" distR="114300" simplePos="0" relativeHeight="251790336" behindDoc="0" locked="0" layoutInCell="1" allowOverlap="1" wp14:anchorId="24878861" wp14:editId="7E87B5CB">
                <wp:simplePos x="0" y="0"/>
                <wp:positionH relativeFrom="page">
                  <wp:posOffset>721995</wp:posOffset>
                </wp:positionH>
                <wp:positionV relativeFrom="page">
                  <wp:posOffset>172892</wp:posOffset>
                </wp:positionV>
                <wp:extent cx="6658610" cy="10209530"/>
                <wp:effectExtent l="19050" t="19050" r="8890" b="1270"/>
                <wp:wrapNone/>
                <wp:docPr id="8773" name="Group 8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8774" name="Rectangle 8178"/>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775" name="Group 8179"/>
                        <wpg:cNvGrpSpPr>
                          <a:grpSpLocks/>
                        </wpg:cNvGrpSpPr>
                        <wpg:grpSpPr bwMode="auto">
                          <a:xfrm>
                            <a:off x="1015" y="15846"/>
                            <a:ext cx="10486" cy="892"/>
                            <a:chOff x="1015" y="15846"/>
                            <a:chExt cx="10486" cy="892"/>
                          </a:xfrm>
                        </wpg:grpSpPr>
                        <wps:wsp>
                          <wps:cNvPr id="8776" name="Line 8180"/>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77" name="Line 8181"/>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78" name="Line 8182"/>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79" name="Line 8183"/>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80" name="Line 8184"/>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81" name="Line 8185"/>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82" name="Line 8186"/>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83" name="Line 8187"/>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84" name="Line 8188"/>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85" name="Text Box 8189"/>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670D75">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8786" name="Text Box 8190"/>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670D75">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8787" name="Text Box 8191"/>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670D75">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8788" name="Text Box 8192"/>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670D75">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8789" name="Text Box 8193"/>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670D75">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8790" name="Line 8194"/>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91" name="Text Box 8195"/>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670D75">
                                <w:pPr>
                                  <w:rPr>
                                    <w:rFonts w:ascii="GOST type B" w:hAnsi="GOST type B"/>
                                    <w:i/>
                                    <w:lang w:val="uk-UA"/>
                                  </w:rPr>
                                </w:pPr>
                                <w:proofErr w:type="gramStart"/>
                                <w:r>
                                  <w:rPr>
                                    <w:rFonts w:ascii="GOST type B" w:hAnsi="GOST type B"/>
                                    <w:i/>
                                  </w:rPr>
                                  <w:t>Арк.</w:t>
                                </w:r>
                                <w:proofErr w:type="gramEnd"/>
                              </w:p>
                              <w:p w:rsidR="009D310A" w:rsidRDefault="009D310A" w:rsidP="00670D75">
                                <w:pPr>
                                  <w:rPr>
                                    <w:rFonts w:ascii="GOST type B" w:hAnsi="GOST type B"/>
                                    <w:i/>
                                    <w:lang w:val="uk-UA"/>
                                  </w:rPr>
                                </w:pPr>
                              </w:p>
                              <w:p w:rsidR="009D310A" w:rsidRDefault="009D310A" w:rsidP="00670D75">
                                <w:pPr>
                                  <w:jc w:val="center"/>
                                  <w:rPr>
                                    <w:rFonts w:ascii="GOST type B" w:hAnsi="GOST type B"/>
                                    <w:i/>
                                    <w:lang w:val="uk-UA"/>
                                  </w:rPr>
                                </w:pPr>
                                <w:r>
                                  <w:rPr>
                                    <w:rFonts w:ascii="GOST type B" w:hAnsi="GOST type B"/>
                                    <w:i/>
                                    <w:lang w:val="uk-UA"/>
                                  </w:rPr>
                                  <w:t>3</w:t>
                                </w:r>
                              </w:p>
                            </w:txbxContent>
                          </wps:txbx>
                          <wps:bodyPr rot="0" vert="horz" wrap="square" lIns="0" tIns="0" rIns="0" bIns="0" anchor="t" anchorCtr="0" upright="1">
                            <a:noAutofit/>
                          </wps:bodyPr>
                        </wps:wsp>
                        <wps:wsp>
                          <wps:cNvPr id="8792" name="Text Box 8196"/>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670D75">
                                <w:pPr>
                                  <w:rPr>
                                    <w:rFonts w:ascii="GOST type B" w:hAnsi="GOST type B"/>
                                    <w:i/>
                                    <w:sz w:val="44"/>
                                  </w:rPr>
                                </w:pPr>
                                <w:r>
                                  <w:rPr>
                                    <w:rFonts w:ascii="GOST type B" w:hAnsi="GOST type B"/>
                                    <w:i/>
                                    <w:sz w:val="44"/>
                                  </w:rPr>
                                  <w:t>ІАЛЦ.</w:t>
                                </w:r>
                                <w:r w:rsidR="000333E6">
                                  <w:rPr>
                                    <w:rFonts w:ascii="GOST type B" w:hAnsi="GOST type B"/>
                                    <w:i/>
                                    <w:sz w:val="44"/>
                                  </w:rPr>
                                  <w:t>463626</w:t>
                                </w:r>
                                <w:r>
                                  <w:rPr>
                                    <w:rFonts w:ascii="GOST type B" w:hAnsi="GOST type B"/>
                                    <w:i/>
                                    <w:sz w:val="44"/>
                                  </w:rPr>
                                  <w:t>.00</w:t>
                                </w:r>
                                <w:r>
                                  <w:rPr>
                                    <w:rFonts w:ascii="GOST type B" w:hAnsi="GOST type B"/>
                                    <w:i/>
                                    <w:sz w:val="44"/>
                                    <w:lang w:val="uk-UA"/>
                                  </w:rPr>
                                  <w:t>2</w:t>
                                </w:r>
                                <w:r>
                                  <w:rPr>
                                    <w:rFonts w:ascii="GOST type B" w:hAnsi="GOST type B"/>
                                    <w:i/>
                                    <w:sz w:val="44"/>
                                  </w:rPr>
                                  <w:t xml:space="preserve"> ТЗ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177" o:spid="_x0000_s1124" style="position:absolute;left:0;text-align:left;margin-left:56.85pt;margin-top:13.6pt;width:524.3pt;height:803.9pt;z-index:25179033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">
                <v:rect id="Rectangle 8178" o:spid="_x0000_s112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Nt8cA&#10;AADdAAAADwAAAGRycy9kb3ducmV2LnhtbESPQWvCQBSE74X+h+UVvDUbozUSXcUGCkJ7MRaqt0f2&#10;mYRm34bsVmN/vSsUehxm5htmuR5MK87Uu8aygnEUgyAurW64UvC5f3ueg3AeWWNrmRRcycF69fiw&#10;xEzbC+/oXPhKBAi7DBXU3neZlK6syaCLbEccvJPtDfog+0rqHi8BblqZxPFMGmw4LNTYUV5T+V38&#10;GAW7l9fN8ZBOvsxv/F5M8w+T5ONEqdHTsFmA8DT4//Bfe6sVzNN0C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tjbfHAAAA3QAAAA8AAAAAAAAAAAAAAAAAmAIAAGRy&#10;cy9kb3ducmV2LnhtbFBLBQYAAAAABAAEAPUAAACMAwAAAAA=&#10;" filled="f" strokeweight="2.25pt"/>
                <v:group id="Group 8179" o:spid="_x0000_s112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YGlcYAAADdAAAADwAAAGRycy9kb3ducmV2LnhtbESPT4vCMBTE74LfITxh&#10;b5pWcZVqFJF12YMs+AfE26N5tsXmpTTZtn77jSB4HGbmN8xy3ZlSNFS7wrKCeBSBIE6tLjhTcD7t&#10;hnMQziNrLC2Tggc5WK/6vSUm2rZ8oOboMxEg7BJUkHtfJVK6NCeDbmQr4uDdbG3QB1lnUtfYBrgp&#10;5TiKPqXBgsNCjhVtc0rvxz+j4LvFdjOJv5r9/bZ9XE/T38s+JqU+Bt1mAcJT59/hV/tHK5jPZ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VgaVxgAAAN0A&#10;AAAPAAAAAAAAAAAAAAAAAKoCAABkcnMvZG93bnJldi54bWxQSwUGAAAAAAQABAD6AAAAnQMAAAAA&#10;">
                  <v:line id="Line 8180" o:spid="_x0000_s112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BKv8IAAADdAAAADwAAAGRycy9kb3ducmV2LnhtbESPQYvCMBSE7wv+h/CEva2pq2ipRpGV&#10;BelNdy/eHs2zLW1eahK1/nsjCB6HmW+GWa5704orOV9bVjAeJSCIC6trLhX8//1+pSB8QNbYWiYF&#10;d/KwXg0+lphpe+M9XQ+hFLGEfYYKqhC6TEpfVGTQj2xHHL2TdQZDlK6U2uEtlptWfifJTBqsOS5U&#10;2NFPRUVzuBgF6WSKmB6bvCE/ceewzU3PuVKfw36zABGoD+/wi97pyM3nM3i+iU9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BKv8IAAADdAAAADwAAAAAAAAAAAAAA&#10;AAChAgAAZHJzL2Rvd25yZXYueG1sUEsFBgAAAAAEAAQA+QAAAJADAAAAAA==&#10;" strokeweight="2.25pt">
                    <v:stroke endarrowwidth="narrow"/>
                  </v:line>
                  <v:line id="Line 8181" o:spid="_x0000_s112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D6sUAAADdAAAADwAAAGRycy9kb3ducmV2LnhtbESP0YrCMBRE34X9h3AFX0RTFaxWoyzC&#10;wrIsgq0fcG2ubbG5qU1W69+bBcHHYWbOMOttZ2pxo9ZVlhVMxhEI4tzqigsFx+xrtADhPLLG2jIp&#10;eJCD7eajt8ZE2zsf6Jb6QgQIuwQVlN43iZQuL8mgG9uGOHhn2xr0QbaF1C3eA9zUchpFc2mw4rBQ&#10;YkO7kvJL+mcUVDM8Df1yyEX9e7zsH3l2/blmSg363ecKhKfOv8Ov9rdWsIjjGP7fhCcgN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hD6sUAAADdAAAADwAAAAAAAAAA&#10;AAAAAAChAgAAZHJzL2Rvd25yZXYueG1sUEsFBgAAAAAEAAQA+QAAAJMDAAAAAA==&#10;" strokeweight="2.25pt">
                    <v:stroke endarrowwidth="narrow"/>
                  </v:line>
                  <v:line id="Line 8182" o:spid="_x0000_s112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fXmMEAAADdAAAADwAAAGRycy9kb3ducmV2LnhtbERPzYrCMBC+C75DGGEvoqkrWK1GEUFY&#10;FhG0PsDYjG2xmdQman17cxA8fnz/i1VrKvGgxpWWFYyGEQjizOqScwWndDuYgnAeWWNlmRS8yMFq&#10;2e0sMNH2yQd6HH0uQgi7BBUU3teJlC4ryKAb2po4cBfbGPQBNrnUDT5DuKnkbxRNpMGSQ0OBNW0K&#10;yq7Hu1FQjvHc97M+59XudN2/svT2f0uV+um16zkIT63/ij/uP61gGsdhbngTnoBc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B9eYwQAAAN0AAAAPAAAAAAAAAAAAAAAA&#10;AKECAABkcnMvZG93bnJldi54bWxQSwUGAAAAAAQABAD5AAAAjwMAAAAA&#10;" strokeweight="2.25pt">
                    <v:stroke endarrowwidth="narrow"/>
                  </v:line>
                  <v:line id="Line 8183" o:spid="_x0000_s113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tyA8QAAADdAAAADwAAAGRycy9kb3ducmV2LnhtbESP0YrCMBRE3xf2H8IVfBFNVVi1GmUR&#10;BBERtH7Atbm2xeamNlHr3xtB8HGYmTPMbNGYUtypdoVlBf1eBII4tbrgTMExWXXHIJxH1lhaJgVP&#10;crCY//7MMNb2wXu6H3wmAoRdjApy76tYSpfmZND1bEUcvLOtDfog60zqGh8Bbko5iKI/abDgsJBj&#10;Rcuc0svhZhQUQzx1/KTDWbk9XnbPNLlurolS7VbzPwXhqfHf8Ke91grGo9EE3m/CE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3IDxAAAAN0AAAAPAAAAAAAAAAAA&#10;AAAAAKECAABkcnMvZG93bnJldi54bWxQSwUGAAAAAAQABAD5AAAAkgMAAAAA&#10;" strokeweight="2.25pt">
                    <v:stroke endarrowwidth="narrow"/>
                  </v:line>
                  <v:line id="Line 8184" o:spid="_x0000_s113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SrucIAAADdAAAADwAAAGRycy9kb3ducmV2LnhtbERPzYrCMBC+L/gOYYS9iKa7wm6tpiIL&#10;gogIa32AsRnb0mZSm6j17c1B8Pjx/S+WvWnEjTpXWVbwNYlAEOdWV1woOGbrcQzCeWSNjWVS8CAH&#10;y3TwscBE2zv/0+3gCxFC2CWooPS+TaR0eUkG3cS2xIE7286gD7ArpO7wHsJNI7+j6EcarDg0lNjS&#10;X0l5fbgaBdUUTyM/G3HR7I71/pFnl+0lU+pz2K/mIDz1/i1+uTdaQfwbh/3hTXgCMn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SrucIAAADdAAAADwAAAAAAAAAAAAAA&#10;AAChAgAAZHJzL2Rvd25yZXYueG1sUEsFBgAAAAAEAAQA+QAAAJADAAAAAA==&#10;" strokeweight="2.25pt">
                    <v:stroke endarrowwidth="narrow"/>
                  </v:line>
                  <v:line id="Line 8185" o:spid="_x0000_s113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gOIsYAAADdAAAADwAAAGRycy9kb3ducmV2LnhtbESP0WrCQBRE3wv9h+UWfAm6SQWbpq5S&#10;hIKICDV+wDV7mwSzd5Psqsnfu4VCH4eZOcMs14NpxI16V1tWkMxiEMSF1TWXCk751zQF4TyyxsYy&#10;KRjJwXr1/LTETNs7f9Pt6EsRIOwyVFB532ZSuqIig25mW+Lg/djeoA+yL6Xu8R7gppGvcbyQBmsO&#10;CxW2tKmouByvRkE9x3Pk3yMum/3pchiLvNt1uVKTl+HzA4Snwf+H/9pbrSB9SxP4fR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oDiLGAAAA3QAAAA8AAAAAAAAA&#10;AAAAAAAAoQIAAGRycy9kb3ducmV2LnhtbFBLBQYAAAAABAAEAPkAAACUAwAAAAA=&#10;" strokeweight="2.25pt">
                    <v:stroke endarrowwidth="narrow"/>
                  </v:line>
                  <v:line id="Line 8186" o:spid="_x0000_s113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qQVcQAAADdAAAADwAAAGRycy9kb3ducmV2LnhtbESP0YrCMBRE3xf8h3AFX0RTFdZajSKC&#10;ILIsaP2Aa3Nti81NbaLWv98Iwj4OM3OGWaxaU4kHNa60rGA0jEAQZ1aXnCs4pdtBDMJ5ZI2VZVLw&#10;IgerZedrgYm2Tz7Q4+hzESDsElRQeF8nUrqsIINuaGvi4F1sY9AH2eRSN/gMcFPJcRR9S4Mlh4UC&#10;a9oUlF2Pd6OgnOC572d9zquf0/X3laW3/S1Vqtdt13MQnlr/H/60d1pBPI3H8H4Tn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pBVxAAAAN0AAAAPAAAAAAAAAAAA&#10;AAAAAKECAABkcnMvZG93bnJldi54bWxQSwUGAAAAAAQABAD5AAAAkgMAAAAA&#10;" strokeweight="2.25pt">
                    <v:stroke endarrowwidth="narrow"/>
                  </v:line>
                  <v:line id="Line 8187" o:spid="_x0000_s113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Y1zsUAAADdAAAADwAAAGRycy9kb3ducmV2LnhtbESP0YrCMBRE3xf8h3AXfBFNVdBu1ygi&#10;CCIi2PoB1+ZuW2xuahO1/r1ZWNjHYWbOMItVZ2rxoNZVlhWMRxEI4tzqigsF52w7jEE4j6yxtkwK&#10;XuRgtex9LDDR9skneqS+EAHCLkEFpfdNIqXLSzLoRrYhDt6PbQ36INtC6hafAW5qOYmimTRYcVgo&#10;saFNSfk1vRsF1RQvA/814KI+nK/HV57d9rdMqf5nt/4G4anz/+G/9k4riOfxFH7fhCcgl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3Y1zsUAAADdAAAADwAAAAAAAAAA&#10;AAAAAAChAgAAZHJzL2Rvd25yZXYueG1sUEsFBgAAAAAEAAQA+QAAAJMDAAAAAA==&#10;" strokeweight="2.25pt">
                    <v:stroke endarrowwidth="narrow"/>
                  </v:line>
                  <v:line id="Line 8188" o:spid="_x0000_s113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tusUAAADdAAAADwAAAGRycy9kb3ducmV2LnhtbESP0YrCMBRE3wX/IVzBF9FUd9FajbIs&#10;CIssgtYPuDbXttjc1CZq/XuzsODjMDNnmOW6NZW4U+NKywrGowgEcWZ1ybmCY7oZxiCcR9ZYWSYF&#10;T3KwXnU7S0y0ffCe7gefiwBhl6CCwvs6kdJlBRl0I1sTB+9sG4M+yCaXusFHgJtKTqJoKg2WHBYK&#10;rOm7oOxyuBkF5QeeBn4+4Lz6PV52zyy9bq+pUv1e+7UA4an17/B/+0criGfxJ/y9CU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tusUAAADdAAAADwAAAAAAAAAA&#10;AAAAAAChAgAAZHJzL2Rvd25yZXYueG1sUEsFBgAAAAAEAAQA+QAAAJMDAAAAAA==&#10;" strokeweight="2.25pt">
                    <v:stroke endarrowwidth="narrow"/>
                  </v:line>
                  <v:shape id="Text Box 8189" o:spid="_x0000_s113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FTsUA&#10;AADdAAAADwAAAGRycy9kb3ducmV2LnhtbESPX2vCQBDE3wv9DscKfasXhWpIPaUIivpQ/Nu+Lrlt&#10;kja3F3Krpt++VxB8HGbmN8xk1rlaXagNlWcDg34Cijj3tuLCwPGweE5BBUG2WHsmA78UYDZ9fJhg&#10;Zv2Vd3TZS6EihEOGBkqRJtM65CU5DH3fEEfvy7cOJcq20LbFa4S7Wg+TZKQdVhwXSmxoXlL+sz87&#10;A8XnYY36tN28f7gm1LtvoeVSjHnqdW+voIQ6uYdv7ZU1kI7TF/h/E5+An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0VOxQAAAN0AAAAPAAAAAAAAAAAAAAAAAJgCAABkcnMv&#10;ZG93bnJldi54bWxQSwUGAAAAAAQABAD1AAAAigMAAAAA&#10;" filled="f" stroked="f" strokeweight="2.25pt">
                    <v:stroke endarrowwidth="narrow"/>
                    <v:textbox inset="0,0,0,0">
                      <w:txbxContent>
                        <w:p w:rsidR="009D310A" w:rsidRDefault="009D310A" w:rsidP="00670D75">
                          <w:pPr>
                            <w:rPr>
                              <w:i/>
                            </w:rPr>
                          </w:pPr>
                          <w:proofErr w:type="gramStart"/>
                          <w:r>
                            <w:rPr>
                              <w:rFonts w:ascii="GOST type B" w:hAnsi="GOST type B"/>
                              <w:i/>
                            </w:rPr>
                            <w:t>Зм</w:t>
                          </w:r>
                          <w:r>
                            <w:rPr>
                              <w:i/>
                            </w:rPr>
                            <w:t>.</w:t>
                          </w:r>
                          <w:proofErr w:type="gramEnd"/>
                        </w:p>
                      </w:txbxContent>
                    </v:textbox>
                  </v:shape>
                  <v:shape id="Text Box 8190" o:spid="_x0000_s113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OcUA&#10;AADdAAAADwAAAGRycy9kb3ducmV2LnhtbESPT2vCQBTE74LfYXmCN93Ygw2pq4ig1B5K/ddeH9nX&#10;JJp9G7KvGr+9Wyj0OMzMb5jZonO1ulIbKs8GJuMEFHHubcWFgeNhPUpBBUG2WHsmA3cKsJj3ezPM&#10;rL/xjq57KVSEcMjQQCnSZFqHvCSHYewb4uh9+9ahRNkW2rZ4i3BX66ckmWqHFceFEhtalZRf9j/O&#10;QPF12KI+fby9f7om1Luz0GYjxgwH3fIFlFAn/+G/9qs1kD6nU/h9E5+An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s5xQAAAN0AAAAPAAAAAAAAAAAAAAAAAJgCAABkcnMv&#10;ZG93bnJldi54bWxQSwUGAAAAAAQABAD1AAAAigMAAAAA&#10;" filled="f" stroked="f" strokeweight="2.25pt">
                    <v:stroke endarrowwidth="narrow"/>
                    <v:textbox inset="0,0,0,0">
                      <w:txbxContent>
                        <w:p w:rsidR="009D310A" w:rsidRDefault="009D310A" w:rsidP="00670D75">
                          <w:pPr>
                            <w:rPr>
                              <w:i/>
                            </w:rPr>
                          </w:pPr>
                          <w:proofErr w:type="gramStart"/>
                          <w:r>
                            <w:rPr>
                              <w:rFonts w:ascii="GOST type B" w:hAnsi="GOST type B"/>
                              <w:i/>
                            </w:rPr>
                            <w:t>Арк</w:t>
                          </w:r>
                          <w:r>
                            <w:rPr>
                              <w:i/>
                            </w:rPr>
                            <w:t>.</w:t>
                          </w:r>
                          <w:proofErr w:type="gramEnd"/>
                        </w:p>
                      </w:txbxContent>
                    </v:textbox>
                  </v:shape>
                  <v:shape id="Text Box 8191" o:spid="_x0000_s113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1+osYA&#10;AADdAAAADwAAAGRycy9kb3ducmV2LnhtbESPT2vCQBTE74V+h+UJvdWNHmqIriJCxfZQqvHP9ZF9&#10;JtHs25B91fTbdwuFHoeZ+Q0zW/SuUTfqQu3ZwGiYgCIuvK25NLDPX59TUEGQLTaeycA3BVjMHx9m&#10;mFl/5y3ddlKqCOGQoYFKpM20DkVFDsPQt8TRO/vOoUTZldp2eI9w1+hxkrxohzXHhQpbWlVUXHdf&#10;zkB5yt9QHz7fP46uDc32IrReizFPg345BSXUy3/4r72xBtJJOoHfN/EJ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1+osYAAADdAAAADwAAAAAAAAAAAAAAAACYAgAAZHJz&#10;L2Rvd25yZXYueG1sUEsFBgAAAAAEAAQA9QAAAIsDAAAAAA==&#10;" filled="f" stroked="f" strokeweight="2.25pt">
                    <v:stroke endarrowwidth="narrow"/>
                    <v:textbox inset="0,0,0,0">
                      <w:txbxContent>
                        <w:p w:rsidR="009D310A" w:rsidRDefault="009D310A" w:rsidP="00670D75">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8192" o:spid="_x0000_s113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q0MIA&#10;AADdAAAADwAAAGRycy9kb3ducmV2LnhtbERPTWvCQBC9C/0PyxR600091BBdRQqGtgepWvU6ZMck&#10;mp0N2WlM/333UOjx8b4Xq8E1qqcu1J4NPE8SUMSFtzWXBr4Om3EKKgiyxcYzGfihAKvlw2iBmfV3&#10;3lG/l1LFEA4ZGqhE2kzrUFTkMEx8Sxy5i+8cSoRdqW2H9xjuGj1NkhftsObYUGFLrxUVt/23M1Ce&#10;D++oj58f25NrQ7O7CuW5GPP0OKznoIQG+Rf/ud+sgXSWxrnxTXwC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urQwgAAAN0AAAAPAAAAAAAAAAAAAAAAAJgCAABkcnMvZG93&#10;bnJldi54bWxQSwUGAAAAAAQABAD1AAAAhwMAAAAA&#10;" filled="f" stroked="f" strokeweight="2.25pt">
                    <v:stroke endarrowwidth="narrow"/>
                    <v:textbox inset="0,0,0,0">
                      <w:txbxContent>
                        <w:p w:rsidR="009D310A" w:rsidRDefault="009D310A" w:rsidP="00670D75">
                          <w:pPr>
                            <w:rPr>
                              <w:rFonts w:ascii="GOST type B" w:hAnsi="GOST type B"/>
                              <w:i/>
                            </w:rPr>
                          </w:pPr>
                          <w:proofErr w:type="gramStart"/>
                          <w:r>
                            <w:rPr>
                              <w:rFonts w:ascii="GOST type B" w:hAnsi="GOST type B"/>
                              <w:i/>
                            </w:rPr>
                            <w:t>Підп.</w:t>
                          </w:r>
                          <w:proofErr w:type="gramEnd"/>
                        </w:p>
                      </w:txbxContent>
                    </v:textbox>
                  </v:shape>
                  <v:shape id="Text Box 8193" o:spid="_x0000_s114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PS8UA&#10;AADdAAAADwAAAGRycy9kb3ducmV2LnhtbESPT2vCQBTE7wW/w/IEb3VTD21MXaUISvVQ/Nf2+sg+&#10;k2j2bcg+Nf32bqHQ4zAzv2Ems87V6kptqDwbeBomoIhzbysuDBz2i8cUVBBki7VnMvBDAWbT3sME&#10;M+tvvKXrTgoVIRwyNFCKNJnWIS/JYRj6hjh6R986lCjbQtsWbxHuaj1KkmftsOK4UGJD85Ly8+7i&#10;DBTf+xXqz83648s1od6ehJZLMWbQ795eQQl18h/+a79bA+lLOobfN/EJ6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k9LxQAAAN0AAAAPAAAAAAAAAAAAAAAAAJgCAABkcnMv&#10;ZG93bnJldi54bWxQSwUGAAAAAAQABAD1AAAAigMAAAAA&#10;" filled="f" stroked="f" strokeweight="2.25pt">
                    <v:stroke endarrowwidth="narrow"/>
                    <v:textbox inset="0,0,0,0">
                      <w:txbxContent>
                        <w:p w:rsidR="009D310A" w:rsidRDefault="009D310A" w:rsidP="00670D75">
                          <w:pPr>
                            <w:rPr>
                              <w:rFonts w:ascii="GOST type B" w:hAnsi="GOST type B"/>
                              <w:i/>
                            </w:rPr>
                          </w:pPr>
                          <w:r>
                            <w:rPr>
                              <w:rFonts w:ascii="GOST type B" w:hAnsi="GOST type B"/>
                              <w:i/>
                              <w:sz w:val="18"/>
                            </w:rPr>
                            <w:t>Дат</w:t>
                          </w:r>
                          <w:r>
                            <w:rPr>
                              <w:rFonts w:ascii="GOST type B" w:hAnsi="GOST type B"/>
                              <w:i/>
                            </w:rPr>
                            <w:t>а</w:t>
                          </w:r>
                        </w:p>
                      </w:txbxContent>
                    </v:textbox>
                  </v:shape>
                  <v:line id="Line 8194" o:spid="_x0000_s114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09ZMMAAADdAAAADwAAAGRycy9kb3ducmV2LnhtbERP3WrCMBS+H/gO4Qi7EU23wazVtMhA&#10;GGMMtH2AY3Nsi81JbaJt3365GOzy4/vfZaNpxYN611hW8LKKQBCXVjdcKSjywzIG4TyyxtYyKZjI&#10;QZbOnnaYaDvwkR4nX4kQwi5BBbX3XSKlK2sy6Fa2Iw7cxfYGfYB9JXWPQwg3rXyNondpsOHQUGNH&#10;HzWV19PdKGje8LzwmwVX7Xdx/ZnK/PZ1y5V6no/7LQhPo/8X/7k/tYJ4vQn7w5vwBG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9PWTDAAAA3QAAAA8AAAAAAAAAAAAA&#10;AAAAoQIAAGRycy9kb3ducmV2LnhtbFBLBQYAAAAABAAEAPkAAACRAwAAAAA=&#10;" strokeweight="2.25pt">
                    <v:stroke endarrowwidth="narrow"/>
                  </v:line>
                  <v:shape id="Text Box 8195" o:spid="_x0000_s114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VkMYA&#10;AADdAAAADwAAAGRycy9kb3ducmV2LnhtbESPzWvCQBTE7wX/h+UJ3urGHvxIXaUIFdtDUdOP6yP7&#10;mqRm34bsU+N/7xYEj8PM/IaZLztXqxO1ofJsYDRMQBHn3lZcGPjMXh+noIIgW6w9k4ELBVgueg9z&#10;TK0/845OeylUhHBI0UAp0qRah7wkh2HoG+Lo/frWoUTZFtq2eI5wV+unJBlrhxXHhRIbWpWUH/ZH&#10;Z6D4yd5Qf23fP75dE+rdn9B6LcYM+t3LMyihTu7hW3tjDUwnsxH8v4lP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HVkMYAAADdAAAADwAAAAAAAAAAAAAAAACYAgAAZHJz&#10;L2Rvd25yZXYueG1sUEsFBgAAAAAEAAQA9QAAAIsDAAAAAA==&#10;" filled="f" stroked="f" strokeweight="2.25pt">
                    <v:stroke endarrowwidth="narrow"/>
                    <v:textbox inset="0,0,0,0">
                      <w:txbxContent>
                        <w:p w:rsidR="009D310A" w:rsidRDefault="009D310A" w:rsidP="00670D75">
                          <w:pPr>
                            <w:rPr>
                              <w:rFonts w:ascii="GOST type B" w:hAnsi="GOST type B"/>
                              <w:i/>
                              <w:lang w:val="uk-UA"/>
                            </w:rPr>
                          </w:pPr>
                          <w:proofErr w:type="gramStart"/>
                          <w:r>
                            <w:rPr>
                              <w:rFonts w:ascii="GOST type B" w:hAnsi="GOST type B"/>
                              <w:i/>
                            </w:rPr>
                            <w:t>Арк.</w:t>
                          </w:r>
                          <w:proofErr w:type="gramEnd"/>
                        </w:p>
                        <w:p w:rsidR="009D310A" w:rsidRDefault="009D310A" w:rsidP="00670D75">
                          <w:pPr>
                            <w:rPr>
                              <w:rFonts w:ascii="GOST type B" w:hAnsi="GOST type B"/>
                              <w:i/>
                              <w:lang w:val="uk-UA"/>
                            </w:rPr>
                          </w:pPr>
                        </w:p>
                        <w:p w:rsidR="009D310A" w:rsidRDefault="009D310A" w:rsidP="00670D75">
                          <w:pPr>
                            <w:jc w:val="center"/>
                            <w:rPr>
                              <w:rFonts w:ascii="GOST type B" w:hAnsi="GOST type B"/>
                              <w:i/>
                              <w:lang w:val="uk-UA"/>
                            </w:rPr>
                          </w:pPr>
                          <w:r>
                            <w:rPr>
                              <w:rFonts w:ascii="GOST type B" w:hAnsi="GOST type B"/>
                              <w:i/>
                              <w:lang w:val="uk-UA"/>
                            </w:rPr>
                            <w:t>3</w:t>
                          </w:r>
                        </w:p>
                      </w:txbxContent>
                    </v:textbox>
                  </v:shape>
                  <v:shape id="Text Box 8196" o:spid="_x0000_s114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NL58UA&#10;AADdAAAADwAAAGRycy9kb3ducmV2LnhtbESPT2vCQBTE7wW/w/IKvdVNPVQbXUUKlbYH8b/XR/aZ&#10;RLNvQ/ZV47d3BaHHYWZ+w4wmravUmZpQejbw1k1AEWfelpwb2Ky/XgeggiBbrDyTgSsFmIw7TyNM&#10;rb/wks4ryVWEcEjRQCFSp1qHrCCHoetr4ugdfONQomxybRu8RLirdC9J3rXDkuNCgTV9FpSdVn/O&#10;QL5f/6DeLn7nO1eHankUms3EmJfndjoEJdTKf/jR/rYGBv2PHtzfxCegx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0vnxQAAAN0AAAAPAAAAAAAAAAAAAAAAAJgCAABkcnMv&#10;ZG93bnJldi54bWxQSwUGAAAAAAQABAD1AAAAigMAAAAA&#10;" filled="f" stroked="f" strokeweight="2.25pt">
                    <v:stroke endarrowwidth="narrow"/>
                    <v:textbox inset="0,0,0,0">
                      <w:txbxContent>
                        <w:p w:rsidR="009D310A" w:rsidRDefault="009D310A" w:rsidP="00670D75">
                          <w:pPr>
                            <w:rPr>
                              <w:rFonts w:ascii="GOST type B" w:hAnsi="GOST type B"/>
                              <w:i/>
                              <w:sz w:val="44"/>
                            </w:rPr>
                          </w:pPr>
                          <w:r>
                            <w:rPr>
                              <w:rFonts w:ascii="GOST type B" w:hAnsi="GOST type B"/>
                              <w:i/>
                              <w:sz w:val="44"/>
                            </w:rPr>
                            <w:t>ІАЛЦ.</w:t>
                          </w:r>
                          <w:r w:rsidR="000333E6">
                            <w:rPr>
                              <w:rFonts w:ascii="GOST type B" w:hAnsi="GOST type B"/>
                              <w:i/>
                              <w:sz w:val="44"/>
                            </w:rPr>
                            <w:t>463626</w:t>
                          </w:r>
                          <w:r>
                            <w:rPr>
                              <w:rFonts w:ascii="GOST type B" w:hAnsi="GOST type B"/>
                              <w:i/>
                              <w:sz w:val="44"/>
                            </w:rPr>
                            <w:t>.00</w:t>
                          </w:r>
                          <w:r>
                            <w:rPr>
                              <w:rFonts w:ascii="GOST type B" w:hAnsi="GOST type B"/>
                              <w:i/>
                              <w:sz w:val="44"/>
                              <w:lang w:val="uk-UA"/>
                            </w:rPr>
                            <w:t>2</w:t>
                          </w:r>
                          <w:r>
                            <w:rPr>
                              <w:rFonts w:ascii="GOST type B" w:hAnsi="GOST type B"/>
                              <w:i/>
                              <w:sz w:val="44"/>
                            </w:rPr>
                            <w:t xml:space="preserve"> ТЗ</w:t>
                          </w:r>
                        </w:p>
                      </w:txbxContent>
                    </v:textbox>
                  </v:shape>
                </v:group>
                <w10:wrap anchorx="page" anchory="page"/>
              </v:group>
            </w:pict>
          </mc:Fallback>
        </mc:AlternateContent>
      </w:r>
      <w:r w:rsidR="00670D75" w:rsidRPr="00965D1A">
        <w:rPr>
          <w:rFonts w:ascii="GOST type A" w:hAnsi="GOST type A"/>
          <w:bCs/>
          <w:i/>
          <w:lang w:val="uk-UA"/>
        </w:rPr>
        <w:t xml:space="preserve">Завдання видав                                          Ткаченко В.В.             </w:t>
      </w:r>
      <w:r w:rsidR="00007DB8">
        <w:rPr>
          <w:rFonts w:ascii="GOST type A" w:hAnsi="GOST type A"/>
          <w:bCs/>
          <w:i/>
          <w:lang w:val="uk-UA"/>
        </w:rPr>
        <w:t xml:space="preserve">    </w:t>
      </w:r>
      <w:r w:rsidR="00670D75" w:rsidRPr="00965D1A">
        <w:rPr>
          <w:rFonts w:ascii="GOST type A" w:hAnsi="GOST type A"/>
          <w:bCs/>
          <w:i/>
          <w:lang w:val="uk-UA"/>
        </w:rPr>
        <w:t>__________</w:t>
      </w:r>
    </w:p>
    <w:p w:rsidR="00DA471F" w:rsidRPr="00965D1A" w:rsidRDefault="00670D75" w:rsidP="00FC02D1">
      <w:pPr>
        <w:pStyle w:val="a5"/>
        <w:spacing w:line="360" w:lineRule="auto"/>
        <w:ind w:left="284" w:right="283" w:firstLine="567"/>
        <w:jc w:val="both"/>
        <w:rPr>
          <w:rFonts w:ascii="GOST type A" w:hAnsi="GOST type A"/>
          <w:bCs/>
          <w:i/>
          <w:lang w:val="uk-UA"/>
        </w:rPr>
      </w:pPr>
      <w:r w:rsidRPr="00965D1A">
        <w:rPr>
          <w:rFonts w:ascii="GOST type A" w:hAnsi="GOST type A"/>
          <w:bCs/>
          <w:i/>
          <w:lang w:val="uk-UA"/>
        </w:rPr>
        <w:t xml:space="preserve">Завдання прийняв                                   </w:t>
      </w:r>
      <w:r w:rsidR="00DA1712" w:rsidRPr="00965D1A">
        <w:rPr>
          <w:rFonts w:ascii="GOST type A" w:hAnsi="GOST type A"/>
          <w:bCs/>
          <w:i/>
          <w:lang w:val="uk-UA"/>
        </w:rPr>
        <w:t>Куцовол В.В.</w:t>
      </w:r>
      <w:r w:rsidRPr="00965D1A">
        <w:rPr>
          <w:rFonts w:ascii="GOST type A" w:hAnsi="GOST type A"/>
          <w:bCs/>
          <w:i/>
          <w:lang w:val="uk-UA"/>
        </w:rPr>
        <w:t xml:space="preserve">            __________</w:t>
      </w:r>
    </w:p>
    <w:p w:rsidR="0011195A" w:rsidRDefault="0011195A" w:rsidP="00FC02D1">
      <w:pPr>
        <w:pStyle w:val="a5"/>
        <w:spacing w:line="360" w:lineRule="auto"/>
        <w:ind w:left="284" w:right="283" w:firstLine="567"/>
        <w:rPr>
          <w:rFonts w:ascii="GOST type A" w:hAnsi="GOST type A"/>
          <w:b/>
          <w:bCs/>
          <w:i/>
          <w:lang w:val="uk-UA"/>
        </w:rPr>
      </w:pPr>
    </w:p>
    <w:p w:rsidR="0011195A" w:rsidRDefault="0011195A" w:rsidP="00FC02D1">
      <w:pPr>
        <w:pStyle w:val="a5"/>
        <w:spacing w:line="360" w:lineRule="auto"/>
        <w:ind w:left="284" w:right="283" w:firstLine="567"/>
        <w:rPr>
          <w:rFonts w:ascii="GOST type A" w:hAnsi="GOST type A"/>
          <w:b/>
          <w:bCs/>
          <w:i/>
          <w:lang w:val="uk-UA"/>
        </w:rPr>
      </w:pPr>
    </w:p>
    <w:p w:rsidR="00E43280" w:rsidRPr="00965D1A" w:rsidRDefault="00F339C1" w:rsidP="00FC02D1">
      <w:pPr>
        <w:pStyle w:val="a5"/>
        <w:spacing w:line="360" w:lineRule="auto"/>
        <w:ind w:left="284" w:right="283" w:firstLine="567"/>
        <w:rPr>
          <w:rFonts w:ascii="GOST type A" w:hAnsi="GOST type A"/>
          <w:b/>
          <w:bCs/>
          <w:i/>
          <w:lang w:val="uk-UA"/>
        </w:rPr>
      </w:pPr>
      <w:r w:rsidRPr="00965D1A">
        <w:rPr>
          <w:rFonts w:ascii="GOST type A" w:hAnsi="GOST type A"/>
          <w:b/>
          <w:bCs/>
          <w:i/>
          <w:lang w:val="uk-UA"/>
        </w:rPr>
        <w:t>3</w:t>
      </w:r>
      <w:r w:rsidR="00F51FB9" w:rsidRPr="00965D1A">
        <w:rPr>
          <w:rFonts w:ascii="GOST type A" w:hAnsi="GOST type A"/>
          <w:b/>
          <w:bCs/>
          <w:i/>
          <w:lang w:val="uk-UA"/>
        </w:rPr>
        <w:t xml:space="preserve"> Перелік текстової і</w:t>
      </w:r>
      <w:r w:rsidR="00E43280" w:rsidRPr="00965D1A">
        <w:rPr>
          <w:rFonts w:ascii="GOST type A" w:hAnsi="GOST type A"/>
          <w:b/>
          <w:bCs/>
          <w:i/>
          <w:lang w:val="uk-UA"/>
        </w:rPr>
        <w:t xml:space="preserve"> графічної документації</w:t>
      </w:r>
    </w:p>
    <w:p w:rsidR="00EB45C1" w:rsidRPr="00965D1A" w:rsidRDefault="00EB45C1" w:rsidP="00FC02D1">
      <w:pPr>
        <w:pStyle w:val="a5"/>
        <w:numPr>
          <w:ilvl w:val="0"/>
          <w:numId w:val="23"/>
        </w:numPr>
        <w:spacing w:line="360" w:lineRule="auto"/>
        <w:ind w:left="284" w:right="283" w:firstLine="567"/>
        <w:rPr>
          <w:rFonts w:ascii="GOST type A" w:hAnsi="GOST type A"/>
          <w:bCs/>
          <w:i/>
          <w:lang w:val="uk-UA"/>
        </w:rPr>
      </w:pPr>
      <w:r w:rsidRPr="00965D1A">
        <w:rPr>
          <w:rFonts w:ascii="GOST type A" w:hAnsi="GOST type A"/>
          <w:bCs/>
          <w:i/>
          <w:lang w:val="uk-UA"/>
        </w:rPr>
        <w:t>Титульний лист</w:t>
      </w:r>
      <w:r w:rsidR="000B4974" w:rsidRPr="00965D1A">
        <w:rPr>
          <w:rFonts w:ascii="GOST type A" w:hAnsi="GOST type A"/>
          <w:bCs/>
          <w:i/>
          <w:lang w:val="uk-UA"/>
        </w:rPr>
        <w:t>;</w:t>
      </w:r>
    </w:p>
    <w:p w:rsidR="00E43280" w:rsidRPr="00965D1A" w:rsidRDefault="00EB45C1" w:rsidP="00FC02D1">
      <w:pPr>
        <w:pStyle w:val="a5"/>
        <w:numPr>
          <w:ilvl w:val="0"/>
          <w:numId w:val="23"/>
        </w:numPr>
        <w:spacing w:line="360" w:lineRule="auto"/>
        <w:ind w:left="284" w:right="283" w:firstLine="567"/>
        <w:rPr>
          <w:rFonts w:ascii="GOST type A" w:hAnsi="GOST type A"/>
          <w:bCs/>
          <w:i/>
          <w:lang w:val="uk-UA"/>
        </w:rPr>
      </w:pPr>
      <w:r w:rsidRPr="00965D1A">
        <w:rPr>
          <w:rFonts w:ascii="GOST type A" w:hAnsi="GOST type A"/>
          <w:bCs/>
          <w:i/>
          <w:lang w:val="uk-UA"/>
        </w:rPr>
        <w:t xml:space="preserve">Аркуш з написом </w:t>
      </w:r>
      <w:r w:rsidR="000B4974" w:rsidRPr="00965D1A">
        <w:rPr>
          <w:rFonts w:ascii="GOST type A" w:hAnsi="GOST type A"/>
          <w:bCs/>
          <w:i/>
          <w:lang w:val="uk-UA"/>
        </w:rPr>
        <w:t>«</w:t>
      </w:r>
      <w:r w:rsidR="00E43280" w:rsidRPr="00965D1A">
        <w:rPr>
          <w:rFonts w:ascii="GOST type A" w:hAnsi="GOST type A"/>
          <w:bCs/>
          <w:i/>
          <w:lang w:val="uk-UA"/>
        </w:rPr>
        <w:t>Опис альбому</w:t>
      </w:r>
      <w:r w:rsidR="000B4974" w:rsidRPr="00965D1A">
        <w:rPr>
          <w:rFonts w:ascii="GOST type A" w:hAnsi="GOST type A"/>
          <w:bCs/>
          <w:i/>
          <w:lang w:val="uk-UA"/>
        </w:rPr>
        <w:t>»;</w:t>
      </w:r>
    </w:p>
    <w:p w:rsidR="00EB45C1" w:rsidRPr="00965D1A" w:rsidRDefault="00EB45C1" w:rsidP="00FC02D1">
      <w:pPr>
        <w:pStyle w:val="a5"/>
        <w:numPr>
          <w:ilvl w:val="0"/>
          <w:numId w:val="23"/>
        </w:numPr>
        <w:spacing w:line="360" w:lineRule="auto"/>
        <w:ind w:left="284" w:right="283" w:firstLine="567"/>
        <w:rPr>
          <w:rFonts w:ascii="GOST type A" w:hAnsi="GOST type A"/>
          <w:bCs/>
          <w:i/>
          <w:lang w:val="uk-UA"/>
        </w:rPr>
      </w:pPr>
      <w:r w:rsidRPr="00965D1A">
        <w:rPr>
          <w:rFonts w:ascii="GOST type A" w:hAnsi="GOST type A"/>
          <w:bCs/>
          <w:i/>
          <w:lang w:val="uk-UA"/>
        </w:rPr>
        <w:t>Опис альбому</w:t>
      </w:r>
      <w:r w:rsidR="000B4974" w:rsidRPr="00965D1A">
        <w:rPr>
          <w:rFonts w:ascii="GOST type A" w:hAnsi="GOST type A"/>
          <w:bCs/>
          <w:i/>
          <w:lang w:val="uk-UA"/>
        </w:rPr>
        <w:t>;</w:t>
      </w:r>
    </w:p>
    <w:p w:rsidR="00E43280" w:rsidRPr="00965D1A" w:rsidRDefault="00EB45C1" w:rsidP="00FC02D1">
      <w:pPr>
        <w:pStyle w:val="a5"/>
        <w:numPr>
          <w:ilvl w:val="0"/>
          <w:numId w:val="23"/>
        </w:numPr>
        <w:spacing w:line="360" w:lineRule="auto"/>
        <w:ind w:left="284" w:right="283" w:firstLine="567"/>
        <w:rPr>
          <w:rFonts w:ascii="GOST type A" w:hAnsi="GOST type A"/>
          <w:bCs/>
          <w:i/>
          <w:lang w:val="uk-UA"/>
        </w:rPr>
      </w:pPr>
      <w:r w:rsidRPr="00965D1A">
        <w:rPr>
          <w:rFonts w:ascii="GOST type A" w:hAnsi="GOST type A"/>
          <w:bCs/>
          <w:i/>
          <w:lang w:val="uk-UA"/>
        </w:rPr>
        <w:t xml:space="preserve">Аркуш з написом </w:t>
      </w:r>
      <w:r w:rsidR="000B4974" w:rsidRPr="00965D1A">
        <w:rPr>
          <w:rFonts w:ascii="GOST type A" w:hAnsi="GOST type A"/>
          <w:bCs/>
          <w:i/>
          <w:lang w:val="uk-UA"/>
        </w:rPr>
        <w:t>«</w:t>
      </w:r>
      <w:r w:rsidR="00E43280" w:rsidRPr="00965D1A">
        <w:rPr>
          <w:rFonts w:ascii="GOST type A" w:hAnsi="GOST type A"/>
          <w:bCs/>
          <w:i/>
          <w:lang w:val="uk-UA"/>
        </w:rPr>
        <w:t>Технічне завдання</w:t>
      </w:r>
      <w:r w:rsidR="000B4974" w:rsidRPr="00965D1A">
        <w:rPr>
          <w:rFonts w:ascii="GOST type A" w:hAnsi="GOST type A"/>
          <w:bCs/>
          <w:i/>
          <w:lang w:val="uk-UA"/>
        </w:rPr>
        <w:t>»;</w:t>
      </w:r>
    </w:p>
    <w:p w:rsidR="00EB45C1" w:rsidRPr="00965D1A" w:rsidRDefault="00EB45C1" w:rsidP="00FC02D1">
      <w:pPr>
        <w:pStyle w:val="a5"/>
        <w:numPr>
          <w:ilvl w:val="0"/>
          <w:numId w:val="23"/>
        </w:numPr>
        <w:spacing w:line="360" w:lineRule="auto"/>
        <w:ind w:left="284" w:right="283" w:firstLine="567"/>
        <w:rPr>
          <w:rFonts w:ascii="GOST type A" w:hAnsi="GOST type A"/>
          <w:bCs/>
          <w:i/>
          <w:lang w:val="uk-UA"/>
        </w:rPr>
      </w:pPr>
      <w:r w:rsidRPr="00965D1A">
        <w:rPr>
          <w:rFonts w:ascii="GOST type A" w:hAnsi="GOST type A"/>
          <w:bCs/>
          <w:i/>
          <w:lang w:val="uk-UA"/>
        </w:rPr>
        <w:t>Технічне завдання</w:t>
      </w:r>
      <w:r w:rsidR="000B4974" w:rsidRPr="00965D1A">
        <w:rPr>
          <w:rFonts w:ascii="GOST type A" w:hAnsi="GOST type A"/>
          <w:bCs/>
          <w:i/>
          <w:lang w:val="uk-UA"/>
        </w:rPr>
        <w:t>;</w:t>
      </w:r>
    </w:p>
    <w:p w:rsidR="00E43280" w:rsidRPr="00965D1A" w:rsidRDefault="00EB45C1" w:rsidP="00FC02D1">
      <w:pPr>
        <w:pStyle w:val="a5"/>
        <w:numPr>
          <w:ilvl w:val="0"/>
          <w:numId w:val="23"/>
        </w:numPr>
        <w:spacing w:line="360" w:lineRule="auto"/>
        <w:ind w:left="284" w:right="283" w:firstLine="567"/>
        <w:rPr>
          <w:rFonts w:ascii="GOST type A" w:hAnsi="GOST type A"/>
          <w:bCs/>
          <w:i/>
          <w:lang w:val="uk-UA"/>
        </w:rPr>
      </w:pPr>
      <w:r w:rsidRPr="00965D1A">
        <w:rPr>
          <w:rFonts w:ascii="GOST type A" w:hAnsi="GOST type A"/>
          <w:bCs/>
          <w:i/>
          <w:lang w:val="uk-UA"/>
        </w:rPr>
        <w:t xml:space="preserve">Аркуш з написом </w:t>
      </w:r>
      <w:r w:rsidR="000B4974" w:rsidRPr="00965D1A">
        <w:rPr>
          <w:rFonts w:ascii="GOST type A" w:hAnsi="GOST type A"/>
          <w:bCs/>
          <w:i/>
          <w:lang w:val="uk-UA"/>
        </w:rPr>
        <w:t>«</w:t>
      </w:r>
      <w:r w:rsidR="00670D75" w:rsidRPr="00965D1A">
        <w:rPr>
          <w:rFonts w:ascii="GOST type A" w:hAnsi="GOST type A"/>
          <w:bCs/>
          <w:i/>
          <w:lang w:val="uk-UA"/>
        </w:rPr>
        <w:t>Мікропроцесорна система</w:t>
      </w:r>
      <w:r w:rsidRPr="00965D1A">
        <w:rPr>
          <w:rFonts w:ascii="GOST type A" w:hAnsi="GOST type A"/>
          <w:bCs/>
          <w:i/>
          <w:lang w:val="uk-UA"/>
        </w:rPr>
        <w:t>.</w:t>
      </w:r>
      <w:r w:rsidR="00E43280" w:rsidRPr="00965D1A">
        <w:rPr>
          <w:rFonts w:ascii="GOST type A" w:hAnsi="GOST type A"/>
          <w:bCs/>
          <w:i/>
          <w:lang w:val="uk-UA"/>
        </w:rPr>
        <w:t xml:space="preserve"> </w:t>
      </w:r>
      <w:r w:rsidRPr="00965D1A">
        <w:rPr>
          <w:rFonts w:ascii="GOST type A" w:hAnsi="GOST type A"/>
          <w:bCs/>
          <w:i/>
          <w:lang w:val="uk-UA"/>
        </w:rPr>
        <w:t>С</w:t>
      </w:r>
      <w:r w:rsidR="00E43280" w:rsidRPr="00965D1A">
        <w:rPr>
          <w:rFonts w:ascii="GOST type A" w:hAnsi="GOST type A"/>
          <w:bCs/>
          <w:i/>
          <w:lang w:val="uk-UA"/>
        </w:rPr>
        <w:t xml:space="preserve">хема електрична </w:t>
      </w:r>
      <w:r w:rsidR="00670D75" w:rsidRPr="00965D1A">
        <w:rPr>
          <w:rFonts w:ascii="GOST type A" w:hAnsi="GOST type A"/>
          <w:bCs/>
          <w:i/>
          <w:lang w:val="uk-UA"/>
        </w:rPr>
        <w:t>структурна</w:t>
      </w:r>
      <w:r w:rsidR="000B4974" w:rsidRPr="00965D1A">
        <w:rPr>
          <w:rFonts w:ascii="GOST type A" w:hAnsi="GOST type A"/>
          <w:bCs/>
          <w:i/>
          <w:lang w:val="uk-UA"/>
        </w:rPr>
        <w:t>»;</w:t>
      </w:r>
    </w:p>
    <w:p w:rsidR="00670D75" w:rsidRPr="00965D1A" w:rsidRDefault="00670D75" w:rsidP="00FC02D1">
      <w:pPr>
        <w:pStyle w:val="a5"/>
        <w:numPr>
          <w:ilvl w:val="0"/>
          <w:numId w:val="23"/>
        </w:numPr>
        <w:spacing w:line="360" w:lineRule="auto"/>
        <w:ind w:left="284" w:right="283" w:firstLine="567"/>
        <w:rPr>
          <w:rFonts w:ascii="GOST type A" w:hAnsi="GOST type A"/>
          <w:bCs/>
          <w:i/>
          <w:lang w:val="uk-UA"/>
        </w:rPr>
      </w:pPr>
      <w:r w:rsidRPr="00965D1A">
        <w:rPr>
          <w:rFonts w:ascii="GOST type A" w:hAnsi="GOST type A"/>
          <w:bCs/>
          <w:i/>
          <w:lang w:val="uk-UA"/>
        </w:rPr>
        <w:t>Мікропроцесорна систе</w:t>
      </w:r>
      <w:r w:rsidR="000B4974" w:rsidRPr="00965D1A">
        <w:rPr>
          <w:rFonts w:ascii="GOST type A" w:hAnsi="GOST type A"/>
          <w:bCs/>
          <w:i/>
          <w:lang w:val="uk-UA"/>
        </w:rPr>
        <w:t>ма. Схема електрична структурна;</w:t>
      </w:r>
    </w:p>
    <w:p w:rsidR="00E43280" w:rsidRPr="00965D1A" w:rsidRDefault="00EB45C1" w:rsidP="00FC02D1">
      <w:pPr>
        <w:pStyle w:val="a5"/>
        <w:numPr>
          <w:ilvl w:val="0"/>
          <w:numId w:val="23"/>
        </w:numPr>
        <w:spacing w:line="360" w:lineRule="auto"/>
        <w:ind w:left="284" w:right="283" w:firstLine="567"/>
        <w:rPr>
          <w:rFonts w:ascii="GOST type A" w:hAnsi="GOST type A"/>
          <w:bCs/>
          <w:i/>
          <w:lang w:val="uk-UA"/>
        </w:rPr>
      </w:pPr>
      <w:r w:rsidRPr="00965D1A">
        <w:rPr>
          <w:rFonts w:ascii="GOST type A" w:hAnsi="GOST type A"/>
          <w:bCs/>
          <w:i/>
          <w:lang w:val="uk-UA"/>
        </w:rPr>
        <w:t xml:space="preserve">Аркуш з написом </w:t>
      </w:r>
      <w:r w:rsidR="000B4974" w:rsidRPr="00965D1A">
        <w:rPr>
          <w:rFonts w:ascii="GOST type A" w:hAnsi="GOST type A"/>
          <w:bCs/>
          <w:i/>
          <w:lang w:val="uk-UA"/>
        </w:rPr>
        <w:t>«</w:t>
      </w:r>
      <w:r w:rsidR="00E43280" w:rsidRPr="00965D1A">
        <w:rPr>
          <w:rFonts w:ascii="GOST type A" w:hAnsi="GOST type A"/>
          <w:bCs/>
          <w:i/>
          <w:lang w:val="uk-UA"/>
        </w:rPr>
        <w:t>Пояснювальна записка</w:t>
      </w:r>
      <w:r w:rsidR="000B4974" w:rsidRPr="00965D1A">
        <w:rPr>
          <w:rFonts w:ascii="GOST type A" w:hAnsi="GOST type A"/>
          <w:bCs/>
          <w:i/>
          <w:lang w:val="uk-UA"/>
        </w:rPr>
        <w:t>»;</w:t>
      </w:r>
    </w:p>
    <w:p w:rsidR="00EB45C1" w:rsidRPr="00965D1A" w:rsidRDefault="00EB45C1" w:rsidP="00FC02D1">
      <w:pPr>
        <w:pStyle w:val="a5"/>
        <w:numPr>
          <w:ilvl w:val="0"/>
          <w:numId w:val="23"/>
        </w:numPr>
        <w:spacing w:line="360" w:lineRule="auto"/>
        <w:ind w:left="284" w:right="283" w:firstLine="567"/>
        <w:rPr>
          <w:rFonts w:ascii="GOST type A" w:hAnsi="GOST type A"/>
          <w:bCs/>
          <w:i/>
          <w:lang w:val="uk-UA"/>
        </w:rPr>
      </w:pPr>
      <w:r w:rsidRPr="00965D1A">
        <w:rPr>
          <w:rFonts w:ascii="GOST type A" w:hAnsi="GOST type A"/>
          <w:bCs/>
          <w:i/>
          <w:lang w:val="uk-UA"/>
        </w:rPr>
        <w:t>Пояснювальна записка</w:t>
      </w:r>
      <w:r w:rsidR="000B4974" w:rsidRPr="00965D1A">
        <w:rPr>
          <w:rFonts w:ascii="GOST type A" w:hAnsi="GOST type A"/>
          <w:bCs/>
          <w:i/>
          <w:lang w:val="uk-UA"/>
        </w:rPr>
        <w:t>.</w:t>
      </w:r>
    </w:p>
    <w:p w:rsidR="00E43280" w:rsidRPr="00965D1A" w:rsidRDefault="00E43280" w:rsidP="00FC02D1">
      <w:pPr>
        <w:ind w:left="284" w:right="283" w:firstLine="567"/>
        <w:rPr>
          <w:rFonts w:ascii="GOST type A" w:hAnsi="GOST type A"/>
          <w:bCs/>
          <w:i/>
          <w:lang w:val="uk-UA"/>
        </w:rPr>
      </w:pPr>
    </w:p>
    <w:p w:rsidR="00E43280" w:rsidRPr="00965D1A" w:rsidRDefault="00E43280" w:rsidP="00FC02D1">
      <w:pPr>
        <w:ind w:left="284" w:right="283" w:firstLine="567"/>
        <w:jc w:val="both"/>
        <w:rPr>
          <w:rFonts w:ascii="GOST type A" w:hAnsi="GOST type A"/>
          <w:bCs/>
          <w:i/>
          <w:sz w:val="32"/>
          <w:lang w:val="uk-UA"/>
        </w:rPr>
      </w:pPr>
    </w:p>
    <w:p w:rsidR="00E43280" w:rsidRPr="00965D1A" w:rsidRDefault="00E43280" w:rsidP="00FC02D1">
      <w:pPr>
        <w:ind w:left="284" w:right="283" w:firstLine="567"/>
        <w:jc w:val="center"/>
        <w:rPr>
          <w:rFonts w:ascii="GOST type A" w:hAnsi="GOST type A"/>
          <w:bCs/>
          <w:i/>
          <w:sz w:val="32"/>
          <w:lang w:val="uk-UA"/>
        </w:rPr>
      </w:pPr>
    </w:p>
    <w:p w:rsidR="005B564F" w:rsidRPr="00965D1A" w:rsidRDefault="005B564F" w:rsidP="00FC02D1">
      <w:pPr>
        <w:ind w:left="284" w:right="283" w:firstLine="567"/>
        <w:jc w:val="center"/>
        <w:rPr>
          <w:rFonts w:ascii="GOST type A" w:hAnsi="GOST type A"/>
          <w:bCs/>
          <w:i/>
          <w:sz w:val="32"/>
          <w:lang w:val="uk-UA"/>
        </w:rPr>
      </w:pPr>
    </w:p>
    <w:p w:rsidR="005B564F" w:rsidRPr="00965D1A" w:rsidRDefault="005B564F" w:rsidP="00FC02D1">
      <w:pPr>
        <w:ind w:left="284" w:right="283" w:firstLine="567"/>
        <w:jc w:val="center"/>
        <w:rPr>
          <w:rFonts w:ascii="GOST type A" w:hAnsi="GOST type A"/>
          <w:bCs/>
          <w:i/>
          <w:sz w:val="32"/>
          <w:lang w:val="uk-UA"/>
        </w:rPr>
      </w:pPr>
    </w:p>
    <w:p w:rsidR="005B564F" w:rsidRPr="00965D1A" w:rsidRDefault="005B564F" w:rsidP="00FC02D1">
      <w:pPr>
        <w:ind w:left="284" w:right="283" w:firstLine="567"/>
        <w:jc w:val="center"/>
        <w:rPr>
          <w:rFonts w:ascii="GOST type A" w:hAnsi="GOST type A"/>
          <w:bCs/>
          <w:i/>
          <w:sz w:val="32"/>
          <w:lang w:val="uk-UA"/>
        </w:rPr>
      </w:pPr>
    </w:p>
    <w:p w:rsidR="00E43280" w:rsidRPr="00965D1A" w:rsidRDefault="00E43280" w:rsidP="00FC02D1">
      <w:pPr>
        <w:ind w:left="284" w:right="283" w:firstLine="567"/>
        <w:jc w:val="center"/>
        <w:rPr>
          <w:rFonts w:ascii="GOST type A" w:hAnsi="GOST type A"/>
          <w:bCs/>
          <w:i/>
          <w:sz w:val="32"/>
          <w:lang w:val="uk-UA"/>
        </w:rPr>
        <w:sectPr w:rsidR="00E43280" w:rsidRPr="00965D1A" w:rsidSect="00FB7054">
          <w:pgSz w:w="11907" w:h="16840" w:code="9"/>
          <w:pgMar w:top="284" w:right="284" w:bottom="1474" w:left="1134" w:header="709" w:footer="709" w:gutter="0"/>
          <w:cols w:space="720"/>
        </w:sectPr>
      </w:pPr>
    </w:p>
    <w:p w:rsidR="00E43280" w:rsidRPr="00965D1A" w:rsidRDefault="00E43280" w:rsidP="00FC02D1">
      <w:pPr>
        <w:ind w:left="284" w:right="283" w:firstLine="567"/>
        <w:jc w:val="center"/>
        <w:rPr>
          <w:rFonts w:ascii="GOST type A" w:hAnsi="GOST type A"/>
          <w:bCs/>
          <w:i/>
          <w:sz w:val="32"/>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72"/>
          <w:szCs w:val="72"/>
          <w:lang w:val="uk-UA"/>
        </w:rPr>
      </w:pPr>
    </w:p>
    <w:p w:rsidR="00670D75" w:rsidRPr="000A6659" w:rsidRDefault="00670D75" w:rsidP="000A6659">
      <w:pPr>
        <w:pStyle w:val="a5"/>
        <w:ind w:left="284" w:right="283"/>
        <w:jc w:val="center"/>
        <w:rPr>
          <w:rFonts w:ascii="GOST type A" w:hAnsi="GOST type A"/>
          <w:b/>
          <w:bCs/>
          <w:i/>
          <w:sz w:val="72"/>
          <w:szCs w:val="72"/>
          <w:lang w:val="uk-UA"/>
        </w:rPr>
      </w:pPr>
      <w:r w:rsidRPr="000A6659">
        <w:rPr>
          <w:rFonts w:ascii="GOST type A" w:hAnsi="GOST type A"/>
          <w:b/>
          <w:bCs/>
          <w:i/>
          <w:sz w:val="72"/>
          <w:szCs w:val="72"/>
          <w:lang w:val="uk-UA"/>
        </w:rPr>
        <w:t xml:space="preserve">Мікропроцесорна система. </w:t>
      </w:r>
    </w:p>
    <w:p w:rsidR="00E43280" w:rsidRPr="000A6659" w:rsidRDefault="00670D75" w:rsidP="000A6659">
      <w:pPr>
        <w:pStyle w:val="a5"/>
        <w:ind w:left="284" w:right="283"/>
        <w:jc w:val="center"/>
        <w:rPr>
          <w:rFonts w:ascii="GOST type A" w:hAnsi="GOST type A"/>
          <w:b/>
          <w:bCs/>
          <w:i/>
          <w:sz w:val="72"/>
          <w:szCs w:val="72"/>
          <w:lang w:val="uk-UA"/>
        </w:rPr>
        <w:sectPr w:rsidR="00E43280" w:rsidRPr="000A6659" w:rsidSect="00FB7054">
          <w:pgSz w:w="11907" w:h="16840" w:code="9"/>
          <w:pgMar w:top="284" w:right="284" w:bottom="1474" w:left="1134" w:header="709" w:footer="709" w:gutter="0"/>
          <w:cols w:space="720"/>
        </w:sectPr>
      </w:pPr>
      <w:r w:rsidRPr="000A6659">
        <w:rPr>
          <w:rFonts w:ascii="GOST type A" w:hAnsi="GOST type A"/>
          <w:b/>
          <w:bCs/>
          <w:i/>
          <w:sz w:val="72"/>
          <w:szCs w:val="72"/>
          <w:lang w:val="uk-UA"/>
        </w:rPr>
        <w:t>Схема електрична структурна</w:t>
      </w: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0A6659">
      <w:pPr>
        <w:pStyle w:val="a5"/>
        <w:ind w:left="284" w:right="283"/>
        <w:jc w:val="center"/>
        <w:rPr>
          <w:rFonts w:ascii="GOST type A" w:hAnsi="GOST type A"/>
          <w:bCs/>
          <w:i/>
          <w:sz w:val="56"/>
          <w:lang w:val="uk-UA"/>
        </w:rPr>
      </w:pPr>
    </w:p>
    <w:p w:rsidR="00E43280" w:rsidRPr="00965D1A" w:rsidRDefault="00E43280" w:rsidP="00FC02D1">
      <w:pPr>
        <w:pStyle w:val="a5"/>
        <w:ind w:left="284" w:right="283" w:firstLine="567"/>
        <w:jc w:val="center"/>
        <w:rPr>
          <w:rFonts w:ascii="GOST type A" w:hAnsi="GOST type A"/>
          <w:bCs/>
          <w:i/>
          <w:sz w:val="56"/>
          <w:lang w:val="uk-UA"/>
        </w:rPr>
      </w:pPr>
    </w:p>
    <w:p w:rsidR="00E43280" w:rsidRPr="00965D1A" w:rsidRDefault="00E43280" w:rsidP="000A6659">
      <w:pPr>
        <w:pStyle w:val="a5"/>
        <w:ind w:left="284" w:right="283"/>
        <w:jc w:val="center"/>
        <w:rPr>
          <w:rFonts w:ascii="GOST type A" w:hAnsi="GOST type A"/>
          <w:b/>
          <w:bCs/>
          <w:i/>
          <w:sz w:val="72"/>
          <w:szCs w:val="72"/>
          <w:lang w:val="uk-UA"/>
        </w:rPr>
      </w:pPr>
      <w:r w:rsidRPr="000A6659">
        <w:rPr>
          <w:rFonts w:ascii="GOST type A" w:hAnsi="GOST type A"/>
          <w:b/>
          <w:bCs/>
          <w:i/>
          <w:sz w:val="72"/>
          <w:szCs w:val="72"/>
          <w:lang w:val="uk-UA"/>
        </w:rPr>
        <w:t>Поя</w:t>
      </w:r>
      <w:r w:rsidRPr="00965D1A">
        <w:rPr>
          <w:rFonts w:ascii="GOST type A" w:hAnsi="GOST type A"/>
          <w:b/>
          <w:bCs/>
          <w:i/>
          <w:sz w:val="72"/>
          <w:szCs w:val="72"/>
          <w:lang w:val="uk-UA"/>
        </w:rPr>
        <w:t>снювальна записка</w:t>
      </w:r>
    </w:p>
    <w:p w:rsidR="00E43280" w:rsidRPr="00965D1A" w:rsidRDefault="00E43280" w:rsidP="00FC02D1">
      <w:pPr>
        <w:pStyle w:val="a5"/>
        <w:ind w:left="284" w:right="283" w:firstLine="567"/>
        <w:jc w:val="center"/>
        <w:rPr>
          <w:rFonts w:ascii="GOST type A" w:hAnsi="GOST type A"/>
          <w:bCs/>
          <w:i/>
          <w:lang w:val="uk-UA"/>
        </w:rPr>
        <w:sectPr w:rsidR="00E43280" w:rsidRPr="00965D1A" w:rsidSect="00FB7054">
          <w:pgSz w:w="11907" w:h="16840" w:code="9"/>
          <w:pgMar w:top="284" w:right="284" w:bottom="1474" w:left="1134" w:header="709" w:footer="709" w:gutter="0"/>
          <w:cols w:space="720"/>
        </w:sectPr>
      </w:pPr>
    </w:p>
    <w:p w:rsidR="00E43280" w:rsidRPr="00965D1A" w:rsidRDefault="004D2937" w:rsidP="00FC02D1">
      <w:pPr>
        <w:pStyle w:val="a5"/>
        <w:ind w:left="284" w:right="283" w:firstLine="567"/>
        <w:jc w:val="center"/>
        <w:rPr>
          <w:rFonts w:ascii="GOST type A" w:hAnsi="GOST type A"/>
          <w:bCs/>
          <w:i/>
          <w:sz w:val="36"/>
          <w:szCs w:val="36"/>
          <w:lang w:val="uk-UA"/>
        </w:rPr>
      </w:pPr>
      <w:r w:rsidRPr="00965D1A">
        <w:rPr>
          <w:rFonts w:ascii="GOST type A" w:hAnsi="GOST type A"/>
          <w:bCs/>
          <w:i/>
          <w:noProof/>
          <w:lang w:val="ru-RU"/>
        </w:rPr>
        <w:lastRenderedPageBreak/>
        <mc:AlternateContent>
          <mc:Choice Requires="wpg">
            <w:drawing>
              <wp:anchor distT="0" distB="0" distL="114300" distR="114300" simplePos="0" relativeHeight="251826176" behindDoc="0" locked="0" layoutInCell="1" allowOverlap="1" wp14:anchorId="2301F0ED" wp14:editId="1C847D4E">
                <wp:simplePos x="0" y="0"/>
                <wp:positionH relativeFrom="column">
                  <wp:posOffset>3175</wp:posOffset>
                </wp:positionH>
                <wp:positionV relativeFrom="paragraph">
                  <wp:posOffset>-413385</wp:posOffset>
                </wp:positionV>
                <wp:extent cx="6656070" cy="10209530"/>
                <wp:effectExtent l="0" t="0" r="11430" b="20320"/>
                <wp:wrapNone/>
                <wp:docPr id="8734" name="Group 8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209530"/>
                          <a:chOff x="1134" y="284"/>
                          <a:chExt cx="10482" cy="16078"/>
                        </a:xfrm>
                      </wpg:grpSpPr>
                      <wps:wsp>
                        <wps:cNvPr id="8735" name="Rectangle 8913"/>
                        <wps:cNvSpPr>
                          <a:spLocks noChangeArrowheads="1"/>
                        </wps:cNvSpPr>
                        <wps:spPr bwMode="auto">
                          <a:xfrm>
                            <a:off x="1134" y="284"/>
                            <a:ext cx="10480" cy="160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6" name="Rectangle 8914"/>
                        <wps:cNvSpPr>
                          <a:spLocks noChangeArrowheads="1"/>
                        </wps:cNvSpPr>
                        <wps:spPr bwMode="auto">
                          <a:xfrm>
                            <a:off x="1134" y="14114"/>
                            <a:ext cx="10482" cy="22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37" name="Rectangle 8915"/>
                        <wps:cNvSpPr>
                          <a:spLocks noChangeArrowheads="1"/>
                        </wps:cNvSpPr>
                        <wps:spPr bwMode="auto">
                          <a:xfrm>
                            <a:off x="4818" y="14114"/>
                            <a:ext cx="6798" cy="84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38" name="Rectangle 8916"/>
                        <wps:cNvSpPr>
                          <a:spLocks noChangeArrowheads="1"/>
                        </wps:cNvSpPr>
                        <wps:spPr bwMode="auto">
                          <a:xfrm>
                            <a:off x="4816" y="14954"/>
                            <a:ext cx="3966" cy="14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39" name="Rectangle 8917"/>
                        <wps:cNvSpPr>
                          <a:spLocks noChangeArrowheads="1"/>
                        </wps:cNvSpPr>
                        <wps:spPr bwMode="auto">
                          <a:xfrm>
                            <a:off x="8784" y="15514"/>
                            <a:ext cx="2827" cy="84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0" name="Rectangle 8918"/>
                        <wps:cNvSpPr>
                          <a:spLocks noChangeArrowheads="1"/>
                        </wps:cNvSpPr>
                        <wps:spPr bwMode="auto">
                          <a:xfrm>
                            <a:off x="8782" y="14954"/>
                            <a:ext cx="851" cy="2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1" name="Rectangle 8919"/>
                        <wps:cNvSpPr>
                          <a:spLocks noChangeArrowheads="1"/>
                        </wps:cNvSpPr>
                        <wps:spPr bwMode="auto">
                          <a:xfrm>
                            <a:off x="9633" y="14954"/>
                            <a:ext cx="849" cy="2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2" name="Rectangle 8920"/>
                        <wps:cNvSpPr>
                          <a:spLocks noChangeArrowheads="1"/>
                        </wps:cNvSpPr>
                        <wps:spPr bwMode="auto">
                          <a:xfrm>
                            <a:off x="9066" y="15233"/>
                            <a:ext cx="285" cy="2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3" name="Rectangle 8921"/>
                        <wps:cNvSpPr>
                          <a:spLocks noChangeArrowheads="1"/>
                        </wps:cNvSpPr>
                        <wps:spPr bwMode="auto">
                          <a:xfrm>
                            <a:off x="2098" y="14114"/>
                            <a:ext cx="1303" cy="223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4" name="Rectangle 8922"/>
                        <wps:cNvSpPr>
                          <a:spLocks noChangeArrowheads="1"/>
                        </wps:cNvSpPr>
                        <wps:spPr bwMode="auto">
                          <a:xfrm>
                            <a:off x="3401" y="14114"/>
                            <a:ext cx="851" cy="223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5" name="Rectangle 8923"/>
                        <wps:cNvSpPr>
                          <a:spLocks noChangeArrowheads="1"/>
                        </wps:cNvSpPr>
                        <wps:spPr bwMode="auto">
                          <a:xfrm>
                            <a:off x="1134" y="14114"/>
                            <a:ext cx="3682" cy="2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6" name="Rectangle 8924"/>
                        <wps:cNvSpPr>
                          <a:spLocks noChangeArrowheads="1"/>
                        </wps:cNvSpPr>
                        <wps:spPr bwMode="auto">
                          <a:xfrm>
                            <a:off x="1134" y="14954"/>
                            <a:ext cx="3683" cy="2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7" name="Rectangle 8925"/>
                        <wps:cNvSpPr>
                          <a:spLocks noChangeArrowheads="1"/>
                        </wps:cNvSpPr>
                        <wps:spPr bwMode="auto">
                          <a:xfrm>
                            <a:off x="1134" y="15514"/>
                            <a:ext cx="3683" cy="2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8" name="Rectangle 8926"/>
                        <wps:cNvSpPr>
                          <a:spLocks noChangeArrowheads="1"/>
                        </wps:cNvSpPr>
                        <wps:spPr bwMode="auto">
                          <a:xfrm>
                            <a:off x="1134" y="16073"/>
                            <a:ext cx="3683" cy="281"/>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8749" name="Rectangle 8927"/>
                        <wps:cNvSpPr>
                          <a:spLocks noChangeArrowheads="1"/>
                        </wps:cNvSpPr>
                        <wps:spPr bwMode="auto">
                          <a:xfrm>
                            <a:off x="1184" y="14700"/>
                            <a:ext cx="32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roofErr w:type="gramStart"/>
                              <w:r>
                                <w:rPr>
                                  <w:rFonts w:ascii="GOST type B" w:hAnsi="GOST type B"/>
                                  <w:i/>
                                  <w:sz w:val="22"/>
                                </w:rPr>
                                <w:t>Зм</w:t>
                              </w:r>
                              <w:r>
                                <w:rPr>
                                  <w:i/>
                                  <w:sz w:val="22"/>
                                </w:rPr>
                                <w:t>.</w:t>
                              </w:r>
                              <w:r>
                                <w:rPr>
                                  <w:i/>
                                  <w:sz w:val="16"/>
                                </w:rPr>
                                <w:t>ю.</w:t>
                              </w:r>
                              <w:proofErr w:type="gramEnd"/>
                            </w:p>
                          </w:txbxContent>
                        </wps:txbx>
                        <wps:bodyPr rot="0" vert="horz" wrap="square" lIns="0" tIns="0" rIns="0" bIns="0" anchor="t" anchorCtr="0" upright="1">
                          <a:noAutofit/>
                        </wps:bodyPr>
                      </wps:wsp>
                      <wps:wsp>
                        <wps:cNvPr id="8750" name="Rectangle 8928"/>
                        <wps:cNvSpPr>
                          <a:spLocks noChangeArrowheads="1"/>
                        </wps:cNvSpPr>
                        <wps:spPr bwMode="auto">
                          <a:xfrm>
                            <a:off x="1599" y="14694"/>
                            <a:ext cx="4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roofErr w:type="gramStart"/>
                              <w:r>
                                <w:rPr>
                                  <w:rFonts w:ascii="GOST type B" w:hAnsi="GOST type B"/>
                                  <w:i/>
                                  <w:sz w:val="22"/>
                                </w:rPr>
                                <w:t>Арк</w:t>
                              </w:r>
                              <w:r>
                                <w:rPr>
                                  <w:sz w:val="22"/>
                                </w:rPr>
                                <w:t>.</w:t>
                              </w:r>
                              <w:proofErr w:type="gramEnd"/>
                            </w:p>
                          </w:txbxContent>
                        </wps:txbx>
                        <wps:bodyPr rot="0" vert="horz" wrap="square" lIns="0" tIns="0" rIns="0" bIns="0" anchor="t" anchorCtr="0" upright="1">
                          <a:noAutofit/>
                        </wps:bodyPr>
                      </wps:wsp>
                      <wps:wsp>
                        <wps:cNvPr id="8751" name="Rectangle 8929"/>
                        <wps:cNvSpPr>
                          <a:spLocks noChangeArrowheads="1"/>
                        </wps:cNvSpPr>
                        <wps:spPr bwMode="auto">
                          <a:xfrm>
                            <a:off x="2233" y="14700"/>
                            <a:ext cx="102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r>
                                <w:rPr>
                                  <w:rFonts w:ascii="GOST type B" w:hAnsi="GOST type B"/>
                                  <w:i/>
                                  <w:sz w:val="22"/>
                                </w:rPr>
                                <w:t>№</w:t>
                              </w:r>
                              <w:r>
                                <w:rPr>
                                  <w:i/>
                                  <w:sz w:val="22"/>
                                </w:rPr>
                                <w:t xml:space="preserve"> </w:t>
                              </w:r>
                              <w:proofErr w:type="gramStart"/>
                              <w:r>
                                <w:rPr>
                                  <w:rFonts w:ascii="GOST type B" w:hAnsi="GOST type B"/>
                                  <w:i/>
                                  <w:sz w:val="22"/>
                                </w:rPr>
                                <w:t>докум</w:t>
                              </w:r>
                              <w:proofErr w:type="gramEnd"/>
                              <w:r>
                                <w:rPr>
                                  <w:sz w:val="22"/>
                                </w:rPr>
                                <w:t>.</w:t>
                              </w:r>
                            </w:p>
                          </w:txbxContent>
                        </wps:txbx>
                        <wps:bodyPr rot="0" vert="horz" wrap="square" lIns="0" tIns="0" rIns="0" bIns="0" anchor="t" anchorCtr="0" upright="1">
                          <a:noAutofit/>
                        </wps:bodyPr>
                      </wps:wsp>
                      <wps:wsp>
                        <wps:cNvPr id="8752" name="Rectangle 8930"/>
                        <wps:cNvSpPr>
                          <a:spLocks noChangeArrowheads="1"/>
                        </wps:cNvSpPr>
                        <wps:spPr bwMode="auto">
                          <a:xfrm>
                            <a:off x="3527" y="14720"/>
                            <a:ext cx="661"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Pr="002246AD" w:rsidRDefault="009D310A" w:rsidP="00960A46">
                              <w:pPr>
                                <w:rPr>
                                  <w:rFonts w:ascii="GOST type B" w:hAnsi="GOST type B"/>
                                  <w:i/>
                                  <w:sz w:val="22"/>
                                  <w:szCs w:val="22"/>
                                  <w:lang w:val="uk-UA"/>
                                </w:rPr>
                              </w:pPr>
                              <w:r w:rsidRPr="002246AD">
                                <w:rPr>
                                  <w:rFonts w:ascii="GOST type B" w:hAnsi="GOST type B"/>
                                  <w:i/>
                                  <w:sz w:val="22"/>
                                  <w:szCs w:val="22"/>
                                </w:rPr>
                                <w:t>Пiдп</w:t>
                              </w:r>
                              <w:r w:rsidRPr="002246AD">
                                <w:rPr>
                                  <w:rFonts w:ascii="GOST type B" w:hAnsi="GOST type B"/>
                                  <w:i/>
                                  <w:sz w:val="22"/>
                                  <w:szCs w:val="22"/>
                                  <w:lang w:val="uk-UA"/>
                                </w:rPr>
                                <w:t>ис</w:t>
                              </w:r>
                            </w:p>
                          </w:txbxContent>
                        </wps:txbx>
                        <wps:bodyPr rot="0" vert="horz" wrap="square" lIns="0" tIns="0" rIns="0" bIns="0" anchor="t" anchorCtr="0" upright="1">
                          <a:noAutofit/>
                        </wps:bodyPr>
                      </wps:wsp>
                      <wps:wsp>
                        <wps:cNvPr id="8753" name="Rectangle 8931"/>
                        <wps:cNvSpPr>
                          <a:spLocks noChangeArrowheads="1"/>
                        </wps:cNvSpPr>
                        <wps:spPr bwMode="auto">
                          <a:xfrm>
                            <a:off x="4264" y="14720"/>
                            <a:ext cx="543"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Pr>
                                <w:rPr>
                                  <w:i/>
                                </w:rPr>
                              </w:pPr>
                              <w:r>
                                <w:rPr>
                                  <w:i/>
                                </w:rPr>
                                <w:t>Дата</w:t>
                              </w:r>
                            </w:p>
                          </w:txbxContent>
                        </wps:txbx>
                        <wps:bodyPr rot="0" vert="horz" wrap="square" lIns="0" tIns="0" rIns="0" bIns="0" anchor="t" anchorCtr="0" upright="1">
                          <a:noAutofit/>
                        </wps:bodyPr>
                      </wps:wsp>
                      <wps:wsp>
                        <wps:cNvPr id="8754" name="Rectangle 8932"/>
                        <wps:cNvSpPr>
                          <a:spLocks noChangeArrowheads="1"/>
                        </wps:cNvSpPr>
                        <wps:spPr bwMode="auto">
                          <a:xfrm>
                            <a:off x="1278" y="14968"/>
                            <a:ext cx="893"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Pr>
                                <w:rPr>
                                  <w:i/>
                                  <w:sz w:val="22"/>
                                </w:rPr>
                              </w:pPr>
                              <w:proofErr w:type="gramStart"/>
                              <w:r>
                                <w:rPr>
                                  <w:rFonts w:ascii="GOST type B" w:hAnsi="GOST type B"/>
                                  <w:i/>
                                  <w:sz w:val="22"/>
                                </w:rPr>
                                <w:t>Розроб</w:t>
                              </w:r>
                              <w:r>
                                <w:rPr>
                                  <w:i/>
                                  <w:sz w:val="22"/>
                                </w:rPr>
                                <w:t>.</w:t>
                              </w:r>
                              <w:proofErr w:type="gramEnd"/>
                            </w:p>
                          </w:txbxContent>
                        </wps:txbx>
                        <wps:bodyPr rot="0" vert="horz" wrap="square" lIns="0" tIns="0" rIns="0" bIns="0" anchor="t" anchorCtr="0" upright="1">
                          <a:noAutofit/>
                        </wps:bodyPr>
                      </wps:wsp>
                      <wps:wsp>
                        <wps:cNvPr id="8755" name="Rectangle 8933"/>
                        <wps:cNvSpPr>
                          <a:spLocks noChangeArrowheads="1"/>
                        </wps:cNvSpPr>
                        <wps:spPr bwMode="auto">
                          <a:xfrm>
                            <a:off x="1224" y="15234"/>
                            <a:ext cx="923"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Pr>
                                <w:rPr>
                                  <w:i/>
                                </w:rPr>
                              </w:pPr>
                              <w:proofErr w:type="gramStart"/>
                              <w:r>
                                <w:rPr>
                                  <w:rFonts w:ascii="GOST type B" w:hAnsi="GOST type B"/>
                                  <w:i/>
                                  <w:sz w:val="22"/>
                                </w:rPr>
                                <w:t>Перевiр</w:t>
                              </w:r>
                              <w:r>
                                <w:rPr>
                                  <w:i/>
                                  <w:sz w:val="22"/>
                                </w:rPr>
                                <w:t>.</w:t>
                              </w:r>
                              <w:proofErr w:type="gramEnd"/>
                            </w:p>
                          </w:txbxContent>
                        </wps:txbx>
                        <wps:bodyPr rot="0" vert="horz" wrap="square" lIns="0" tIns="0" rIns="0" bIns="0" anchor="t" anchorCtr="0" upright="1">
                          <a:noAutofit/>
                        </wps:bodyPr>
                      </wps:wsp>
                      <wps:wsp>
                        <wps:cNvPr id="8756" name="Rectangle 8934"/>
                        <wps:cNvSpPr>
                          <a:spLocks noChangeArrowheads="1"/>
                        </wps:cNvSpPr>
                        <wps:spPr bwMode="auto">
                          <a:xfrm>
                            <a:off x="1190" y="15791"/>
                            <a:ext cx="1078"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Pr>
                                <w:rPr>
                                  <w:i/>
                                  <w:sz w:val="22"/>
                                </w:rPr>
                              </w:pPr>
                              <w:r>
                                <w:rPr>
                                  <w:rFonts w:ascii="GOST type B" w:hAnsi="GOST type B"/>
                                  <w:i/>
                                  <w:sz w:val="22"/>
                                </w:rPr>
                                <w:t>Н</w:t>
                              </w:r>
                              <w:r>
                                <w:rPr>
                                  <w:i/>
                                  <w:sz w:val="22"/>
                                </w:rPr>
                                <w:t xml:space="preserve">. </w:t>
                              </w:r>
                              <w:proofErr w:type="gramStart"/>
                              <w:r>
                                <w:rPr>
                                  <w:rFonts w:ascii="GOST type B" w:hAnsi="GOST type B"/>
                                  <w:i/>
                                  <w:sz w:val="22"/>
                                </w:rPr>
                                <w:t>контр</w:t>
                              </w:r>
                              <w:proofErr w:type="gramEnd"/>
                              <w:r>
                                <w:rPr>
                                  <w:i/>
                                  <w:sz w:val="22"/>
                                </w:rPr>
                                <w:t>.</w:t>
                              </w:r>
                            </w:p>
                          </w:txbxContent>
                        </wps:txbx>
                        <wps:bodyPr rot="0" vert="horz" wrap="square" lIns="0" tIns="0" rIns="0" bIns="0" anchor="t" anchorCtr="0" upright="1">
                          <a:noAutofit/>
                        </wps:bodyPr>
                      </wps:wsp>
                      <wps:wsp>
                        <wps:cNvPr id="8757" name="Rectangle 8935"/>
                        <wps:cNvSpPr>
                          <a:spLocks noChangeArrowheads="1"/>
                        </wps:cNvSpPr>
                        <wps:spPr bwMode="auto">
                          <a:xfrm>
                            <a:off x="1268" y="16041"/>
                            <a:ext cx="91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Pr>
                                <w:rPr>
                                  <w:rFonts w:ascii="GOST type B" w:hAnsi="GOST type B"/>
                                  <w:i/>
                                  <w:sz w:val="22"/>
                                </w:rPr>
                              </w:pPr>
                              <w:proofErr w:type="gramStart"/>
                              <w:r>
                                <w:rPr>
                                  <w:rFonts w:ascii="GOST type B" w:hAnsi="GOST type B"/>
                                  <w:i/>
                                  <w:sz w:val="22"/>
                                </w:rPr>
                                <w:t>Затв.</w:t>
                              </w:r>
                              <w:proofErr w:type="gramEnd"/>
                            </w:p>
                          </w:txbxContent>
                        </wps:txbx>
                        <wps:bodyPr rot="0" vert="horz" wrap="square" lIns="0" tIns="0" rIns="0" bIns="0" anchor="t" anchorCtr="0" upright="1">
                          <a:noAutofit/>
                        </wps:bodyPr>
                      </wps:wsp>
                      <wps:wsp>
                        <wps:cNvPr id="8758" name="Rectangle 8936"/>
                        <wps:cNvSpPr>
                          <a:spLocks noChangeArrowheads="1"/>
                        </wps:cNvSpPr>
                        <wps:spPr bwMode="auto">
                          <a:xfrm>
                            <a:off x="2146" y="15005"/>
                            <a:ext cx="1418"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Pr="006734E1" w:rsidRDefault="009D310A" w:rsidP="00960A46">
                              <w:pPr>
                                <w:rPr>
                                  <w:rFonts w:ascii="GOST type B" w:hAnsi="GOST type B"/>
                                  <w:i/>
                                  <w:sz w:val="22"/>
                                  <w:lang w:val="ru-RU"/>
                                </w:rPr>
                              </w:pPr>
                              <w:r>
                                <w:rPr>
                                  <w:rFonts w:ascii="GOST type B" w:hAnsi="GOST type B"/>
                                  <w:i/>
                                  <w:sz w:val="22"/>
                                  <w:lang w:val="ru-RU"/>
                                </w:rPr>
                                <w:t>Куцовол В.В.</w:t>
                              </w:r>
                            </w:p>
                          </w:txbxContent>
                        </wps:txbx>
                        <wps:bodyPr rot="0" vert="horz" wrap="square" lIns="0" tIns="0" rIns="0" bIns="0" anchor="t" anchorCtr="0" upright="1">
                          <a:noAutofit/>
                        </wps:bodyPr>
                      </wps:wsp>
                      <wps:wsp>
                        <wps:cNvPr id="8759" name="Rectangle 8937"/>
                        <wps:cNvSpPr>
                          <a:spLocks noChangeArrowheads="1"/>
                        </wps:cNvSpPr>
                        <wps:spPr bwMode="auto">
                          <a:xfrm>
                            <a:off x="8845" y="14992"/>
                            <a:ext cx="736"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Pr>
                                <w:rPr>
                                  <w:i/>
                                </w:rPr>
                              </w:pPr>
                              <w:proofErr w:type="gramStart"/>
                              <w:r>
                                <w:rPr>
                                  <w:rFonts w:ascii="GOST type B" w:hAnsi="GOST type B"/>
                                  <w:i/>
                                  <w:sz w:val="22"/>
                                </w:rPr>
                                <w:t>Лiт</w:t>
                              </w:r>
                              <w:r>
                                <w:rPr>
                                  <w:i/>
                                  <w:sz w:val="22"/>
                                </w:rPr>
                                <w:t>.</w:t>
                              </w:r>
                              <w:proofErr w:type="gramEnd"/>
                            </w:p>
                          </w:txbxContent>
                        </wps:txbx>
                        <wps:bodyPr rot="0" vert="horz" wrap="square" lIns="0" tIns="0" rIns="0" bIns="0" anchor="t" anchorCtr="0" upright="1">
                          <a:noAutofit/>
                        </wps:bodyPr>
                      </wps:wsp>
                      <wps:wsp>
                        <wps:cNvPr id="8760" name="Rectangle 8938"/>
                        <wps:cNvSpPr>
                          <a:spLocks noChangeArrowheads="1"/>
                        </wps:cNvSpPr>
                        <wps:spPr bwMode="auto">
                          <a:xfrm>
                            <a:off x="9713" y="14953"/>
                            <a:ext cx="684"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Pr>
                                <w:pStyle w:val="8"/>
                                <w:rPr>
                                  <w:rFonts w:ascii="GOST type B" w:hAnsi="GOST type B"/>
                                </w:rPr>
                              </w:pPr>
                              <w:bookmarkStart w:id="24" w:name="_Toc280819601"/>
                              <w:r>
                                <w:rPr>
                                  <w:rFonts w:ascii="GOST type B" w:hAnsi="GOST type B"/>
                                </w:rPr>
                                <w:t>Аркуш</w:t>
                              </w:r>
                              <w:bookmarkEnd w:id="24"/>
                            </w:p>
                          </w:txbxContent>
                        </wps:txbx>
                        <wps:bodyPr rot="0" vert="horz" wrap="square" lIns="0" tIns="0" rIns="0" bIns="0" anchor="t" anchorCtr="0" upright="1">
                          <a:noAutofit/>
                        </wps:bodyPr>
                      </wps:wsp>
                      <wps:wsp>
                        <wps:cNvPr id="8761" name="Rectangle 8939"/>
                        <wps:cNvSpPr>
                          <a:spLocks noChangeArrowheads="1"/>
                        </wps:cNvSpPr>
                        <wps:spPr bwMode="auto">
                          <a:xfrm>
                            <a:off x="10482" y="14954"/>
                            <a:ext cx="1133" cy="279"/>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8762" name="Rectangle 8940"/>
                        <wps:cNvSpPr>
                          <a:spLocks noChangeArrowheads="1"/>
                        </wps:cNvSpPr>
                        <wps:spPr bwMode="auto">
                          <a:xfrm>
                            <a:off x="9633" y="15233"/>
                            <a:ext cx="849" cy="280"/>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8763" name="Rectangle 8941"/>
                        <wps:cNvSpPr>
                          <a:spLocks noChangeArrowheads="1"/>
                        </wps:cNvSpPr>
                        <wps:spPr bwMode="auto">
                          <a:xfrm>
                            <a:off x="1134" y="14673"/>
                            <a:ext cx="3684" cy="2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4" name="Line 8942"/>
                        <wps:cNvCnPr/>
                        <wps:spPr bwMode="auto">
                          <a:xfrm>
                            <a:off x="1530" y="14114"/>
                            <a:ext cx="0" cy="8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5" name="Rectangle 8943"/>
                        <wps:cNvSpPr>
                          <a:spLocks noChangeArrowheads="1"/>
                        </wps:cNvSpPr>
                        <wps:spPr bwMode="auto">
                          <a:xfrm>
                            <a:off x="10635" y="14959"/>
                            <a:ext cx="837"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Pr>
                                <w:pStyle w:val="8"/>
                                <w:rPr>
                                  <w:rFonts w:ascii="GOST type B" w:hAnsi="GOST type B"/>
                                </w:rPr>
                              </w:pPr>
                              <w:bookmarkStart w:id="25" w:name="_Toc280819602"/>
                              <w:r>
                                <w:rPr>
                                  <w:rFonts w:ascii="GOST type B" w:hAnsi="GOST type B"/>
                                </w:rPr>
                                <w:t>Аркуш</w:t>
                              </w:r>
                              <w:proofErr w:type="gramStart"/>
                              <w:r>
                                <w:rPr>
                                  <w:rFonts w:ascii="GOST type B" w:hAnsi="GOST type B"/>
                                </w:rPr>
                                <w:t>i</w:t>
                              </w:r>
                              <w:proofErr w:type="gramEnd"/>
                              <w:r>
                                <w:rPr>
                                  <w:rFonts w:ascii="GOST type B" w:hAnsi="GOST type B"/>
                                </w:rPr>
                                <w:t>в</w:t>
                              </w:r>
                              <w:bookmarkEnd w:id="25"/>
                            </w:p>
                          </w:txbxContent>
                        </wps:txbx>
                        <wps:bodyPr rot="0" vert="horz" wrap="square" lIns="0" tIns="0" rIns="0" bIns="0" anchor="t" anchorCtr="0" upright="1">
                          <a:noAutofit/>
                        </wps:bodyPr>
                      </wps:wsp>
                      <wps:wsp>
                        <wps:cNvPr id="8766" name="Text Box 8944"/>
                        <wps:cNvSpPr txBox="1">
                          <a:spLocks noChangeArrowheads="1"/>
                        </wps:cNvSpPr>
                        <wps:spPr bwMode="auto">
                          <a:xfrm>
                            <a:off x="5757" y="14237"/>
                            <a:ext cx="4946"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med"/>
                              </a14:hiddenLine>
                            </a:ext>
                          </a:extLst>
                        </wps:spPr>
                        <wps:txbx>
                          <w:txbxContent>
                            <w:p w:rsidR="009D310A" w:rsidRDefault="009D310A" w:rsidP="00960A46">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p w:rsidR="009D310A" w:rsidRPr="00960A46" w:rsidRDefault="009D310A" w:rsidP="00960A46"/>
                          </w:txbxContent>
                        </wps:txbx>
                        <wps:bodyPr rot="0" vert="horz" wrap="square" lIns="0" tIns="0" rIns="0" bIns="0" anchor="t" anchorCtr="0" upright="1">
                          <a:noAutofit/>
                        </wps:bodyPr>
                      </wps:wsp>
                      <wps:wsp>
                        <wps:cNvPr id="8767" name="Text Box 8945"/>
                        <wps:cNvSpPr txBox="1">
                          <a:spLocks noChangeArrowheads="1"/>
                        </wps:cNvSpPr>
                        <wps:spPr bwMode="auto">
                          <a:xfrm>
                            <a:off x="5097" y="15182"/>
                            <a:ext cx="3579"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310A" w:rsidRDefault="009D310A" w:rsidP="00960A46">
                              <w:pPr>
                                <w:spacing w:line="192" w:lineRule="auto"/>
                                <w:jc w:val="center"/>
                                <w:rPr>
                                  <w:rFonts w:ascii="GOST type B" w:hAnsi="GOST type B"/>
                                  <w:i/>
                                  <w:sz w:val="44"/>
                                  <w:szCs w:val="44"/>
                                  <w:lang w:val="uk-UA"/>
                                </w:rPr>
                              </w:pPr>
                              <w:r>
                                <w:rPr>
                                  <w:rFonts w:ascii="GOST type B" w:hAnsi="GOST type B"/>
                                  <w:i/>
                                  <w:sz w:val="44"/>
                                  <w:szCs w:val="44"/>
                                  <w:lang w:val="uk-UA"/>
                                </w:rPr>
                                <w:t>Пояснювальна</w:t>
                              </w:r>
                            </w:p>
                            <w:p w:rsidR="009D310A" w:rsidRPr="008B4FEE" w:rsidRDefault="009D310A" w:rsidP="00960A46">
                              <w:pPr>
                                <w:spacing w:line="192" w:lineRule="auto"/>
                                <w:jc w:val="center"/>
                                <w:rPr>
                                  <w:rFonts w:ascii="GOST type B" w:hAnsi="GOST type B"/>
                                  <w:i/>
                                  <w:sz w:val="44"/>
                                  <w:szCs w:val="44"/>
                                  <w:lang w:val="uk-UA"/>
                                </w:rPr>
                              </w:pPr>
                              <w:r>
                                <w:rPr>
                                  <w:rFonts w:ascii="GOST type B" w:hAnsi="GOST type B"/>
                                  <w:i/>
                                  <w:sz w:val="44"/>
                                  <w:szCs w:val="44"/>
                                  <w:lang w:val="uk-UA"/>
                                </w:rPr>
                                <w:t>записка</w:t>
                              </w:r>
                            </w:p>
                          </w:txbxContent>
                        </wps:txbx>
                        <wps:bodyPr rot="0" vert="horz" wrap="square" lIns="91440" tIns="45720" rIns="91440" bIns="45720" anchor="t" anchorCtr="0" upright="1">
                          <a:noAutofit/>
                        </wps:bodyPr>
                      </wps:wsp>
                      <wps:wsp>
                        <wps:cNvPr id="8768" name="Text Box 8946"/>
                        <wps:cNvSpPr txBox="1">
                          <a:spLocks noChangeArrowheads="1"/>
                        </wps:cNvSpPr>
                        <wps:spPr bwMode="auto">
                          <a:xfrm>
                            <a:off x="8562" y="15609"/>
                            <a:ext cx="2734"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310A" w:rsidRPr="00960A46" w:rsidRDefault="009D310A" w:rsidP="00960A46">
                              <w:pPr>
                                <w:pStyle w:val="8"/>
                                <w:rPr>
                                  <w:rFonts w:ascii="GOST type B" w:hAnsi="GOST type B"/>
                                </w:rPr>
                              </w:pPr>
                              <w:bookmarkStart w:id="26" w:name="_Toc280819603"/>
                              <w:r w:rsidRPr="00960A46">
                                <w:rPr>
                                  <w:rFonts w:ascii="GOST type B" w:hAnsi="GOST type B"/>
                                </w:rPr>
                                <w:t xml:space="preserve">НТУУ </w:t>
                              </w:r>
                              <w:r>
                                <w:rPr>
                                  <w:rFonts w:ascii="GOST type A" w:hAnsi="GOST type A"/>
                                  <w:lang w:val="en-US"/>
                                </w:rPr>
                                <w:t>''</w:t>
                              </w:r>
                              <w:r>
                                <w:rPr>
                                  <w:rFonts w:ascii="GOST type B" w:hAnsi="GOST type B"/>
                                </w:rPr>
                                <w:t>КПІ</w:t>
                              </w:r>
                              <w:r>
                                <w:rPr>
                                  <w:rFonts w:ascii="GOST type A" w:hAnsi="GOST type A"/>
                                  <w:lang w:val="en-US"/>
                                </w:rPr>
                                <w:t>''</w:t>
                              </w:r>
                              <w:r w:rsidRPr="00960A46">
                                <w:rPr>
                                  <w:rFonts w:ascii="GOST type B" w:hAnsi="GOST type B"/>
                                </w:rPr>
                                <w:t xml:space="preserve"> ФІОТ</w:t>
                              </w:r>
                              <w:bookmarkEnd w:id="26"/>
                            </w:p>
                            <w:p w:rsidR="009D310A" w:rsidRPr="00960A46" w:rsidRDefault="009D310A" w:rsidP="00960A46">
                              <w:pPr>
                                <w:jc w:val="center"/>
                                <w:rPr>
                                  <w:rFonts w:ascii="GOST type B" w:hAnsi="GOST type B"/>
                                  <w:i/>
                                  <w:sz w:val="24"/>
                                  <w:szCs w:val="24"/>
                                </w:rPr>
                              </w:pPr>
                              <w:r w:rsidRPr="00960A46">
                                <w:rPr>
                                  <w:rFonts w:ascii="GOST type B" w:hAnsi="GOST type B"/>
                                  <w:i/>
                                  <w:sz w:val="24"/>
                                  <w:szCs w:val="24"/>
                                  <w:lang w:val="uk-UA"/>
                                </w:rPr>
                                <w:t>Група ІО-</w:t>
                              </w:r>
                              <w:r>
                                <w:rPr>
                                  <w:rFonts w:ascii="GOST type B" w:hAnsi="GOST type B"/>
                                  <w:i/>
                                  <w:sz w:val="24"/>
                                  <w:szCs w:val="24"/>
                                </w:rPr>
                                <w:t>82</w:t>
                              </w:r>
                            </w:p>
                          </w:txbxContent>
                        </wps:txbx>
                        <wps:bodyPr rot="0" vert="horz" wrap="square" lIns="91440" tIns="45720" rIns="91440" bIns="45720" anchor="t" anchorCtr="0" upright="1">
                          <a:noAutofit/>
                        </wps:bodyPr>
                      </wps:wsp>
                      <wps:wsp>
                        <wps:cNvPr id="8769" name="Text Box 8947"/>
                        <wps:cNvSpPr txBox="1">
                          <a:spLocks noChangeArrowheads="1"/>
                        </wps:cNvSpPr>
                        <wps:spPr bwMode="auto">
                          <a:xfrm>
                            <a:off x="9661" y="15211"/>
                            <a:ext cx="347"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9D310A" w:rsidRDefault="009D310A" w:rsidP="00960A46">
                              <w:r w:rsidRPr="00C674CC">
                                <w:rPr>
                                  <w:i/>
                                  <w:lang w:val="uk-UA"/>
                                </w:rPr>
                                <w:t>1</w:t>
                              </w:r>
                              <w:r>
                                <w:rPr>
                                  <w:rFonts w:ascii="PTCA" w:hAnsi="PTCA" w:cs="PTCA"/>
                                  <w:b/>
                                  <w:vertAlign w:val="subscript"/>
                                </w:rPr>
                                <w:t>2</w:t>
                              </w:r>
                            </w:p>
                            <w:p w:rsidR="009D310A" w:rsidRDefault="009D310A" w:rsidP="00960A46">
                              <w:pPr>
                                <w:rPr>
                                  <w:i/>
                                  <w:lang w:val="ru-RU"/>
                                </w:rPr>
                              </w:pPr>
                              <w:r>
                                <w:rPr>
                                  <w:rFonts w:ascii="GOST type B" w:hAnsi="GOST type B"/>
                                  <w:i/>
                                  <w:lang w:val="ru-RU"/>
                                </w:rPr>
                                <w:t>1</w:t>
                              </w:r>
                              <w:r>
                                <w:rPr>
                                  <w:i/>
                                  <w:lang w:val="ru-RU"/>
                                </w:rPr>
                                <w:t xml:space="preserve">                 </w:t>
                              </w:r>
                            </w:p>
                          </w:txbxContent>
                        </wps:txbx>
                        <wps:bodyPr rot="0" vert="horz" wrap="square" lIns="91440" tIns="45720" rIns="91440" bIns="45720" anchor="t" anchorCtr="0" upright="1">
                          <a:noAutofit/>
                        </wps:bodyPr>
                      </wps:wsp>
                      <wps:wsp>
                        <wps:cNvPr id="8770" name="Rectangle 8948"/>
                        <wps:cNvSpPr>
                          <a:spLocks noChangeArrowheads="1"/>
                        </wps:cNvSpPr>
                        <wps:spPr bwMode="auto">
                          <a:xfrm>
                            <a:off x="2098" y="15239"/>
                            <a:ext cx="1419"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Default="009D310A" w:rsidP="00960A46">
                              <w:pPr>
                                <w:rPr>
                                  <w:rFonts w:ascii="GOST type B" w:hAnsi="GOST type B"/>
                                  <w:i/>
                                  <w:sz w:val="22"/>
                                  <w:lang w:val="ru-RU"/>
                                </w:rPr>
                              </w:pPr>
                              <w:r>
                                <w:rPr>
                                  <w:rFonts w:ascii="GOST type B" w:hAnsi="GOST type B"/>
                                  <w:i/>
                                  <w:sz w:val="22"/>
                                  <w:lang w:val="ru-RU"/>
                                </w:rPr>
                                <w:t>Ткаченко В.В.</w:t>
                              </w:r>
                            </w:p>
                          </w:txbxContent>
                        </wps:txbx>
                        <wps:bodyPr rot="0" vert="horz" wrap="square" lIns="0" tIns="0" rIns="0" bIns="0" anchor="t" anchorCtr="0" upright="1">
                          <a:noAutofit/>
                        </wps:bodyPr>
                      </wps:wsp>
                      <wps:wsp>
                        <wps:cNvPr id="8771" name="Rectangle 8949"/>
                        <wps:cNvSpPr>
                          <a:spLocks noChangeArrowheads="1"/>
                        </wps:cNvSpPr>
                        <wps:spPr bwMode="auto">
                          <a:xfrm>
                            <a:off x="2108" y="16090"/>
                            <a:ext cx="1419"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D310A" w:rsidRPr="00960A46" w:rsidRDefault="009D310A" w:rsidP="00960A46"/>
                          </w:txbxContent>
                        </wps:txbx>
                        <wps:bodyPr rot="0" vert="horz" wrap="square" lIns="0" tIns="0" rIns="0" bIns="0" anchor="t" anchorCtr="0" upright="1">
                          <a:noAutofit/>
                        </wps:bodyPr>
                      </wps:wsp>
                      <wps:wsp>
                        <wps:cNvPr id="8772" name="Text Box 8950"/>
                        <wps:cNvSpPr txBox="1">
                          <a:spLocks noChangeArrowheads="1"/>
                        </wps:cNvSpPr>
                        <wps:spPr bwMode="auto">
                          <a:xfrm>
                            <a:off x="10698" y="15211"/>
                            <a:ext cx="542"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9D310A" w:rsidRDefault="009D310A" w:rsidP="00960A46">
                              <w:pPr>
                                <w:rPr>
                                  <w:i/>
                                  <w:lang w:val="ru-RU"/>
                                </w:rPr>
                              </w:pPr>
                              <w:r>
                                <w:rPr>
                                  <w:i/>
                                </w:rPr>
                                <w:t>3</w:t>
                              </w:r>
                              <w:r w:rsidR="00702DEA">
                                <w:rPr>
                                  <w:i/>
                                  <w:lang w:val="uk-UA"/>
                                </w:rPr>
                                <w:t>8</w:t>
                              </w:r>
                              <w:r>
                                <w:rPr>
                                  <w:i/>
                                  <w:lang w:val="ru-RU"/>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12" o:spid="_x0000_s1144" style="position:absolute;left:0;text-align:left;margin-left:.25pt;margin-top:-32.55pt;width:524.1pt;height:803.9pt;z-index:251826176" coordorigin="1134,284" coordsize="10482,1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">
                <v:rect id="Rectangle 8913" o:spid="_x0000_s1145" style="position:absolute;left:1134;top:284;width:10480;height:16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1AVsUA&#10;AADdAAAADwAAAGRycy9kb3ducmV2LnhtbESP0WrCQBRE3wv+w3IF3+rGilWjq8SC4JO00Q+4ZK9J&#10;MHs3Ztck7de7gtDHYWbOMOttbyrRUuNKywom4wgEcWZ1ybmC82n/vgDhPLLGyjIp+CUH283gbY2x&#10;th3/UJv6XAQIuxgVFN7XsZQuK8igG9uaOHgX2xj0QTa51A12AW4q+RFFn9JgyWGhwJq+Csqu6d0o&#10;uPq+PSZ5+rdfnnfL7HuXdPdbotRo2CcrEJ56/x9+tQ9awWI+ncHzTX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UBWxQAAAN0AAAAPAAAAAAAAAAAAAAAAAJgCAABkcnMv&#10;ZG93bnJldi54bWxQSwUGAAAAAAQABAD1AAAAigMAAAAA&#10;" filled="f" strokeweight="2pt"/>
                <v:rect id="Rectangle 8914" o:spid="_x0000_s1146" style="position:absolute;left:1134;top:14114;width:10482;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n3cQA&#10;AADdAAAADwAAAGRycy9kb3ducmV2LnhtbESPT2sCMRTE7wW/Q3iCt5qtgspqdilCoSfFP5feXjfP&#10;zermZZuk7vbbN4WCx2FmfsNsysG24k4+NI4VvEwzEMSV0w3XCs6nt+cViBCRNbaOScEPBSiL0dMG&#10;c+16PtD9GGuRIBxyVGBi7HIpQ2XIYpi6jjh5F+ctxiR9LbXHPsFtK2dZtpAWG04LBjvaGqpux2+r&#10;4PDheRlM/7XLqP9scDu78t4qNRkPr2sQkYb4CP+337WC1XK+gL836Qn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KJ93EAAAA3QAAAA8AAAAAAAAAAAAAAAAAmAIAAGRycy9k&#10;b3ducmV2LnhtbFBLBQYAAAAABAAEAPUAAACJAwAAAAA=&#10;" filled="f">
                  <v:textbox inset="0,0,0,0"/>
                </v:rect>
                <v:rect id="Rectangle 8915" o:spid="_x0000_s1147" style="position:absolute;left:4818;top:14114;width:6798;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aYXsQA&#10;AADdAAAADwAAAGRycy9kb3ducmV2LnhtbESPQWvCQBSE7wX/w/IK3uomFTSkriIWwZuYetDbI/ua&#10;Dc2+DdnVRH+9Kwg9DjPzDbNYDbYRV+p87VhBOklAEJdO11wpOP5sPzIQPiBrbByTght5WC1HbwvM&#10;tev5QNciVCJC2OeowITQ5lL60pBFP3EtcfR+XWcxRNlVUnfYR7ht5GeSzKTFmuOCwZY2hsq/4mIV&#10;nIu+zDi161Smzd18k7H700Gp8fuw/gIRaAj/4Vd7pxVk8+kcnm/i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GmF7EAAAA3QAAAA8AAAAAAAAAAAAAAAAAmAIAAGRycy9k&#10;b3ducmV2LnhtbFBLBQYAAAAABAAEAPUAAACJAwAAAAA=&#10;" filled="f" strokeweight="2pt">
                  <v:textbox inset="0,0,0,0"/>
                </v:rect>
                <v:rect id="Rectangle 8916" o:spid="_x0000_s1148" style="position:absolute;left:4816;top:14954;width:3966;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MLMIA&#10;AADdAAAADwAAAGRycy9kb3ducmV2LnhtbERPPWvDMBDdA/0P4gLZEtkptMaNEkxDoVuIm6HdDulq&#10;mVgnY6m2k19fDYWOj/e9O8yuEyMNofWsIN9kIIi1Ny03Ci4fb+sCRIjIBjvPpOBGAQ77h8UOS+Mn&#10;PtNYx0akEA4lKrAx9qWUQVtyGDa+J07ctx8cxgSHRpoBpxTuOrnNsifpsOXUYLGnV0v6Wv84BV/1&#10;pAvOXZXLvLvbI1l3+jwrtVrO1QuISHP8F/+5342C4vkxzU1v0hO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mQwswgAAAN0AAAAPAAAAAAAAAAAAAAAAAJgCAABkcnMvZG93&#10;bnJldi54bWxQSwUGAAAAAAQABAD1AAAAhwMAAAAA&#10;" filled="f" strokeweight="2pt">
                  <v:textbox inset="0,0,0,0"/>
                </v:rect>
                <v:rect id="Rectangle 8917" o:spid="_x0000_s1149" style="position:absolute;left:8784;top:15514;width:2827;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pt8UA&#10;AADdAAAADwAAAGRycy9kb3ducmV2LnhtbESPQWvCQBSE70L/w/IK3nQThZqmrhJaCt6KsYf29si+&#10;ZkOzb0N2TaK/3i0UPA4z8w2z3U+2FQP1vnGsIF0mIIgrpxuuFXye3hcZCB+QNbaOScGFPOx3D7Mt&#10;5tqNfKShDLWIEPY5KjAhdLmUvjJk0S9dRxy9H9dbDFH2tdQ9jhFuW7lKkidpseG4YLCjV0PVb3m2&#10;Cr7Lsco4tUUq0/Zq3sjYj6+jUvPHqXgBEWgK9/B/+6AVZJv1M/y9iU9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1am3xQAAAN0AAAAPAAAAAAAAAAAAAAAAAJgCAABkcnMv&#10;ZG93bnJldi54bWxQSwUGAAAAAAQABAD1AAAAigMAAAAA&#10;" filled="f" strokeweight="2pt">
                  <v:textbox inset="0,0,0,0"/>
                </v:rect>
                <v:rect id="Rectangle 8918" o:spid="_x0000_s1150" style="position:absolute;left:8782;top:14954;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V8IA&#10;AADdAAAADwAAAGRycy9kb3ducmV2LnhtbERPPWvDMBDdA/0P4gLZEtmhtMaNEkxDoVuIm6HdDulq&#10;mVgnY6m2k19fDYWOj/e9O8yuEyMNofWsIN9kIIi1Ny03Ci4fb+sCRIjIBjvPpOBGAQ77h8UOS+Mn&#10;PtNYx0akEA4lKrAx9qWUQVtyGDa+J07ctx8cxgSHRpoBpxTuOrnNsifpsOXUYLGnV0v6Wv84BV/1&#10;pAvOXZXLvLvbI1l3+jwrtVrO1QuISHP8F/+5342C4vkx7U9v0hO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NXwgAAAN0AAAAPAAAAAAAAAAAAAAAAAJgCAABkcnMvZG93&#10;bnJldi54bWxQSwUGAAAAAAQABAD1AAAAhwMAAAAA&#10;" filled="f" strokeweight="2pt">
                  <v:textbox inset="0,0,0,0"/>
                </v:rect>
                <v:rect id="Rectangle 8919" o:spid="_x0000_s1151" style="position:absolute;left:9633;top:14954;width:84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M1MMA&#10;AADdAAAADwAAAGRycy9kb3ducmV2LnhtbESPQWsCMRSE7wX/Q3hCbzWrlLqsRhFB8GTRevH23Dw3&#10;q5uXNYnu9t83hUKPw8x8w8yXvW3Ek3yoHSsYjzIQxKXTNVcKjl+btxxEiMgaG8ek4JsCLBeDlzkW&#10;2nW8p+chViJBOBSowMTYFlKG0pDFMHItcfIuzluMSfpKao9dgttGTrLsQ1qsOS0YbGltqLwdHlbB&#10;/uR5Gkx332XUnWtcT678aZV6HfarGYhIffwP/7W3WkE+fR/D75v0BO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XM1MMAAADdAAAADwAAAAAAAAAAAAAAAACYAgAAZHJzL2Rv&#10;d25yZXYueG1sUEsFBgAAAAAEAAQA9QAAAIgDAAAAAA==&#10;" filled="f">
                  <v:textbox inset="0,0,0,0"/>
                </v:rect>
                <v:rect id="Rectangle 8920" o:spid="_x0000_s1152" style="position:absolute;left:9066;top:15233;width:285;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Iu8QA&#10;AADdAAAADwAAAGRycy9kb3ducmV2LnhtbESPQWvCQBSE7wX/w/KE3uomUtoQXUOwCN6KqQe9PbLP&#10;bDD7NmS3Jvrru4VCj8PMfMOsi8l24kaDbx0rSBcJCOLa6ZYbBcev3UsGwgdkjZ1jUnAnD8Vm9rTG&#10;XLuRD3SrQiMihH2OCkwIfS6lrw1Z9AvXE0fv4gaLIcqhkXrAMcJtJ5dJ8iYtthwXDPa0NVRfq2+r&#10;4FyNdcapLVOZdg/zQcZ+ng5KPc+ncgUi0BT+w3/tvVaQvb8u4fdNf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3SLvEAAAA3QAAAA8AAAAAAAAAAAAAAAAAmAIAAGRycy9k&#10;b3ducmV2LnhtbFBLBQYAAAAABAAEAPUAAACJAwAAAAA=&#10;" filled="f" strokeweight="2pt">
                  <v:textbox inset="0,0,0,0"/>
                </v:rect>
                <v:rect id="Rectangle 8921" o:spid="_x0000_s1153" style="position:absolute;left:2098;top:14114;width:1303;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tIMUA&#10;AADdAAAADwAAAGRycy9kb3ducmV2LnhtbESPQWvCQBSE70L/w/IK3nQTLTakboK0FLwVYw/t7ZF9&#10;zYZm34bsaqK/3i0UPA4z8w2zLSfbiTMNvnWsIF0mIIhrp1tuFHwe3xcZCB+QNXaOScGFPJTFw2yL&#10;uXYjH+hchUZECPscFZgQ+lxKXxuy6JeuJ47ejxsshiiHRuoBxwi3nVwlyUZabDkuGOzp1VD9W52s&#10;gu9qrDNO7S6VaXc1b2Tsx9dBqfnjtHsBEWgK9/B/e68VZM9Pa/h7E5+AL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0gxQAAAN0AAAAPAAAAAAAAAAAAAAAAAJgCAABkcnMv&#10;ZG93bnJldi54bWxQSwUGAAAAAAQABAD1AAAAigMAAAAA&#10;" filled="f" strokeweight="2pt">
                  <v:textbox inset="0,0,0,0"/>
                </v:rect>
                <v:rect id="Rectangle 8922" o:spid="_x0000_s1154" style="position:absolute;left:3401;top:14114;width:851;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1VMQA&#10;AADdAAAADwAAAGRycy9kb3ducmV2LnhtbESPQWvCQBSE70L/w/KE3swmIhqiq0il0JsYPbS3R/aZ&#10;DWbfhuzWpP31rlDocZiZb5jNbrStuFPvG8cKsiQFQVw53XCt4HJ+n+UgfEDW2DomBT/kYbd9mWyw&#10;0G7gE93LUIsIYV+gAhNCV0jpK0MWfeI64uhdXW8xRNnXUvc4RLht5TxNl9Jiw3HBYEdvhqpb+W0V&#10;fJVDlXNm95nM2l9zIGOPnyelXqfjfg0i0Bj+w3/tD60gXy0W8HwTn4D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SdVTEAAAA3QAAAA8AAAAAAAAAAAAAAAAAmAIAAGRycy9k&#10;b3ducmV2LnhtbFBLBQYAAAAABAAEAPUAAACJAwAAAAA=&#10;" filled="f" strokeweight="2pt">
                  <v:textbox inset="0,0,0,0"/>
                </v:rect>
                <v:rect id="Rectangle 8923" o:spid="_x0000_s1155" style="position:absolute;left:1134;top:14114;width:368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7Qz8UA&#10;AADdAAAADwAAAGRycy9kb3ducmV2LnhtbESPQWvCQBSE70L/w/IK3nQTsTakboK0FLwVYw/t7ZF9&#10;zYZm34bsaqK/3i0UPA4z8w2zLSfbiTMNvnWsIF0mIIhrp1tuFHwe3xcZCB+QNXaOScGFPJTFw2yL&#10;uXYjH+hchUZECPscFZgQ+lxKXxuy6JeuJ47ejxsshiiHRuoBxwi3nVwlyUZabDkuGOzp1VD9W52s&#10;gu9qrDNO7S6VaXc1b2Tsx9dBqfnjtHsBEWgK9/B/e68VZM/rJ/h7E5+AL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tDPxQAAAN0AAAAPAAAAAAAAAAAAAAAAAJgCAABkcnMv&#10;ZG93bnJldi54bWxQSwUGAAAAAAQABAD1AAAAigMAAAAA&#10;" filled="f" strokeweight="2pt">
                  <v:textbox inset="0,0,0,0"/>
                </v:rect>
                <v:rect id="Rectangle 8924" o:spid="_x0000_s1156" style="position:absolute;left:1134;top:14954;width:368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HsUA&#10;AADdAAAADwAAAGRycy9kb3ducmV2LnhtbESPQYvCMBSE78L+h/AWvNlUEZVqlHVRKCjCdhcWb4/m&#10;2Rabl9JErf/eCILHYWa+YRarztTiSq2rLCsYRjEI4tzqigsFf7/bwQyE88gaa8uk4E4OVsuP3gIT&#10;bW/8Q9fMFyJA2CWooPS+SaR0eUkGXWQb4uCdbGvQB9kWUrd4C3BTy1EcT6TBisNCiQ19l5Sfs4tR&#10;kK3XtR4djtl+Nzxutuk5/cc4Var/2X3NQXjq/Dv8aqdawWw6nsDzTX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sexQAAAN0AAAAPAAAAAAAAAAAAAAAAAJgCAABkcnMv&#10;ZG93bnJldi54bWxQSwUGAAAAAAQABAD1AAAAigMAAAAA&#10;" filled="f" strokeweight=".25pt">
                  <v:textbox inset="0,0,0,0"/>
                </v:rect>
                <v:rect id="Rectangle 8925" o:spid="_x0000_s1157" style="position:absolute;left:1134;top:15514;width:368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ehcUA&#10;AADdAAAADwAAAGRycy9kb3ducmV2LnhtbESPQYvCMBSE74L/ITzBm6aKrFKNorJCQVmwCuLt0Tzb&#10;YvNSmqzWf78RFjwOM/MNs1i1phIPalxpWcFoGIEgzqwuOVdwPu0GMxDOI2usLJOCFzlYLbudBcba&#10;PvlIj9TnIkDYxaig8L6OpXRZQQbd0NbEwbvZxqAPssmlbvAZ4KaS4yj6kgZLDgsF1rQtKLunv0ZB&#10;utlUevxzTQ/70fV7l9yTC0aJUv1eu56D8NT6T/i/nWgFs+lkCu834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sF6FxQAAAN0AAAAPAAAAAAAAAAAAAAAAAJgCAABkcnMv&#10;ZG93bnJldi54bWxQSwUGAAAAAAQABAD1AAAAigMAAAAA&#10;" filled="f" strokeweight=".25pt">
                  <v:textbox inset="0,0,0,0"/>
                </v:rect>
                <v:rect id="Rectangle 8926" o:spid="_x0000_s1158" style="position:absolute;left:1134;top:16073;width:368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98MA&#10;AADdAAAADwAAAGRycy9kb3ducmV2LnhtbERPTWvCQBC9F/oflin01myUYkN0FS0NBJSCURBvQ3ZM&#10;gtnZkN3G9N+7B8Hj430vVqNpxUC9aywrmEQxCOLS6oYrBcdD9pGAcB5ZY2uZFPyTg9Xy9WWBqbY3&#10;3tNQ+EqEEHYpKqi971IpXVmTQRfZjjhwF9sb9AH2ldQ93kK4aeU0jmfSYMOhocaOvmsqr8WfUVBs&#10;Nq2e/p6L3XZy/snya37COFfq/W1cz0F4Gv1T/HDnWkHy9RnmhjfhCc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K98MAAADdAAAADwAAAAAAAAAAAAAAAACYAgAAZHJzL2Rv&#10;d25yZXYueG1sUEsFBgAAAAAEAAQA9QAAAIgDAAAAAA==&#10;" filled="f" strokeweight=".25pt">
                  <v:textbox inset="0,0,0,0"/>
                </v:rect>
                <v:rect id="Rectangle 8927" o:spid="_x0000_s1159" style="position:absolute;left:1184;top:14700;width:32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ckA&#10;AADdAAAADwAAAGRycy9kb3ducmV2LnhtbESPQWvCQBSE74X+h+UVvBTdKLWa1FVKS6koLRjF8yP7&#10;mo1m38bsVuO/7xYKPQ4z8w0zW3S2FmdqfeVYwXCQgCAunK64VLDbvvWnIHxA1lg7JgVX8rCY397M&#10;MNPuwhs656EUEcI+QwUmhCaT0heGLPqBa4ij9+VaiyHKtpS6xUuE21qOkuRRWqw4Lhhs6MVQccy/&#10;rYJ9fkzLj/f1OF2NX+/Xy9PBDD8PSvXuuucnEIG68B/+ay+1gunkIYXfN/EJ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5pHckAAADdAAAADwAAAAAAAAAAAAAAAACYAgAA&#10;ZHJzL2Rvd25yZXYueG1sUEsFBgAAAAAEAAQA9QAAAI4DAAAAAA==&#10;" filled="f" stroked="f" strokeweight=".25pt">
                  <v:textbox inset="0,0,0,0">
                    <w:txbxContent>
                      <w:p w:rsidR="009D310A" w:rsidRDefault="009D310A" w:rsidP="00960A46">
                        <w:proofErr w:type="gramStart"/>
                        <w:r>
                          <w:rPr>
                            <w:rFonts w:ascii="GOST type B" w:hAnsi="GOST type B"/>
                            <w:i/>
                            <w:sz w:val="22"/>
                          </w:rPr>
                          <w:t>Зм</w:t>
                        </w:r>
                        <w:r>
                          <w:rPr>
                            <w:i/>
                            <w:sz w:val="22"/>
                          </w:rPr>
                          <w:t>.</w:t>
                        </w:r>
                        <w:r>
                          <w:rPr>
                            <w:i/>
                            <w:sz w:val="16"/>
                          </w:rPr>
                          <w:t>ю.</w:t>
                        </w:r>
                        <w:proofErr w:type="gramEnd"/>
                      </w:p>
                    </w:txbxContent>
                  </v:textbox>
                </v:rect>
                <v:rect id="Rectangle 8928" o:spid="_x0000_s1160" style="position:absolute;left:1599;top:14694;width:4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1WXcUA&#10;AADdAAAADwAAAGRycy9kb3ducmV2LnhtbERPW2vCMBR+H+w/hDPwZWiqUC+dUcQxJoqDVfH50Jw1&#10;1eakazLt/r15GOzx47vPl52txZVaXzlWMBwkIIgLpysuFRwPb/0pCB+QNdaOScEveVguHh/mmGl3&#10;40+65qEUMYR9hgpMCE0mpS8MWfQD1xBH7su1FkOEbSl1i7cYbms5SpKxtFhxbDDY0NpQccl/rIJT&#10;fpmV+/ddOtumr8+7zffZDD/OSvWeutULiEBd+Bf/uTdawXSSxv3x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VZdxQAAAN0AAAAPAAAAAAAAAAAAAAAAAJgCAABkcnMv&#10;ZG93bnJldi54bWxQSwUGAAAAAAQABAD1AAAAigMAAAAA&#10;" filled="f" stroked="f" strokeweight=".25pt">
                  <v:textbox inset="0,0,0,0">
                    <w:txbxContent>
                      <w:p w:rsidR="009D310A" w:rsidRDefault="009D310A" w:rsidP="00960A46">
                        <w:proofErr w:type="gramStart"/>
                        <w:r>
                          <w:rPr>
                            <w:rFonts w:ascii="GOST type B" w:hAnsi="GOST type B"/>
                            <w:i/>
                            <w:sz w:val="22"/>
                          </w:rPr>
                          <w:t>Арк</w:t>
                        </w:r>
                        <w:r>
                          <w:rPr>
                            <w:sz w:val="22"/>
                          </w:rPr>
                          <w:t>.</w:t>
                        </w:r>
                        <w:proofErr w:type="gramEnd"/>
                      </w:p>
                    </w:txbxContent>
                  </v:textbox>
                </v:rect>
                <v:rect id="Rectangle 8929" o:spid="_x0000_s1161" style="position:absolute;left:2233;top:14700;width:10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HzxsgA&#10;AADdAAAADwAAAGRycy9kb3ducmV2LnhtbESPQWvCQBSE74X+h+UVehHdREir0VVKpVQqLRjF8yP7&#10;mo1m36bZrab/vlsQehxm5htmvuxtI87U+dqxgnSUgCAuna65UrDfvQwnIHxA1tg4JgU/5GG5uL2Z&#10;Y67dhbd0LkIlIoR9jgpMCG0upS8NWfQj1xJH79N1FkOUXSV1h5cIt40cJ8mDtFhzXDDY0rOh8lR8&#10;WwWH4jSt3l832fQtWw0266+jST+OSt3f9U8zEIH68B++ttdaweQxS+H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wfPGyAAAAN0AAAAPAAAAAAAAAAAAAAAAAJgCAABk&#10;cnMvZG93bnJldi54bWxQSwUGAAAAAAQABAD1AAAAjQMAAAAA&#10;" filled="f" stroked="f" strokeweight=".25pt">
                  <v:textbox inset="0,0,0,0">
                    <w:txbxContent>
                      <w:p w:rsidR="009D310A" w:rsidRDefault="009D310A" w:rsidP="00960A46">
                        <w:r>
                          <w:rPr>
                            <w:rFonts w:ascii="GOST type B" w:hAnsi="GOST type B"/>
                            <w:i/>
                            <w:sz w:val="22"/>
                          </w:rPr>
                          <w:t>№</w:t>
                        </w:r>
                        <w:r>
                          <w:rPr>
                            <w:i/>
                            <w:sz w:val="22"/>
                          </w:rPr>
                          <w:t xml:space="preserve"> </w:t>
                        </w:r>
                        <w:proofErr w:type="gramStart"/>
                        <w:r>
                          <w:rPr>
                            <w:rFonts w:ascii="GOST type B" w:hAnsi="GOST type B"/>
                            <w:i/>
                            <w:sz w:val="22"/>
                          </w:rPr>
                          <w:t>докум</w:t>
                        </w:r>
                        <w:proofErr w:type="gramEnd"/>
                        <w:r>
                          <w:rPr>
                            <w:sz w:val="22"/>
                          </w:rPr>
                          <w:t>.</w:t>
                        </w:r>
                      </w:p>
                    </w:txbxContent>
                  </v:textbox>
                </v:rect>
                <v:rect id="Rectangle 8930" o:spid="_x0000_s1162" style="position:absolute;left:3527;top:14720;width:661;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tscgA&#10;AADdAAAADwAAAGRycy9kb3ducmV2LnhtbESPQWvCQBSE7wX/w/KEXopuFNJq6ipiKZVKBaN4fmRf&#10;s9Hs2zS71fTfu4VCj8PMfMPMFp2txYVaXzlWMBomIIgLpysuFRz2r4MJCB+QNdaOScEPeVjMe3cz&#10;zLS78o4ueShFhLDPUIEJocmk9IUhi37oGuLofbrWYoiyLaVu8RrhtpbjJHmUFiuOCwYbWhkqzvm3&#10;VXDMz9Py422TTt/Tl4fN+utkRtuTUvf9bvkMIlAX/sN/7bVWMHlKx/D7Jj4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E22xyAAAAN0AAAAPAAAAAAAAAAAAAAAAAJgCAABk&#10;cnMvZG93bnJldi54bWxQSwUGAAAAAAQABAD1AAAAjQMAAAAA&#10;" filled="f" stroked="f" strokeweight=".25pt">
                  <v:textbox inset="0,0,0,0">
                    <w:txbxContent>
                      <w:p w:rsidR="009D310A" w:rsidRPr="002246AD" w:rsidRDefault="009D310A" w:rsidP="00960A46">
                        <w:pPr>
                          <w:rPr>
                            <w:rFonts w:ascii="GOST type B" w:hAnsi="GOST type B"/>
                            <w:i/>
                            <w:sz w:val="22"/>
                            <w:szCs w:val="22"/>
                            <w:lang w:val="uk-UA"/>
                          </w:rPr>
                        </w:pPr>
                        <w:r w:rsidRPr="002246AD">
                          <w:rPr>
                            <w:rFonts w:ascii="GOST type B" w:hAnsi="GOST type B"/>
                            <w:i/>
                            <w:sz w:val="22"/>
                            <w:szCs w:val="22"/>
                          </w:rPr>
                          <w:t>Пiдп</w:t>
                        </w:r>
                        <w:r w:rsidRPr="002246AD">
                          <w:rPr>
                            <w:rFonts w:ascii="GOST type B" w:hAnsi="GOST type B"/>
                            <w:i/>
                            <w:sz w:val="22"/>
                            <w:szCs w:val="22"/>
                            <w:lang w:val="uk-UA"/>
                          </w:rPr>
                          <w:t>ис</w:t>
                        </w:r>
                      </w:p>
                    </w:txbxContent>
                  </v:textbox>
                </v:rect>
                <v:rect id="Rectangle 8931" o:spid="_x0000_s1163" style="position:absolute;left:4264;top:14720;width:543;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KskA&#10;AADdAAAADwAAAGRycy9kb3ducmV2LnhtbESPQUvDQBSE7wX/w/IEL9JuaoltYzdFlGJpUTCK50f2&#10;mU2afRuzaxv/vSsIPQ4z8w2zWg+2FUfqfe1YwXSSgCAuna65UvD+thkvQPiArLF1TAp+yMM6vxit&#10;MNPuxK90LEIlIoR9hgpMCF0mpS8NWfQT1xFH79P1FkOUfSV1j6cIt628SZJbabHmuGCwowdD5aH4&#10;tgo+isOyen7ap8td+ni93341ZvrSKHV1OdzfgQg0hHP4v73VChbzdAZ/b+ITk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l/IKskAAADdAAAADwAAAAAAAAAAAAAAAACYAgAA&#10;ZHJzL2Rvd25yZXYueG1sUEsFBgAAAAAEAAQA9QAAAI4DAAAAAA==&#10;" filled="f" stroked="f" strokeweight=".25pt">
                  <v:textbox inset="0,0,0,0">
                    <w:txbxContent>
                      <w:p w:rsidR="009D310A" w:rsidRDefault="009D310A" w:rsidP="00960A46">
                        <w:pPr>
                          <w:rPr>
                            <w:i/>
                          </w:rPr>
                        </w:pPr>
                        <w:r>
                          <w:rPr>
                            <w:i/>
                          </w:rPr>
                          <w:t>Дата</w:t>
                        </w:r>
                      </w:p>
                    </w:txbxContent>
                  </v:textbox>
                </v:rect>
                <v:rect id="Rectangle 8932" o:spid="_x0000_s1164" style="position:absolute;left:1278;top:14968;width:893;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QXskA&#10;AADdAAAADwAAAGRycy9kb3ducmV2LnhtbESPQUvDQBSE7wX/w/IEL9JuKo1tYzdFlGJpUTCK50f2&#10;mU2afRuzaxv/vSsIPQ4z8w2zWg+2FUfqfe1YwXSSgCAuna65UvD+thkvQPiArLF1TAp+yMM6vxit&#10;MNPuxK90LEIlIoR9hgpMCF0mpS8NWfQT1xFH79P1FkOUfSV1j6cIt628SZJbabHmuGCwowdD5aH4&#10;tgo+isOyen7ap8td+ni93341ZvrSKHV1OdzfgQg0hHP4v73VChbzdAZ/b+ITk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bZQXskAAADdAAAADwAAAAAAAAAAAAAAAACYAgAA&#10;ZHJzL2Rvd25yZXYueG1sUEsFBgAAAAAEAAQA9QAAAI4DAAAAAA==&#10;" filled="f" stroked="f" strokeweight=".25pt">
                  <v:textbox inset="0,0,0,0">
                    <w:txbxContent>
                      <w:p w:rsidR="009D310A" w:rsidRDefault="009D310A" w:rsidP="00960A46">
                        <w:pPr>
                          <w:rPr>
                            <w:i/>
                            <w:sz w:val="22"/>
                          </w:rPr>
                        </w:pPr>
                        <w:proofErr w:type="gramStart"/>
                        <w:r>
                          <w:rPr>
                            <w:rFonts w:ascii="GOST type B" w:hAnsi="GOST type B"/>
                            <w:i/>
                            <w:sz w:val="22"/>
                          </w:rPr>
                          <w:t>Розроб</w:t>
                        </w:r>
                        <w:r>
                          <w:rPr>
                            <w:i/>
                            <w:sz w:val="22"/>
                          </w:rPr>
                          <w:t>.</w:t>
                        </w:r>
                        <w:proofErr w:type="gramEnd"/>
                      </w:p>
                    </w:txbxContent>
                  </v:textbox>
                </v:rect>
                <v:rect id="Rectangle 8933" o:spid="_x0000_s1165" style="position:absolute;left:1224;top:15234;width:923;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xcgA&#10;AADdAAAADwAAAGRycy9kb3ducmV2LnhtbESPQWvCQBSE7wX/w/KEXqRuLKRqdBWxlEqlQtPi+ZF9&#10;ZqPZtzG71fTfdwtCj8PMfMPMl52txYVaXzlWMBomIIgLpysuFXx9vjxMQPiArLF2TAp+yMNy0bub&#10;Y6bdlT/okodSRAj7DBWYEJpMSl8YsuiHriGO3sG1FkOUbSl1i9cIt7V8TJInabHiuGCwobWh4pR/&#10;WwX7/DQt31+36fQtfR5sN+ejGe2OSt33u9UMRKAu/Idv7Y1WMBmn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XFyAAAAN0AAAAPAAAAAAAAAAAAAAAAAJgCAABk&#10;cnMvZG93bnJldi54bWxQSwUGAAAAAAQABAD1AAAAjQMAAAAA&#10;" filled="f" stroked="f" strokeweight=".25pt">
                  <v:textbox inset="0,0,0,0">
                    <w:txbxContent>
                      <w:p w:rsidR="009D310A" w:rsidRDefault="009D310A" w:rsidP="00960A46">
                        <w:pPr>
                          <w:rPr>
                            <w:i/>
                          </w:rPr>
                        </w:pPr>
                        <w:proofErr w:type="gramStart"/>
                        <w:r>
                          <w:rPr>
                            <w:rFonts w:ascii="GOST type B" w:hAnsi="GOST type B"/>
                            <w:i/>
                            <w:sz w:val="22"/>
                          </w:rPr>
                          <w:t>Перевiр</w:t>
                        </w:r>
                        <w:r>
                          <w:rPr>
                            <w:i/>
                            <w:sz w:val="22"/>
                          </w:rPr>
                          <w:t>.</w:t>
                        </w:r>
                        <w:proofErr w:type="gramEnd"/>
                      </w:p>
                    </w:txbxContent>
                  </v:textbox>
                </v:rect>
                <v:rect id="Rectangle 8934" o:spid="_x0000_s1166" style="position:absolute;left:1190;top:15791;width:1078;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rssgA&#10;AADdAAAADwAAAGRycy9kb3ducmV2LnhtbESPQWvCQBSE7wX/w/IEL0U3CrGauooopVJpobH0/Mi+&#10;ZqPZtzG71fTfu4VCj8PMfMMsVp2txYVaXzlWMB4lIIgLpysuFXwcnoYzED4ga6wdk4If8rBa9u4W&#10;mGl35Xe65KEUEcI+QwUmhCaT0heGLPqRa4ij9+VaiyHKtpS6xWuE21pOkmQqLVYcFww2tDFUnPJv&#10;q+AzP83L1+d9On9Jt/f73floxm9HpQb9bv0IIlAX/sN/7Z1WMHtIp/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KGuyyAAAAN0AAAAPAAAAAAAAAAAAAAAAAJgCAABk&#10;cnMvZG93bnJldi54bWxQSwUGAAAAAAQABAD1AAAAjQMAAAAA&#10;" filled="f" stroked="f" strokeweight=".25pt">
                  <v:textbox inset="0,0,0,0">
                    <w:txbxContent>
                      <w:p w:rsidR="009D310A" w:rsidRDefault="009D310A" w:rsidP="00960A46">
                        <w:pPr>
                          <w:rPr>
                            <w:i/>
                            <w:sz w:val="22"/>
                          </w:rPr>
                        </w:pPr>
                        <w:r>
                          <w:rPr>
                            <w:rFonts w:ascii="GOST type B" w:hAnsi="GOST type B"/>
                            <w:i/>
                            <w:sz w:val="22"/>
                          </w:rPr>
                          <w:t>Н</w:t>
                        </w:r>
                        <w:r>
                          <w:rPr>
                            <w:i/>
                            <w:sz w:val="22"/>
                          </w:rPr>
                          <w:t xml:space="preserve">. </w:t>
                        </w:r>
                        <w:proofErr w:type="gramStart"/>
                        <w:r>
                          <w:rPr>
                            <w:rFonts w:ascii="GOST type B" w:hAnsi="GOST type B"/>
                            <w:i/>
                            <w:sz w:val="22"/>
                          </w:rPr>
                          <w:t>контр</w:t>
                        </w:r>
                        <w:proofErr w:type="gramEnd"/>
                        <w:r>
                          <w:rPr>
                            <w:i/>
                            <w:sz w:val="22"/>
                          </w:rPr>
                          <w:t>.</w:t>
                        </w:r>
                      </w:p>
                    </w:txbxContent>
                  </v:textbox>
                </v:rect>
                <v:rect id="Rectangle 8935" o:spid="_x0000_s1167" style="position:absolute;left:1268;top:16041;width:914;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OKcgA&#10;AADdAAAADwAAAGRycy9kb3ducmV2LnhtbESPQWvCQBSE7wX/w/IEL0U3CqmauooopVJpobH0/Mi+&#10;ZqPZtzG71fTfu4VCj8PMfMMsVp2txYVaXzlWMB4lIIgLpysuFXwcnoYzED4ga6wdk4If8rBa9u4W&#10;mGl35Xe65KEUEcI+QwUmhCaT0heGLPqRa4ij9+VaiyHKtpS6xWuE21pOkuRBWqw4LhhsaGOoOOXf&#10;VsFnfpqXr8/7dP6Sbu/3u/PRjN+OSg363foRRKAu/If/2jutYDZNp/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ZM4pyAAAAN0AAAAPAAAAAAAAAAAAAAAAAJgCAABk&#10;cnMvZG93bnJldi54bWxQSwUGAAAAAAQABAD1AAAAjQMAAAAA&#10;" filled="f" stroked="f" strokeweight=".25pt">
                  <v:textbox inset="0,0,0,0">
                    <w:txbxContent>
                      <w:p w:rsidR="009D310A" w:rsidRDefault="009D310A" w:rsidP="00960A46">
                        <w:pPr>
                          <w:rPr>
                            <w:rFonts w:ascii="GOST type B" w:hAnsi="GOST type B"/>
                            <w:i/>
                            <w:sz w:val="22"/>
                          </w:rPr>
                        </w:pPr>
                        <w:proofErr w:type="gramStart"/>
                        <w:r>
                          <w:rPr>
                            <w:rFonts w:ascii="GOST type B" w:hAnsi="GOST type B"/>
                            <w:i/>
                            <w:sz w:val="22"/>
                          </w:rPr>
                          <w:t>Затв.</w:t>
                        </w:r>
                        <w:proofErr w:type="gramEnd"/>
                      </w:p>
                    </w:txbxContent>
                  </v:textbox>
                </v:rect>
                <v:rect id="Rectangle 8936" o:spid="_x0000_s1168" style="position:absolute;left:2146;top:15005;width:1418;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aW8UA&#10;AADdAAAADwAAAGRycy9kb3ducmV2LnhtbERPW2vCMBR+H+w/hDPwZWiqUC+dUcQxJoqDVfH50Jw1&#10;1eakazLt/r15GOzx47vPl52txZVaXzlWMBwkIIgLpysuFRwPb/0pCB+QNdaOScEveVguHh/mmGl3&#10;40+65qEUMYR9hgpMCE0mpS8MWfQD1xBH7su1FkOEbSl1i7cYbms5SpKxtFhxbDDY0NpQccl/rIJT&#10;fpmV+/ddOtumr8+7zffZDD/OSvWeutULiEBd+Bf/uTdawXSSxrnx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1pbxQAAAN0AAAAPAAAAAAAAAAAAAAAAAJgCAABkcnMv&#10;ZG93bnJldi54bWxQSwUGAAAAAAQABAD1AAAAigMAAAAA&#10;" filled="f" stroked="f" strokeweight=".25pt">
                  <v:textbox inset="0,0,0,0">
                    <w:txbxContent>
                      <w:p w:rsidR="009D310A" w:rsidRPr="006734E1" w:rsidRDefault="009D310A" w:rsidP="00960A46">
                        <w:pPr>
                          <w:rPr>
                            <w:rFonts w:ascii="GOST type B" w:hAnsi="GOST type B"/>
                            <w:i/>
                            <w:sz w:val="22"/>
                            <w:lang w:val="ru-RU"/>
                          </w:rPr>
                        </w:pPr>
                        <w:r>
                          <w:rPr>
                            <w:rFonts w:ascii="GOST type B" w:hAnsi="GOST type B"/>
                            <w:i/>
                            <w:sz w:val="22"/>
                            <w:lang w:val="ru-RU"/>
                          </w:rPr>
                          <w:t>Куцовол В.В.</w:t>
                        </w:r>
                      </w:p>
                    </w:txbxContent>
                  </v:textbox>
                </v:rect>
                <v:rect id="Rectangle 8937" o:spid="_x0000_s1169" style="position:absolute;left:8845;top:14992;width:736;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wMgA&#10;AADdAAAADwAAAGRycy9kb3ducmV2LnhtbESPQWvCQBSE74X+h+UVehHdKKQ10VVKpVQqLRjF8yP7&#10;mo1m36bZrab/vlsQehxm5htmvuxtI87U+dqxgvEoAUFcOl1zpWC/exlOQfiArLFxTAp+yMNycXsz&#10;x1y7C2/pXIRKRAj7HBWYENpcSl8asuhHriWO3qfrLIYou0rqDi8Rbhs5SZIHabHmuGCwpWdD5an4&#10;tgoOxSmr3l83afaWrgab9dfRjD+OSt3f9U8zEIH68B++ttdawfQxz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AyAAAAN0AAAAPAAAAAAAAAAAAAAAAAJgCAABk&#10;cnMvZG93bnJldi54bWxQSwUGAAAAAAQABAD1AAAAjQMAAAAA&#10;" filled="f" stroked="f" strokeweight=".25pt">
                  <v:textbox inset="0,0,0,0">
                    <w:txbxContent>
                      <w:p w:rsidR="009D310A" w:rsidRDefault="009D310A" w:rsidP="00960A46">
                        <w:pPr>
                          <w:rPr>
                            <w:i/>
                          </w:rPr>
                        </w:pPr>
                        <w:proofErr w:type="gramStart"/>
                        <w:r>
                          <w:rPr>
                            <w:rFonts w:ascii="GOST type B" w:hAnsi="GOST type B"/>
                            <w:i/>
                            <w:sz w:val="22"/>
                          </w:rPr>
                          <w:t>Лiт</w:t>
                        </w:r>
                        <w:r>
                          <w:rPr>
                            <w:i/>
                            <w:sz w:val="22"/>
                          </w:rPr>
                          <w:t>.</w:t>
                        </w:r>
                        <w:proofErr w:type="gramEnd"/>
                      </w:p>
                    </w:txbxContent>
                  </v:textbox>
                </v:rect>
                <v:rect id="Rectangle 8938" o:spid="_x0000_s1170" style="position:absolute;left:9713;top:14953;width:684;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c4MUA&#10;AADdAAAADwAAAGRycy9kb3ducmV2LnhtbERPXWvCMBR9H/gfwh34MjR1oNNqFHGIMtnAKj5fmrum&#10;2tzUJmr375eHwR4P53u2aG0l7tT40rGCQT8BQZw7XXKh4HhY98YgfEDWWDkmBT/kYTHvPM0w1e7B&#10;e7pnoRAxhH2KCkwIdSqlzw1Z9H1XE0fu2zUWQ4RNIXWDjxhuK/maJCNpseTYYLCmlaH8kt2sglN2&#10;mRSfm91w8jF8f9ltr2cz+Dor1X1ul1MQgdrwL/5zb7WC8dso7o9v4hO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ZzgxQAAAN0AAAAPAAAAAAAAAAAAAAAAAJgCAABkcnMv&#10;ZG93bnJldi54bWxQSwUGAAAAAAQABAD1AAAAigMAAAAA&#10;" filled="f" stroked="f" strokeweight=".25pt">
                  <v:textbox inset="0,0,0,0">
                    <w:txbxContent>
                      <w:p w:rsidR="009D310A" w:rsidRDefault="009D310A" w:rsidP="00960A46">
                        <w:pPr>
                          <w:pStyle w:val="8"/>
                          <w:rPr>
                            <w:rFonts w:ascii="GOST type B" w:hAnsi="GOST type B"/>
                          </w:rPr>
                        </w:pPr>
                        <w:bookmarkStart w:id="27" w:name="_Toc280819601"/>
                        <w:r>
                          <w:rPr>
                            <w:rFonts w:ascii="GOST type B" w:hAnsi="GOST type B"/>
                          </w:rPr>
                          <w:t>Аркуш</w:t>
                        </w:r>
                        <w:bookmarkEnd w:id="27"/>
                      </w:p>
                    </w:txbxContent>
                  </v:textbox>
                </v:rect>
                <v:rect id="Rectangle 8939" o:spid="_x0000_s1171" style="position:absolute;left:10482;top:14954;width:113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CMUA&#10;AADdAAAADwAAAGRycy9kb3ducmV2LnhtbESPQWsCMRSE7wX/Q3hCbzWrUF22RhGhKIhg1d4fm9fd&#10;pZuXbZLVtL/eCAWPw8x8w8yX0bTiQs43lhWMRxkI4tLqhisF59P7Sw7CB2SNrWVS8EselovB0xwL&#10;ba/8QZdjqESCsC9QQR1CV0jpy5oM+pHtiJP3ZZ3BkKSrpHZ4TXDTykmWTaXBhtNCjR2tayq/j71R&#10;0O1f+83sZ+f+PvP+UOIu2jCJSj0P4+oNRKAYHuH/9lYryGfTMdzfpCc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gIxQAAAN0AAAAPAAAAAAAAAAAAAAAAAJgCAABkcnMv&#10;ZG93bnJldi54bWxQSwUGAAAAAAQABAD1AAAAigMAAAAA&#10;" strokeweight="2pt"/>
                <v:rect id="Rectangle 8940" o:spid="_x0000_s1172" style="position:absolute;left:9633;top:15233;width:84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2f8UA&#10;AADdAAAADwAAAGRycy9kb3ducmV2LnhtbESPX2vCMBTF3wW/Q7iCb5paUEtnlCGMDWSw+ef90ty1&#10;Zc1Nl6Sa7dMvg4GPh3PO73A2u2g6cSXnW8sKFvMMBHFldcu1gvPpaVaA8AFZY2eZFHyTh912PNpg&#10;qe2N3+l6DLVIEPYlKmhC6EspfdWQQT+3PXHyPqwzGJJ0tdQObwluOpln2UoabDktNNjTvqHq8zgY&#10;Bf3rcnhefx3cz6UY3io8RBvyqNR0Eh8fQASK4R7+b79oBcV6lcPfm/Q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PZ/xQAAAN0AAAAPAAAAAAAAAAAAAAAAAJgCAABkcnMv&#10;ZG93bnJldi54bWxQSwUGAAAAAAQABAD1AAAAigMAAAAA&#10;" strokeweight="2pt"/>
                <v:rect id="Rectangle 8941" o:spid="_x0000_s1173" style="position:absolute;left:1134;top:14673;width:368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SpMUA&#10;AADdAAAADwAAAGRycy9kb3ducmV2LnhtbESP3YrCMBSE74V9h3AW9k5Td8GfapS6IHglWn2AQ3Ns&#10;i81Jt4lt16c3guDlMDPfMMt1byrRUuNKywrGowgEcWZ1ybmC82k7nIFwHlljZZkU/JOD9epjsMRY&#10;246P1KY+FwHCLkYFhfd1LKXLCjLoRrYmDt7FNgZ9kE0udYNdgJtKfkfRRBosOSwUWNNvQdk1vRkF&#10;V9+3+yRP79v5eTPPDpuku/0lSn199skChKfev8Ov9k4rmE0nP/B8E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1KkxQAAAN0AAAAPAAAAAAAAAAAAAAAAAJgCAABkcnMv&#10;ZG93bnJldi54bWxQSwUGAAAAAAQABAD1AAAAigMAAAAA&#10;" filled="f" strokeweight="2pt"/>
                <v:line id="Line 8942" o:spid="_x0000_s1174" style="position:absolute;visibility:visible;mso-wrap-style:square" from="1530,14114" to="1530,1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BseMUAAADdAAAADwAAAGRycy9kb3ducmV2LnhtbESPzWrDMBCE74W8g9hAb7Xc0ibBjRKM&#10;waW3EseX3NbW+odYK2Opifv2VSCQ4zAz3zDb/WwGcaHJ9ZYVvEYxCOLa6p5bBeUxf9mAcB5Z42CZ&#10;FPyRg/1u8bTFRNsrH+hS+FYECLsEFXTej4mUru7IoIvsSBy8xk4GfZBTK/WE1wA3g3yL45U02HNY&#10;6HCkrKP6XPwaBedT+ZF//WT6OBSprtrcn6pGK/W8nNNPEJ5m/wjf299awWa9eof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BseMUAAADdAAAADwAAAAAAAAAA&#10;AAAAAAChAgAAZHJzL2Rvd25yZXYueG1sUEsFBgAAAAAEAAQA+QAAAJMDAAAAAA==&#10;" strokeweight="2pt"/>
                <v:rect id="Rectangle 8943" o:spid="_x0000_s1175" style="position:absolute;left:10635;top:14959;width:83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eMgA&#10;AADdAAAADwAAAGRycy9kb3ducmV2LnhtbESPQWvCQBSE7wX/w/IEL0U3CrGauooopVJpobH0/Mi+&#10;ZqPZtzG71fTfu4VCj8PMfMMsVp2txYVaXzlWMB4lIIgLpysuFXwcnoYzED4ga6wdk4If8rBa9u4W&#10;mGl35Xe65KEUEcI+QwUmhCaT0heGLPqRa4ij9+VaiyHKtpS6xWuE21pOkmQqLVYcFww2tDFUnPJv&#10;q+AzP83L1+d9On9Jt/f73floxm9HpQb9bv0IIlAX/sN/7Z1WMHuYpv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lj94yAAAAN0AAAAPAAAAAAAAAAAAAAAAAJgCAABk&#10;cnMvZG93bnJldi54bWxQSwUGAAAAAAQABAD1AAAAjQMAAAAA&#10;" filled="f" stroked="f" strokeweight=".25pt">
                  <v:textbox inset="0,0,0,0">
                    <w:txbxContent>
                      <w:p w:rsidR="009D310A" w:rsidRDefault="009D310A" w:rsidP="00960A46">
                        <w:pPr>
                          <w:pStyle w:val="8"/>
                          <w:rPr>
                            <w:rFonts w:ascii="GOST type B" w:hAnsi="GOST type B"/>
                          </w:rPr>
                        </w:pPr>
                        <w:bookmarkStart w:id="28" w:name="_Toc280819602"/>
                        <w:r>
                          <w:rPr>
                            <w:rFonts w:ascii="GOST type B" w:hAnsi="GOST type B"/>
                          </w:rPr>
                          <w:t>Аркуш</w:t>
                        </w:r>
                        <w:proofErr w:type="gramStart"/>
                        <w:r>
                          <w:rPr>
                            <w:rFonts w:ascii="GOST type B" w:hAnsi="GOST type B"/>
                          </w:rPr>
                          <w:t>i</w:t>
                        </w:r>
                        <w:proofErr w:type="gramEnd"/>
                        <w:r>
                          <w:rPr>
                            <w:rFonts w:ascii="GOST type B" w:hAnsi="GOST type B"/>
                          </w:rPr>
                          <w:t>в</w:t>
                        </w:r>
                        <w:bookmarkEnd w:id="28"/>
                      </w:p>
                    </w:txbxContent>
                  </v:textbox>
                </v:rect>
                <v:shape id="Text Box 8944" o:spid="_x0000_s1176" type="#_x0000_t202" style="position:absolute;left:5757;top:14237;width:4946;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Aq8cA&#10;AADdAAAADwAAAGRycy9kb3ducmV2LnhtbESPT2vCQBTE70K/w/IK3nTTglubZiNSEPVW//TQ2yP7&#10;mqTNvg3Z1UQ/fbcgeBxm5jdMthhsI87U+dqxhqdpAoK4cKbmUsPxsJrMQfiAbLBxTBou5GGRP4wy&#10;TI3reUfnfShFhLBPUUMVQptK6YuKLPqpa4mj9+06iyHKrpSmwz7CbSOfk0RJizXHhQpbeq+o+N2f&#10;rIbXn8+PbaOSmbleDkF9LYd+rXZajx+H5RuIQEO4h2/tjdEwf1EK/t/EJy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xAKvHAAAA3QAAAA8AAAAAAAAAAAAAAAAAmAIAAGRy&#10;cy9kb3ducmV2LnhtbFBLBQYAAAAABAAEAPUAAACMAwAAAAA=&#10;" filled="f" stroked="f">
                  <v:stroke endarrowwidth="narrow"/>
                  <v:textbox inset="0,0,0,0">
                    <w:txbxContent>
                      <w:p w:rsidR="009D310A" w:rsidRDefault="009D310A" w:rsidP="00960A46">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p w:rsidR="009D310A" w:rsidRPr="00960A46" w:rsidRDefault="009D310A" w:rsidP="00960A46"/>
                    </w:txbxContent>
                  </v:textbox>
                </v:shape>
                <v:shape id="Text Box 8945" o:spid="_x0000_s1177" type="#_x0000_t202" style="position:absolute;left:5097;top:15182;width:3579;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Kl7MUA&#10;AADdAAAADwAAAGRycy9kb3ducmV2LnhtbESPQWvCQBSE7wX/w/IEb3VXsWqjq4gi9NRibAveHtln&#10;Esy+DdnVxH/vFgoeh5n5hlmuO1uJGzW+dKxhNFQgiDNnSs41fB/3r3MQPiAbrByThjt5WK96L0tM&#10;jGv5QLc05CJC2CeooQihTqT0WUEW/dDVxNE7u8ZiiLLJpWmwjXBbybFSU2mx5LhQYE3bgrJLerUa&#10;fj7Pp9+J+sp39q1uXack23ep9aDfbRYgAnXhGf5vfxgN89l0Bn9v4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qXsxQAAAN0AAAAPAAAAAAAAAAAAAAAAAJgCAABkcnMv&#10;ZG93bnJldi54bWxQSwUGAAAAAAQABAD1AAAAigMAAAAA&#10;" filled="f" stroked="f">
                  <v:textbox>
                    <w:txbxContent>
                      <w:p w:rsidR="009D310A" w:rsidRDefault="009D310A" w:rsidP="00960A46">
                        <w:pPr>
                          <w:spacing w:line="192" w:lineRule="auto"/>
                          <w:jc w:val="center"/>
                          <w:rPr>
                            <w:rFonts w:ascii="GOST type B" w:hAnsi="GOST type B"/>
                            <w:i/>
                            <w:sz w:val="44"/>
                            <w:szCs w:val="44"/>
                            <w:lang w:val="uk-UA"/>
                          </w:rPr>
                        </w:pPr>
                        <w:r>
                          <w:rPr>
                            <w:rFonts w:ascii="GOST type B" w:hAnsi="GOST type B"/>
                            <w:i/>
                            <w:sz w:val="44"/>
                            <w:szCs w:val="44"/>
                            <w:lang w:val="uk-UA"/>
                          </w:rPr>
                          <w:t>Пояснювальна</w:t>
                        </w:r>
                      </w:p>
                      <w:p w:rsidR="009D310A" w:rsidRPr="008B4FEE" w:rsidRDefault="009D310A" w:rsidP="00960A46">
                        <w:pPr>
                          <w:spacing w:line="192" w:lineRule="auto"/>
                          <w:jc w:val="center"/>
                          <w:rPr>
                            <w:rFonts w:ascii="GOST type B" w:hAnsi="GOST type B"/>
                            <w:i/>
                            <w:sz w:val="44"/>
                            <w:szCs w:val="44"/>
                            <w:lang w:val="uk-UA"/>
                          </w:rPr>
                        </w:pPr>
                        <w:r>
                          <w:rPr>
                            <w:rFonts w:ascii="GOST type B" w:hAnsi="GOST type B"/>
                            <w:i/>
                            <w:sz w:val="44"/>
                            <w:szCs w:val="44"/>
                            <w:lang w:val="uk-UA"/>
                          </w:rPr>
                          <w:t>записка</w:t>
                        </w:r>
                      </w:p>
                    </w:txbxContent>
                  </v:textbox>
                </v:shape>
                <v:shape id="Text Box 8946" o:spid="_x0000_s1178" type="#_x0000_t202" style="position:absolute;left:8562;top:15609;width:2734;height: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xnsEA&#10;AADdAAAADwAAAGRycy9kb3ducmV2LnhtbERPy4rCMBTdC/5DuIK7MVEcH9UoogzMysEnuLs017bY&#10;3JQmYzt/P1kILg/nvVy3thRPqn3hWMNwoEAQp84UnGk4n74+ZiB8QDZYOiYNf+Rhvep2lpgY1/CB&#10;nseQiRjCPkENeQhVIqVPc7LoB64ijtzd1RZDhHUmTY1NDLelHCk1kRYLjg05VrTNKX0cf62Gy/5+&#10;u47VT7azn1XjWiXZzqXW/V67WYAI1Ia3+OX+Nhpm00mcG9/EJ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9MZ7BAAAA3QAAAA8AAAAAAAAAAAAAAAAAmAIAAGRycy9kb3du&#10;cmV2LnhtbFBLBQYAAAAABAAEAPUAAACGAwAAAAA=&#10;" filled="f" stroked="f">
                  <v:textbox>
                    <w:txbxContent>
                      <w:p w:rsidR="009D310A" w:rsidRPr="00960A46" w:rsidRDefault="009D310A" w:rsidP="00960A46">
                        <w:pPr>
                          <w:pStyle w:val="8"/>
                          <w:rPr>
                            <w:rFonts w:ascii="GOST type B" w:hAnsi="GOST type B"/>
                          </w:rPr>
                        </w:pPr>
                        <w:bookmarkStart w:id="29" w:name="_Toc280819603"/>
                        <w:r w:rsidRPr="00960A46">
                          <w:rPr>
                            <w:rFonts w:ascii="GOST type B" w:hAnsi="GOST type B"/>
                          </w:rPr>
                          <w:t xml:space="preserve">НТУУ </w:t>
                        </w:r>
                        <w:r>
                          <w:rPr>
                            <w:rFonts w:ascii="GOST type A" w:hAnsi="GOST type A"/>
                            <w:lang w:val="en-US"/>
                          </w:rPr>
                          <w:t>''</w:t>
                        </w:r>
                        <w:r>
                          <w:rPr>
                            <w:rFonts w:ascii="GOST type B" w:hAnsi="GOST type B"/>
                          </w:rPr>
                          <w:t>КПІ</w:t>
                        </w:r>
                        <w:r>
                          <w:rPr>
                            <w:rFonts w:ascii="GOST type A" w:hAnsi="GOST type A"/>
                            <w:lang w:val="en-US"/>
                          </w:rPr>
                          <w:t>''</w:t>
                        </w:r>
                        <w:r w:rsidRPr="00960A46">
                          <w:rPr>
                            <w:rFonts w:ascii="GOST type B" w:hAnsi="GOST type B"/>
                          </w:rPr>
                          <w:t xml:space="preserve"> ФІОТ</w:t>
                        </w:r>
                        <w:bookmarkEnd w:id="29"/>
                      </w:p>
                      <w:p w:rsidR="009D310A" w:rsidRPr="00960A46" w:rsidRDefault="009D310A" w:rsidP="00960A46">
                        <w:pPr>
                          <w:jc w:val="center"/>
                          <w:rPr>
                            <w:rFonts w:ascii="GOST type B" w:hAnsi="GOST type B"/>
                            <w:i/>
                            <w:sz w:val="24"/>
                            <w:szCs w:val="24"/>
                          </w:rPr>
                        </w:pPr>
                        <w:r w:rsidRPr="00960A46">
                          <w:rPr>
                            <w:rFonts w:ascii="GOST type B" w:hAnsi="GOST type B"/>
                            <w:i/>
                            <w:sz w:val="24"/>
                            <w:szCs w:val="24"/>
                            <w:lang w:val="uk-UA"/>
                          </w:rPr>
                          <w:t>Група ІО-</w:t>
                        </w:r>
                        <w:r>
                          <w:rPr>
                            <w:rFonts w:ascii="GOST type B" w:hAnsi="GOST type B"/>
                            <w:i/>
                            <w:sz w:val="24"/>
                            <w:szCs w:val="24"/>
                          </w:rPr>
                          <w:t>82</w:t>
                        </w:r>
                      </w:p>
                    </w:txbxContent>
                  </v:textbox>
                </v:shape>
                <v:shape id="Text Box 8947" o:spid="_x0000_s1179" type="#_x0000_t202" style="position:absolute;left:9661;top:15211;width:347;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DjS8UA&#10;AADdAAAADwAAAGRycy9kb3ducmV2LnhtbESPzWrDMBCE74W+g9hCb42cHNLEjRLa0EIPJRDH0Oti&#10;bSwTa2Uk1T9vXwUCOQ4z8w2z2Y22FT350DhWMJ9lIIgrpxuuFZSnr5cViBCRNbaOScFEAXbbx4cN&#10;5toNfKS+iLVIEA45KjAxdrmUoTJkMcxcR5y8s/MWY5K+ltrjkOC2lYssW0qLDacFgx3tDVWX4s8q&#10;sD/Z7/HwOTflVPYYp9OH52FU6vlpfH8DEWmM9/Ct/a0VrF6Xa7i+SU9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ONLxQAAAN0AAAAPAAAAAAAAAAAAAAAAAJgCAABkcnMv&#10;ZG93bnJldi54bWxQSwUGAAAAAAQABAD1AAAAigMAAAAA&#10;" filled="f" stroked="f" strokeweight="1.5pt">
                  <v:textbox>
                    <w:txbxContent>
                      <w:p w:rsidR="009D310A" w:rsidRDefault="009D310A" w:rsidP="00960A46">
                        <w:r w:rsidRPr="00C674CC">
                          <w:rPr>
                            <w:i/>
                            <w:lang w:val="uk-UA"/>
                          </w:rPr>
                          <w:t>1</w:t>
                        </w:r>
                        <w:r>
                          <w:rPr>
                            <w:rFonts w:ascii="PTCA" w:hAnsi="PTCA" w:cs="PTCA"/>
                            <w:b/>
                            <w:vertAlign w:val="subscript"/>
                          </w:rPr>
                          <w:t>2</w:t>
                        </w:r>
                      </w:p>
                      <w:p w:rsidR="009D310A" w:rsidRDefault="009D310A" w:rsidP="00960A46">
                        <w:pPr>
                          <w:rPr>
                            <w:i/>
                            <w:lang w:val="ru-RU"/>
                          </w:rPr>
                        </w:pPr>
                        <w:r>
                          <w:rPr>
                            <w:rFonts w:ascii="GOST type B" w:hAnsi="GOST type B"/>
                            <w:i/>
                            <w:lang w:val="ru-RU"/>
                          </w:rPr>
                          <w:t>1</w:t>
                        </w:r>
                        <w:r>
                          <w:rPr>
                            <w:i/>
                            <w:lang w:val="ru-RU"/>
                          </w:rPr>
                          <w:t xml:space="preserve">                 </w:t>
                        </w:r>
                      </w:p>
                    </w:txbxContent>
                  </v:textbox>
                </v:shape>
                <v:rect id="Rectangle 8948" o:spid="_x0000_s1180" style="position:absolute;left:2098;top:15239;width:141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KPcUA&#10;AADdAAAADwAAAGRycy9kb3ducmV2LnhtbERPXWvCMBR9H/gfwh34MjR14NRqFHGIMtnAKj5fmrum&#10;2tzUJmr375eHwR4P53u2aG0l7tT40rGCQT8BQZw7XXKh4HhY98YgfEDWWDkmBT/kYTHvPM0w1e7B&#10;e7pnoRAxhH2KCkwIdSqlzw1Z9H1XE0fu2zUWQ4RNIXWDjxhuK/maJG/SYsmxwWBNK0P5JbtZBafs&#10;Mik+N7vh5GP4/rLbXs9m8HVWqvvcLqcgArXhX/zn3moF49Eo7o9v4hO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Ao9xQAAAN0AAAAPAAAAAAAAAAAAAAAAAJgCAABkcnMv&#10;ZG93bnJldi54bWxQSwUGAAAAAAQABAD1AAAAigMAAAAA&#10;" filled="f" stroked="f" strokeweight=".25pt">
                  <v:textbox inset="0,0,0,0">
                    <w:txbxContent>
                      <w:p w:rsidR="009D310A" w:rsidRDefault="009D310A" w:rsidP="00960A46">
                        <w:pPr>
                          <w:rPr>
                            <w:rFonts w:ascii="GOST type B" w:hAnsi="GOST type B"/>
                            <w:i/>
                            <w:sz w:val="22"/>
                            <w:lang w:val="ru-RU"/>
                          </w:rPr>
                        </w:pPr>
                        <w:r>
                          <w:rPr>
                            <w:rFonts w:ascii="GOST type B" w:hAnsi="GOST type B"/>
                            <w:i/>
                            <w:sz w:val="22"/>
                            <w:lang w:val="ru-RU"/>
                          </w:rPr>
                          <w:t>Ткаченко В.В.</w:t>
                        </w:r>
                      </w:p>
                    </w:txbxContent>
                  </v:textbox>
                </v:rect>
                <v:rect id="Rectangle 8949" o:spid="_x0000_s1181" style="position:absolute;left:2108;top:16090;width:1419;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vpsgA&#10;AADdAAAADwAAAGRycy9kb3ducmV2LnhtbESPQWvCQBSE7wX/w/IEL0U3EayauooopVJpobH0/Mi+&#10;ZqPZtzG71fTfu4VCj8PMfMMsVp2txYVaXzlWkI4SEMSF0xWXCj4OT8MZCB+QNdaOScEPeVgte3cL&#10;zLS78jtd8lCKCGGfoQITQpNJ6QtDFv3INcTR+3KtxRBlW0rd4jXCbS3HSfIgLVYcFww2tDFUnPJv&#10;q+AzP83L1+f9ZP4y2d7vd+ejSd+OSg363foRRKAu/If/2jutYDadpvD7Jj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K+myAAAAN0AAAAPAAAAAAAAAAAAAAAAAJgCAABk&#10;cnMvZG93bnJldi54bWxQSwUGAAAAAAQABAD1AAAAjQMAAAAA&#10;" filled="f" stroked="f" strokeweight=".25pt">
                  <v:textbox inset="0,0,0,0">
                    <w:txbxContent>
                      <w:p w:rsidR="009D310A" w:rsidRPr="00960A46" w:rsidRDefault="009D310A" w:rsidP="00960A46"/>
                    </w:txbxContent>
                  </v:textbox>
                </v:rect>
                <v:shape id="Text Box 8950" o:spid="_x0000_s1182" type="#_x0000_t202" style="position:absolute;left:10698;top:15211;width:542;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3n58QA&#10;AADdAAAADwAAAGRycy9kb3ducmV2LnhtbESPT2sCMRTE70K/Q3gFb5rVg8rWKG2p4EEK6oLXx+Z1&#10;s3TzsiTp/vn2piB4HGbmN8x2P9hGdORD7VjBYp6BIC6drrlSUFwPsw2IEJE1No5JwUgB9ruXyRZz&#10;7Xo+U3eJlUgQDjkqMDG2uZShNGQxzF1LnLwf5y3GJH0ltcc+wW0jl1m2khZrTgsGW/o0VP5e/qwC&#10;e8pu5++vhSnGosM4Xj8894NS09fh/Q1EpCE+w4/2USvYrNdL+H+Tn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5+fEAAAA3QAAAA8AAAAAAAAAAAAAAAAAmAIAAGRycy9k&#10;b3ducmV2LnhtbFBLBQYAAAAABAAEAPUAAACJAwAAAAA=&#10;" filled="f" stroked="f" strokeweight="1.5pt">
                  <v:textbox>
                    <w:txbxContent>
                      <w:p w:rsidR="009D310A" w:rsidRDefault="009D310A" w:rsidP="00960A46">
                        <w:pPr>
                          <w:rPr>
                            <w:i/>
                            <w:lang w:val="ru-RU"/>
                          </w:rPr>
                        </w:pPr>
                        <w:r>
                          <w:rPr>
                            <w:i/>
                          </w:rPr>
                          <w:t>3</w:t>
                        </w:r>
                        <w:r w:rsidR="00702DEA">
                          <w:rPr>
                            <w:i/>
                            <w:lang w:val="uk-UA"/>
                          </w:rPr>
                          <w:t>8</w:t>
                        </w:r>
                        <w:r>
                          <w:rPr>
                            <w:i/>
                            <w:lang w:val="ru-RU"/>
                          </w:rPr>
                          <w:t xml:space="preserve">                 </w:t>
                        </w:r>
                      </w:p>
                    </w:txbxContent>
                  </v:textbox>
                </v:shape>
              </v:group>
            </w:pict>
          </mc:Fallback>
        </mc:AlternateContent>
      </w:r>
      <w:r w:rsidR="00E43280" w:rsidRPr="00965D1A">
        <w:rPr>
          <w:rFonts w:ascii="GOST type A" w:hAnsi="GOST type A"/>
          <w:bCs/>
          <w:i/>
          <w:sz w:val="36"/>
          <w:szCs w:val="36"/>
          <w:lang w:val="uk-UA"/>
        </w:rPr>
        <w:t>Зміст</w:t>
      </w:r>
    </w:p>
    <w:p w:rsidR="00BF24EA" w:rsidRDefault="00BF24EA" w:rsidP="00FC02D1">
      <w:pPr>
        <w:ind w:left="284" w:right="283" w:firstLine="567"/>
        <w:rPr>
          <w:rFonts w:ascii="GOST type A" w:hAnsi="GOST type A"/>
          <w:bCs/>
          <w:i/>
          <w:lang w:val="uk-UA"/>
        </w:rPr>
      </w:pP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Вступ</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ru-RU"/>
        </w:rPr>
        <w:t>…………….</w:t>
      </w:r>
      <w:r w:rsidRPr="000B4974">
        <w:rPr>
          <w:rFonts w:ascii="GOST type A" w:hAnsi="GOST type A"/>
          <w:bCs/>
          <w:i/>
          <w:lang w:val="uk-UA"/>
        </w:rPr>
        <w:t>2</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1 Огляд існуючих рішень</w:t>
      </w:r>
      <w:r w:rsidRPr="000B4974">
        <w:rPr>
          <w:rFonts w:ascii="GOST type A" w:hAnsi="GOST type A"/>
          <w:bCs/>
          <w:i/>
          <w:lang w:val="ru-RU"/>
        </w:rPr>
        <w:t>…………………………………………………………………………………………………………………………………</w:t>
      </w:r>
      <w:r w:rsidRPr="000B4974">
        <w:rPr>
          <w:rFonts w:ascii="GOST type A" w:hAnsi="GOST type A"/>
          <w:bCs/>
          <w:i/>
          <w:lang w:val="uk-UA"/>
        </w:rPr>
        <w:t>2</w:t>
      </w:r>
    </w:p>
    <w:p w:rsidR="006C0443" w:rsidRPr="000B4974" w:rsidRDefault="006C0443" w:rsidP="006C0443">
      <w:pPr>
        <w:pStyle w:val="a5"/>
        <w:spacing w:line="360" w:lineRule="auto"/>
        <w:ind w:left="142" w:right="-1"/>
        <w:rPr>
          <w:rFonts w:ascii="GOST type A" w:hAnsi="GOST type A"/>
          <w:bCs/>
          <w:i/>
          <w:lang w:val="ru-RU"/>
        </w:rPr>
      </w:pPr>
      <w:r w:rsidRPr="000B4974">
        <w:rPr>
          <w:rFonts w:ascii="GOST type A" w:hAnsi="GOST type A"/>
          <w:bCs/>
          <w:i/>
          <w:lang w:val="uk-UA"/>
        </w:rPr>
        <w:tab/>
      </w:r>
      <w:r w:rsidRPr="000B4974">
        <w:rPr>
          <w:rFonts w:ascii="GOST type A" w:hAnsi="GOST type A"/>
          <w:bCs/>
          <w:i/>
          <w:lang w:val="ru-RU"/>
        </w:rPr>
        <w:t>1</w:t>
      </w:r>
      <w:r w:rsidRPr="000B4974">
        <w:rPr>
          <w:rFonts w:ascii="GOST type A" w:hAnsi="GOST type A"/>
          <w:bCs/>
          <w:i/>
          <w:lang w:val="uk-UA"/>
        </w:rPr>
        <w:t>.1 Мікроконтролери: короткий огляд</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ru-RU"/>
        </w:rPr>
        <w:t>2</w:t>
      </w:r>
    </w:p>
    <w:p w:rsidR="006C0443" w:rsidRPr="000B4974" w:rsidRDefault="006C0443" w:rsidP="006C0443">
      <w:pPr>
        <w:pStyle w:val="a5"/>
        <w:spacing w:line="360" w:lineRule="auto"/>
        <w:ind w:left="142" w:right="-1"/>
        <w:rPr>
          <w:rFonts w:ascii="GOST type A" w:hAnsi="GOST type A"/>
          <w:bCs/>
          <w:i/>
          <w:lang w:val="uk-UA"/>
        </w:rPr>
      </w:pPr>
      <w:r>
        <w:rPr>
          <w:rFonts w:ascii="GOST type A" w:hAnsi="GOST type A"/>
          <w:bCs/>
          <w:i/>
          <w:lang w:val="uk-UA"/>
        </w:rPr>
        <w:t xml:space="preserve">  </w:t>
      </w:r>
      <w:r w:rsidRPr="000B4974">
        <w:rPr>
          <w:rFonts w:ascii="GOST type A" w:hAnsi="GOST type A"/>
          <w:bCs/>
          <w:i/>
          <w:lang w:val="ru-RU"/>
        </w:rPr>
        <w:t>1</w:t>
      </w:r>
      <w:r w:rsidRPr="000B4974">
        <w:rPr>
          <w:rFonts w:ascii="GOST type A" w:hAnsi="GOST type A"/>
          <w:bCs/>
          <w:i/>
          <w:lang w:val="uk-UA"/>
        </w:rPr>
        <w:t xml:space="preserve">.2 Порівняльна характеристика </w:t>
      </w:r>
      <w:proofErr w:type="gramStart"/>
      <w:r w:rsidRPr="000B4974">
        <w:rPr>
          <w:rFonts w:ascii="GOST type A" w:hAnsi="GOST type A"/>
          <w:bCs/>
          <w:i/>
          <w:lang w:val="uk-UA"/>
        </w:rPr>
        <w:t>м</w:t>
      </w:r>
      <w:proofErr w:type="gramEnd"/>
      <w:r w:rsidRPr="000B4974">
        <w:rPr>
          <w:rFonts w:ascii="GOST type A" w:hAnsi="GOST type A"/>
          <w:bCs/>
          <w:i/>
          <w:lang w:val="uk-UA"/>
        </w:rPr>
        <w:t xml:space="preserve">ікроконтролерів  </w:t>
      </w:r>
      <w:r w:rsidRPr="000B4974">
        <w:rPr>
          <w:rFonts w:ascii="GOST type A" w:hAnsi="GOST type A"/>
          <w:bCs/>
          <w:i/>
          <w:lang w:val="ru-RU"/>
        </w:rPr>
        <w:t>…………………………………………………………………</w:t>
      </w:r>
      <w:r w:rsidRPr="000B4974">
        <w:rPr>
          <w:rFonts w:ascii="GOST type A" w:hAnsi="GOST type A"/>
          <w:bCs/>
          <w:i/>
          <w:lang w:val="uk-UA"/>
        </w:rPr>
        <w:t>2</w:t>
      </w:r>
    </w:p>
    <w:p w:rsidR="006C0443" w:rsidRPr="000B4974" w:rsidRDefault="006C0443" w:rsidP="006C0443">
      <w:pPr>
        <w:pStyle w:val="a5"/>
        <w:spacing w:line="360" w:lineRule="auto"/>
        <w:ind w:left="142" w:right="-1"/>
        <w:rPr>
          <w:rFonts w:ascii="GOST type A" w:hAnsi="GOST type A"/>
          <w:bCs/>
          <w:i/>
          <w:lang w:val="ru-RU"/>
        </w:rPr>
      </w:pPr>
      <w:r w:rsidRPr="000B4974">
        <w:rPr>
          <w:rFonts w:ascii="GOST type A" w:hAnsi="GOST type A"/>
          <w:bCs/>
          <w:i/>
          <w:lang w:val="uk-UA"/>
        </w:rPr>
        <w:t xml:space="preserve">  </w:t>
      </w:r>
      <w:r w:rsidRPr="000B4974">
        <w:rPr>
          <w:rFonts w:ascii="GOST type A" w:hAnsi="GOST type A"/>
          <w:bCs/>
          <w:i/>
          <w:lang w:val="ru-RU"/>
        </w:rPr>
        <w:t>1</w:t>
      </w:r>
      <w:r w:rsidRPr="000B4974">
        <w:rPr>
          <w:rFonts w:ascii="GOST type A" w:hAnsi="GOST type A"/>
          <w:bCs/>
          <w:i/>
          <w:lang w:val="uk-UA"/>
        </w:rPr>
        <w:t>.3 Особливості мікроконтролерів сімейства ATmega</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ru-RU"/>
        </w:rPr>
        <w:t>………………………….</w:t>
      </w:r>
      <w:r>
        <w:rPr>
          <w:rFonts w:ascii="GOST type A" w:hAnsi="GOST type A"/>
          <w:bCs/>
          <w:i/>
          <w:lang w:val="ru-RU"/>
        </w:rPr>
        <w:t>6</w:t>
      </w:r>
    </w:p>
    <w:p w:rsidR="006C0443" w:rsidRPr="000B4974" w:rsidRDefault="006C0443" w:rsidP="006C0443">
      <w:pPr>
        <w:pStyle w:val="a5"/>
        <w:spacing w:line="360" w:lineRule="auto"/>
        <w:ind w:left="142" w:right="-1"/>
        <w:rPr>
          <w:rFonts w:ascii="GOST type A" w:hAnsi="GOST type A"/>
          <w:bCs/>
          <w:i/>
          <w:lang w:val="ru-RU"/>
        </w:rPr>
      </w:pPr>
      <w:r w:rsidRPr="000B4974">
        <w:rPr>
          <w:rFonts w:ascii="GOST type A" w:hAnsi="GOST type A"/>
          <w:bCs/>
          <w:i/>
          <w:lang w:val="uk-UA"/>
        </w:rPr>
        <w:t>2 Архітектура мікропроцесорної системи</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ru-RU"/>
        </w:rPr>
        <w:t>…………</w:t>
      </w:r>
      <w:r>
        <w:rPr>
          <w:rFonts w:ascii="GOST type A" w:hAnsi="GOST type A"/>
          <w:bCs/>
          <w:i/>
          <w:lang w:val="ru-RU"/>
        </w:rPr>
        <w:t>6</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ab/>
      </w:r>
      <w:r w:rsidRPr="009404E4">
        <w:rPr>
          <w:rFonts w:ascii="GOST type A" w:hAnsi="GOST type A"/>
          <w:bCs/>
          <w:i/>
          <w:lang w:val="uk-UA"/>
        </w:rPr>
        <w:t>2</w:t>
      </w:r>
      <w:r w:rsidRPr="000B4974">
        <w:rPr>
          <w:rFonts w:ascii="GOST type A" w:hAnsi="GOST type A"/>
          <w:bCs/>
          <w:i/>
          <w:lang w:val="uk-UA"/>
        </w:rPr>
        <w:t>.1 Вступ</w:t>
      </w:r>
      <w:r w:rsidRPr="009404E4">
        <w:rPr>
          <w:rFonts w:ascii="GOST type A" w:hAnsi="GOST type A"/>
          <w:bCs/>
          <w:i/>
          <w:lang w:val="uk-UA"/>
        </w:rPr>
        <w:t>…………………………………………………………………………………………………………………………………………………..……….6</w:t>
      </w:r>
      <w:r w:rsidRPr="000B4974">
        <w:rPr>
          <w:rFonts w:ascii="GOST type A" w:hAnsi="GOST type A"/>
          <w:bCs/>
          <w:i/>
          <w:lang w:val="uk-UA"/>
        </w:rPr>
        <w:t xml:space="preserve"> </w:t>
      </w:r>
      <w:r w:rsidRPr="000B4974">
        <w:rPr>
          <w:rFonts w:ascii="GOST type A" w:hAnsi="GOST type A"/>
          <w:bCs/>
          <w:i/>
          <w:lang w:val="uk-UA"/>
        </w:rPr>
        <w:tab/>
      </w:r>
    </w:p>
    <w:p w:rsidR="006C0443" w:rsidRPr="00F06D26" w:rsidRDefault="006C0443" w:rsidP="006C0443">
      <w:pPr>
        <w:pStyle w:val="a5"/>
        <w:spacing w:line="360" w:lineRule="auto"/>
        <w:ind w:left="142" w:right="-1" w:firstLine="218"/>
        <w:rPr>
          <w:rFonts w:ascii="GOST type A" w:hAnsi="GOST type A"/>
          <w:bCs/>
          <w:i/>
          <w:lang w:val="uk-UA"/>
        </w:rPr>
      </w:pPr>
      <w:r w:rsidRPr="00F06D26">
        <w:rPr>
          <w:rFonts w:ascii="GOST type A" w:hAnsi="GOST type A"/>
          <w:bCs/>
          <w:i/>
          <w:lang w:val="uk-UA"/>
        </w:rPr>
        <w:t>2</w:t>
      </w:r>
      <w:r w:rsidRPr="000B4974">
        <w:rPr>
          <w:rFonts w:ascii="GOST type A" w:hAnsi="GOST type A"/>
          <w:bCs/>
          <w:i/>
          <w:lang w:val="uk-UA"/>
        </w:rPr>
        <w:t xml:space="preserve">.2 </w:t>
      </w:r>
      <w:r w:rsidRPr="009404E4">
        <w:rPr>
          <w:rFonts w:ascii="GOST type A" w:hAnsi="GOST type A"/>
          <w:bCs/>
          <w:i/>
          <w:szCs w:val="28"/>
          <w:lang w:val="uk-UA"/>
        </w:rPr>
        <w:t xml:space="preserve">Опис мікроконтролера </w:t>
      </w:r>
      <w:r w:rsidRPr="009404E4">
        <w:rPr>
          <w:rFonts w:ascii="GOST type A" w:hAnsi="GOST type A"/>
          <w:bCs/>
          <w:i/>
          <w:szCs w:val="28"/>
        </w:rPr>
        <w:t>K</w:t>
      </w:r>
      <w:r w:rsidRPr="009404E4">
        <w:rPr>
          <w:rFonts w:ascii="GOST type A" w:hAnsi="GOST type A"/>
          <w:bCs/>
          <w:i/>
          <w:szCs w:val="28"/>
          <w:lang w:val="uk-UA"/>
        </w:rPr>
        <w:t>Р1816</w:t>
      </w:r>
      <w:r w:rsidRPr="009404E4">
        <w:rPr>
          <w:rFonts w:ascii="GOST type A" w:hAnsi="GOST type A"/>
          <w:bCs/>
          <w:i/>
          <w:szCs w:val="28"/>
        </w:rPr>
        <w:t>BE</w:t>
      </w:r>
      <w:r w:rsidRPr="009404E4">
        <w:rPr>
          <w:rFonts w:ascii="GOST type A" w:hAnsi="GOST type A"/>
          <w:bCs/>
          <w:i/>
          <w:szCs w:val="28"/>
          <w:lang w:val="uk-UA"/>
        </w:rPr>
        <w:t>51</w:t>
      </w:r>
      <w:r w:rsidRPr="00F06D26">
        <w:rPr>
          <w:rFonts w:ascii="GOST type A" w:hAnsi="GOST type A"/>
          <w:bCs/>
          <w:i/>
          <w:lang w:val="uk-UA"/>
        </w:rPr>
        <w:t>…………………………………………………………………………………………..……</w:t>
      </w:r>
      <w:r>
        <w:rPr>
          <w:rFonts w:ascii="GOST type A" w:hAnsi="GOST type A"/>
          <w:bCs/>
          <w:i/>
          <w:lang w:val="uk-UA"/>
        </w:rPr>
        <w:t>7</w:t>
      </w:r>
    </w:p>
    <w:p w:rsidR="006C0443" w:rsidRPr="00F06D26" w:rsidRDefault="006C0443" w:rsidP="006C0443">
      <w:pPr>
        <w:pStyle w:val="a5"/>
        <w:spacing w:line="360" w:lineRule="auto"/>
        <w:ind w:left="142" w:right="-1" w:firstLine="218"/>
        <w:rPr>
          <w:rFonts w:ascii="GOST type A" w:hAnsi="GOST type A"/>
          <w:bCs/>
          <w:i/>
          <w:lang w:val="uk-UA"/>
        </w:rPr>
      </w:pPr>
      <w:r w:rsidRPr="00F06D26">
        <w:rPr>
          <w:rFonts w:ascii="GOST type A" w:hAnsi="GOST type A"/>
          <w:bCs/>
          <w:i/>
          <w:lang w:val="uk-UA"/>
        </w:rPr>
        <w:t>2</w:t>
      </w:r>
      <w:r w:rsidRPr="000B4974">
        <w:rPr>
          <w:rFonts w:ascii="GOST type A" w:hAnsi="GOST type A"/>
          <w:bCs/>
          <w:i/>
          <w:lang w:val="uk-UA"/>
        </w:rPr>
        <w:t xml:space="preserve">.3 </w:t>
      </w:r>
      <w:r w:rsidRPr="009404E4">
        <w:rPr>
          <w:rFonts w:ascii="GOST type A" w:hAnsi="GOST type A" w:cstheme="majorBidi"/>
          <w:bCs/>
          <w:i/>
          <w:iCs/>
          <w:szCs w:val="28"/>
          <w:lang w:val="uk-UA"/>
        </w:rPr>
        <w:t>Система команд мікроконтролера КР1816ВЕ51</w:t>
      </w:r>
      <w:r w:rsidRPr="009404E4">
        <w:rPr>
          <w:rFonts w:ascii="GOST type A" w:hAnsi="GOST type A"/>
          <w:bCs/>
          <w:i/>
          <w:szCs w:val="28"/>
          <w:lang w:val="uk-UA"/>
        </w:rPr>
        <w:t>.</w:t>
      </w:r>
      <w:r w:rsidRPr="009404E4">
        <w:rPr>
          <w:rFonts w:ascii="GOST type A" w:hAnsi="GOST type A"/>
          <w:bCs/>
          <w:i/>
          <w:lang w:val="uk-UA"/>
        </w:rPr>
        <w:t>……</w:t>
      </w:r>
      <w:r>
        <w:rPr>
          <w:rFonts w:ascii="GOST type A" w:hAnsi="GOST type A"/>
          <w:bCs/>
          <w:i/>
          <w:lang w:val="uk-UA"/>
        </w:rPr>
        <w:t>...</w:t>
      </w:r>
      <w:r w:rsidRPr="009404E4">
        <w:rPr>
          <w:rFonts w:ascii="GOST type A" w:hAnsi="GOST type A"/>
          <w:bCs/>
          <w:i/>
          <w:lang w:val="uk-UA"/>
        </w:rPr>
        <w:t>……………………………………………………..........</w:t>
      </w:r>
      <w:r>
        <w:rPr>
          <w:rFonts w:ascii="GOST type A" w:hAnsi="GOST type A"/>
          <w:bCs/>
          <w:i/>
          <w:lang w:val="uk-UA"/>
        </w:rPr>
        <w:t>1</w:t>
      </w:r>
      <w:r w:rsidRPr="00F06D26">
        <w:rPr>
          <w:rFonts w:ascii="GOST type A" w:hAnsi="GOST type A"/>
          <w:bCs/>
          <w:i/>
          <w:lang w:val="uk-UA"/>
        </w:rPr>
        <w:t>5</w:t>
      </w:r>
    </w:p>
    <w:p w:rsidR="006C0443" w:rsidRPr="000B4974" w:rsidRDefault="006C0443" w:rsidP="006C0443">
      <w:pPr>
        <w:pStyle w:val="a5"/>
        <w:spacing w:line="360" w:lineRule="auto"/>
        <w:ind w:left="142" w:right="-1" w:firstLine="218"/>
        <w:rPr>
          <w:rFonts w:ascii="GOST type A" w:hAnsi="GOST type A"/>
          <w:bCs/>
          <w:i/>
          <w:lang w:val="uk-UA"/>
        </w:rPr>
      </w:pPr>
      <w:r w:rsidRPr="00F06D26">
        <w:rPr>
          <w:rFonts w:ascii="GOST type A" w:hAnsi="GOST type A"/>
          <w:bCs/>
          <w:i/>
          <w:lang w:val="uk-UA"/>
        </w:rPr>
        <w:t>2</w:t>
      </w:r>
      <w:r w:rsidRPr="000B4974">
        <w:rPr>
          <w:rFonts w:ascii="GOST type A" w:hAnsi="GOST type A"/>
          <w:bCs/>
          <w:i/>
          <w:lang w:val="uk-UA"/>
        </w:rPr>
        <w:t xml:space="preserve">.4 </w:t>
      </w:r>
      <w:r w:rsidRPr="00456E48">
        <w:rPr>
          <w:rFonts w:ascii="GOST type A" w:hAnsi="GOST type A"/>
          <w:i/>
          <w:szCs w:val="28"/>
          <w:lang w:val="uk-UA"/>
        </w:rPr>
        <w:t>Підключення зовнішньої пам’яті даних</w:t>
      </w:r>
      <w:r w:rsidRPr="00F06D26">
        <w:rPr>
          <w:rFonts w:ascii="GOST type A" w:hAnsi="GOST type A"/>
          <w:bCs/>
          <w:i/>
          <w:lang w:val="uk-UA"/>
        </w:rPr>
        <w:t xml:space="preserve"> ……………………………………………………………………………</w:t>
      </w:r>
      <w:r>
        <w:rPr>
          <w:rFonts w:ascii="GOST type A" w:hAnsi="GOST type A"/>
          <w:bCs/>
          <w:i/>
          <w:lang w:val="uk-UA"/>
        </w:rPr>
        <w:t>…..…20</w:t>
      </w:r>
    </w:p>
    <w:p w:rsidR="006C0443" w:rsidRPr="000B4974" w:rsidRDefault="006C0443" w:rsidP="006C0443">
      <w:pPr>
        <w:pStyle w:val="a5"/>
        <w:spacing w:line="360" w:lineRule="auto"/>
        <w:ind w:left="142" w:right="-1" w:firstLine="218"/>
        <w:rPr>
          <w:rFonts w:ascii="GOST type A" w:hAnsi="GOST type A"/>
          <w:bCs/>
          <w:i/>
          <w:lang w:val="uk-UA"/>
        </w:rPr>
      </w:pPr>
      <w:r w:rsidRPr="000B4974">
        <w:rPr>
          <w:rFonts w:ascii="GOST type A" w:hAnsi="GOST type A"/>
          <w:bCs/>
          <w:i/>
          <w:lang w:val="uk-UA"/>
        </w:rPr>
        <w:t>2.5 Підключення зовнішньої пам</w:t>
      </w:r>
      <w:r w:rsidRPr="00F06D26">
        <w:rPr>
          <w:rFonts w:ascii="Arial" w:hAnsi="Arial" w:cs="Arial"/>
          <w:bCs/>
          <w:i/>
          <w:lang w:val="uk-UA"/>
        </w:rPr>
        <w:t>’</w:t>
      </w:r>
      <w:r>
        <w:rPr>
          <w:rFonts w:ascii="GOST type A" w:hAnsi="GOST type A"/>
          <w:bCs/>
          <w:i/>
          <w:lang w:val="uk-UA"/>
        </w:rPr>
        <w:t>яті програм..</w:t>
      </w:r>
      <w:r w:rsidRPr="000B4974">
        <w:rPr>
          <w:rFonts w:ascii="GOST type A" w:hAnsi="GOST type A"/>
          <w:bCs/>
          <w:i/>
          <w:lang w:val="uk-UA"/>
        </w:rPr>
        <w:t>……………………………………….</w:t>
      </w:r>
      <w:r w:rsidRPr="009404E4">
        <w:rPr>
          <w:rFonts w:ascii="GOST type A" w:hAnsi="GOST type A"/>
          <w:bCs/>
          <w:i/>
          <w:lang w:val="uk-UA"/>
        </w:rPr>
        <w:t>………………………</w:t>
      </w:r>
      <w:r>
        <w:rPr>
          <w:rFonts w:ascii="GOST type A" w:hAnsi="GOST type A"/>
          <w:bCs/>
          <w:i/>
          <w:lang w:val="uk-UA"/>
        </w:rPr>
        <w:t>…………….</w:t>
      </w:r>
      <w:r w:rsidRPr="000B4974">
        <w:rPr>
          <w:rFonts w:ascii="GOST type A" w:hAnsi="GOST type A"/>
          <w:bCs/>
          <w:i/>
          <w:lang w:val="uk-UA"/>
        </w:rPr>
        <w:t>.21</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ab/>
        <w:t>2.6 Режими доступу до пам</w:t>
      </w:r>
      <w:r>
        <w:rPr>
          <w:rFonts w:ascii="Arial" w:hAnsi="Arial" w:cs="Arial"/>
          <w:bCs/>
          <w:i/>
          <w:lang w:val="uk-UA"/>
        </w:rPr>
        <w:t>’</w:t>
      </w:r>
      <w:r w:rsidRPr="000B4974">
        <w:rPr>
          <w:rFonts w:ascii="GOST type A" w:hAnsi="GOST type A"/>
          <w:bCs/>
          <w:i/>
          <w:lang w:val="uk-UA"/>
        </w:rPr>
        <w:t>яті. Режим переривань ………………………………………………………………</w:t>
      </w:r>
      <w:r>
        <w:rPr>
          <w:rFonts w:ascii="GOST type A" w:hAnsi="GOST type A"/>
          <w:bCs/>
          <w:i/>
          <w:lang w:val="uk-UA"/>
        </w:rPr>
        <w:t>..</w:t>
      </w:r>
      <w:r w:rsidRPr="000B4974">
        <w:rPr>
          <w:rFonts w:ascii="GOST type A" w:hAnsi="GOST type A"/>
          <w:bCs/>
          <w:i/>
          <w:lang w:val="uk-UA"/>
        </w:rPr>
        <w:t>21</w:t>
      </w:r>
      <w:r w:rsidRPr="000B4974">
        <w:rPr>
          <w:rFonts w:ascii="GOST type A" w:hAnsi="GOST type A"/>
          <w:bCs/>
          <w:i/>
          <w:u w:val="single"/>
          <w:lang w:val="uk-UA"/>
        </w:rPr>
        <w:t xml:space="preserve">                         </w:t>
      </w:r>
    </w:p>
    <w:p w:rsidR="006C0443" w:rsidRPr="000B4974" w:rsidRDefault="006C0443" w:rsidP="006C0443">
      <w:pPr>
        <w:pStyle w:val="a5"/>
        <w:spacing w:line="360" w:lineRule="auto"/>
        <w:ind w:left="142" w:right="-1"/>
        <w:rPr>
          <w:rFonts w:ascii="GOST type A" w:hAnsi="GOST type A"/>
          <w:bCs/>
          <w:i/>
          <w:lang w:val="uk-UA"/>
        </w:rPr>
      </w:pPr>
      <w:r>
        <w:rPr>
          <w:rFonts w:ascii="GOST type A" w:hAnsi="GOST type A"/>
          <w:bCs/>
          <w:i/>
          <w:lang w:val="uk-UA"/>
        </w:rPr>
        <w:t xml:space="preserve">  </w:t>
      </w:r>
      <w:r w:rsidRPr="000B4974">
        <w:rPr>
          <w:rFonts w:ascii="GOST type A" w:hAnsi="GOST type A"/>
          <w:bCs/>
          <w:i/>
          <w:lang w:val="uk-UA"/>
        </w:rPr>
        <w:t>2.7 Режими доступу до пам</w:t>
      </w:r>
      <w:r>
        <w:rPr>
          <w:rFonts w:ascii="Arial" w:hAnsi="Arial" w:cs="Arial"/>
          <w:bCs/>
          <w:i/>
          <w:lang w:val="uk-UA"/>
        </w:rPr>
        <w:t>’</w:t>
      </w:r>
      <w:r w:rsidRPr="000B4974">
        <w:rPr>
          <w:rFonts w:ascii="GOST type A" w:hAnsi="GOST type A"/>
          <w:bCs/>
          <w:i/>
          <w:lang w:val="uk-UA"/>
        </w:rPr>
        <w:t>яті. Прямий доступ до пам</w:t>
      </w:r>
      <w:r>
        <w:rPr>
          <w:rFonts w:ascii="Arial" w:hAnsi="Arial" w:cs="Arial"/>
          <w:bCs/>
          <w:i/>
          <w:lang w:val="uk-UA"/>
        </w:rPr>
        <w:t>’</w:t>
      </w:r>
      <w:r w:rsidRPr="000B4974">
        <w:rPr>
          <w:rFonts w:ascii="GOST type A" w:hAnsi="GOST type A"/>
          <w:bCs/>
          <w:i/>
          <w:lang w:val="uk-UA"/>
        </w:rPr>
        <w:t>яті…………………………</w:t>
      </w:r>
      <w:r>
        <w:rPr>
          <w:rFonts w:ascii="GOST type A" w:hAnsi="GOST type A"/>
          <w:bCs/>
          <w:i/>
          <w:lang w:val="ru-RU"/>
        </w:rPr>
        <w:t>………………..</w:t>
      </w:r>
      <w:r w:rsidRPr="000B4974">
        <w:rPr>
          <w:rFonts w:ascii="GOST type A" w:hAnsi="GOST type A"/>
          <w:bCs/>
          <w:i/>
          <w:lang w:val="uk-UA"/>
        </w:rPr>
        <w:t>……</w:t>
      </w:r>
      <w:r>
        <w:rPr>
          <w:rFonts w:ascii="GOST type A" w:hAnsi="GOST type A"/>
          <w:bCs/>
          <w:i/>
          <w:lang w:val="uk-UA"/>
        </w:rPr>
        <w:t>.</w:t>
      </w:r>
      <w:r w:rsidRPr="000B4974">
        <w:rPr>
          <w:rFonts w:ascii="GOST type A" w:hAnsi="GOST type A"/>
          <w:bCs/>
          <w:i/>
          <w:lang w:val="uk-UA"/>
        </w:rPr>
        <w:t>2</w:t>
      </w:r>
      <w:r>
        <w:rPr>
          <w:rFonts w:ascii="GOST type A" w:hAnsi="GOST type A"/>
          <w:bCs/>
          <w:i/>
          <w:lang w:val="uk-UA"/>
        </w:rPr>
        <w:t>5</w:t>
      </w:r>
      <w:r w:rsidRPr="000B4974">
        <w:rPr>
          <w:rFonts w:ascii="GOST type A" w:hAnsi="GOST type A"/>
          <w:bCs/>
          <w:i/>
          <w:u w:val="single"/>
          <w:lang w:val="uk-UA"/>
        </w:rPr>
        <w:t xml:space="preserve">                         </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 xml:space="preserve">  </w:t>
      </w:r>
      <w:r w:rsidRPr="009404E4">
        <w:rPr>
          <w:rFonts w:ascii="GOST type A" w:hAnsi="GOST type A"/>
          <w:bCs/>
          <w:i/>
          <w:lang w:val="uk-UA"/>
        </w:rPr>
        <w:t>2.</w:t>
      </w:r>
      <w:r w:rsidRPr="000B4974">
        <w:rPr>
          <w:rFonts w:ascii="GOST type A" w:hAnsi="GOST type A"/>
          <w:bCs/>
          <w:i/>
          <w:lang w:val="uk-UA"/>
        </w:rPr>
        <w:t xml:space="preserve">8 </w:t>
      </w:r>
      <w:r>
        <w:rPr>
          <w:rFonts w:ascii="GOST type A" w:hAnsi="GOST type A"/>
          <w:bCs/>
          <w:i/>
          <w:lang w:val="uk-UA"/>
        </w:rPr>
        <w:t>Підключення додаткових портів</w:t>
      </w:r>
      <w:r w:rsidRPr="000B4974">
        <w:rPr>
          <w:rFonts w:ascii="GOST type A" w:hAnsi="GOST type A"/>
          <w:bCs/>
          <w:i/>
          <w:lang w:val="uk-UA"/>
        </w:rPr>
        <w:t>…</w:t>
      </w:r>
      <w:r>
        <w:rPr>
          <w:rFonts w:ascii="GOST type A" w:hAnsi="GOST type A"/>
          <w:bCs/>
          <w:i/>
          <w:lang w:val="uk-UA"/>
        </w:rPr>
        <w:t>..................................................</w:t>
      </w:r>
      <w:r w:rsidRPr="000B4974">
        <w:rPr>
          <w:rFonts w:ascii="GOST type A" w:hAnsi="GOST type A"/>
          <w:bCs/>
          <w:i/>
          <w:lang w:val="uk-UA"/>
        </w:rPr>
        <w:t>………………………</w:t>
      </w:r>
      <w:r>
        <w:rPr>
          <w:rFonts w:ascii="GOST type A" w:hAnsi="GOST type A"/>
          <w:bCs/>
          <w:i/>
          <w:lang w:val="ru-RU"/>
        </w:rPr>
        <w:t>………………..</w:t>
      </w:r>
      <w:r w:rsidRPr="000B4974">
        <w:rPr>
          <w:rFonts w:ascii="GOST type A" w:hAnsi="GOST type A"/>
          <w:bCs/>
          <w:i/>
          <w:lang w:val="uk-UA"/>
        </w:rPr>
        <w:t>……25</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3 Програмна частина………………………………………………………………………………</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uk-UA"/>
        </w:rPr>
        <w:t>..2</w:t>
      </w:r>
      <w:r>
        <w:rPr>
          <w:rFonts w:ascii="GOST type A" w:hAnsi="GOST type A"/>
          <w:bCs/>
          <w:i/>
          <w:lang w:val="uk-UA"/>
        </w:rPr>
        <w:t>7</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 xml:space="preserve">  </w:t>
      </w:r>
      <w:r w:rsidRPr="000B4974">
        <w:rPr>
          <w:rFonts w:ascii="GOST type A" w:hAnsi="GOST type A"/>
          <w:bCs/>
          <w:i/>
          <w:lang w:val="ru-RU"/>
        </w:rPr>
        <w:t>3</w:t>
      </w:r>
      <w:r w:rsidRPr="000B4974">
        <w:rPr>
          <w:rFonts w:ascii="GOST type A" w:hAnsi="GOST type A"/>
          <w:bCs/>
          <w:i/>
          <w:lang w:val="uk-UA"/>
        </w:rPr>
        <w:t>.1 Опис програми………………………………………………………………………………….</w:t>
      </w:r>
      <w:r w:rsidRPr="000B4974">
        <w:rPr>
          <w:rFonts w:ascii="GOST type A" w:hAnsi="GOST type A"/>
          <w:bCs/>
          <w:i/>
          <w:lang w:val="ru-RU"/>
        </w:rPr>
        <w:t>…………………………</w:t>
      </w:r>
      <w:r>
        <w:rPr>
          <w:rFonts w:ascii="GOST type A" w:hAnsi="GOST type A"/>
          <w:bCs/>
          <w:i/>
          <w:lang w:val="ru-RU"/>
        </w:rPr>
        <w:t>………………………..</w:t>
      </w:r>
      <w:r w:rsidR="00E03717">
        <w:rPr>
          <w:rFonts w:ascii="GOST type A" w:hAnsi="GOST type A"/>
          <w:bCs/>
          <w:i/>
          <w:lang w:val="uk-UA"/>
        </w:rPr>
        <w:t>.27</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 xml:space="preserve">  </w:t>
      </w:r>
      <w:r w:rsidRPr="000B4974">
        <w:rPr>
          <w:rFonts w:ascii="GOST type A" w:hAnsi="GOST type A"/>
          <w:bCs/>
          <w:i/>
          <w:lang w:val="ru-RU"/>
        </w:rPr>
        <w:t>3</w:t>
      </w:r>
      <w:r w:rsidRPr="000B4974">
        <w:rPr>
          <w:rFonts w:ascii="GOST type A" w:hAnsi="GOST type A"/>
          <w:bCs/>
          <w:i/>
          <w:lang w:val="uk-UA"/>
        </w:rPr>
        <w:t>.2 Розробка алгоритму програми…………………………………………………………….</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uk-UA"/>
        </w:rPr>
        <w:t>.2</w:t>
      </w:r>
      <w:r w:rsidR="00D02F9D">
        <w:rPr>
          <w:rFonts w:ascii="GOST type A" w:hAnsi="GOST type A"/>
          <w:bCs/>
          <w:i/>
          <w:lang w:val="uk-UA"/>
        </w:rPr>
        <w:t>8</w:t>
      </w:r>
    </w:p>
    <w:p w:rsidR="006C0443" w:rsidRPr="000B4974" w:rsidRDefault="00E03717" w:rsidP="006C0443">
      <w:pPr>
        <w:pStyle w:val="a5"/>
        <w:spacing w:line="360" w:lineRule="auto"/>
        <w:ind w:left="142" w:right="-1"/>
        <w:rPr>
          <w:rFonts w:ascii="GOST type A" w:hAnsi="GOST type A"/>
          <w:bCs/>
          <w:i/>
          <w:lang w:val="uk-UA"/>
        </w:rPr>
      </w:pPr>
      <w:r>
        <w:rPr>
          <w:rFonts w:ascii="GOST type A" w:hAnsi="GOST type A"/>
          <w:bCs/>
          <w:i/>
          <w:lang w:val="uk-UA"/>
        </w:rPr>
        <w:t xml:space="preserve">  3.3</w:t>
      </w:r>
      <w:r w:rsidR="006C0443" w:rsidRPr="000B4974">
        <w:rPr>
          <w:rFonts w:ascii="GOST type A" w:hAnsi="GOST type A"/>
          <w:bCs/>
          <w:i/>
          <w:lang w:val="uk-UA"/>
        </w:rPr>
        <w:t xml:space="preserve"> Розробка алгоритму підпрограм…………………………………………………………</w:t>
      </w:r>
      <w:r w:rsidR="006C0443" w:rsidRPr="000B4974">
        <w:rPr>
          <w:rFonts w:ascii="GOST type A" w:hAnsi="GOST type A"/>
          <w:bCs/>
          <w:i/>
          <w:lang w:val="ru-RU"/>
        </w:rPr>
        <w:t>…………………………</w:t>
      </w:r>
      <w:r w:rsidR="006C0443">
        <w:rPr>
          <w:rFonts w:ascii="GOST type A" w:hAnsi="GOST type A"/>
          <w:bCs/>
          <w:i/>
          <w:lang w:val="ru-RU"/>
        </w:rPr>
        <w:t>…………</w:t>
      </w:r>
      <w:r>
        <w:rPr>
          <w:rFonts w:ascii="GOST type A" w:hAnsi="GOST type A"/>
          <w:bCs/>
          <w:i/>
          <w:lang w:val="uk-UA"/>
        </w:rPr>
        <w:t>..2</w:t>
      </w:r>
      <w:r w:rsidR="00D02F9D">
        <w:rPr>
          <w:rFonts w:ascii="GOST type A" w:hAnsi="GOST type A"/>
          <w:bCs/>
          <w:i/>
          <w:lang w:val="uk-UA"/>
        </w:rPr>
        <w:t>9</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Висновок…………………………………………………………………………………………</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uk-UA"/>
        </w:rPr>
        <w:t>…</w:t>
      </w:r>
      <w:r w:rsidR="00D02F9D">
        <w:rPr>
          <w:rFonts w:ascii="GOST type A" w:hAnsi="GOST type A"/>
          <w:bCs/>
          <w:i/>
          <w:lang w:val="uk-UA"/>
        </w:rPr>
        <w:t>32</w:t>
      </w:r>
    </w:p>
    <w:p w:rsidR="006C0443" w:rsidRPr="000B4974" w:rsidRDefault="006C0443" w:rsidP="006C0443">
      <w:pPr>
        <w:pStyle w:val="a5"/>
        <w:spacing w:line="360" w:lineRule="auto"/>
        <w:ind w:left="142" w:right="-1"/>
        <w:rPr>
          <w:rFonts w:ascii="GOST type A" w:hAnsi="GOST type A"/>
          <w:bCs/>
          <w:i/>
          <w:lang w:val="uk-UA"/>
        </w:rPr>
      </w:pPr>
      <w:r>
        <w:rPr>
          <w:rFonts w:ascii="GOST type A" w:hAnsi="GOST type A"/>
          <w:bCs/>
          <w:i/>
          <w:noProof/>
          <w:lang w:val="ru-RU"/>
        </w:rPr>
        <mc:AlternateContent>
          <mc:Choice Requires="wps">
            <w:drawing>
              <wp:anchor distT="0" distB="0" distL="114300" distR="114300" simplePos="0" relativeHeight="251894784" behindDoc="0" locked="0" layoutInCell="1" allowOverlap="1" wp14:anchorId="21C7DE92" wp14:editId="0BB25A96">
                <wp:simplePos x="0" y="0"/>
                <wp:positionH relativeFrom="column">
                  <wp:posOffset>2320925</wp:posOffset>
                </wp:positionH>
                <wp:positionV relativeFrom="paragraph">
                  <wp:posOffset>6120765</wp:posOffset>
                </wp:positionV>
                <wp:extent cx="1257300" cy="457200"/>
                <wp:effectExtent l="6350" t="5715" r="3175" b="3810"/>
                <wp:wrapNone/>
                <wp:docPr id="149" name="Поле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310A" w:rsidRPr="002F0796" w:rsidRDefault="009D310A" w:rsidP="006C0443">
                            <w:pPr>
                              <w:rPr>
                                <w:rFonts w:ascii="GOST type B" w:hAnsi="GOST type B"/>
                                <w:i/>
                                <w:sz w:val="44"/>
                                <w:szCs w:val="44"/>
                                <w:lang w:val="ru-RU"/>
                              </w:rPr>
                            </w:pPr>
                            <w:proofErr w:type="gramStart"/>
                            <w:r w:rsidRPr="00E1606C">
                              <w:rPr>
                                <w:rFonts w:ascii="GOST type B" w:hAnsi="GOST type B"/>
                                <w:i/>
                                <w:sz w:val="44"/>
                                <w:szCs w:val="44"/>
                              </w:rPr>
                              <w:t>за</w:t>
                            </w:r>
                            <w:r>
                              <w:rPr>
                                <w:rFonts w:ascii="GOST type B" w:hAnsi="GOST type B"/>
                                <w:i/>
                                <w:sz w:val="44"/>
                                <w:szCs w:val="44"/>
                                <w:lang w:val="ru-RU"/>
                              </w:rPr>
                              <w:t>писка</w:t>
                            </w:r>
                            <w:proofErr w:type="gramEnd"/>
                          </w:p>
                          <w:p w:rsidR="009D310A" w:rsidRDefault="009D310A" w:rsidP="006C04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49" o:spid="_x0000_s1183" type="#_x0000_t202" style="position:absolute;left:0;text-align:left;margin-left:182.75pt;margin-top:481.95pt;width:99pt;height:3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" stroked="f">
                <v:fill opacity="0"/>
                <v:textbox>
                  <w:txbxContent>
                    <w:p w:rsidR="009D310A" w:rsidRPr="002F0796" w:rsidRDefault="009D310A" w:rsidP="006C0443">
                      <w:pPr>
                        <w:rPr>
                          <w:rFonts w:ascii="GOST type B" w:hAnsi="GOST type B"/>
                          <w:i/>
                          <w:sz w:val="44"/>
                          <w:szCs w:val="44"/>
                          <w:lang w:val="ru-RU"/>
                        </w:rPr>
                      </w:pPr>
                      <w:proofErr w:type="gramStart"/>
                      <w:r w:rsidRPr="00E1606C">
                        <w:rPr>
                          <w:rFonts w:ascii="GOST type B" w:hAnsi="GOST type B"/>
                          <w:i/>
                          <w:sz w:val="44"/>
                          <w:szCs w:val="44"/>
                        </w:rPr>
                        <w:t>за</w:t>
                      </w:r>
                      <w:r>
                        <w:rPr>
                          <w:rFonts w:ascii="GOST type B" w:hAnsi="GOST type B"/>
                          <w:i/>
                          <w:sz w:val="44"/>
                          <w:szCs w:val="44"/>
                          <w:lang w:val="ru-RU"/>
                        </w:rPr>
                        <w:t>писка</w:t>
                      </w:r>
                      <w:proofErr w:type="gramEnd"/>
                    </w:p>
                    <w:p w:rsidR="009D310A" w:rsidRDefault="009D310A" w:rsidP="006C0443"/>
                  </w:txbxContent>
                </v:textbox>
              </v:shape>
            </w:pict>
          </mc:Fallback>
        </mc:AlternateContent>
      </w:r>
      <w:r w:rsidRPr="000B4974">
        <w:rPr>
          <w:rFonts w:ascii="GOST type A" w:hAnsi="GOST type A"/>
          <w:bCs/>
          <w:i/>
          <w:lang w:val="uk-UA"/>
        </w:rPr>
        <w:t>Список літератури………………………………………………</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uk-UA"/>
        </w:rPr>
        <w:t>………………………………3</w:t>
      </w:r>
      <w:r w:rsidR="00D02F9D">
        <w:rPr>
          <w:rFonts w:ascii="GOST type A" w:hAnsi="GOST type A"/>
          <w:bCs/>
          <w:i/>
          <w:lang w:val="uk-UA"/>
        </w:rPr>
        <w:t>3</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Додатки</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 xml:space="preserve">     Додаток А. Код програми…………………………………………………………………</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uk-UA"/>
        </w:rPr>
        <w:t>…3</w:t>
      </w:r>
      <w:r w:rsidR="00D02F9D">
        <w:rPr>
          <w:rFonts w:ascii="GOST type A" w:hAnsi="GOST type A"/>
          <w:bCs/>
          <w:i/>
          <w:lang w:val="uk-UA"/>
        </w:rPr>
        <w:t>4</w:t>
      </w:r>
    </w:p>
    <w:p w:rsidR="006C0443" w:rsidRPr="000B4974" w:rsidRDefault="006C0443" w:rsidP="006C0443">
      <w:pPr>
        <w:pStyle w:val="a5"/>
        <w:spacing w:line="360" w:lineRule="auto"/>
        <w:ind w:left="142" w:right="-1"/>
        <w:rPr>
          <w:rFonts w:ascii="GOST type A" w:hAnsi="GOST type A"/>
          <w:bCs/>
          <w:i/>
          <w:lang w:val="uk-UA"/>
        </w:rPr>
      </w:pPr>
      <w:r w:rsidRPr="000B4974">
        <w:rPr>
          <w:rFonts w:ascii="GOST type A" w:hAnsi="GOST type A"/>
          <w:bCs/>
          <w:i/>
          <w:lang w:val="uk-UA"/>
        </w:rPr>
        <w:t xml:space="preserve">     Додаток Б. Список скорочень…………………………………………………………</w:t>
      </w:r>
      <w:r w:rsidRPr="000B4974">
        <w:rPr>
          <w:rFonts w:ascii="GOST type A" w:hAnsi="GOST type A"/>
          <w:bCs/>
          <w:i/>
          <w:lang w:val="ru-RU"/>
        </w:rPr>
        <w:t>…………………………</w:t>
      </w:r>
      <w:r>
        <w:rPr>
          <w:rFonts w:ascii="GOST type A" w:hAnsi="GOST type A"/>
          <w:bCs/>
          <w:i/>
          <w:lang w:val="ru-RU"/>
        </w:rPr>
        <w:t>……………</w:t>
      </w:r>
      <w:r w:rsidRPr="000B4974">
        <w:rPr>
          <w:rFonts w:ascii="GOST type A" w:hAnsi="GOST type A"/>
          <w:bCs/>
          <w:i/>
          <w:lang w:val="uk-UA"/>
        </w:rPr>
        <w:t>……3</w:t>
      </w:r>
      <w:r w:rsidR="00D02F9D">
        <w:rPr>
          <w:rFonts w:ascii="GOST type A" w:hAnsi="GOST type A"/>
          <w:bCs/>
          <w:i/>
          <w:lang w:val="uk-UA"/>
        </w:rPr>
        <w:t>8</w:t>
      </w:r>
    </w:p>
    <w:p w:rsidR="000A6659" w:rsidRPr="00965D1A" w:rsidRDefault="000A6659" w:rsidP="00FC02D1">
      <w:pPr>
        <w:ind w:left="284" w:right="283" w:firstLine="567"/>
        <w:rPr>
          <w:rFonts w:ascii="GOST type A" w:hAnsi="GOST type A"/>
          <w:bCs/>
          <w:i/>
          <w:lang w:val="uk-UA"/>
        </w:rPr>
        <w:sectPr w:rsidR="000A6659" w:rsidRPr="00965D1A" w:rsidSect="00FB7054">
          <w:pgSz w:w="11907" w:h="16840" w:code="9"/>
          <w:pgMar w:top="284" w:right="284" w:bottom="1474" w:left="1134" w:header="709" w:footer="709" w:gutter="0"/>
          <w:cols w:space="720"/>
        </w:sectPr>
      </w:pPr>
    </w:p>
    <w:p w:rsidR="00E43280" w:rsidRPr="00965D1A" w:rsidRDefault="004D2937" w:rsidP="00FC02D1">
      <w:pPr>
        <w:pStyle w:val="7"/>
        <w:spacing w:line="360" w:lineRule="auto"/>
        <w:ind w:left="284" w:right="283" w:firstLine="567"/>
        <w:jc w:val="left"/>
        <w:rPr>
          <w:rFonts w:ascii="GOST type A" w:hAnsi="GOST type A"/>
          <w:b/>
          <w:bCs/>
          <w:i/>
          <w:szCs w:val="28"/>
          <w:lang w:val="uk-UA"/>
        </w:rPr>
      </w:pPr>
      <w:bookmarkStart w:id="30" w:name="_Toc280819604"/>
      <w:r w:rsidRPr="00965D1A">
        <w:rPr>
          <w:rFonts w:ascii="GOST type A" w:hAnsi="GOST type A"/>
          <w:i/>
          <w:noProof/>
        </w:rPr>
        <w:lastRenderedPageBreak/>
        <mc:AlternateContent>
          <mc:Choice Requires="wpg">
            <w:drawing>
              <wp:anchor distT="0" distB="0" distL="114300" distR="114300" simplePos="0" relativeHeight="251528192" behindDoc="0" locked="0" layoutInCell="1" allowOverlap="1" wp14:anchorId="5449F446" wp14:editId="342CFBB8">
                <wp:simplePos x="0" y="0"/>
                <wp:positionH relativeFrom="page">
                  <wp:posOffset>724535</wp:posOffset>
                </wp:positionH>
                <wp:positionV relativeFrom="page">
                  <wp:posOffset>184785</wp:posOffset>
                </wp:positionV>
                <wp:extent cx="6658610" cy="10209530"/>
                <wp:effectExtent l="19050" t="19050" r="8890" b="1270"/>
                <wp:wrapNone/>
                <wp:docPr id="8713" name="Group 6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8714" name="Rectangle 6814"/>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715" name="Group 6815"/>
                        <wpg:cNvGrpSpPr>
                          <a:grpSpLocks/>
                        </wpg:cNvGrpSpPr>
                        <wpg:grpSpPr bwMode="auto">
                          <a:xfrm>
                            <a:off x="1015" y="15846"/>
                            <a:ext cx="10486" cy="892"/>
                            <a:chOff x="1015" y="15846"/>
                            <a:chExt cx="10486" cy="892"/>
                          </a:xfrm>
                        </wpg:grpSpPr>
                        <wps:wsp>
                          <wps:cNvPr id="8716" name="Line 6816"/>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17" name="Line 6817"/>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18" name="Line 6818"/>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19" name="Line 6819"/>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20" name="Line 6820"/>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21" name="Line 6821"/>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22" name="Line 6822"/>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23" name="Line 6823"/>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24" name="Line 6824"/>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25" name="Text Box 6825"/>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C2947">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8726" name="Text Box 6826"/>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C2947">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8727" name="Text Box 6827"/>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C2947">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8728" name="Text Box 6828"/>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C2947">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8729" name="Text Box 6829"/>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C2947">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8730" name="Line 6830"/>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31" name="Text Box 6831"/>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C2947">
                                <w:pPr>
                                  <w:rPr>
                                    <w:rFonts w:ascii="GOST type B" w:hAnsi="GOST type B"/>
                                    <w:i/>
                                    <w:lang w:val="uk-UA"/>
                                  </w:rPr>
                                </w:pPr>
                                <w:proofErr w:type="gramStart"/>
                                <w:r>
                                  <w:rPr>
                                    <w:rFonts w:ascii="GOST type B" w:hAnsi="GOST type B"/>
                                    <w:i/>
                                  </w:rPr>
                                  <w:t>Арк.</w:t>
                                </w:r>
                                <w:proofErr w:type="gramEnd"/>
                              </w:p>
                              <w:p w:rsidR="009D310A" w:rsidRDefault="009D310A" w:rsidP="00BC2947">
                                <w:pPr>
                                  <w:rPr>
                                    <w:rFonts w:ascii="GOST type B" w:hAnsi="GOST type B"/>
                                    <w:i/>
                                    <w:lang w:val="uk-UA"/>
                                  </w:rPr>
                                </w:pPr>
                              </w:p>
                              <w:p w:rsidR="009D310A" w:rsidRDefault="009D310A" w:rsidP="00BC2947">
                                <w:pPr>
                                  <w:jc w:val="center"/>
                                  <w:rPr>
                                    <w:rFonts w:ascii="GOST type B" w:hAnsi="GOST type B"/>
                                    <w:i/>
                                    <w:lang w:val="uk-UA"/>
                                  </w:rPr>
                                </w:pPr>
                                <w:r>
                                  <w:rPr>
                                    <w:rFonts w:ascii="GOST type B" w:hAnsi="GOST type B"/>
                                    <w:i/>
                                    <w:lang w:val="uk-UA"/>
                                  </w:rPr>
                                  <w:t>2</w:t>
                                </w:r>
                              </w:p>
                            </w:txbxContent>
                          </wps:txbx>
                          <wps:bodyPr rot="0" vert="horz" wrap="square" lIns="0" tIns="0" rIns="0" bIns="0" anchor="t" anchorCtr="0" upright="1">
                            <a:noAutofit/>
                          </wps:bodyPr>
                        </wps:wsp>
                        <wps:wsp>
                          <wps:cNvPr id="8732" name="Text Box 6832"/>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C2947">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813" o:spid="_x0000_s1184" style="position:absolute;left:0;text-align:left;margin-left:57.05pt;margin-top:14.55pt;width:524.3pt;height:803.9pt;z-index:25152819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">
                <v:rect id="Rectangle 6814" o:spid="_x0000_s118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JoF8cA&#10;AADdAAAADwAAAGRycy9kb3ducmV2LnhtbESPT2vCQBTE70K/w/IKvekmqf+IrmIDQqFejIXq7ZF9&#10;JqHZtyG7atpP3y0IHoeZ+Q2zXPemEVfqXG1ZQTyKQBAXVtdcKvg8bIdzEM4ja2wsk4IfcrBePQ2W&#10;mGp74z1dc1+KAGGXooLK+zaV0hUVGXQj2xIH72w7gz7IrpS6w1uAm0YmUTSVBmsOCxW2lFVUfOcX&#10;o2A/educjrPXL/MbfeTjbGeSLE6UennuNwsQnnr/CN/b71rBfBaP4f9Ne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yaBfHAAAA3QAAAA8AAAAAAAAAAAAAAAAAmAIAAGRy&#10;cy9kb3ducmV2LnhtbFBLBQYAAAAABAAEAPUAAACMAwAAAAA=&#10;" filled="f" strokeweight="2.25pt"/>
                <v:group id="Group 6815" o:spid="_x0000_s118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njNccAAADdAAAADwAAAGRycy9kb3ducmV2LnhtbESPT2vCQBTE7wW/w/KE&#10;3uomFltJ3YgEFQ9SqBZKb4/sMwnJvg3ZNX++fbdQ6HGYmd8wm+1oGtFT5yrLCuJFBII4t7riQsHn&#10;9fC0BuE8ssbGMimYyME2nT1sMNF24A/qL74QAcIuQQWl920ipctLMugWtiUO3s12Bn2QXSF1h0OA&#10;m0Yuo+hFGqw4LJTYUlZSXl/uRsFxwGH3HO/7c33Lpu/r6v3rHJNSj/Nx9wbC0+j/w3/tk1awfo1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YnjNccAAADd&#10;AAAADwAAAAAAAAAAAAAAAACqAgAAZHJzL2Rvd25yZXYueG1sUEsFBgAAAAAEAAQA+gAAAJ4DAAAA&#10;AA==&#10;">
                  <v:line id="Line 6816" o:spid="_x0000_s118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vH8MAAADdAAAADwAAAGRycy9kb3ducmV2LnhtbESPzYvCMBTE74L/Q3iCN039wC1doywu&#10;gvTmx2Vvj+ZtW9q8dJOs1v/eCILHYeY3w6y3vWnFlZyvLSuYTRMQxIXVNZcKLuf9JAXhA7LG1jIp&#10;uJOH7WY4WGOm7Y2PdD2FUsQS9hkqqELoMil9UZFBP7UdcfR+rTMYonSl1A5vsdy0cp4kK2mw5rhQ&#10;YUe7iorm9G8UpIslYvrT5A35hfsL37npOVdqPOq/PkEE6sM7/KIPOnIfsxU838Qn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Prx/DAAAA3QAAAA8AAAAAAAAAAAAA&#10;AAAAoQIAAGRycy9kb3ducmV2LnhtbFBLBQYAAAAABAAEAPkAAACRAwAAAAA=&#10;" strokeweight="2.25pt">
                    <v:stroke endarrowwidth="narrow"/>
                  </v:line>
                  <v:line id="Line 6817" o:spid="_x0000_s118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emSsYAAADdAAAADwAAAGRycy9kb3ducmV2LnhtbESP0WrCQBRE3wX/YblCX0Q3aUFtmjWI&#10;UCilFDR+wG32Nglm7ybZbRL/vlso+DjMzBkmzSbTiIF6V1tWEK8jEMSF1TWXCi7562oHwnlkjY1l&#10;UnAjB9l+Pksx0XbkEw1nX4oAYZeggsr7NpHSFRUZdGvbEgfv2/YGfZB9KXWPY4CbRj5G0UYarDks&#10;VNjSsaLiev4xCuon/Fr65yWXzcfl+nkr8u69y5V6WEyHFxCeJn8P/7fftILdNt7C35vwBOT+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HpkrGAAAA3QAAAA8AAAAAAAAA&#10;AAAAAAAAoQIAAGRycy9kb3ducmV2LnhtbFBLBQYAAAAABAAEAPkAAACUAwAAAAA=&#10;" strokeweight="2.25pt">
                    <v:stroke endarrowwidth="narrow"/>
                  </v:line>
                  <v:line id="Line 6818" o:spid="_x0000_s118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yOMMAAADdAAAADwAAAGRycy9kb3ducmV2LnhtbERP3WqDMBS+H+wdwhnsRmbsCltnjWUM&#10;CqWMQbUPcGZOVTQn1qStvn1zMdjlx/efbSbTiyuNrrWsYBEnIIgrq1uuFRzL7csKhPPIGnvLpGAm&#10;B5v88SHDVNsbH+ha+FqEEHYpKmi8H1IpXdWQQRfbgThwJzsa9AGOtdQj3kK46eVrkrxJgy2HhgYH&#10;+mqo6oqLUdAu8TfyHxHX/fex+5mr8rw/l0o9P02faxCeJv8v/nPvtILV+yLMDW/CE5D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YMjjDAAAA3QAAAA8AAAAAAAAAAAAA&#10;AAAAoQIAAGRycy9kb3ducmV2LnhtbFBLBQYAAAAABAAEAPkAAACRAwAAAAA=&#10;" strokeweight="2.25pt">
                    <v:stroke endarrowwidth="narrow"/>
                  </v:line>
                  <v:line id="Line 6819" o:spid="_x0000_s119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SXo8UAAADdAAAADwAAAGRycy9kb3ducmV2LnhtbESP0YrCMBRE3xf8h3AFX8SmKqxaG0UE&#10;QWRZ0PoB1+baFpub2kStf79ZWNjHYWbOMOm6M7V4UusqywrGUQyCOLe64kLBOduN5iCcR9ZYWyYF&#10;b3KwXvU+Uky0ffGRnidfiABhl6CC0vsmkdLlJRl0kW2Ig3e1rUEfZFtI3eIrwE0tJ3H8KQ1WHBZK&#10;bGhbUn47PYyCaoqXoV8Muai/zrfvd57dD/dMqUG/2yxBeOr8f/ivvdcK5rPxAn7fh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SXo8UAAADdAAAADwAAAAAAAAAA&#10;AAAAAAChAgAAZHJzL2Rvd25yZXYueG1sUEsFBgAAAAAEAAQA+QAAAJMDAAAAAA==&#10;" strokeweight="2.25pt">
                    <v:stroke endarrowwidth="narrow"/>
                  </v:line>
                  <v:line id="Line 6820" o:spid="_x0000_s119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L0g8AAAADdAAAADwAAAGRycy9kb3ducmV2LnhtbERPy6rCMBDdC/5DGMGNaKoXfFSjiCCI&#10;iKD1A8ZmbIvNpDZR69/fLASXh/NerBpTihfVrrCsYDiIQBCnVhecKbgk2/4UhPPIGkvLpOBDDlbL&#10;dmuBsbZvPtHr7DMRQtjFqCD3voqldGlOBt3AVsSBu9naoA+wzqSu8R3CTSlHUTSWBgsODTlWtMkp&#10;vZ+fRkHxh9een/U4Kw+X+/GTJo/9I1Gq22nWcxCeGv8Tf907rWA6GYX94U14An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C9IPAAAAA3QAAAA8AAAAAAAAAAAAAAAAA&#10;oQIAAGRycy9kb3ducmV2LnhtbFBLBQYAAAAABAAEAPkAAACOAwAAAAA=&#10;" strokeweight="2.25pt">
                    <v:stroke endarrowwidth="narrow"/>
                  </v:line>
                  <v:line id="Line 6821" o:spid="_x0000_s119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5RGMUAAADdAAAADwAAAGRycy9kb3ducmV2LnhtbESP0YrCMBRE3xf8h3AFX0RTFVatjSLC&#10;gsiyoPUDrs21LW1uapPV+vcbQdjHYWbOMMmmM7W4U+tKywom4wgEcWZ1ybmCc/o1WoBwHlljbZkU&#10;PMnBZt37SDDW9sFHup98LgKEXYwKCu+bWEqXFWTQjW1DHLyrbQ36INtc6hYfAW5qOY2iT2mw5LBQ&#10;YEO7grLq9GsUlDO8DP1yyHn9fa5+nll6O9xSpQb9brsC4anz/+F3e68VLObTCbzehCc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5RGMUAAADdAAAADwAAAAAAAAAA&#10;AAAAAAChAgAAZHJzL2Rvd25yZXYueG1sUEsFBgAAAAAEAAQA+QAAAJMDAAAAAA==&#10;" strokeweight="2.25pt">
                    <v:stroke endarrowwidth="narrow"/>
                  </v:line>
                  <v:line id="Line 6822" o:spid="_x0000_s119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Pb8YAAADdAAAADwAAAGRycy9kb3ducmV2LnhtbESP0WrCQBRE34X+w3KFvgTdmEKr0TUU&#10;oVBKKTTxA67ZaxLM3k2yW03+vlso+DjMzBlml42mFVcaXGNZwWoZgyAurW64UnAs3hZrEM4ja2wt&#10;k4KJHGT7h9kOU21v/E3X3FciQNilqKD2vkuldGVNBt3SdsTBO9vBoA9yqKQe8BbgppVJHD9Lgw2H&#10;hRo7OtRUXvIfo6B5wlPkNxFX7efx8jWVRf/RF0o9zsfXLQhPo7+H/9vvWsH6JUng7014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cz2/GAAAA3QAAAA8AAAAAAAAA&#10;AAAAAAAAoQIAAGRycy9kb3ducmV2LnhtbFBLBQYAAAAABAAEAPkAAACUAwAAAAA=&#10;" strokeweight="2.25pt">
                    <v:stroke endarrowwidth="narrow"/>
                  </v:line>
                  <v:line id="Line 6823" o:spid="_x0000_s119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9MYAAADdAAAADwAAAGRycy9kb3ducmV2LnhtbESP0WrCQBRE3wv+w3KFvkjdGMHa1DWI&#10;UChFBI0fcJu9TYLZu0l2NfHvXUHo4zAzZ5hVOphaXKlzlWUFs2kEgji3uuJCwSn7eluCcB5ZY22Z&#10;FNzIQboevaww0bbnA12PvhABwi5BBaX3TSKly0sy6Ka2IQ7en+0M+iC7QuoO+wA3tYyjaCENVhwW&#10;SmxoW1J+Pl6MgmqOvxP/MeGi3p3O+1uetT9tptTreNh8gvA0+P/ws/2tFSzf4zk83oQn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QavTGAAAA3QAAAA8AAAAAAAAA&#10;AAAAAAAAoQIAAGRycy9kb3ducmV2LnhtbFBLBQYAAAAABAAEAPkAAACUAwAAAAA=&#10;" strokeweight="2.25pt">
                    <v:stroke endarrowwidth="narrow"/>
                  </v:line>
                  <v:line id="Line 6824" o:spid="_x0000_s119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nygMcAAADdAAAADwAAAGRycy9kb3ducmV2LnhtbESP3WrCQBSE7wu+w3KE3kjdNJXWpq5S&#10;CkIREZr4AKfZ0ySYPRuza37e3hWEXg4z8w2z2gymFh21rrKs4HkegSDOra64UHDMtk9LEM4ja6wt&#10;k4KRHGzWk4cVJtr2/ENd6gsRIOwSVFB63yRSurwkg25uG+Lg/dnWoA+yLaRusQ9wU8s4il6lwYrD&#10;QokNfZWUn9KLUVC94O/Mv8+4qPfH02HMs/PunCn1OB0+P0B4Gvx/+N7+1gqWb/ECbm/CE5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fKAxwAAAN0AAAAPAAAAAAAA&#10;AAAAAAAAAKECAABkcnMvZG93bnJldi54bWxQSwUGAAAAAAQABAD5AAAAlQMAAAAA&#10;" strokeweight="2.25pt">
                    <v:stroke endarrowwidth="narrow"/>
                  </v:line>
                  <v:shape id="Text Box 6825" o:spid="_x0000_s119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adMUA&#10;AADdAAAADwAAAGRycy9kb3ducmV2LnhtbESPQWvCQBSE70L/w/IK3nSjoJXoKlJQrAepWvX6yL4m&#10;abNvQ/ZV47/vFoQeh5n5hpktWlepKzWh9Gxg0E9AEWfelpwb+DiuehNQQZAtVp7JwJ0CLOZPnRmm&#10;1t94T9eD5CpCOKRooBCpU61DVpDD0Pc1cfQ+feNQomxybRu8Rbir9DBJxtphyXGhwJpeC8q+Dz/O&#10;QH45vqE+vW93Z1eHav8ltF6LMd3ndjkFJdTKf/jR3lgDk5fhCP7exCe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Rp0xQAAAN0AAAAPAAAAAAAAAAAAAAAAAJgCAABkcnMv&#10;ZG93bnJldi54bWxQSwUGAAAAAAQABAD1AAAAigMAAAAA&#10;" filled="f" stroked="f" strokeweight="2.25pt">
                    <v:stroke endarrowwidth="narrow"/>
                    <v:textbox inset="0,0,0,0">
                      <w:txbxContent>
                        <w:p w:rsidR="009D310A" w:rsidRDefault="009D310A" w:rsidP="00BC2947">
                          <w:pPr>
                            <w:rPr>
                              <w:i/>
                            </w:rPr>
                          </w:pPr>
                          <w:proofErr w:type="gramStart"/>
                          <w:r>
                            <w:rPr>
                              <w:rFonts w:ascii="GOST type B" w:hAnsi="GOST type B"/>
                              <w:i/>
                            </w:rPr>
                            <w:t>Зм</w:t>
                          </w:r>
                          <w:r>
                            <w:rPr>
                              <w:i/>
                            </w:rPr>
                            <w:t>.</w:t>
                          </w:r>
                          <w:proofErr w:type="gramEnd"/>
                        </w:p>
                      </w:txbxContent>
                    </v:textbox>
                  </v:shape>
                  <v:shape id="Text Box 6826" o:spid="_x0000_s119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EA8QA&#10;AADdAAAADwAAAGRycy9kb3ducmV2LnhtbESPT2vCQBTE74V+h+UVvNVNPahEVymFSvUg/m2vj+xr&#10;Es2+Ddmnxm/vCoLHYWZ+w4ynravUmZpQejbw0U1AEWfelpwb2G2/34eggiBbrDyTgSsFmE5eX8aY&#10;Wn/hNZ03kqsI4ZCigUKkTrUOWUEOQ9fXxNH7941DibLJtW3wEuGu0r0k6WuHJceFAmv6Kig7bk7O&#10;QP63naPerxbLX1eHan0Qms3EmM5b+zkCJdTKM/xo/1gDw0GvD/c38Qno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XhAPEAAAA3QAAAA8AAAAAAAAAAAAAAAAAmAIAAGRycy9k&#10;b3ducmV2LnhtbFBLBQYAAAAABAAEAPUAAACJAwAAAAA=&#10;" filled="f" stroked="f" strokeweight="2.25pt">
                    <v:stroke endarrowwidth="narrow"/>
                    <v:textbox inset="0,0,0,0">
                      <w:txbxContent>
                        <w:p w:rsidR="009D310A" w:rsidRDefault="009D310A" w:rsidP="00BC2947">
                          <w:pPr>
                            <w:rPr>
                              <w:i/>
                            </w:rPr>
                          </w:pPr>
                          <w:proofErr w:type="gramStart"/>
                          <w:r>
                            <w:rPr>
                              <w:rFonts w:ascii="GOST type B" w:hAnsi="GOST type B"/>
                              <w:i/>
                            </w:rPr>
                            <w:t>Арк</w:t>
                          </w:r>
                          <w:r>
                            <w:rPr>
                              <w:i/>
                            </w:rPr>
                            <w:t>.</w:t>
                          </w:r>
                          <w:proofErr w:type="gramEnd"/>
                        </w:p>
                      </w:txbxContent>
                    </v:textbox>
                  </v:shape>
                  <v:shape id="Text Box 6827" o:spid="_x0000_s119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shmMUA&#10;AADdAAAADwAAAGRycy9kb3ducmV2LnhtbESPT2vCQBTE74LfYXmCN93oQSV1lSIo6kHqn7bXR/Y1&#10;SZt9G7JPTb99tyB4HGbmN8x82bpK3agJpWcDo2ECijjztuTcwOW8HsxABUG2WHkmA78UYLnoduaY&#10;Wn/nI91OkqsI4ZCigUKkTrUOWUEOw9DXxNH78o1DibLJtW3wHuGu0uMkmWiHJceFAmtaFZT9nK7O&#10;QP553qF+f9sfPlwdquO30GYjxvR77esLKKFWnuFHe2sNzKbjKfy/iU9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myGYxQAAAN0AAAAPAAAAAAAAAAAAAAAAAJgCAABkcnMv&#10;ZG93bnJldi54bWxQSwUGAAAAAAQABAD1AAAAigMAAAAA&#10;" filled="f" stroked="f" strokeweight="2.25pt">
                    <v:stroke endarrowwidth="narrow"/>
                    <v:textbox inset="0,0,0,0">
                      <w:txbxContent>
                        <w:p w:rsidR="009D310A" w:rsidRDefault="009D310A" w:rsidP="00BC2947">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6828" o:spid="_x0000_s119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16sIA&#10;AADdAAAADwAAAGRycy9kb3ducmV2LnhtbERPTWvCQBC9F/oflil4q5vmYCW6BilUtIdSY6vXITsm&#10;sdnZkJ1q/PfuoeDx8b7n+eBadaY+NJ4NvIwTUMSltw1XBr53789TUEGQLbaeycCVAuSLx4c5ZtZf&#10;eEvnQioVQzhkaKAW6TKtQ1mTwzD2HXHkjr53KBH2lbY9XmK4a3WaJBPtsOHYUGNHbzWVv8WfM1Ad&#10;dhvUP18fn3vXhXZ7ElqtxJjR07CcgRIa5C7+d6+tgelrGufGN/EJ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BLXqwgAAAN0AAAAPAAAAAAAAAAAAAAAAAJgCAABkcnMvZG93&#10;bnJldi54bWxQSwUGAAAAAAQABAD1AAAAhwMAAAAA&#10;" filled="f" stroked="f" strokeweight="2.25pt">
                    <v:stroke endarrowwidth="narrow"/>
                    <v:textbox inset="0,0,0,0">
                      <w:txbxContent>
                        <w:p w:rsidR="009D310A" w:rsidRDefault="009D310A" w:rsidP="00BC2947">
                          <w:pPr>
                            <w:rPr>
                              <w:rFonts w:ascii="GOST type B" w:hAnsi="GOST type B"/>
                              <w:i/>
                            </w:rPr>
                          </w:pPr>
                          <w:proofErr w:type="gramStart"/>
                          <w:r>
                            <w:rPr>
                              <w:rFonts w:ascii="GOST type B" w:hAnsi="GOST type B"/>
                              <w:i/>
                            </w:rPr>
                            <w:t>Підп.</w:t>
                          </w:r>
                          <w:proofErr w:type="gramEnd"/>
                        </w:p>
                      </w:txbxContent>
                    </v:textbox>
                  </v:shape>
                  <v:shape id="Text Box 6829" o:spid="_x0000_s120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gQccUA&#10;AADdAAAADwAAAGRycy9kb3ducmV2LnhtbESPT2vCQBTE7wW/w/IKvdVNPVQbXUUKlbYH8b/XR/aZ&#10;RLNvQ/ZV47d3BaHHYWZ+w4wmravUmZpQejbw1k1AEWfelpwb2Ky/XgeggiBbrDyTgSsFmIw7TyNM&#10;rb/wks4ryVWEcEjRQCFSp1qHrCCHoetr4ugdfONQomxybRu8RLirdC9J3rXDkuNCgTV9FpSdVn/O&#10;QL5f/6DeLn7nO1eHankUms3EmJfndjoEJdTKf/jR/rYGBv3eB9zfxCegx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BBxxQAAAN0AAAAPAAAAAAAAAAAAAAAAAJgCAABkcnMv&#10;ZG93bnJldi54bWxQSwUGAAAAAAQABAD1AAAAigMAAAAA&#10;" filled="f" stroked="f" strokeweight="2.25pt">
                    <v:stroke endarrowwidth="narrow"/>
                    <v:textbox inset="0,0,0,0">
                      <w:txbxContent>
                        <w:p w:rsidR="009D310A" w:rsidRDefault="009D310A" w:rsidP="00BC2947">
                          <w:pPr>
                            <w:rPr>
                              <w:rFonts w:ascii="GOST type B" w:hAnsi="GOST type B"/>
                              <w:i/>
                            </w:rPr>
                          </w:pPr>
                          <w:r>
                            <w:rPr>
                              <w:rFonts w:ascii="GOST type B" w:hAnsi="GOST type B"/>
                              <w:i/>
                              <w:sz w:val="18"/>
                            </w:rPr>
                            <w:t>Дат</w:t>
                          </w:r>
                          <w:r>
                            <w:rPr>
                              <w:rFonts w:ascii="GOST type B" w:hAnsi="GOST type B"/>
                              <w:i/>
                            </w:rPr>
                            <w:t>а</w:t>
                          </w:r>
                        </w:p>
                      </w:txbxContent>
                    </v:textbox>
                  </v:shape>
                  <v:line id="Line 6830" o:spid="_x0000_s120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iXsMAAADdAAAADwAAAGRycy9kb3ducmV2LnhtbERP3WrCMBS+F/YO4Qx2IzNVwdVqFBGE&#10;MWSg7QMcm2NbbE5qE2379suFsMuP73+97U0tntS6yrKC6SQCQZxbXXGhIEsPnzEI55E11pZJwUAO&#10;tpu30RoTbTs+0fPsCxFC2CWooPS+SaR0eUkG3cQ2xIG72tagD7AtpG6xC+GmlrMoWkiDFYeGEhva&#10;l5Tfzg+joJrjZeyXYy7qY3b7HfL0/nNPlfp473crEJ56/y9+ub+1gvhrHvaHN+EJ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bYl7DAAAA3QAAAA8AAAAAAAAAAAAA&#10;AAAAoQIAAGRycy9kb3ducmV2LnhtbFBLBQYAAAAABAAEAPkAAACRAwAAAAA=&#10;" strokeweight="2.25pt">
                    <v:stroke endarrowwidth="narrow"/>
                  </v:line>
                  <v:shape id="Text Box 6831" o:spid="_x0000_s120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KqsUA&#10;AADdAAAADwAAAGRycy9kb3ducmV2LnhtbESPX2vCQBDE3wW/w7GCb3qxQiupp0ih0vZB6p+2r0tu&#10;TaK5vZDbavz2niD4OMzMb5jpvHWVOlETSs8GRsMEFHHmbcm5gd32fTABFQTZYuWZDFwowHzW7Uwx&#10;tf7MazptJFcRwiFFA4VInWodsoIchqGviaO3941DibLJtW3wHOGu0k9J8qwdlhwXCqzpraDsuPl3&#10;BvK/7Sfqn++v1a+rQ7U+CC2XYky/1y5eQQm18gjf2x/WwORlPILbm/gE9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4qqxQAAAN0AAAAPAAAAAAAAAAAAAAAAAJgCAABkcnMv&#10;ZG93bnJldi54bWxQSwUGAAAAAAQABAD1AAAAigMAAAAA&#10;" filled="f" stroked="f" strokeweight="2.25pt">
                    <v:stroke endarrowwidth="narrow"/>
                    <v:textbox inset="0,0,0,0">
                      <w:txbxContent>
                        <w:p w:rsidR="009D310A" w:rsidRDefault="009D310A" w:rsidP="00BC2947">
                          <w:pPr>
                            <w:rPr>
                              <w:rFonts w:ascii="GOST type B" w:hAnsi="GOST type B"/>
                              <w:i/>
                              <w:lang w:val="uk-UA"/>
                            </w:rPr>
                          </w:pPr>
                          <w:proofErr w:type="gramStart"/>
                          <w:r>
                            <w:rPr>
                              <w:rFonts w:ascii="GOST type B" w:hAnsi="GOST type B"/>
                              <w:i/>
                            </w:rPr>
                            <w:t>Арк.</w:t>
                          </w:r>
                          <w:proofErr w:type="gramEnd"/>
                        </w:p>
                        <w:p w:rsidR="009D310A" w:rsidRDefault="009D310A" w:rsidP="00BC2947">
                          <w:pPr>
                            <w:rPr>
                              <w:rFonts w:ascii="GOST type B" w:hAnsi="GOST type B"/>
                              <w:i/>
                              <w:lang w:val="uk-UA"/>
                            </w:rPr>
                          </w:pPr>
                        </w:p>
                        <w:p w:rsidR="009D310A" w:rsidRDefault="009D310A" w:rsidP="00BC2947">
                          <w:pPr>
                            <w:jc w:val="center"/>
                            <w:rPr>
                              <w:rFonts w:ascii="GOST type B" w:hAnsi="GOST type B"/>
                              <w:i/>
                              <w:lang w:val="uk-UA"/>
                            </w:rPr>
                          </w:pPr>
                          <w:r>
                            <w:rPr>
                              <w:rFonts w:ascii="GOST type B" w:hAnsi="GOST type B"/>
                              <w:i/>
                              <w:lang w:val="uk-UA"/>
                            </w:rPr>
                            <w:t>2</w:t>
                          </w:r>
                        </w:p>
                      </w:txbxContent>
                    </v:textbox>
                  </v:shape>
                  <v:shape id="Text Box 6832" o:spid="_x0000_s120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UU3cUA&#10;AADdAAAADwAAAGRycy9kb3ducmV2LnhtbESPQWvCQBSE70L/w/IK3nSjgpXoKlJQrAepWvX6yL4m&#10;abNvQ/ZV47/vFoQeh5n5hpktWlepKzWh9Gxg0E9AEWfelpwb+DiuehNQQZAtVp7JwJ0CLOZPnRmm&#10;1t94T9eD5CpCOKRooBCpU61DVpDD0Pc1cfQ+feNQomxybRu8Rbir9DBJxtphyXGhwJpeC8q+Dz/O&#10;QH45vqE+vW93Z1eHav8ltF6LMd3ndjkFJdTKf/jR3lgDk5fREP7exCe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RTdxQAAAN0AAAAPAAAAAAAAAAAAAAAAAJgCAABkcnMv&#10;ZG93bnJldi54bWxQSwUGAAAAAAQABAD1AAAAigMAAAAA&#10;" filled="f" stroked="f" strokeweight="2.25pt">
                    <v:stroke endarrowwidth="narrow"/>
                    <v:textbox inset="0,0,0,0">
                      <w:txbxContent>
                        <w:p w:rsidR="009D310A" w:rsidRDefault="009D310A" w:rsidP="00BC2947">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E43280" w:rsidRPr="00965D1A">
        <w:rPr>
          <w:rFonts w:ascii="GOST type A" w:hAnsi="GOST type A"/>
          <w:b/>
          <w:bCs/>
          <w:i/>
          <w:szCs w:val="28"/>
          <w:lang w:val="uk-UA"/>
        </w:rPr>
        <w:t>Вступ</w:t>
      </w:r>
      <w:r w:rsidR="00DA30B3" w:rsidRPr="00965D1A">
        <w:rPr>
          <w:rFonts w:ascii="GOST type A" w:hAnsi="GOST type A"/>
          <w:b/>
          <w:bCs/>
          <w:i/>
          <w:szCs w:val="28"/>
          <w:lang w:val="uk-UA"/>
        </w:rPr>
        <w:t>.</w:t>
      </w:r>
      <w:bookmarkEnd w:id="30"/>
    </w:p>
    <w:p w:rsidR="00BC2947" w:rsidRPr="00965D1A" w:rsidRDefault="00FD35FE" w:rsidP="00FC02D1">
      <w:pPr>
        <w:spacing w:line="360" w:lineRule="auto"/>
        <w:ind w:left="284" w:right="283" w:firstLine="567"/>
        <w:jc w:val="both"/>
        <w:rPr>
          <w:rFonts w:ascii="GOST type A" w:hAnsi="GOST type A"/>
          <w:i/>
          <w:sz w:val="28"/>
          <w:szCs w:val="28"/>
          <w:lang w:val="uk-UA"/>
        </w:rPr>
      </w:pPr>
      <w:r w:rsidRPr="00965D1A">
        <w:rPr>
          <w:rFonts w:ascii="GOST type A" w:hAnsi="GOST type A"/>
          <w:i/>
          <w:sz w:val="28"/>
          <w:szCs w:val="28"/>
          <w:lang w:val="uk-UA"/>
        </w:rPr>
        <w:t xml:space="preserve">У даній курсовій роботі виконується </w:t>
      </w:r>
      <w:r w:rsidR="00DB0946" w:rsidRPr="00965D1A">
        <w:rPr>
          <w:rFonts w:ascii="GOST type A" w:hAnsi="GOST type A"/>
          <w:i/>
          <w:sz w:val="28"/>
          <w:szCs w:val="28"/>
          <w:lang w:val="uk-UA"/>
        </w:rPr>
        <w:t>розробка мікропроцесорної системи</w:t>
      </w:r>
      <w:r w:rsidR="00DA30B3" w:rsidRPr="00965D1A">
        <w:rPr>
          <w:rFonts w:ascii="GOST type A" w:hAnsi="GOST type A"/>
          <w:i/>
          <w:sz w:val="28"/>
          <w:szCs w:val="28"/>
          <w:lang w:val="uk-UA"/>
        </w:rPr>
        <w:t xml:space="preserve"> </w:t>
      </w:r>
      <w:r w:rsidR="00DB0946" w:rsidRPr="00965D1A">
        <w:rPr>
          <w:rFonts w:ascii="GOST type A" w:hAnsi="GOST type A"/>
          <w:i/>
          <w:sz w:val="28"/>
          <w:szCs w:val="28"/>
          <w:lang w:val="uk-UA"/>
        </w:rPr>
        <w:t>на базі мікроконтролера</w:t>
      </w:r>
      <w:r w:rsidR="00A237C5" w:rsidRPr="00965D1A">
        <w:rPr>
          <w:rFonts w:ascii="GOST type A" w:hAnsi="GOST type A"/>
          <w:i/>
          <w:sz w:val="28"/>
          <w:szCs w:val="28"/>
          <w:lang w:val="uk-UA"/>
        </w:rPr>
        <w:t xml:space="preserve"> КР1816ВЕ51</w:t>
      </w:r>
      <w:r w:rsidR="00DB0946" w:rsidRPr="00965D1A">
        <w:rPr>
          <w:rFonts w:ascii="GOST type A" w:hAnsi="GOST type A"/>
          <w:i/>
          <w:sz w:val="28"/>
          <w:szCs w:val="28"/>
          <w:lang w:val="uk-UA"/>
        </w:rPr>
        <w:t xml:space="preserve">. </w:t>
      </w:r>
      <w:r w:rsidR="00BC2947" w:rsidRPr="00965D1A">
        <w:rPr>
          <w:rFonts w:ascii="GOST type A" w:hAnsi="GOST type A"/>
          <w:i/>
          <w:sz w:val="28"/>
          <w:szCs w:val="28"/>
          <w:lang w:val="uk-UA"/>
        </w:rPr>
        <w:t>Розробка виконується на підставі</w:t>
      </w:r>
      <w:r w:rsidR="00FA1C53" w:rsidRPr="00965D1A">
        <w:rPr>
          <w:rFonts w:ascii="GOST type A" w:hAnsi="GOST type A"/>
          <w:i/>
          <w:sz w:val="28"/>
          <w:szCs w:val="28"/>
          <w:lang w:val="uk-UA"/>
        </w:rPr>
        <w:t xml:space="preserve"> </w:t>
      </w:r>
      <w:r w:rsidR="000B4974" w:rsidRPr="00965D1A">
        <w:rPr>
          <w:rFonts w:ascii="GOST type A" w:hAnsi="GOST type A"/>
          <w:bCs/>
          <w:i/>
          <w:sz w:val="28"/>
          <w:szCs w:val="28"/>
          <w:lang w:val="uk-UA"/>
        </w:rPr>
        <w:t>«</w:t>
      </w:r>
      <w:r w:rsidR="00BC2947" w:rsidRPr="00965D1A">
        <w:rPr>
          <w:rFonts w:ascii="GOST type A" w:hAnsi="GOST type A"/>
          <w:i/>
          <w:sz w:val="28"/>
          <w:szCs w:val="28"/>
          <w:lang w:val="uk-UA"/>
        </w:rPr>
        <w:t>Технічного завдання ІАЛЦ.</w:t>
      </w:r>
      <w:r w:rsidR="00702DEA">
        <w:rPr>
          <w:rFonts w:ascii="GOST type A" w:hAnsi="GOST type A"/>
          <w:i/>
          <w:sz w:val="28"/>
          <w:szCs w:val="28"/>
          <w:lang w:val="uk-UA"/>
        </w:rPr>
        <w:t>463626</w:t>
      </w:r>
      <w:r w:rsidR="00BC2947" w:rsidRPr="00965D1A">
        <w:rPr>
          <w:rFonts w:ascii="GOST type A" w:hAnsi="GOST type A"/>
          <w:i/>
          <w:sz w:val="28"/>
          <w:szCs w:val="28"/>
          <w:lang w:val="uk-UA"/>
        </w:rPr>
        <w:t>.002 ТЗ</w:t>
      </w:r>
      <w:r w:rsidR="000B4974" w:rsidRPr="00965D1A">
        <w:rPr>
          <w:rFonts w:ascii="GOST type A" w:hAnsi="GOST type A"/>
          <w:bCs/>
          <w:i/>
          <w:sz w:val="28"/>
          <w:szCs w:val="28"/>
          <w:lang w:val="uk-UA"/>
        </w:rPr>
        <w:t>»</w:t>
      </w:r>
      <w:r w:rsidR="00BC2947" w:rsidRPr="00965D1A">
        <w:rPr>
          <w:rFonts w:ascii="GOST type A" w:hAnsi="GOST type A"/>
          <w:i/>
          <w:sz w:val="28"/>
          <w:szCs w:val="28"/>
          <w:lang w:val="uk-UA"/>
        </w:rPr>
        <w:t>.</w:t>
      </w:r>
    </w:p>
    <w:p w:rsidR="00965D1A" w:rsidRPr="00965D1A" w:rsidRDefault="00965D1A" w:rsidP="00FC02D1">
      <w:pPr>
        <w:spacing w:line="360" w:lineRule="auto"/>
        <w:ind w:left="284" w:right="283" w:firstLine="567"/>
        <w:rPr>
          <w:rFonts w:ascii="GOST type A" w:hAnsi="GOST type A"/>
          <w:b/>
          <w:bCs/>
          <w:i/>
          <w:sz w:val="28"/>
          <w:szCs w:val="28"/>
          <w:lang w:val="uk-UA"/>
        </w:rPr>
      </w:pPr>
      <w:bookmarkStart w:id="31" w:name="#top"/>
      <w:r w:rsidRPr="00965D1A">
        <w:rPr>
          <w:rFonts w:ascii="GOST type A" w:hAnsi="GOST type A"/>
          <w:b/>
          <w:bCs/>
          <w:i/>
          <w:sz w:val="28"/>
          <w:szCs w:val="28"/>
          <w:lang w:val="uk-UA"/>
        </w:rPr>
        <w:t>1 Огляд існуючих рішень.</w:t>
      </w:r>
    </w:p>
    <w:p w:rsidR="00965D1A" w:rsidRPr="00965D1A" w:rsidRDefault="00965D1A" w:rsidP="00FC02D1">
      <w:pPr>
        <w:spacing w:line="360" w:lineRule="auto"/>
        <w:ind w:left="284" w:right="283" w:firstLine="567"/>
        <w:rPr>
          <w:rFonts w:ascii="GOST type A" w:eastAsiaTheme="minorHAnsi" w:hAnsi="GOST type A" w:cstheme="minorBidi"/>
          <w:b/>
          <w:bCs/>
          <w:i/>
          <w:sz w:val="28"/>
          <w:szCs w:val="28"/>
          <w:lang w:val="uk-UA" w:eastAsia="en-US"/>
        </w:rPr>
      </w:pPr>
      <w:r w:rsidRPr="00965D1A">
        <w:rPr>
          <w:rFonts w:ascii="GOST type A" w:hAnsi="GOST type A"/>
          <w:b/>
          <w:bCs/>
          <w:i/>
          <w:sz w:val="28"/>
          <w:szCs w:val="28"/>
          <w:lang w:val="uk-UA"/>
        </w:rPr>
        <w:t>1.1 Мікроконтролери короткий огляд</w:t>
      </w:r>
    </w:p>
    <w:bookmarkEnd w:id="31"/>
    <w:p w:rsidR="00965D1A" w:rsidRPr="00965D1A" w:rsidRDefault="00965D1A" w:rsidP="00FC02D1">
      <w:pPr>
        <w:spacing w:line="360" w:lineRule="auto"/>
        <w:ind w:left="284" w:right="283" w:firstLine="567"/>
        <w:rPr>
          <w:rStyle w:val="apple-style-span"/>
          <w:rFonts w:ascii="GOST type A" w:hAnsi="GOST type A" w:cs="Arial"/>
          <w:i/>
          <w:szCs w:val="28"/>
          <w:lang w:val="uk-UA"/>
        </w:rPr>
      </w:pPr>
      <w:r w:rsidRPr="00965D1A">
        <w:rPr>
          <w:rStyle w:val="hps"/>
          <w:rFonts w:ascii="GOST type A" w:hAnsi="GOST type A" w:cs="Arial"/>
          <w:i/>
          <w:sz w:val="28"/>
          <w:szCs w:val="28"/>
          <w:lang w:val="uk-UA"/>
        </w:rPr>
        <w:t>Мікроконтролер</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 мікросхема</w:t>
      </w:r>
      <w:r w:rsidRPr="00965D1A">
        <w:rPr>
          <w:rStyle w:val="apple-style-span"/>
          <w:rFonts w:ascii="GOST type A" w:hAnsi="GOST type A" w:cs="Arial"/>
          <w:i/>
          <w:sz w:val="28"/>
          <w:szCs w:val="28"/>
          <w:lang w:val="uk-UA"/>
        </w:rPr>
        <w:t>,</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призначена</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для керування електронними</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пристроями.</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Типовий</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мікроконтролер</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поєднує</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в</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собіфункції</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процесора і</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периферійних</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пристроїв</w:t>
      </w:r>
      <w:r w:rsidRPr="00965D1A">
        <w:rPr>
          <w:rStyle w:val="apple-style-span"/>
          <w:rFonts w:ascii="GOST type A" w:hAnsi="GOST type A" w:cs="Arial"/>
          <w:i/>
          <w:sz w:val="28"/>
          <w:szCs w:val="28"/>
          <w:lang w:val="uk-UA"/>
        </w:rPr>
        <w:t>,</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може</w:t>
      </w:r>
      <w:r w:rsidRPr="00965D1A">
        <w:rPr>
          <w:rStyle w:val="apple-converted-space"/>
          <w:rFonts w:ascii="GOST type A" w:hAnsi="GOST type A" w:cs="Arial"/>
          <w:i/>
          <w:sz w:val="28"/>
          <w:szCs w:val="28"/>
          <w:lang w:val="uk-UA"/>
        </w:rPr>
        <w:t xml:space="preserve"> </w:t>
      </w:r>
      <w:r w:rsidRPr="00965D1A">
        <w:rPr>
          <w:rStyle w:val="hps"/>
          <w:rFonts w:ascii="GOST type A" w:hAnsi="GOST type A" w:cs="Arial"/>
          <w:i/>
          <w:sz w:val="28"/>
          <w:szCs w:val="28"/>
          <w:lang w:val="uk-UA"/>
        </w:rPr>
        <w:t>містити</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ОЗУ</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і</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ПЗУ</w:t>
      </w:r>
      <w:r w:rsidRPr="00965D1A">
        <w:rPr>
          <w:rStyle w:val="apple-style-span"/>
          <w:rFonts w:ascii="GOST type A" w:hAnsi="GOST type A" w:cs="Arial"/>
          <w:i/>
          <w:sz w:val="28"/>
          <w:szCs w:val="28"/>
          <w:lang w:val="uk-UA"/>
        </w:rPr>
        <w:t>.</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По суті</w:t>
      </w:r>
      <w:r w:rsidRPr="00965D1A">
        <w:rPr>
          <w:rStyle w:val="apple-style-span"/>
          <w:rFonts w:ascii="GOST type A" w:hAnsi="GOST type A" w:cs="Arial"/>
          <w:i/>
          <w:sz w:val="28"/>
          <w:szCs w:val="28"/>
          <w:lang w:val="uk-UA"/>
        </w:rPr>
        <w:t>,</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цеоднокристальний</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комп'ютер</w:t>
      </w:r>
      <w:r w:rsidRPr="00965D1A">
        <w:rPr>
          <w:rStyle w:val="apple-style-span"/>
          <w:rFonts w:ascii="GOST type A" w:hAnsi="GOST type A" w:cs="Arial"/>
          <w:i/>
          <w:sz w:val="28"/>
          <w:szCs w:val="28"/>
          <w:lang w:val="uk-UA"/>
        </w:rPr>
        <w:t>,</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здатний</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виконувати</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прості</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завдання.</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Велика</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частинавипускаються в</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сучасному</w:t>
      </w:r>
      <w:r w:rsidRPr="00965D1A">
        <w:rPr>
          <w:rStyle w:val="apple-converted-space"/>
          <w:rFonts w:ascii="GOST type A" w:hAnsi="GOST type A" w:cs="Arial"/>
          <w:i/>
          <w:sz w:val="28"/>
          <w:szCs w:val="28"/>
          <w:lang w:val="uk-UA"/>
        </w:rPr>
        <w:t xml:space="preserve"> </w:t>
      </w:r>
      <w:r w:rsidRPr="00965D1A">
        <w:rPr>
          <w:rStyle w:val="hps"/>
          <w:rFonts w:ascii="GOST type A" w:hAnsi="GOST type A" w:cs="Arial"/>
          <w:i/>
          <w:sz w:val="28"/>
          <w:szCs w:val="28"/>
          <w:lang w:val="uk-UA"/>
        </w:rPr>
        <w:t>світі</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процесорів</w:t>
      </w:r>
      <w:r w:rsidRPr="00965D1A">
        <w:rPr>
          <w:rStyle w:val="apple-converted-space"/>
          <w:rFonts w:ascii="GOST type A" w:hAnsi="GOST type A" w:cs="Arial"/>
          <w:i/>
          <w:sz w:val="28"/>
          <w:szCs w:val="28"/>
          <w:lang w:val="uk-UA"/>
        </w:rPr>
        <w:t> </w:t>
      </w:r>
      <w:r w:rsidRPr="00965D1A">
        <w:rPr>
          <w:rStyle w:val="hps"/>
          <w:rFonts w:ascii="GOST type A" w:hAnsi="GOST type A" w:cs="Arial"/>
          <w:i/>
          <w:sz w:val="28"/>
          <w:szCs w:val="28"/>
          <w:lang w:val="uk-UA"/>
        </w:rPr>
        <w:t>- мікроконтролери</w:t>
      </w:r>
      <w:r w:rsidRPr="00965D1A">
        <w:rPr>
          <w:rStyle w:val="apple-style-span"/>
          <w:rFonts w:ascii="GOST type A" w:hAnsi="GOST type A" w:cs="Arial"/>
          <w:i/>
          <w:sz w:val="28"/>
          <w:szCs w:val="28"/>
          <w:lang w:val="uk-UA"/>
        </w:rPr>
        <w:t>.</w:t>
      </w:r>
    </w:p>
    <w:p w:rsidR="00965D1A" w:rsidRPr="00965D1A" w:rsidRDefault="00965D1A" w:rsidP="00FC02D1">
      <w:pPr>
        <w:spacing w:line="360" w:lineRule="auto"/>
        <w:ind w:left="284" w:right="283" w:firstLine="567"/>
        <w:jc w:val="both"/>
        <w:rPr>
          <w:rFonts w:ascii="GOST type A" w:hAnsi="GOST type A"/>
          <w:bCs/>
          <w:i/>
          <w:sz w:val="28"/>
          <w:szCs w:val="28"/>
          <w:lang w:val="uk-UA"/>
        </w:rPr>
      </w:pPr>
      <w:r w:rsidRPr="00965D1A">
        <w:rPr>
          <w:rFonts w:ascii="GOST type A" w:hAnsi="GOST type A"/>
          <w:bCs/>
          <w:i/>
          <w:sz w:val="28"/>
          <w:szCs w:val="28"/>
          <w:lang w:val="uk-UA"/>
        </w:rPr>
        <w:t xml:space="preserve">МК використовуються для створення приладів, ціллю яких є керування та забезпечення роботи складних електромеханічних систем, таких як телефони, пральні машини, контролери двигунів і систем гальмування сучасних автомобілів, з їх допомогою створюються системи контролю і збору інформації. </w:t>
      </w:r>
    </w:p>
    <w:p w:rsidR="00965D1A" w:rsidRPr="00965D1A" w:rsidRDefault="00965D1A" w:rsidP="00FC02D1">
      <w:pPr>
        <w:spacing w:line="360" w:lineRule="auto"/>
        <w:ind w:left="284" w:right="283" w:firstLine="567"/>
        <w:jc w:val="both"/>
        <w:rPr>
          <w:rStyle w:val="apple-style-span"/>
          <w:rFonts w:ascii="GOST type A" w:hAnsi="GOST type A" w:cstheme="minorBidi"/>
          <w:bCs/>
          <w:i/>
          <w:szCs w:val="28"/>
          <w:lang w:val="uk-UA"/>
        </w:rPr>
      </w:pPr>
      <w:r w:rsidRPr="00965D1A">
        <w:rPr>
          <w:rFonts w:ascii="GOST type A" w:hAnsi="GOST type A"/>
          <w:bCs/>
          <w:i/>
          <w:sz w:val="28"/>
          <w:szCs w:val="28"/>
          <w:lang w:val="uk-UA"/>
        </w:rPr>
        <w:t xml:space="preserve">На сьогоднішній день існує бігато фірм, що випускають мікроконтролери, серед них лідуюче положення займають виробники Atmel, </w:t>
      </w:r>
      <w:r w:rsidRPr="00965D1A">
        <w:rPr>
          <w:rStyle w:val="apple-style-span"/>
          <w:rFonts w:ascii="GOST type A" w:hAnsi="GOST type A" w:cs="Arial"/>
          <w:i/>
          <w:sz w:val="28"/>
          <w:szCs w:val="28"/>
          <w:lang w:val="uk-UA"/>
        </w:rPr>
        <w:t>Microchip</w:t>
      </w:r>
      <w:r w:rsidRPr="00965D1A">
        <w:rPr>
          <w:rStyle w:val="apple-style-span"/>
          <w:rFonts w:ascii="GOST type A" w:hAnsi="GOST type A" w:cs="Arial"/>
          <w:i/>
          <w:szCs w:val="28"/>
          <w:lang w:val="uk-UA"/>
        </w:rPr>
        <w:t>, Motorola, Scinex, Hitachi, Toshiba.</w:t>
      </w:r>
    </w:p>
    <w:p w:rsidR="00965D1A" w:rsidRPr="00965D1A" w:rsidRDefault="00965D1A" w:rsidP="00FC02D1">
      <w:pPr>
        <w:spacing w:line="360" w:lineRule="auto"/>
        <w:ind w:left="284" w:right="283" w:firstLine="567"/>
        <w:rPr>
          <w:rFonts w:ascii="GOST type A" w:hAnsi="GOST type A"/>
          <w:b/>
          <w:bCs/>
          <w:i/>
          <w:sz w:val="28"/>
          <w:szCs w:val="28"/>
          <w:lang w:val="uk-UA"/>
        </w:rPr>
      </w:pPr>
      <w:r w:rsidRPr="00965D1A">
        <w:rPr>
          <w:rFonts w:ascii="GOST type A" w:hAnsi="GOST type A"/>
          <w:b/>
          <w:bCs/>
          <w:i/>
          <w:sz w:val="28"/>
          <w:szCs w:val="28"/>
          <w:lang w:val="uk-UA"/>
        </w:rPr>
        <w:t xml:space="preserve">1.2 Порівняльна характеристика мікроконтролерів  </w:t>
      </w:r>
    </w:p>
    <w:p w:rsidR="00965D1A" w:rsidRPr="00965D1A" w:rsidRDefault="00965D1A" w:rsidP="00FC02D1">
      <w:pPr>
        <w:spacing w:line="360" w:lineRule="auto"/>
        <w:ind w:left="284" w:right="283" w:firstLine="567"/>
        <w:rPr>
          <w:rStyle w:val="apple-style-span"/>
          <w:rFonts w:ascii="GOST type A" w:hAnsi="GOST type A" w:cs="Arial"/>
          <w:i/>
          <w:sz w:val="28"/>
          <w:szCs w:val="28"/>
          <w:lang w:val="uk-UA"/>
        </w:rPr>
      </w:pPr>
      <w:r w:rsidRPr="00965D1A">
        <w:rPr>
          <w:rStyle w:val="apple-style-span"/>
          <w:rFonts w:ascii="GOST type A" w:hAnsi="GOST type A" w:cs="Arial"/>
          <w:i/>
          <w:sz w:val="28"/>
          <w:szCs w:val="28"/>
          <w:lang w:val="uk-UA"/>
        </w:rPr>
        <w:t>Перий мікроконтроллер з'явився на світ в 1976 році, через 5 років після створення першого мікропроцесора.</w:t>
      </w:r>
      <w:r w:rsidRPr="00965D1A">
        <w:rPr>
          <w:rStyle w:val="apple-converted-space"/>
          <w:rFonts w:ascii="GOST type A" w:hAnsi="GOST type A" w:cs="Arial"/>
          <w:i/>
          <w:sz w:val="28"/>
          <w:szCs w:val="28"/>
          <w:lang w:val="uk-UA"/>
        </w:rPr>
        <w:t> </w:t>
      </w:r>
      <w:r w:rsidRPr="00965D1A">
        <w:rPr>
          <w:rStyle w:val="apple-style-span"/>
          <w:rFonts w:ascii="GOST type A" w:hAnsi="GOST type A" w:cs="Arial"/>
          <w:i/>
          <w:sz w:val="28"/>
          <w:szCs w:val="28"/>
          <w:lang w:val="uk-UA"/>
        </w:rPr>
        <w:t>Це була мікросхема фірми Intel, що отримала ім'я 8048.</w:t>
      </w:r>
      <w:r w:rsidRPr="00965D1A">
        <w:rPr>
          <w:rFonts w:ascii="GOST type A" w:hAnsi="GOST type A" w:cs="Arial"/>
          <w:i/>
          <w:sz w:val="28"/>
          <w:szCs w:val="28"/>
          <w:lang w:val="uk-UA"/>
        </w:rPr>
        <w:br/>
      </w:r>
      <w:r w:rsidRPr="00965D1A">
        <w:rPr>
          <w:rStyle w:val="apple-style-span"/>
          <w:rFonts w:ascii="GOST type A" w:hAnsi="GOST type A" w:cs="Arial"/>
          <w:i/>
          <w:sz w:val="28"/>
          <w:szCs w:val="28"/>
          <w:lang w:val="uk-UA"/>
        </w:rPr>
        <w:t>   Крім центрального процесора, на кристалі перебували 1 КБайт пам'яті програм, 64 байта пам'яті даних, два восьмібітних таймера, генератор тактів і 27 портів введення / виводу.</w:t>
      </w:r>
      <w:r w:rsidRPr="00965D1A">
        <w:rPr>
          <w:rFonts w:ascii="GOST type A" w:hAnsi="GOST type A" w:cs="Arial"/>
          <w:i/>
          <w:sz w:val="28"/>
          <w:szCs w:val="28"/>
          <w:lang w:val="uk-UA"/>
        </w:rPr>
        <w:br/>
      </w:r>
      <w:r w:rsidRPr="00965D1A">
        <w:rPr>
          <w:rStyle w:val="apple-style-span"/>
          <w:rFonts w:ascii="GOST type A" w:hAnsi="GOST type A" w:cs="Arial"/>
          <w:i/>
          <w:sz w:val="28"/>
          <w:szCs w:val="28"/>
          <w:lang w:val="uk-UA"/>
        </w:rPr>
        <w:t>   Мікроконтролери сімейства 8048 використовувалися в консольних ігрових приставках Magnavox Odyssey, в клавіатурах перших IBM PC і в ряді інших пристроїв.</w:t>
      </w:r>
      <w:r w:rsidRPr="00965D1A">
        <w:rPr>
          <w:rFonts w:ascii="GOST type A" w:hAnsi="GOST type A" w:cs="Arial"/>
          <w:i/>
          <w:sz w:val="28"/>
          <w:szCs w:val="28"/>
          <w:lang w:val="uk-UA"/>
        </w:rPr>
        <w:br/>
      </w:r>
      <w:r w:rsidRPr="00965D1A">
        <w:rPr>
          <w:rStyle w:val="apple-style-span"/>
          <w:rFonts w:ascii="GOST type A" w:hAnsi="GOST type A" w:cs="Arial"/>
          <w:i/>
          <w:sz w:val="28"/>
          <w:szCs w:val="28"/>
          <w:lang w:val="uk-UA"/>
        </w:rPr>
        <w:t xml:space="preserve">   Існує також думка, що першим мікроконтролером був 4-х pозpядний TMS1000 від Texas Instruments, якому міститися ОЗУ (32 байти), ПЗУ (1К), годинник і підтримка </w:t>
      </w:r>
      <w:r w:rsidRPr="00965D1A">
        <w:rPr>
          <w:rStyle w:val="apple-style-span"/>
          <w:rFonts w:ascii="GOST type A" w:hAnsi="GOST type A" w:cs="Arial"/>
          <w:i/>
          <w:sz w:val="28"/>
          <w:szCs w:val="28"/>
          <w:lang w:val="uk-UA"/>
        </w:rPr>
        <w:lastRenderedPageBreak/>
        <w:t>введення-виведення, що дозволяло вважати його саме першим мікpоконтpоллеpом.</w:t>
      </w:r>
      <w:r w:rsidRPr="00965D1A">
        <w:rPr>
          <w:rStyle w:val="apple-converted-space"/>
          <w:rFonts w:ascii="GOST type A" w:hAnsi="GOST type A" w:cs="Arial"/>
          <w:i/>
          <w:sz w:val="28"/>
          <w:szCs w:val="28"/>
          <w:lang w:val="uk-UA"/>
        </w:rPr>
        <w:t> </w:t>
      </w:r>
      <w:r w:rsidRPr="00965D1A">
        <w:rPr>
          <w:rStyle w:val="apple-style-span"/>
          <w:rFonts w:ascii="GOST type A" w:hAnsi="GOST type A" w:cs="Arial"/>
          <w:i/>
          <w:sz w:val="28"/>
          <w:szCs w:val="28"/>
          <w:lang w:val="uk-UA"/>
        </w:rPr>
        <w:t>Випущений в 1972 році, він мав нову на той час можливість - додавання нових інструкцій.</w:t>
      </w:r>
      <w:r w:rsidRPr="00965D1A">
        <w:rPr>
          <w:rFonts w:ascii="GOST type A" w:hAnsi="GOST type A" w:cs="Arial"/>
          <w:i/>
          <w:sz w:val="28"/>
          <w:szCs w:val="28"/>
          <w:lang w:val="uk-UA"/>
        </w:rPr>
        <w:br/>
      </w:r>
      <w:r w:rsidRPr="00965D1A">
        <w:rPr>
          <w:rStyle w:val="apple-style-span"/>
          <w:rFonts w:ascii="GOST type A" w:hAnsi="GOST type A" w:cs="Arial"/>
          <w:i/>
          <w:sz w:val="28"/>
          <w:szCs w:val="28"/>
          <w:lang w:val="uk-UA"/>
        </w:rPr>
        <w:t>   8051</w:t>
      </w:r>
      <w:r w:rsidRPr="00965D1A">
        <w:rPr>
          <w:rFonts w:ascii="GOST type A" w:hAnsi="GOST type A" w:cs="Arial"/>
          <w:i/>
          <w:sz w:val="28"/>
          <w:szCs w:val="28"/>
          <w:lang w:val="uk-UA"/>
        </w:rPr>
        <w:br/>
      </w:r>
      <w:r w:rsidRPr="00965D1A">
        <w:rPr>
          <w:rStyle w:val="apple-style-span"/>
          <w:rFonts w:ascii="GOST type A" w:hAnsi="GOST type A" w:cs="Arial"/>
          <w:i/>
          <w:sz w:val="28"/>
          <w:szCs w:val="28"/>
          <w:lang w:val="uk-UA"/>
        </w:rPr>
        <w:t>   Наступний мікроконтролер Intel 8051, випущений в 1980 році, став воістину класичним зразком пристроїв даного класу.</w:t>
      </w:r>
      <w:r w:rsidRPr="00965D1A">
        <w:rPr>
          <w:rStyle w:val="apple-converted-space"/>
          <w:rFonts w:ascii="GOST type A" w:hAnsi="GOST type A" w:cs="Arial"/>
          <w:i/>
          <w:sz w:val="28"/>
          <w:szCs w:val="28"/>
          <w:lang w:val="uk-UA"/>
        </w:rPr>
        <w:t> </w:t>
      </w:r>
      <w:r w:rsidRPr="00965D1A">
        <w:rPr>
          <w:rStyle w:val="apple-style-span"/>
          <w:rFonts w:ascii="GOST type A" w:hAnsi="GOST type A" w:cs="Arial"/>
          <w:i/>
          <w:sz w:val="28"/>
          <w:szCs w:val="28"/>
          <w:lang w:val="uk-UA"/>
        </w:rPr>
        <w:t>Цей 8-бітний чип поклав початок цілому сімейству мікроконтролерів, які панували на ринку аж до недавнього часу.</w:t>
      </w:r>
      <w:r w:rsidRPr="00965D1A">
        <w:rPr>
          <w:rFonts w:ascii="GOST type A" w:hAnsi="GOST type A" w:cs="Arial"/>
          <w:i/>
          <w:sz w:val="28"/>
          <w:szCs w:val="28"/>
          <w:lang w:val="uk-UA"/>
        </w:rPr>
        <w:br/>
      </w:r>
      <w:r w:rsidRPr="00965D1A">
        <w:rPr>
          <w:rStyle w:val="apple-style-span"/>
          <w:rFonts w:ascii="GOST type A" w:hAnsi="GOST type A" w:cs="Arial"/>
          <w:i/>
          <w:sz w:val="28"/>
          <w:szCs w:val="28"/>
          <w:lang w:val="uk-UA"/>
        </w:rPr>
        <w:t>   Аналоги 8051 випускали радянські підприємства в Мінську, Києві, Воронежі, Новосибірську, на них виросло ціле покоління вітчизняних розробників.</w:t>
      </w:r>
    </w:p>
    <w:p w:rsidR="00965D1A" w:rsidRPr="00965D1A" w:rsidRDefault="00220DD0" w:rsidP="00FC02D1">
      <w:pPr>
        <w:spacing w:line="360" w:lineRule="auto"/>
        <w:ind w:left="284" w:right="283" w:firstLine="567"/>
        <w:rPr>
          <w:rStyle w:val="apple-style-span"/>
          <w:rFonts w:ascii="GOST type A" w:hAnsi="GOST type A" w:cs="Arial"/>
          <w:i/>
          <w:sz w:val="28"/>
          <w:szCs w:val="28"/>
          <w:lang w:val="uk-UA"/>
        </w:rPr>
      </w:pPr>
      <w:r w:rsidRPr="00965D1A">
        <w:rPr>
          <w:rFonts w:ascii="GOST type A" w:hAnsi="GOST type A" w:cs="Arial"/>
          <w:i/>
          <w:noProof/>
          <w:sz w:val="28"/>
          <w:szCs w:val="28"/>
          <w:lang w:val="ru-RU"/>
        </w:rPr>
        <mc:AlternateContent>
          <mc:Choice Requires="wpg">
            <w:drawing>
              <wp:anchor distT="0" distB="0" distL="114300" distR="114300" simplePos="0" relativeHeight="251829248" behindDoc="0" locked="0" layoutInCell="1" allowOverlap="1" wp14:anchorId="136FCBEA" wp14:editId="42EE8BE0">
                <wp:simplePos x="0" y="0"/>
                <wp:positionH relativeFrom="page">
                  <wp:posOffset>719455</wp:posOffset>
                </wp:positionH>
                <wp:positionV relativeFrom="page">
                  <wp:posOffset>181782</wp:posOffset>
                </wp:positionV>
                <wp:extent cx="6658610" cy="10209530"/>
                <wp:effectExtent l="19050" t="19050" r="8890" b="1270"/>
                <wp:wrapNone/>
                <wp:docPr id="9011" name="Группа 9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012" name="Rectangle 10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013" name="Group 106"/>
                        <wpg:cNvGrpSpPr>
                          <a:grpSpLocks/>
                        </wpg:cNvGrpSpPr>
                        <wpg:grpSpPr bwMode="auto">
                          <a:xfrm>
                            <a:off x="1015" y="15846"/>
                            <a:ext cx="10486" cy="892"/>
                            <a:chOff x="1015" y="15846"/>
                            <a:chExt cx="10486" cy="892"/>
                          </a:xfrm>
                        </wpg:grpSpPr>
                        <wps:wsp>
                          <wps:cNvPr id="9014" name="Line 10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15" name="Line 10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16" name="Line 10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17" name="Line 11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18" name="Line 11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19" name="Line 11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20" name="Line 11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21" name="Line 11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22" name="Line 11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23" name="Text Box 11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024" name="Text Box 11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025" name="Text Box 11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026" name="Text Box 11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027" name="Text Box 12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028" name="Line 12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29" name="Text Box 12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lang w:val="uk-UA"/>
                                  </w:rPr>
                                </w:pPr>
                                <w:proofErr w:type="gramStart"/>
                                <w:r>
                                  <w:rPr>
                                    <w:rFonts w:ascii="GOST type B" w:hAnsi="GOST type B"/>
                                    <w:i/>
                                  </w:rPr>
                                  <w:t>Арк.</w:t>
                                </w:r>
                                <w:proofErr w:type="gramEnd"/>
                              </w:p>
                              <w:p w:rsidR="009D310A" w:rsidRDefault="009D310A" w:rsidP="00965D1A">
                                <w:pPr>
                                  <w:rPr>
                                    <w:rFonts w:ascii="GOST type B" w:hAnsi="GOST type B"/>
                                    <w:i/>
                                    <w:lang w:val="uk-UA"/>
                                  </w:rPr>
                                </w:pPr>
                              </w:p>
                              <w:p w:rsidR="009D310A" w:rsidRDefault="009D310A" w:rsidP="00965D1A">
                                <w:pPr>
                                  <w:jc w:val="center"/>
                                  <w:rPr>
                                    <w:rFonts w:ascii="GOST type B" w:hAnsi="GOST type B"/>
                                    <w:i/>
                                    <w:lang w:val="uk-UA"/>
                                  </w:rPr>
                                </w:pPr>
                                <w:r>
                                  <w:rPr>
                                    <w:rFonts w:ascii="GOST type B" w:hAnsi="GOST type B"/>
                                    <w:i/>
                                    <w:lang w:val="uk-UA"/>
                                  </w:rPr>
                                  <w:t>3</w:t>
                                </w:r>
                              </w:p>
                            </w:txbxContent>
                          </wps:txbx>
                          <wps:bodyPr rot="0" vert="horz" wrap="square" lIns="0" tIns="0" rIns="0" bIns="0" anchor="t" anchorCtr="0" upright="1">
                            <a:noAutofit/>
                          </wps:bodyPr>
                        </wps:wsp>
                        <wps:wsp>
                          <wps:cNvPr id="9030" name="Text Box 12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702DEA" w:rsidP="00965D1A">
                                <w:pPr>
                                  <w:rPr>
                                    <w:rFonts w:ascii="GOST type B" w:hAnsi="GOST type B"/>
                                    <w:i/>
                                    <w:sz w:val="44"/>
                                  </w:rPr>
                                </w:pPr>
                                <w:r>
                                  <w:rPr>
                                    <w:rFonts w:ascii="GOST type B" w:hAnsi="GOST type B"/>
                                    <w:i/>
                                    <w:sz w:val="44"/>
                                  </w:rPr>
                                  <w:t>ІАЛЦ.463626.004 ПЗ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011" o:spid="_x0000_s1204" style="position:absolute;left:0;text-align:left;margin-left:56.65pt;margin-top:14.3pt;width:524.3pt;height:803.9pt;z-index:25182924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">
                <v:rect id="Rectangle 105" o:spid="_x0000_s120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jJMcA&#10;AADdAAAADwAAAGRycy9kb3ducmV2LnhtbESPT2vCQBTE74V+h+UJ3upuYv+mrqKBglAvpoXq7ZF9&#10;JqHZtyG7auyn7xYKHoeZ+Q0zWwy2FSfqfeNYQzJRIIhLZxquNHx+vN09g/AB2WDrmDRcyMNifnsz&#10;w8y4M2/pVIRKRAj7DDXUIXSZlL6syaKfuI44egfXWwxR9pU0PZ4j3LYyVepRWmw4LtTYUV5T+V0c&#10;rYbtw2q53z1Nv+yPei/u841N8yTVejwalq8gAg3hGv5vr42GF5Wk8PcmP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mYyTHAAAA3QAAAA8AAAAAAAAAAAAAAAAAmAIAAGRy&#10;cy9kb3ducmV2LnhtbFBLBQYAAAAABAAEAPUAAACMAwAAAAA=&#10;" filled="f" strokeweight="2.25pt"/>
                <v:group id="Group 106" o:spid="_x0000_s120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line id="Line 107" o:spid="_x0000_s120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CiL8MAAADdAAAADwAAAGRycy9kb3ducmV2LnhtbESPzYvCMBTE7wv+D+EJe1tTP1hqNYoo&#10;C0tvfly8PZpnW9q81CRq9783grDHYWZ+wyzXvWnFnZyvLSsYjxIQxIXVNZcKTsefrxSED8gaW8uk&#10;4I88rFeDjyVm2j54T/dDKEWEsM9QQRVCl0npi4oM+pHtiKN3sc5giNKVUjt8RLhp5SRJvqXBmuNC&#10;hR1tKyqaw80oSKczxPTc5A35qbuGXW56zpX6HPabBYhAffgPv9u/WsE8Gc/g9SY+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oi/DAAAA3QAAAA8AAAAAAAAAAAAA&#10;AAAAoQIAAGRycy9kb3ducmV2LnhtbFBLBQYAAAAABAAEAPkAAACRAwAAAAA=&#10;" strokeweight="2.25pt">
                    <v:stroke endarrowwidth="narrow"/>
                  </v:line>
                  <v:line id="Line 108" o:spid="_x0000_s120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esYAAADdAAAADwAAAGRycy9kb3ducmV2LnhtbESP0WrCQBRE3wv+w3ILfZG6sVKpqauI&#10;UCgiBZN8wDV7TYLZuzG7JvHvXUHo4zAzZ5jlejC16Kh1lWUF00kEgji3uuJCQZb+vH+BcB5ZY22Z&#10;FNzIwXo1ellirG3PB+oSX4gAYRejgtL7JpbS5SUZdBPbEAfvZFuDPsi2kLrFPsBNLT+iaC4NVhwW&#10;SmxoW1J+Tq5GQTXD49gvxlzU++z8d8vTy+6SKvX2Omy+QXga/H/42f7VChbR9BMeb8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oq3rGAAAA3QAAAA8AAAAAAAAA&#10;AAAAAAAAoQIAAGRycy9kb3ducmV2LnhtbFBLBQYAAAAABAAEAPkAAACUAwAAAAA=&#10;" strokeweight="2.25pt">
                    <v:stroke endarrowwidth="narrow"/>
                  </v:line>
                  <v:line id="Line 109" o:spid="_x0000_s120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1DcYAAADdAAAADwAAAGRycy9kb3ducmV2LnhtbESP0WrCQBRE3wX/YblCX6TZWEFqmo1I&#10;oSBFCho/4DZ7TUKyd2N2NcnfdwuFPg4zc4ZJd6NpxYN6V1tWsIpiEMSF1TWXCi75x/MrCOeRNbaW&#10;ScFEDnbZfJZiou3AJ3qcfSkChF2CCirvu0RKV1Rk0EW2Iw7e1fYGfZB9KXWPQ4CbVr7E8UYarDks&#10;VNjRe0VFc74bBfUav5d+u+SyPV6ar6nIb5+3XKmnxbh/A+Fp9P/hv/ZBK9jGqw38vglPQG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6NQ3GAAAA3QAAAA8AAAAAAAAA&#10;AAAAAAAAoQIAAGRycy9kb3ducmV2LnhtbFBLBQYAAAAABAAEAPkAAACUAwAAAAA=&#10;" strokeweight="2.25pt">
                    <v:stroke endarrowwidth="narrow"/>
                  </v:line>
                  <v:line id="Line 110" o:spid="_x0000_s121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aQlsYAAADdAAAADwAAAGRycy9kb3ducmV2LnhtbESP0WrCQBRE3wv+w3ILfZG6sUKtqauI&#10;UCgiBZN8wDV7TYLZuzG7JvHvXUHo4zAzZ5jlejC16Kh1lWUF00kEgji3uuJCQZb+vH+BcB5ZY22Z&#10;FNzIwXo1ellirG3PB+oSX4gAYRejgtL7JpbS5SUZdBPbEAfvZFuDPsi2kLrFPsBNLT+i6FMarDgs&#10;lNjQtqT8nFyNgmqGx7FfjLmo99n575anl90lVertddh8g/A0+P/ws/2rFSyi6Rweb8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2kJbGAAAA3QAAAA8AAAAAAAAA&#10;AAAAAAAAoQIAAGRycy9kb3ducmV2LnhtbFBLBQYAAAAABAAEAPkAAACUAwAAAAA=&#10;" strokeweight="2.25pt">
                    <v:stroke endarrowwidth="narrow"/>
                  </v:line>
                  <v:line id="Line 111" o:spid="_x0000_s121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E5L4AAADdAAAADwAAAGRycy9kb3ducmV2LnhtbERP3QoBQRS+V95hOsqNmEWJZUhKSVKs&#10;Bzh2jt3Nzpm1M1hvby6Uy6/vf7FqTCleVLvCsoLhIAJBnFpdcKbgkmz7UxDOI2ssLZOCDzlYLdut&#10;BcbavvlEr7PPRAhhF6OC3PsqltKlORl0A1sRB+5ma4M+wDqTusZ3CDelHEXRRBosODTkWNEmp/R+&#10;fhoFxRivPT/rcVYeLvfjJ00e+0eiVLfTrOcgPDX+L/65d1rBLBqGueFNe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qQTkvgAAAN0AAAAPAAAAAAAAAAAAAAAAAKEC&#10;AABkcnMvZG93bnJldi54bWxQSwUGAAAAAAQABAD5AAAAjAMAAAAA&#10;" strokeweight="2.25pt">
                    <v:stroke endarrowwidth="narrow"/>
                  </v:line>
                  <v:line id="Line 112" o:spid="_x0000_s121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hf8QAAADdAAAADwAAAGRycy9kb3ducmV2LnhtbESP0YrCMBRE3xf2H8Jd8EU0VWGxXVMR&#10;QRARYa0fcG3utqXNTW2i1r83grCPw8ycYRbL3jTiRp2rLCuYjCMQxLnVFRcKTtlmNAfhPLLGxjIp&#10;eJCDZfr5scBE2zv/0u3oCxEg7BJUUHrfJlK6vCSDbmxb4uD92c6gD7IrpO7wHuCmkdMo+pYGKw4L&#10;Jba0Limvj1ejoJrheejjIRfN/lQfHnl22V0ypQZf/eoHhKfe/4ff7a1WEEeTGF5vwhOQ6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5aF/xAAAAN0AAAAPAAAAAAAAAAAA&#10;AAAAAKECAABkcnMvZG93bnJldi54bWxQSwUGAAAAAAQABAD5AAAAkgMAAAAA&#10;" strokeweight="2.25pt">
                    <v:stroke endarrowwidth="narrow"/>
                  </v:line>
                  <v:line id="Line 113" o:spid="_x0000_s121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PCX74AAADdAAAADwAAAGRycy9kb3ducmV2LnhtbERP3QoBQRS+V95hOsqNmEWJZUhKSVKs&#10;Bzh2jt3Nzpm1M1hvby6Uy6/vf7FqTCleVLvCsoLhIAJBnFpdcKbgkmz7UxDOI2ssLZOCDzlYLdut&#10;BcbavvlEr7PPRAhhF6OC3PsqltKlORl0A1sRB+5ma4M+wDqTusZ3CDelHEXRRBosODTkWNEmp/R+&#10;fhoFxRivPT/rcVYeLvfjJ00e+0eiVLfTrOcgPDX+L/65d1rBLBqF/eFNe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s8JfvgAAAN0AAAAPAAAAAAAAAAAAAAAAAKEC&#10;AABkcnMvZG93bnJldi54bWxQSwUGAAAAAAQABAD5AAAAjAMAAAAA&#10;" strokeweight="2.25pt">
                    <v:stroke endarrowwidth="narrow"/>
                  </v:line>
                  <v:line id="Line 114" o:spid="_x0000_s121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9nxMQAAADdAAAADwAAAGRycy9kb3ducmV2LnhtbESP0YrCMBRE3wX/IVzBF7GpCqK1UUQQ&#10;RJaFtX7Atbm2xeamNlHr32+EhX0cZuYMk246U4snta6yrGASxSCIc6srLhScs/14AcJ5ZI21ZVLw&#10;Jgebdb+XYqLti3/oefKFCBB2CSoovW8SKV1ekkEX2YY4eFfbGvRBtoXULb4C3NRyGsdzabDisFBi&#10;Q7uS8tvpYRRUM7yM/HLERf11vn2/8+x+vGdKDQfddgXCU+f/w3/tg1awjKcT+LwJT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fExAAAAN0AAAAPAAAAAAAAAAAA&#10;AAAAAKECAABkcnMvZG93bnJldi54bWxQSwUGAAAAAAQABAD5AAAAkgMAAAAA&#10;" strokeweight="2.25pt">
                    <v:stroke endarrowwidth="narrow"/>
                  </v:line>
                  <v:line id="Line 115" o:spid="_x0000_s121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35s8QAAADdAAAADwAAAGRycy9kb3ducmV2LnhtbESP0YrCMBRE34X9h3AXfBFN7YJot1FE&#10;EEQWQesHXJu7bWlzU5uo9e83C4KPw8ycYdJVbxpxp85VlhVMJxEI4tzqigsF52w7noNwHlljY5kU&#10;PMnBavkxSDHR9sFHup98IQKEXYIKSu/bREqXl2TQTWxLHLxf2xn0QXaF1B0+Atw0Mo6imTRYcVgo&#10;saVNSXl9uhkF1RdeRn4x4qL5OdeHZ55d99dMqeFnv/4G4an37/CrvdMKFlEcw/+b8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LfmzxAAAAN0AAAAPAAAAAAAAAAAA&#10;AAAAAKECAABkcnMvZG93bnJldi54bWxQSwUGAAAAAAQABAD5AAAAkgMAAAAA&#10;" strokeweight="2.25pt">
                    <v:stroke endarrowwidth="narrow"/>
                  </v:line>
                  <v:shape id="Text Box 116" o:spid="_x0000_s121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ERR8UA&#10;AADdAAAADwAAAGRycy9kb3ducmV2LnhtbESPQWvCQBSE70L/w/IK3nRThdJGVykFRXuQqlWvj+wz&#10;ic2+Ddmnxn/vCoUeh5n5hhlPW1epCzWh9GzgpZ+AIs68LTk38LOd9d5ABUG2WHkmAzcKMJ08dcaY&#10;Wn/lNV02kqsI4ZCigUKkTrUOWUEOQ9/XxNE7+sahRNnk2jZ4jXBX6UGSvGqHJceFAmv6LCj73Zyd&#10;gfywXaLefX+t9q4O1fokNJ+LMd3n9mMESqiV//Bfe2ENvCeDITzexCe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0RFHxQAAAN0AAAAPAAAAAAAAAAAAAAAAAJgCAABkcnMv&#10;ZG93bnJldi54bWxQSwUGAAAAAAQABAD1AAAAigMAAAAA&#10;" filled="f" stroked="f" strokeweight="2.25pt">
                    <v:stroke endarrowwidth="narrow"/>
                    <v:textbox inset="0,0,0,0">
                      <w:txbxContent>
                        <w:p w:rsidR="009D310A" w:rsidRDefault="009D310A" w:rsidP="00965D1A">
                          <w:pPr>
                            <w:rPr>
                              <w:i/>
                            </w:rPr>
                          </w:pPr>
                          <w:proofErr w:type="gramStart"/>
                          <w:r>
                            <w:rPr>
                              <w:rFonts w:ascii="GOST type B" w:hAnsi="GOST type B"/>
                              <w:i/>
                            </w:rPr>
                            <w:t>Зм</w:t>
                          </w:r>
                          <w:r>
                            <w:rPr>
                              <w:i/>
                            </w:rPr>
                            <w:t>.</w:t>
                          </w:r>
                          <w:proofErr w:type="gramEnd"/>
                        </w:p>
                      </w:txbxContent>
                    </v:textbox>
                  </v:shape>
                  <v:shape id="Text Box 117" o:spid="_x0000_s121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JM8UA&#10;AADdAAAADwAAAGRycy9kb3ducmV2LnhtbESPQWvCQBSE70L/w/IK3nRTkdJGVykFRXuQqlWvj+wz&#10;ic2+Ddmnxn/vCoUeh5n5hhlPW1epCzWh9GzgpZ+AIs68LTk38LOd9d5ABUG2WHkmAzcKMJ08dcaY&#10;Wn/lNV02kqsI4ZCigUKkTrUOWUEOQ9/XxNE7+sahRNnk2jZ4jXBX6UGSvGqHJceFAmv6LCj73Zyd&#10;gfywXaLefX+t9q4O1fokNJ+LMd3n9mMESqiV//Bfe2ENvCeDITzexCe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IkzxQAAAN0AAAAPAAAAAAAAAAAAAAAAAJgCAABkcnMv&#10;ZG93bnJldi54bWxQSwUGAAAAAAQABAD1AAAAigMAAAAA&#10;" filled="f" stroked="f" strokeweight="2.25pt">
                    <v:stroke endarrowwidth="narrow"/>
                    <v:textbox inset="0,0,0,0">
                      <w:txbxContent>
                        <w:p w:rsidR="009D310A" w:rsidRDefault="009D310A" w:rsidP="00965D1A">
                          <w:pPr>
                            <w:rPr>
                              <w:i/>
                            </w:rPr>
                          </w:pPr>
                          <w:proofErr w:type="gramStart"/>
                          <w:r>
                            <w:rPr>
                              <w:rFonts w:ascii="GOST type B" w:hAnsi="GOST type B"/>
                              <w:i/>
                            </w:rPr>
                            <w:t>Арк</w:t>
                          </w:r>
                          <w:r>
                            <w:rPr>
                              <w:i/>
                            </w:rPr>
                            <w:t>.</w:t>
                          </w:r>
                          <w:proofErr w:type="gramEnd"/>
                        </w:p>
                      </w:txbxContent>
                    </v:textbox>
                  </v:shape>
                  <v:shape id="Text Box 118" o:spid="_x0000_s121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sqMUA&#10;AADdAAAADwAAAGRycy9kb3ducmV2LnhtbESPQWvCQBSE70L/w/IK3nRTwdJGVykFRXuQqlWvj+wz&#10;ic2+Ddmnxn/vCoUeh5n5hhlPW1epCzWh9GzgpZ+AIs68LTk38LOd9d5ABUG2WHkmAzcKMJ08dcaY&#10;Wn/lNV02kqsI4ZCigUKkTrUOWUEOQ9/XxNE7+sahRNnk2jZ4jXBX6UGSvGqHJceFAmv6LCj73Zyd&#10;gfywXaLefX+t9q4O1fokNJ+LMd3n9mMESqiV//Bfe2ENvCeDITzexCe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CyoxQAAAN0AAAAPAAAAAAAAAAAAAAAAAJgCAABkcnMv&#10;ZG93bnJldi54bWxQSwUGAAAAAAQABAD1AAAAigMAAAAA&#10;" filled="f" stroked="f" strokeweight="2.25pt">
                    <v:stroke endarrowwidth="narrow"/>
                    <v:textbox inset="0,0,0,0">
                      <w:txbxContent>
                        <w:p w:rsidR="009D310A" w:rsidRDefault="009D310A" w:rsidP="00965D1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19" o:spid="_x0000_s121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y38QA&#10;AADdAAAADwAAAGRycy9kb3ducmV2LnhtbESPT2vCQBTE7wW/w/IEb3WjB2mjq4igtD0U/3t9ZJ9J&#10;NPs2ZJ+afnu3UOhxmJnfMJNZ6yp1pyaUng0M+gko4szbknMD+93y9Q1UEGSLlWcy8EMBZtPOywRT&#10;6x+8oftWchUhHFI0UIjUqdYhK8hh6PuaOHpn3ziUKJtc2wYfEe4qPUySkXZYclwosKZFQdl1e3MG&#10;8tPuE/Vh/fV9dHWoNheh1UqM6XXb+RiUUCv/4b/2hzXwngxH8PsmPgE9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mst/EAAAA3QAAAA8AAAAAAAAAAAAAAAAAmAIAAGRycy9k&#10;b3ducmV2LnhtbFBLBQYAAAAABAAEAPUAAACJAwAAAAA=&#10;" filled="f" stroked="f" strokeweight="2.25pt">
                    <v:stroke endarrowwidth="narrow"/>
                    <v:textbox inset="0,0,0,0">
                      <w:txbxContent>
                        <w:p w:rsidR="009D310A" w:rsidRDefault="009D310A" w:rsidP="00965D1A">
                          <w:pPr>
                            <w:rPr>
                              <w:rFonts w:ascii="GOST type B" w:hAnsi="GOST type B"/>
                              <w:i/>
                            </w:rPr>
                          </w:pPr>
                          <w:proofErr w:type="gramStart"/>
                          <w:r>
                            <w:rPr>
                              <w:rFonts w:ascii="GOST type B" w:hAnsi="GOST type B"/>
                              <w:i/>
                            </w:rPr>
                            <w:t>Підп.</w:t>
                          </w:r>
                          <w:proofErr w:type="gramEnd"/>
                        </w:p>
                      </w:txbxContent>
                    </v:textbox>
                  </v:shape>
                  <v:shape id="Text Box 120" o:spid="_x0000_s122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RMUA&#10;AADdAAAADwAAAGRycy9kb3ducmV2LnhtbESPQWvCQBSE70L/w/IK3nRTD7aNrlIKivYgVateH9ln&#10;Ept9G7JPjf/eFQo9DjPzDTOetq5SF2pC6dnASz8BRZx5W3Ju4Gc7672BCoJssfJMBm4UYDp56owx&#10;tf7Ka7psJFcRwiFFA4VInWodsoIchr6viaN39I1DibLJtW3wGuGu0oMkGWqHJceFAmv6LCj73Zyd&#10;gfywXaLefX+t9q4O1fokNJ+LMd3n9mMESqiV//Bfe2ENvCeDV3i8iU9A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6hdExQAAAN0AAAAPAAAAAAAAAAAAAAAAAJgCAABkcnMv&#10;ZG93bnJldi54bWxQSwUGAAAAAAQABAD1AAAAigMAAAAA&#10;" filled="f" stroked="f" strokeweight="2.25pt">
                    <v:stroke endarrowwidth="narrow"/>
                    <v:textbox inset="0,0,0,0">
                      <w:txbxContent>
                        <w:p w:rsidR="009D310A" w:rsidRDefault="009D310A" w:rsidP="00965D1A">
                          <w:pPr>
                            <w:rPr>
                              <w:rFonts w:ascii="GOST type B" w:hAnsi="GOST type B"/>
                              <w:i/>
                            </w:rPr>
                          </w:pPr>
                          <w:r>
                            <w:rPr>
                              <w:rFonts w:ascii="GOST type B" w:hAnsi="GOST type B"/>
                              <w:i/>
                              <w:sz w:val="18"/>
                            </w:rPr>
                            <w:t>Дат</w:t>
                          </w:r>
                          <w:r>
                            <w:rPr>
                              <w:rFonts w:ascii="GOST type B" w:hAnsi="GOST type B"/>
                              <w:i/>
                            </w:rPr>
                            <w:t>а</w:t>
                          </w:r>
                        </w:p>
                      </w:txbxContent>
                    </v:textbox>
                  </v:shape>
                  <v:line id="Line 121" o:spid="_x0000_s122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OWb4AAADdAAAADwAAAGRycy9kb3ducmV2LnhtbERP3QoBQRS+V95hOsqNmEWJZUhKSVKs&#10;Bzh2jt3Nzpm1M1hvby6Uy6/vf7FqTCleVLvCsoLhIAJBnFpdcKbgkmz7UxDOI2ssLZOCDzlYLdut&#10;BcbavvlEr7PPRAhhF6OC3PsqltKlORl0A1sRB+5ma4M+wDqTusZ3CDelHEXRRBosODTkWNEmp/R+&#10;fhoFxRivPT/rcVYeLvfjJ00e+0eiVLfTrOcgPDX+L/65d1rBLBqFueFNe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xc5ZvgAAAN0AAAAPAAAAAAAAAAAAAAAAAKEC&#10;AABkcnMvZG93bnJldi54bWxQSwUGAAAAAAQABAD5AAAAjAMAAAAA&#10;" strokeweight="2.25pt">
                    <v:stroke endarrowwidth="narrow"/>
                  </v:line>
                  <v:shape id="Text Box 122" o:spid="_x0000_s122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mrcQA&#10;AADdAAAADwAAAGRycy9kb3ducmV2LnhtbESPT2vCQBTE7wW/w/IEb3WjB6nRVURQ2h5K/X99ZJ9J&#10;NPs2ZF81fnu3UOhxmJnfMNN56yp1oyaUng0M+gko4szbknMD+93q9Q1UEGSLlWcy8KAA81nnZYqp&#10;9Xfe0G0ruYoQDikaKETqVOuQFeQw9H1NHL2zbxxKlE2ubYP3CHeVHibJSDssOS4UWNOyoOy6/XEG&#10;8tPuA/Xh+/Pr6OpQbS5C67UY0+u2iwkooVb+w3/td2tgnAzH8PsmPgE9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5Jq3EAAAA3QAAAA8AAAAAAAAAAAAAAAAAmAIAAGRycy9k&#10;b3ducmV2LnhtbFBLBQYAAAAABAAEAPUAAACJAwAAAAA=&#10;" filled="f" stroked="f" strokeweight="2.25pt">
                    <v:stroke endarrowwidth="narrow"/>
                    <v:textbox inset="0,0,0,0">
                      <w:txbxContent>
                        <w:p w:rsidR="009D310A" w:rsidRDefault="009D310A" w:rsidP="00965D1A">
                          <w:pPr>
                            <w:rPr>
                              <w:rFonts w:ascii="GOST type B" w:hAnsi="GOST type B"/>
                              <w:i/>
                              <w:lang w:val="uk-UA"/>
                            </w:rPr>
                          </w:pPr>
                          <w:proofErr w:type="gramStart"/>
                          <w:r>
                            <w:rPr>
                              <w:rFonts w:ascii="GOST type B" w:hAnsi="GOST type B"/>
                              <w:i/>
                            </w:rPr>
                            <w:t>Арк.</w:t>
                          </w:r>
                          <w:proofErr w:type="gramEnd"/>
                        </w:p>
                        <w:p w:rsidR="009D310A" w:rsidRDefault="009D310A" w:rsidP="00965D1A">
                          <w:pPr>
                            <w:rPr>
                              <w:rFonts w:ascii="GOST type B" w:hAnsi="GOST type B"/>
                              <w:i/>
                              <w:lang w:val="uk-UA"/>
                            </w:rPr>
                          </w:pPr>
                        </w:p>
                        <w:p w:rsidR="009D310A" w:rsidRDefault="009D310A" w:rsidP="00965D1A">
                          <w:pPr>
                            <w:jc w:val="center"/>
                            <w:rPr>
                              <w:rFonts w:ascii="GOST type B" w:hAnsi="GOST type B"/>
                              <w:i/>
                              <w:lang w:val="uk-UA"/>
                            </w:rPr>
                          </w:pPr>
                          <w:r>
                            <w:rPr>
                              <w:rFonts w:ascii="GOST type B" w:hAnsi="GOST type B"/>
                              <w:i/>
                              <w:lang w:val="uk-UA"/>
                            </w:rPr>
                            <w:t>3</w:t>
                          </w:r>
                        </w:p>
                      </w:txbxContent>
                    </v:textbox>
                  </v:shape>
                  <v:shape id="Text Box 123" o:spid="_x0000_s122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oZ7cIA&#10;AADdAAAADwAAAGRycy9kb3ducmV2LnhtbERPTWvCQBC9F/wPywje6kYFaaOriKCoB6na2uuQnSbR&#10;7GzIjhr/ffdQ6PHxvqfz1lXqTk0oPRsY9BNQxJm3JecGPk+r1zdQQZAtVp7JwJMCzGedlymm1j/4&#10;QPej5CqGcEjRQCFSp1qHrCCHoe9r4sj9+MahRNjk2jb4iOGu0sMkGWuHJceGAmtaFpRdjzdnIP8+&#10;bVF/fez2Z1eH6nARWq/FmF63XUxACbXyL/5zb6yB92QU98c38Qno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2hntwgAAAN0AAAAPAAAAAAAAAAAAAAAAAJgCAABkcnMvZG93&#10;bnJldi54bWxQSwUGAAAAAAQABAD1AAAAhwMAAAAA&#10;" filled="f" stroked="f" strokeweight="2.25pt">
                    <v:stroke endarrowwidth="narrow"/>
                    <v:textbox inset="0,0,0,0">
                      <w:txbxContent>
                        <w:p w:rsidR="009D310A" w:rsidRDefault="00702DEA" w:rsidP="00965D1A">
                          <w:pPr>
                            <w:rPr>
                              <w:rFonts w:ascii="GOST type B" w:hAnsi="GOST type B"/>
                              <w:i/>
                              <w:sz w:val="44"/>
                            </w:rPr>
                          </w:pPr>
                          <w:r>
                            <w:rPr>
                              <w:rFonts w:ascii="GOST type B" w:hAnsi="GOST type B"/>
                              <w:i/>
                              <w:sz w:val="44"/>
                            </w:rPr>
                            <w:t>ІАЛЦ.463626.004 ПЗ</w:t>
                          </w:r>
                        </w:p>
                      </w:txbxContent>
                    </v:textbox>
                  </v:shape>
                </v:group>
                <w10:wrap anchorx="page" anchory="page"/>
              </v:group>
            </w:pict>
          </mc:Fallback>
        </mc:AlternateContent>
      </w:r>
      <w:r w:rsidR="00965D1A" w:rsidRPr="00965D1A">
        <w:rPr>
          <w:rStyle w:val="apple-style-span"/>
          <w:rFonts w:ascii="GOST type A" w:hAnsi="GOST type A" w:cs="Arial"/>
          <w:i/>
          <w:sz w:val="28"/>
          <w:szCs w:val="28"/>
          <w:lang w:val="uk-UA"/>
        </w:rPr>
        <w:t>Більшість фірм виробників мікроконтролерів і сьогодні випускають пристрої, засновані на цій архітектурі.</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Серед них Philips, Atmel, Dallas, OKI, Siemens - можна перерахувати більше півтора десятків імен.</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Але 51-е сімейство поступово здає свої позиції більш молодим і досконалим мікроконтролерам.</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Motorola і Zilog</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Іншими яскравими представниками восьмирозрядних мікроконтролерів з'явилися вироби компаній Motorola (68HC05, 68HC08, 68HC11) і Zilog (Z8).</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Motorola тривалий час не надавала коштів, що дозволяють дешево і швидко почати працювати з її контролерами, що явно не сприяло їх популярності у некорпоративних розробників.</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Проте варто зауважити, що за кордоном мікроконтролери від Motorola займають лідуюче положення на ринку.</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У нашій країні їх популярність не дуже висока, можливо, ще в силу відсутності достатньої кількості доступних навчальних матеріалів і засобів розробки.</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Мікроконтролери фірми Zilog, заснованої колишніми співробітниками Intel, що недавно здавалися настільки багатообіцяючими, не витримали гонки в секторі ринку, що стрімко розвивається, і сьогодні система команд Z8 виглядає досить застарілою.</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Microchip</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Перші значні зміни відбулися з появою PIC-контролерів фірми Microchip.</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 xml:space="preserve">Ці чіпи пропонувалися за рекордно низькими цінами, що дозволило їм у короткий термін </w:t>
      </w:r>
      <w:r w:rsidR="0045453E" w:rsidRPr="00965D1A">
        <w:rPr>
          <w:rFonts w:ascii="GOST type A" w:hAnsi="GOST type A" w:cs="Arial"/>
          <w:i/>
          <w:noProof/>
          <w:sz w:val="28"/>
          <w:szCs w:val="28"/>
          <w:lang w:val="ru-RU"/>
        </w:rPr>
        <w:lastRenderedPageBreak/>
        <mc:AlternateContent>
          <mc:Choice Requires="wpg">
            <w:drawing>
              <wp:anchor distT="0" distB="0" distL="114300" distR="114300" simplePos="0" relativeHeight="251831296" behindDoc="0" locked="0" layoutInCell="1" allowOverlap="1" wp14:anchorId="5478EF3C" wp14:editId="3E7EA8FD">
                <wp:simplePos x="0" y="0"/>
                <wp:positionH relativeFrom="page">
                  <wp:posOffset>724535</wp:posOffset>
                </wp:positionH>
                <wp:positionV relativeFrom="page">
                  <wp:posOffset>184931</wp:posOffset>
                </wp:positionV>
                <wp:extent cx="6658610" cy="10209530"/>
                <wp:effectExtent l="19050" t="19050" r="8890" b="1270"/>
                <wp:wrapNone/>
                <wp:docPr id="8991" name="Группа 8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8992" name="Rectangle 14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93" name="Group 146"/>
                        <wpg:cNvGrpSpPr>
                          <a:grpSpLocks/>
                        </wpg:cNvGrpSpPr>
                        <wpg:grpSpPr bwMode="auto">
                          <a:xfrm>
                            <a:off x="1015" y="15846"/>
                            <a:ext cx="10486" cy="892"/>
                            <a:chOff x="1015" y="15846"/>
                            <a:chExt cx="10486" cy="892"/>
                          </a:xfrm>
                        </wpg:grpSpPr>
                        <wps:wsp>
                          <wps:cNvPr id="8994" name="Line 14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995" name="Line 14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996" name="Line 14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997" name="Line 15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998" name="Line 15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999" name="Line 15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00" name="Line 15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01" name="Line 15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02" name="Line 15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03" name="Text Box 15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004" name="Text Box 15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005" name="Text Box 15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006" name="Text Box 15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007" name="Text Box 16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008" name="Line 16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09" name="Text Box 16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lang w:val="uk-UA"/>
                                  </w:rPr>
                                </w:pPr>
                                <w:proofErr w:type="gramStart"/>
                                <w:r>
                                  <w:rPr>
                                    <w:rFonts w:ascii="GOST type B" w:hAnsi="GOST type B"/>
                                    <w:i/>
                                  </w:rPr>
                                  <w:t>Арк.</w:t>
                                </w:r>
                                <w:proofErr w:type="gramEnd"/>
                              </w:p>
                              <w:p w:rsidR="009D310A" w:rsidRDefault="009D310A" w:rsidP="00965D1A">
                                <w:pPr>
                                  <w:rPr>
                                    <w:rFonts w:ascii="GOST type B" w:hAnsi="GOST type B"/>
                                    <w:i/>
                                    <w:lang w:val="uk-UA"/>
                                  </w:rPr>
                                </w:pPr>
                              </w:p>
                              <w:p w:rsidR="009D310A" w:rsidRDefault="009D310A" w:rsidP="00965D1A">
                                <w:pPr>
                                  <w:jc w:val="center"/>
                                  <w:rPr>
                                    <w:rFonts w:ascii="GOST type B" w:hAnsi="GOST type B"/>
                                    <w:i/>
                                    <w:lang w:val="uk-UA"/>
                                  </w:rPr>
                                </w:pPr>
                                <w:r>
                                  <w:rPr>
                                    <w:rFonts w:ascii="GOST type B" w:hAnsi="GOST type B"/>
                                    <w:i/>
                                    <w:lang w:val="uk-UA"/>
                                  </w:rPr>
                                  <w:t>4</w:t>
                                </w:r>
                              </w:p>
                            </w:txbxContent>
                          </wps:txbx>
                          <wps:bodyPr rot="0" vert="horz" wrap="square" lIns="0" tIns="0" rIns="0" bIns="0" anchor="t" anchorCtr="0" upright="1">
                            <a:noAutofit/>
                          </wps:bodyPr>
                        </wps:wsp>
                        <wps:wsp>
                          <wps:cNvPr id="9010" name="Text Box 16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702DEA" w:rsidP="00965D1A">
                                <w:pPr>
                                  <w:rPr>
                                    <w:rFonts w:ascii="GOST type B" w:hAnsi="GOST type B"/>
                                    <w:i/>
                                    <w:sz w:val="44"/>
                                  </w:rPr>
                                </w:pPr>
                                <w:r>
                                  <w:rPr>
                                    <w:rFonts w:ascii="GOST type B" w:hAnsi="GOST type B"/>
                                    <w:i/>
                                    <w:sz w:val="44"/>
                                  </w:rPr>
                                  <w:t>ІАЛЦ.463626.004 ПЗ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8991" o:spid="_x0000_s1224" style="position:absolute;left:0;text-align:left;margin-left:57.05pt;margin-top:14.55pt;width:524.3pt;height:803.9pt;z-index:25183129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">
                <v:rect id="Rectangle 145" o:spid="_x0000_s122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HNacgA&#10;AADdAAAADwAAAGRycy9kb3ducmV2LnhtbESPQWvCQBSE70L/w/IK3szGtFZNXcUGCkJ7MRW0t0f2&#10;NQnNvg3ZVaO/3i0IPQ4z8w2zWPWmESfqXG1ZwTiKQRAXVtdcKth9vY9mIJxH1thYJgUXcrBaPgwW&#10;mGp75i2dcl+KAGGXooLK+zaV0hUVGXSRbYmD92M7gz7IrpS6w3OAm0YmcfwiDdYcFipsKauo+M2P&#10;RsF28rb+Pkyf9uYaf+TP2adJsnGi1PCxX7+C8NT7//C9vdEKZvN5An9vwhO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Uc1pyAAAAN0AAAAPAAAAAAAAAAAAAAAAAJgCAABk&#10;cnMvZG93bnJldi54bWxQSwUGAAAAAAQABAD1AAAAjQMAAAAA&#10;" filled="f" strokeweight="2.25pt"/>
                <v:group id="Group 146" o:spid="_x0000_s122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KpGS8YAAADdAAAADwAAAGRycy9kb3ducmV2LnhtbESPT4vCMBTE7wt+h/AE&#10;b2taZRetRhFZxYMs+AfE26N5tsXmpTTZtn77jSB4HGbmN8x82ZlSNFS7wrKCeBiBIE6tLjhTcD5t&#10;PicgnEfWWFomBQ9ysFz0PuaYaNvygZqjz0SAsEtQQe59lUjp0pwMuqGtiIN3s7VBH2SdSV1jG+Cm&#10;lKMo+pYGCw4LOVa0zim9H/+Mgm2L7Woc/zT7+239uJ6+fi/7mJQa9LvVDISnzr/Dr/ZOK5hMp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qkZLxgAAAN0A&#10;AAAPAAAAAAAAAAAAAAAAAKoCAABkcnMvZG93bnJldi54bWxQSwUGAAAAAAQABAD6AAAAnQMAAAAA&#10;">
                  <v:line id="Line 147" o:spid="_x0000_s122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cMYsMAAADdAAAADwAAAGRycy9kb3ducmV2LnhtbESPwWrDMBBE74X8g9hAb7WcxhTbiRJC&#10;Q6H4VreX3BZrYxtbK0dSEvfvq0Khx2HmzTDb/WxGcSPne8sKVkkKgrixuudWwdfn21MOwgdkjaNl&#10;UvBNHva7xcMWS23v/EG3OrQilrAvUUEXwlRK6ZuODPrETsTRO1tnMETpWqkd3mO5GeVzmr5Igz3H&#10;hQ4neu2oGeqrUZCvM8T8NFQD+bW7hGNlZq6UelzOhw2IQHP4D//R7zpyRZHB75v4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XDGLDAAAA3QAAAA8AAAAAAAAAAAAA&#10;AAAAoQIAAGRycy9kb3ducmV2LnhtbFBLBQYAAAAABAAEAPkAAACRAwAAAAA=&#10;" strokeweight="2.25pt">
                    <v:stroke endarrowwidth="narrow"/>
                  </v:line>
                  <v:line id="Line 148" o:spid="_x0000_s122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8FN8UAAADdAAAADwAAAGRycy9kb3ducmV2LnhtbESP0YrCMBRE3wX/IVxhX0RTXVZsNYoI&#10;wrIsC7Z+wLW5tsXmpjZR699vBMHHYWbOMMt1Z2pxo9ZVlhVMxhEI4tzqigsFh2w3moNwHlljbZkU&#10;PMjBetXvLTHR9s57uqW+EAHCLkEFpfdNIqXLSzLoxrYhDt7JtgZ9kG0hdYv3ADe1nEbRTBqsOCyU&#10;2NC2pPycXo2C6hOPQx8Puah/D+e/R55dfi6ZUh+DbrMA4anz7/Cr/a0VzOP4C55vw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8FN8UAAADdAAAADwAAAAAAAAAA&#10;AAAAAAChAgAAZHJzL2Rvd25yZXYueG1sUEsFBgAAAAAEAAQA+QAAAJMDAAAAAA==&#10;" strokeweight="2.25pt">
                    <v:stroke endarrowwidth="narrow"/>
                  </v:line>
                  <v:line id="Line 149" o:spid="_x0000_s122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2bQMUAAADdAAAADwAAAGRycy9kb3ducmV2LnhtbESP0WrCQBRE3wv+w3KFvkizaQUx0VVE&#10;KIhIoSYfcJu9JsHs3SS7xvj3bqHQx2FmzjDr7WgaMVDvassK3qMYBHFhdc2lgjz7fFuCcB5ZY2OZ&#10;FDzIwXYzeVljqu2dv2k4+1IECLsUFVTet6mUrqjIoItsSxy8i+0N+iD7Uuoe7wFuGvkRxwtpsOaw&#10;UGFL+4qK6/lmFNRz/Jn5ZMZlc8qvX48i645dptTrdNytQHga/X/4r33QCpZJsoDfN+EJyM0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2bQMUAAADdAAAADwAAAAAAAAAA&#10;AAAAAAChAgAAZHJzL2Rvd25yZXYueG1sUEsFBgAAAAAEAAQA+QAAAJMDAAAAAA==&#10;" strokeweight="2.25pt">
                    <v:stroke endarrowwidth="narrow"/>
                  </v:line>
                  <v:line id="Line 150" o:spid="_x0000_s123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28UAAADdAAAADwAAAGRycy9kb3ducmV2LnhtbESP0YrCMBRE3wX/IVxhX0RTXVhtNYoI&#10;wrIsC7Z+wLW5tsXmpjZR699vBMHHYWbOMMt1Z2pxo9ZVlhVMxhEI4tzqigsFh2w3moNwHlljbZkU&#10;PMjBetXvLTHR9s57uqW+EAHCLkEFpfdNIqXLSzLoxrYhDt7JtgZ9kG0hdYv3ADe1nEbRlzRYcVgo&#10;saFtSfk5vRoF1Scehz4eclH/Hs5/jzy7/FwypT4G3WYBwlPn3+FX+1srmMfxDJ5vw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E+28UAAADdAAAADwAAAAAAAAAA&#10;AAAAAAChAgAAZHJzL2Rvd25yZXYueG1sUEsFBgAAAAAEAAQA+QAAAJMDAAAAAA==&#10;" strokeweight="2.25pt">
                    <v:stroke endarrowwidth="narrow"/>
                  </v:line>
                  <v:line id="Line 151" o:spid="_x0000_s123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6qqcMAAADdAAAADwAAAGRycy9kb3ducmV2LnhtbERP3WrCMBS+H/gO4QjelJnqYNjOWMZA&#10;EBnCWh/grDlri81J20Rt395cCLv8+P632WhacaPBNZYVrJYxCOLS6oYrBedi/7oB4TyyxtYyKZjI&#10;QbabvWwx1fbOP3TLfSVCCLsUFdTed6mUrqzJoFvajjhwf3Yw6AMcKqkHvIdw08p1HL9Lgw2Hhho7&#10;+qqpvORXo6B5w9/IJxFX7ff5cprKoj/2hVKL+fj5AcLT6P/FT/dBK9gkSZgb3oQn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eqqnDAAAA3QAAAA8AAAAAAAAAAAAA&#10;AAAAoQIAAGRycy9kb3ducmV2LnhtbFBLBQYAAAAABAAEAPkAAACRAwAAAAA=&#10;" strokeweight="2.25pt">
                    <v:stroke endarrowwidth="narrow"/>
                  </v:line>
                  <v:line id="Line 152" o:spid="_x0000_s123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PMsQAAADdAAAADwAAAGRycy9kb3ducmV2LnhtbESP0YrCMBRE34X9h3AXfBFN1wWxtVGW&#10;BUFEBK0fcG3utqXNTW2i1r83C4KPw8ycYdJVbxpxo85VlhV8TSIQxLnVFRcKTtl6PAfhPLLGxjIp&#10;eJCD1fJjkGKi7Z0PdDv6QgQIuwQVlN63iZQuL8mgm9iWOHh/tjPog+wKqTu8B7hp5DSKZtJgxWGh&#10;xJZ+S8rr49UoqL7xPPLxiItmd6r3jzy7bC+ZUsPP/mcBwlPv3+FXe6MVzOM4hv834Qn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g8yxAAAAN0AAAAPAAAAAAAAAAAA&#10;AAAAAKECAABkcnMvZG93bnJldi54bWxQSwUGAAAAAAQABAD5AAAAkgMAAAAA&#10;" strokeweight="2.25pt">
                    <v:stroke endarrowwidth="narrow"/>
                  </v:line>
                  <v:line id="Line 153" o:spid="_x0000_s123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aeP8EAAADdAAAADwAAAGRycy9kb3ducmV2LnhtbERPzYrCMBC+C/sOYRb2IprsCqLdRhFh&#10;QUQErQ8wNrNtaTOpTdT69uYgePz4/tNlbxtxo85XjjV8jxUI4tyZigsNp+xvNAPhA7LBxjFpeJCH&#10;5eJjkGJi3J0PdDuGQsQQ9glqKENoEyl9XpJFP3YtceT+XWcxRNgV0nR4j+G2kT9KTaXFimNDiS2t&#10;S8rr49VqqCZ4Hob5kItmd6r3jzy7bC+Z1l+f/eoXRKA+vMUv98ZomCsV98c38Qn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Bp4/wQAAAN0AAAAPAAAAAAAAAAAAAAAA&#10;AKECAABkcnMvZG93bnJldi54bWxQSwUGAAAAAAQABAD5AAAAjwMAAAAA&#10;" strokeweight="2.25pt">
                    <v:stroke endarrowwidth="narrow"/>
                  </v:line>
                  <v:line id="Line 154" o:spid="_x0000_s123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7pMUAAADdAAAADwAAAGRycy9kb3ducmV2LnhtbESP0WrCQBRE3wv9h+UWfBHd1UIx0VVK&#10;oSAihZp8wDV7TYLZuzG7Ncnfu4VCH4eZOcNsdoNtxJ06XzvWsJgrEMSFMzWXGvLsc7YC4QOywcYx&#10;aRjJw277/LTB1Liev+l+CqWIEPYpaqhCaFMpfVGRRT93LXH0Lq6zGKLsSmk67CPcNnKp1Ju0WHNc&#10;qLClj4qK6+nHaqhf8TwNyZTL5phfv8Yiux1umdaTl+F9DSLQEP7Df+290ZAotYDfN/EJyO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7pMUAAADdAAAADwAAAAAAAAAA&#10;AAAAAAChAgAAZHJzL2Rvd25yZXYueG1sUEsFBgAAAAAEAAQA+QAAAJMDAAAAAA==&#10;" strokeweight="2.25pt">
                    <v:stroke endarrowwidth="narrow"/>
                  </v:line>
                  <v:line id="Line 155" o:spid="_x0000_s123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il08QAAADdAAAADwAAAGRycy9kb3ducmV2LnhtbESP0YrCMBRE3wX/IVxhX2RNVBCtRhFB&#10;WBZZsPUD7jbXttjc1Car9e+NsODjMDNnmNWms7W4UesrxxrGIwWCOHem4kLDKdt/zkH4gGywdkwa&#10;HuRhs+73VpgYd+cj3dJQiAhhn6CGMoQmkdLnJVn0I9cQR+/sWoshyraQpsV7hNtaTpSaSYsVx4US&#10;G9qVlF/SP6uhmuLvMCyGXNSH0+XnkWfX72um9ceg2y5BBOrCO/zf/jIaFkpN4PUmPgG5f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mKXTxAAAAN0AAAAPAAAAAAAAAAAA&#10;AAAAAKECAABkcnMvZG93bnJldi54bWxQSwUGAAAAAAQABAD5AAAAkgMAAAAA&#10;" strokeweight="2.25pt">
                    <v:stroke endarrowwidth="narrow"/>
                  </v:line>
                  <v:shape id="Text Box 156" o:spid="_x0000_s123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RNJ8UA&#10;AADdAAAADwAAAGRycy9kb3ducmV2LnhtbESPzWoCQRCE74G8w9BCbnHGBCRZHUUCkcSDxP9rs9Pu&#10;rtnpWXY6ur59JiDkWFTVV9R42vlanamNVWALg74BRZwHV3FhYbt5f3wBFQXZYR2YLFwpwnRyfzfG&#10;zIULr+i8lkIlCMcMLZQiTaZ1zEvyGPuhIU7eMbQeJcm20K7FS4L7Wj8ZM9QeK04LJTb0VlL+vf7x&#10;ForD5hP17mux3Psm1quT0Hwu1j70utkIlFAn/+Fb+8NZeDXmGf7epCe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E0nxQAAAN0AAAAPAAAAAAAAAAAAAAAAAJgCAABkcnMv&#10;ZG93bnJldi54bWxQSwUGAAAAAAQABAD1AAAAigMAAAAA&#10;" filled="f" stroked="f" strokeweight="2.25pt">
                    <v:stroke endarrowwidth="narrow"/>
                    <v:textbox inset="0,0,0,0">
                      <w:txbxContent>
                        <w:p w:rsidR="009D310A" w:rsidRDefault="009D310A" w:rsidP="00965D1A">
                          <w:pPr>
                            <w:rPr>
                              <w:i/>
                            </w:rPr>
                          </w:pPr>
                          <w:proofErr w:type="gramStart"/>
                          <w:r>
                            <w:rPr>
                              <w:rFonts w:ascii="GOST type B" w:hAnsi="GOST type B"/>
                              <w:i/>
                            </w:rPr>
                            <w:t>Зм</w:t>
                          </w:r>
                          <w:r>
                            <w:rPr>
                              <w:i/>
                            </w:rPr>
                            <w:t>.</w:t>
                          </w:r>
                          <w:proofErr w:type="gramEnd"/>
                        </w:p>
                      </w:txbxContent>
                    </v:textbox>
                  </v:shape>
                  <v:shape id="Text Box 157" o:spid="_x0000_s123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VU8UA&#10;AADdAAAADwAAAGRycy9kb3ducmV2LnhtbESPzWoCQRCE74G8w9BCbnHGECRZHUUCkcSDxP9rs9Pu&#10;rtnpWXY6ur59JiDkWFTVV9R42vlanamNVWALg74BRZwHV3FhYbt5f3wBFQXZYR2YLFwpwnRyfzfG&#10;zIULr+i8lkIlCMcMLZQiTaZ1zEvyGPuhIU7eMbQeJcm20K7FS4L7Wj8ZM9QeK04LJTb0VlL+vf7x&#10;ForD5hP17mux3Psm1quT0Hwu1j70utkIlFAn/+Fb+8NZeDXmGf7epCe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dVTxQAAAN0AAAAPAAAAAAAAAAAAAAAAAJgCAABkcnMv&#10;ZG93bnJldi54bWxQSwUGAAAAAAQABAD1AAAAigMAAAAA&#10;" filled="f" stroked="f" strokeweight="2.25pt">
                    <v:stroke endarrowwidth="narrow"/>
                    <v:textbox inset="0,0,0,0">
                      <w:txbxContent>
                        <w:p w:rsidR="009D310A" w:rsidRDefault="009D310A" w:rsidP="00965D1A">
                          <w:pPr>
                            <w:rPr>
                              <w:i/>
                            </w:rPr>
                          </w:pPr>
                          <w:proofErr w:type="gramStart"/>
                          <w:r>
                            <w:rPr>
                              <w:rFonts w:ascii="GOST type B" w:hAnsi="GOST type B"/>
                              <w:i/>
                            </w:rPr>
                            <w:t>Арк</w:t>
                          </w:r>
                          <w:r>
                            <w:rPr>
                              <w:i/>
                            </w:rPr>
                            <w:t>.</w:t>
                          </w:r>
                          <w:proofErr w:type="gramEnd"/>
                        </w:p>
                      </w:txbxContent>
                    </v:textbox>
                  </v:shape>
                  <v:shape id="Text Box 158" o:spid="_x0000_s123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wyMUA&#10;AADdAAAADwAAAGRycy9kb3ducmV2LnhtbESPzWoCQRCE74G8w9BCbnHGQCRZHUUCkcSDxP9rs9Pu&#10;rtnpWXY6ur59JiDkWFTVV9R42vlanamNVWALg74BRZwHV3FhYbt5f3wBFQXZYR2YLFwpwnRyfzfG&#10;zIULr+i8lkIlCMcMLZQiTaZ1zEvyGPuhIU7eMbQeJcm20K7FS4L7Wj8ZM9QeK04LJTb0VlL+vf7x&#10;ForD5hP17mux3Psm1quT0Hwu1j70utkIlFAn/+Fb+8NZeDXmGf7epCe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XDIxQAAAN0AAAAPAAAAAAAAAAAAAAAAAJgCAABkcnMv&#10;ZG93bnJldi54bWxQSwUGAAAAAAQABAD1AAAAigMAAAAA&#10;" filled="f" stroked="f" strokeweight="2.25pt">
                    <v:stroke endarrowwidth="narrow"/>
                    <v:textbox inset="0,0,0,0">
                      <w:txbxContent>
                        <w:p w:rsidR="009D310A" w:rsidRDefault="009D310A" w:rsidP="00965D1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59" o:spid="_x0000_s123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v8MA&#10;AADdAAAADwAAAGRycy9kb3ducmV2LnhtbESPT2vCQBTE74V+h+UJ3urGHqSNriJCpXqQ+v/6yD6T&#10;aPZtyD41/fbdguBxmJnfMKNJ6yp1oyaUng30ewko4szbknMDu+3X2weoIMgWK89k4JcCTMavLyNM&#10;rb/zmm4byVWEcEjRQCFSp1qHrCCHoedr4uidfONQomxybRu8R7ir9HuSDLTDkuNCgTXNCsoum6sz&#10;kB+3C9T7n+Xq4OpQrc9C87kY0+200yEooVae4Uf72xr4jET4fxOfgB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v8MAAADdAAAADwAAAAAAAAAAAAAAAACYAgAAZHJzL2Rv&#10;d25yZXYueG1sUEsFBgAAAAAEAAQA9QAAAIgDAAAAAA==&#10;" filled="f" stroked="f" strokeweight="2.25pt">
                    <v:stroke endarrowwidth="narrow"/>
                    <v:textbox inset="0,0,0,0">
                      <w:txbxContent>
                        <w:p w:rsidR="009D310A" w:rsidRDefault="009D310A" w:rsidP="00965D1A">
                          <w:pPr>
                            <w:rPr>
                              <w:rFonts w:ascii="GOST type B" w:hAnsi="GOST type B"/>
                              <w:i/>
                            </w:rPr>
                          </w:pPr>
                          <w:proofErr w:type="gramStart"/>
                          <w:r>
                            <w:rPr>
                              <w:rFonts w:ascii="GOST type B" w:hAnsi="GOST type B"/>
                              <w:i/>
                            </w:rPr>
                            <w:t>Підп.</w:t>
                          </w:r>
                          <w:proofErr w:type="gramEnd"/>
                        </w:p>
                      </w:txbxContent>
                    </v:textbox>
                  </v:shape>
                  <v:shape id="Text Box 160" o:spid="_x0000_s124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LJMUA&#10;AADdAAAADwAAAGRycy9kb3ducmV2LnhtbESPzWoCQRCE74G8w9BCbnHGHGKyOooEIokHif/XZqfd&#10;XbPTs+x0dH37TEDIsaiqr6jxtPO1OlMbq8AWBn0DijgPruLCwnbz/vgCKgqywzowWbhShOnk/m6M&#10;mQsXXtF5LYVKEI4ZWihFmkzrmJfkMfZDQ5y8Y2g9SpJtoV2LlwT3tX4y5ll7rDgtlNjQW0n59/rH&#10;WygOm0/Uu6/Fcu+bWK9OQvO5WPvQ62YjUEKd/Idv7Q9n4dWYIfy9SU9AT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0skxQAAAN0AAAAPAAAAAAAAAAAAAAAAAJgCAABkcnMv&#10;ZG93bnJldi54bWxQSwUGAAAAAAQABAD1AAAAigMAAAAA&#10;" filled="f" stroked="f" strokeweight="2.25pt">
                    <v:stroke endarrowwidth="narrow"/>
                    <v:textbox inset="0,0,0,0">
                      <w:txbxContent>
                        <w:p w:rsidR="009D310A" w:rsidRDefault="009D310A" w:rsidP="00965D1A">
                          <w:pPr>
                            <w:rPr>
                              <w:rFonts w:ascii="GOST type B" w:hAnsi="GOST type B"/>
                              <w:i/>
                            </w:rPr>
                          </w:pPr>
                          <w:r>
                            <w:rPr>
                              <w:rFonts w:ascii="GOST type B" w:hAnsi="GOST type B"/>
                              <w:i/>
                              <w:sz w:val="18"/>
                            </w:rPr>
                            <w:t>Дат</w:t>
                          </w:r>
                          <w:r>
                            <w:rPr>
                              <w:rFonts w:ascii="GOST type B" w:hAnsi="GOST type B"/>
                              <w:i/>
                            </w:rPr>
                            <w:t>а</w:t>
                          </w:r>
                        </w:p>
                      </w:txbxContent>
                    </v:textbox>
                  </v:shape>
                  <v:line id="Line 161" o:spid="_x0000_s124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CSOcEAAADdAAAADwAAAGRycy9kb3ducmV2LnhtbERPzYrCMBC+C/sOYRb2IprsCqLdRhFh&#10;QUQErQ8wNrNtaTOpTdT69uYgePz4/tNlbxtxo85XjjV8jxUI4tyZigsNp+xvNAPhA7LBxjFpeJCH&#10;5eJjkGJi3J0PdDuGQsQQ9glqKENoEyl9XpJFP3YtceT+XWcxRNgV0nR4j+G2kT9KTaXFimNDiS2t&#10;S8rr49VqqCZ4Hob5kItmd6r3jzy7bC+Z1l+f/eoXRKA+vMUv98ZomCsV58Y38Qn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cJI5wQAAAN0AAAAPAAAAAAAAAAAAAAAA&#10;AKECAABkcnMvZG93bnJldi54bWxQSwUGAAAAAAQABAD5AAAAjwMAAAAA&#10;" strokeweight="2.25pt">
                    <v:stroke endarrowwidth="narrow"/>
                  </v:line>
                  <v:shape id="Text Box 162" o:spid="_x0000_s124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x6zcUA&#10;AADdAAAADwAAAGRycy9kb3ducmV2LnhtbESPzWoCQRCE70LeYehAbjqjh6AbRwmCkngQfxK9Njud&#10;3U12epadVjdvnxGEHIuq+oqazjtfqwu1sQpsYTgwoIjz4CouLHwclv0xqCjIDuvAZOGXIsxnD70p&#10;Zi5ceUeXvRQqQThmaKEUaTKtY16SxzgIDXHyvkLrUZJsC+1avCa4r/XImGftseK0UGJDi5Lyn/3Z&#10;WyhOh3fUn9v15uibWO++hVYrsfbpsXt9ASXUyX/43n5zFibGTOD2Jj0BP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HrNxQAAAN0AAAAPAAAAAAAAAAAAAAAAAJgCAABkcnMv&#10;ZG93bnJldi54bWxQSwUGAAAAAAQABAD1AAAAigMAAAAA&#10;" filled="f" stroked="f" strokeweight="2.25pt">
                    <v:stroke endarrowwidth="narrow"/>
                    <v:textbox inset="0,0,0,0">
                      <w:txbxContent>
                        <w:p w:rsidR="009D310A" w:rsidRDefault="009D310A" w:rsidP="00965D1A">
                          <w:pPr>
                            <w:rPr>
                              <w:rFonts w:ascii="GOST type B" w:hAnsi="GOST type B"/>
                              <w:i/>
                              <w:lang w:val="uk-UA"/>
                            </w:rPr>
                          </w:pPr>
                          <w:proofErr w:type="gramStart"/>
                          <w:r>
                            <w:rPr>
                              <w:rFonts w:ascii="GOST type B" w:hAnsi="GOST type B"/>
                              <w:i/>
                            </w:rPr>
                            <w:t>Арк.</w:t>
                          </w:r>
                          <w:proofErr w:type="gramEnd"/>
                        </w:p>
                        <w:p w:rsidR="009D310A" w:rsidRDefault="009D310A" w:rsidP="00965D1A">
                          <w:pPr>
                            <w:rPr>
                              <w:rFonts w:ascii="GOST type B" w:hAnsi="GOST type B"/>
                              <w:i/>
                              <w:lang w:val="uk-UA"/>
                            </w:rPr>
                          </w:pPr>
                        </w:p>
                        <w:p w:rsidR="009D310A" w:rsidRDefault="009D310A" w:rsidP="00965D1A">
                          <w:pPr>
                            <w:jc w:val="center"/>
                            <w:rPr>
                              <w:rFonts w:ascii="GOST type B" w:hAnsi="GOST type B"/>
                              <w:i/>
                              <w:lang w:val="uk-UA"/>
                            </w:rPr>
                          </w:pPr>
                          <w:r>
                            <w:rPr>
                              <w:rFonts w:ascii="GOST type B" w:hAnsi="GOST type B"/>
                              <w:i/>
                              <w:lang w:val="uk-UA"/>
                            </w:rPr>
                            <w:t>4</w:t>
                          </w:r>
                        </w:p>
                      </w:txbxContent>
                    </v:textbox>
                  </v:shape>
                  <v:shape id="Text Box 163" o:spid="_x0000_s124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FjcIA&#10;AADdAAAADwAAAGRycy9kb3ducmV2LnhtbERPS2vCQBC+C/6HZYTedJMepI2uQQSl9lDqq70O2TGJ&#10;ZmdDdqrpv+8eCh4/vvc8712jbtSF2rOBdJKAIi68rbk0cDysxy+ggiBbbDyTgV8KkC+Ggzlm1t95&#10;R7e9lCqGcMjQQCXSZlqHoiKHYeJb4sidfedQIuxKbTu8x3DX6OckmWqHNceGCltaVVRc9z/OQPl9&#10;2KI+fb5/fLk2NLuL0GYjxjyN+uUMlFAvD/G/+80aeE3SuD++iU9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0WNwgAAAN0AAAAPAAAAAAAAAAAAAAAAAJgCAABkcnMvZG93&#10;bnJldi54bWxQSwUGAAAAAAQABAD1AAAAhwMAAAAA&#10;" filled="f" stroked="f" strokeweight="2.25pt">
                    <v:stroke endarrowwidth="narrow"/>
                    <v:textbox inset="0,0,0,0">
                      <w:txbxContent>
                        <w:p w:rsidR="009D310A" w:rsidRDefault="00702DEA" w:rsidP="00965D1A">
                          <w:pPr>
                            <w:rPr>
                              <w:rFonts w:ascii="GOST type B" w:hAnsi="GOST type B"/>
                              <w:i/>
                              <w:sz w:val="44"/>
                            </w:rPr>
                          </w:pPr>
                          <w:r>
                            <w:rPr>
                              <w:rFonts w:ascii="GOST type B" w:hAnsi="GOST type B"/>
                              <w:i/>
                              <w:sz w:val="44"/>
                            </w:rPr>
                            <w:t>ІАЛЦ.463626.004 ПЗ</w:t>
                          </w:r>
                        </w:p>
                      </w:txbxContent>
                    </v:textbox>
                  </v:shape>
                </v:group>
                <w10:wrap anchorx="page" anchory="page"/>
              </v:group>
            </w:pict>
          </mc:Fallback>
        </mc:AlternateContent>
      </w:r>
      <w:r w:rsidR="00965D1A" w:rsidRPr="00965D1A">
        <w:rPr>
          <w:rStyle w:val="apple-style-span"/>
          <w:rFonts w:ascii="GOST type A" w:hAnsi="GOST type A" w:cs="Arial"/>
          <w:i/>
          <w:sz w:val="28"/>
          <w:szCs w:val="28"/>
          <w:lang w:val="uk-UA"/>
        </w:rPr>
        <w:t>захопити значну частину ринку мікроконтролерів.</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До того ж кристали від Microchip не поступалися, а нерідко і переважали мікроконтролери х51 по продуктивності і не вимагали дорогого програматора.</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Разом з контролерами з'явилися дешеві комплекти PICSTART, що містили все, що було потрібно для того, щоб, не маючи ні коштів, ні навичок роботи з PIC-контролерами, швидко створити і налагодити на ньому продукт.</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Ці мікроконтролери мали зручну роботу з портами, але все інше було зроблено досить незручно.</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Архітектура залишала бажати кращого, система команд була вкрай обмежена.</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Тим не менш, PIC-контролери залишаються популярними в тих випадках, коли потрібно створити недорогу систему, що не пред'являє високих вимог щодо її управління.</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Scinex</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На хвилі успіху PIC-контролерів з'явилися дуже схожі на них вироби фірми Scinex. Вони мали вже 52 команд проти 33-х команд PIC-контролерів.</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Були додані зручні інструкції для роботи з пам'яттю, поліпшена архітектура, кожна команда виконувалась за один такт, що за інших рівних умовах було вчетверо швидше, ніж у Microchip, і до того ж їх тактова частота досягала 100 МГц.</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Настільки висока швидкість контролера дозволяє його творцям відмовитися від різної периферії - таймерів, лічильників, регістрів зсуву в прийомопередавачах, - все це рекомендується реалізовувати чисто програмними засобами, благо швидкодії для цього вистачає: всередині - лише надшвидке ядро, пам'ять та порти вводу / виводу.</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Atmel</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Справжня революція в світі мікроконтролерів сталася в 1996 році, коли корпорація Atmel представила своє сімейство чіпів на новому прогресивному ядрі AVR.</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Більш продумана архітектура AVR, швидкодію, що перевершує контролери Microchip, приваблива цінова політика сприяли відтоку симпатій багатьох розробників від недавніх претендентів на звання контролера номер 1.</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xml:space="preserve">   Мікроконтролери AVR мають більш розвинену систему команд, що налічує до 133 </w:t>
      </w:r>
      <w:r w:rsidR="00965D1A" w:rsidRPr="00965D1A">
        <w:rPr>
          <w:rStyle w:val="apple-style-span"/>
          <w:rFonts w:ascii="GOST type A" w:hAnsi="GOST type A" w:cs="Arial"/>
          <w:i/>
          <w:sz w:val="28"/>
          <w:szCs w:val="28"/>
          <w:lang w:val="uk-UA"/>
        </w:rPr>
        <w:lastRenderedPageBreak/>
        <w:t>інструкцій, продуктивність, що наближається до 1 MIPS / МГц, Flash ПЗУ програм з можливістю внутрішньосхемного перепрограмування.</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Багато чіпи мають функцію самопрограмування.</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AVR-архітектура оптимізована під мову високого рівня Сі.</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Крім того, всі кристали сімейства сумісні "знизу вгору".</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Величезну роль зіграла доступність програмного забезпечення і засобів підтримки розробки.</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У Atmel багато безкоштовно розповсюджуваних програмних продуктів.</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Добре відомо, що розвинені засоби підтримки розробок при освоєнні і знайомство з будь-яким мікроконтролерних сімейством грають не менш значущу роль, ніж самі кристали.</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Фірма Atmel приділяє цьому питанню велику увагу. Надзвичайно вдале і абсолютно безкоштовна середовище розробки AVR Studio, що працює під Windows було розроблене для розробки та відладки програм для мікроконтролерів з архітектурою фірми Atmel.</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Провідні сторонні виробники випускають повний спектр компіляторів, програматорів, асемблерів, відладчиків, роз'ємів і адаптерів.</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Для початківця розробника важливим є і те, що для програмування AVR можна обійтися зовсім без апаратного програматора.</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Найпопулярнішим сопособом програмування цих мікроконтролерів є п'ять провідків, під'єднаних до паралельного порту персонального комп'ютера.</w:t>
      </w:r>
      <w:r w:rsidR="00965D1A" w:rsidRPr="00965D1A">
        <w:rPr>
          <w:rFonts w:ascii="GOST type A" w:hAnsi="GOST type A" w:cs="Arial"/>
          <w:i/>
          <w:sz w:val="28"/>
          <w:szCs w:val="28"/>
          <w:lang w:val="uk-UA"/>
        </w:rPr>
        <w:br/>
      </w:r>
      <w:r w:rsidR="00965D1A" w:rsidRPr="00965D1A">
        <w:rPr>
          <w:rStyle w:val="apple-style-span"/>
          <w:rFonts w:ascii="GOST type A" w:hAnsi="GOST type A" w:cs="Arial"/>
          <w:i/>
          <w:sz w:val="28"/>
          <w:szCs w:val="28"/>
          <w:lang w:val="uk-UA"/>
        </w:rPr>
        <w:t xml:space="preserve">  Можна вважати, що AVR поступово стає ще одним індустріальним стандартом серед </w:t>
      </w:r>
    </w:p>
    <w:p w:rsidR="00965D1A" w:rsidRPr="00965D1A" w:rsidRDefault="00652767" w:rsidP="00FC02D1">
      <w:pPr>
        <w:spacing w:line="360" w:lineRule="auto"/>
        <w:ind w:left="284" w:right="283" w:firstLine="567"/>
        <w:rPr>
          <w:rStyle w:val="apple-style-span"/>
          <w:rFonts w:ascii="GOST type A" w:hAnsi="GOST type A" w:cs="Arial"/>
          <w:i/>
          <w:sz w:val="28"/>
          <w:szCs w:val="28"/>
          <w:lang w:val="uk-UA"/>
        </w:rPr>
      </w:pPr>
      <w:r w:rsidRPr="00965D1A">
        <w:rPr>
          <w:rFonts w:ascii="GOST type A" w:hAnsi="GOST type A" w:cs="Arial"/>
          <w:i/>
          <w:noProof/>
          <w:sz w:val="28"/>
          <w:szCs w:val="28"/>
          <w:lang w:val="ru-RU"/>
        </w:rPr>
        <mc:AlternateContent>
          <mc:Choice Requires="wpg">
            <w:drawing>
              <wp:anchor distT="0" distB="0" distL="114300" distR="114300" simplePos="0" relativeHeight="251886592" behindDoc="1" locked="0" layoutInCell="1" allowOverlap="1" wp14:anchorId="08C76390" wp14:editId="64433904">
                <wp:simplePos x="0" y="0"/>
                <wp:positionH relativeFrom="page">
                  <wp:posOffset>708025</wp:posOffset>
                </wp:positionH>
                <wp:positionV relativeFrom="page">
                  <wp:posOffset>192610</wp:posOffset>
                </wp:positionV>
                <wp:extent cx="6658610" cy="10217785"/>
                <wp:effectExtent l="0" t="19050" r="27940" b="1206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17785"/>
                          <a:chOff x="1015" y="544"/>
                          <a:chExt cx="10486" cy="16194"/>
                        </a:xfrm>
                      </wpg:grpSpPr>
                      <wps:wsp>
                        <wps:cNvPr id="22" name="Rectangle 125"/>
                        <wps:cNvSpPr>
                          <a:spLocks noChangeArrowheads="1"/>
                        </wps:cNvSpPr>
                        <wps:spPr bwMode="auto">
                          <a:xfrm>
                            <a:off x="1033" y="544"/>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 name="Group 126"/>
                        <wpg:cNvGrpSpPr>
                          <a:grpSpLocks/>
                        </wpg:cNvGrpSpPr>
                        <wpg:grpSpPr bwMode="auto">
                          <a:xfrm>
                            <a:off x="1015" y="15846"/>
                            <a:ext cx="10486" cy="892"/>
                            <a:chOff x="1015" y="15846"/>
                            <a:chExt cx="10486" cy="892"/>
                          </a:xfrm>
                        </wpg:grpSpPr>
                        <wps:wsp>
                          <wps:cNvPr id="24" name="Line 12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5" name="Line 12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6" name="Line 12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7" name="Line 13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8" name="Line 13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9" name="Line 13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0" name="Line 13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1" name="Line 13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3" name="Line 13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4" name="Text Box 13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45" name="Text Box 13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46" name="Text Box 13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47" name="Text Box 13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48" name="Text Box 14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49" name="Line 14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50" name="Text Box 14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lang w:val="uk-UA"/>
                                  </w:rPr>
                                </w:pPr>
                                <w:proofErr w:type="gramStart"/>
                                <w:r>
                                  <w:rPr>
                                    <w:rFonts w:ascii="GOST type B" w:hAnsi="GOST type B"/>
                                    <w:i/>
                                  </w:rPr>
                                  <w:t>Арк.</w:t>
                                </w:r>
                                <w:proofErr w:type="gramEnd"/>
                              </w:p>
                              <w:p w:rsidR="009D310A" w:rsidRDefault="009D310A" w:rsidP="00FC02D1">
                                <w:pPr>
                                  <w:rPr>
                                    <w:rFonts w:ascii="GOST type B" w:hAnsi="GOST type B"/>
                                    <w:i/>
                                    <w:lang w:val="uk-UA"/>
                                  </w:rPr>
                                </w:pPr>
                              </w:p>
                              <w:p w:rsidR="009D310A" w:rsidRPr="00652767" w:rsidRDefault="00652767" w:rsidP="00FC02D1">
                                <w:pPr>
                                  <w:jc w:val="center"/>
                                  <w:rPr>
                                    <w:rFonts w:ascii="GOST type B" w:hAnsi="GOST type B"/>
                                    <w:i/>
                                  </w:rPr>
                                </w:pPr>
                                <w:r>
                                  <w:rPr>
                                    <w:rFonts w:ascii="GOST type B" w:hAnsi="GOST type B"/>
                                    <w:i/>
                                  </w:rPr>
                                  <w:t>5</w:t>
                                </w:r>
                              </w:p>
                            </w:txbxContent>
                          </wps:txbx>
                          <wps:bodyPr rot="0" vert="horz" wrap="square" lIns="0" tIns="0" rIns="0" bIns="0" anchor="t" anchorCtr="0" upright="1">
                            <a:noAutofit/>
                          </wps:bodyPr>
                        </wps:wsp>
                        <wps:wsp>
                          <wps:cNvPr id="51" name="Text Box 14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 o:spid="_x0000_s1244" style="position:absolute;left:0;text-align:left;margin-left:55.75pt;margin-top:15.15pt;width:524.3pt;height:804.55pt;z-index:-251429888;mso-position-horizontal-relative:page;mso-position-vertical-relative:page" coordorigin="1015,544" coordsize="10486,16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">
                <v:rect id="Rectangle 125" o:spid="_x0000_s1245" style="position:absolute;left:1033;top:544;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msUA&#10;AADbAAAADwAAAGRycy9kb3ducmV2LnhtbESPQWvCQBSE7wX/w/KE3urG1VZJXUUDhYK9GAXt7ZF9&#10;TUKzb0N2q9Ff3y0IPQ4z8w2zWPW2EWfqfO1Yw3iUgCAunKm51HDYvz3NQfiAbLBxTBqu5GG1HDws&#10;MDXuwjs656EUEcI+RQ1VCG0qpS8qsuhHriWO3pfrLIYou1KaDi8RbhupkuRFWqw5LlTYUlZR8Z3/&#10;WA2758368zSbHO0t2ebT7MOqbKy0fhz261cQgfrwH763340GpeDvS/w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tCaxQAAANsAAAAPAAAAAAAAAAAAAAAAAJgCAABkcnMv&#10;ZG93bnJldi54bWxQSwUGAAAAAAQABAD1AAAAigMAAAAA&#10;" filled="f" strokeweight="2.25pt"/>
                <v:group id="Group 126" o:spid="_x0000_s124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Line 127" o:spid="_x0000_s124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XDu8IAAADbAAAADwAAAGRycy9kb3ducmV2LnhtbESPzWrDMBCE74W+g9hCb7Xc2ATjRgmh&#10;pVB8y8+lt8Xa2MbWypVU2337KhDIcZiZb5jNbjGDmMj5zrKC1yQFQVxb3XGj4Hz6fClA+ICscbBM&#10;Cv7Iw277+LDBUtuZDzQdQyMihH2JCtoQxlJKX7dk0Cd2JI7exTqDIUrXSO1wjnAzyFWarqXBjuNC&#10;iyO9t1T3x1+joMhyxOK7r3rymfsJH5VZuFLq+WnZv4EItIR7+Nb+0gpWOVy/xB8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XDu8IAAADbAAAADwAAAAAAAAAAAAAA&#10;AAChAgAAZHJzL2Rvd25yZXYueG1sUEsFBgAAAAAEAAQA+QAAAJADAAAAAA==&#10;" strokeweight="2.25pt">
                    <v:stroke endarrowwidth="narrow"/>
                  </v:line>
                  <v:line id="Line 128" o:spid="_x0000_s124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2Al8UAAADbAAAADwAAAGRycy9kb3ducmV2LnhtbESP0WrCQBRE3wv+w3ILfZFmo9JS02xE&#10;hEKRUtD4AbfZaxKSvRuzW5P8fVcQ+jjMzBkm3YymFVfqXW1ZwSKKQRAXVtdcKjjlH89vIJxH1tha&#10;JgUTOdhks4cUE20HPtD16EsRIOwSVFB53yVSuqIigy6yHXHwzrY36IPsS6l7HALctHIZx6/SYM1h&#10;ocKOdhUVzfHXKKhX+DP36zmX7dep+Z6K/LK/5Eo9PY7bdxCeRv8fvrc/tYLlC9y+hB8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2Al8UAAADbAAAADwAAAAAAAAAA&#10;AAAAAAChAgAAZHJzL2Rvd25yZXYueG1sUEsFBgAAAAAEAAQA+QAAAJMDAAAAAA==&#10;" strokeweight="2.25pt">
                    <v:stroke endarrowwidth="narrow"/>
                  </v:line>
                  <v:line id="Line 129" o:spid="_x0000_s124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8e4MEAAADbAAAADwAAAGRycy9kb3ducmV2LnhtbESP0arCMBBE3wX/IaxwX0RTFUSrUUQQ&#10;LiKC1g9Ym7UtNpvaRK1/bwTBx2FmzjDzZWNK8aDaFZYVDPoRCOLU6oIzBadk05uAcB5ZY2mZFLzI&#10;wXLRbs0x1vbJB3ocfSYChF2MCnLvq1hKl+Zk0PVtRRy8i60N+iDrTOoanwFuSjmMorE0WHBYyLGi&#10;dU7p9Xg3CooRnrt+2uWs3J2u+1ea3La3RKm/TrOagfDU+F/42/7XCoZj+HwJP0A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7x7gwQAAANsAAAAPAAAAAAAAAAAAAAAA&#10;AKECAABkcnMvZG93bnJldi54bWxQSwUGAAAAAAQABAD5AAAAjwMAAAAA&#10;" strokeweight="2.25pt">
                    <v:stroke endarrowwidth="narrow"/>
                  </v:line>
                  <v:line id="Line 130" o:spid="_x0000_s125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7e8UAAADbAAAADwAAAGRycy9kb3ducmV2LnhtbESP0WrCQBRE3wv+w3ILfZFmo0Jb02xE&#10;hEKRUtD4AbfZaxKSvRuzW5P8fVcQ+jjMzBkm3YymFVfqXW1ZwSKKQRAXVtdcKjjlH89vIJxH1tha&#10;JgUTOdhks4cUE20HPtD16EsRIOwSVFB53yVSuqIigy6yHXHwzrY36IPsS6l7HALctHIZxy/SYM1h&#10;ocKOdhUVzfHXKKhX+DP36zmX7dep+Z6K/LK/5Eo9PY7bdxCeRv8fvrc/tYLlK9y+hB8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O7e8UAAADbAAAADwAAAAAAAAAA&#10;AAAAAAChAgAAZHJzL2Rvd25yZXYueG1sUEsFBgAAAAAEAAQA+QAAAJMDAAAAAA==&#10;" strokeweight="2.25pt">
                    <v:stroke endarrowwidth="narrow"/>
                  </v:line>
                  <v:line id="Line 131" o:spid="_x0000_s125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wvCb0AAADbAAAADwAAAGRycy9kb3ducmV2LnhtbERP3QoBQRS+V95hOsqNmEWJZUhKSVKs&#10;Bzh2jt3Nzpm1M1hvby6Uy6/vf7FqTCleVLvCsoLhIAJBnFpdcKbgkmz7UxDOI2ssLZOCDzlYLdut&#10;BcbavvlEr7PPRAhhF6OC3PsqltKlORl0A1sRB+5ma4M+wDqTusZ3CDelHEXRRBosODTkWNEmp/R+&#10;fhoFxRivPT/rcVYeLvfjJ00e+0eiVLfTrOcgPDX+L/65d1rBKIwN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w8Lwm9AAAA2wAAAA8AAAAAAAAAAAAAAAAAoQIA&#10;AGRycy9kb3ducmV2LnhtbFBLBQYAAAAABAAEAPkAAACLAwAAAAA=&#10;" strokeweight="2.25pt">
                    <v:stroke endarrowwidth="narrow"/>
                  </v:line>
                  <v:line id="Line 132" o:spid="_x0000_s125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CKksQAAADbAAAADwAAAGRycy9kb3ducmV2LnhtbESP0WqDQBRE3wv9h+UW8hKStSmUxGSV&#10;UiiUUArRfMCNe6Oie1fdbdS/7xYKeRxm5gxzSCfTihsNrras4HkdgSAurK65VHDOP1ZbEM4ja2wt&#10;k4KZHKTJ48MBY21HPtEt86UIEHYxKqi872IpXVGRQbe2HXHwrnYw6IMcSqkHHAPctHITRa/SYM1h&#10;ocKO3isqmuzHKKhf8LL0uyWX7de5+Z6LvD/2uVKLp+ltD8LT5O/h//anVrDZwd+X8ANk8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cIqSxAAAANsAAAAPAAAAAAAAAAAA&#10;AAAAAKECAABkcnMvZG93bnJldi54bWxQSwUGAAAAAAQABAD5AAAAkgMAAAAA&#10;" strokeweight="2.25pt">
                    <v:stroke endarrowwidth="narrow"/>
                  </v:line>
                  <v:line id="Line 133" o:spid="_x0000_s125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O10r0AAADbAAAADwAAAGRycy9kb3ducmV2LnhtbERP3QoBQRS+V95hOsqNmEWJZUhKSVKs&#10;Bzh2jt3Nzpm1M1hvby6Uy6/vf7FqTCleVLvCsoLhIAJBnFpdcKbgkmz7UxDOI2ssLZOCDzlYLdut&#10;BcbavvlEr7PPRAhhF6OC3PsqltKlORl0A1sRB+5ma4M+wDqTusZ3CDelHEXRRBosODTkWNEmp/R+&#10;fhoFxRivPT/rcVYeLvfjJ00e+0eiVLfTrOcgPDX+L/65d1rBOKwP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eTtdK9AAAA2wAAAA8AAAAAAAAAAAAAAAAAoQIA&#10;AGRycy9kb3ducmV2LnhtbFBLBQYAAAAABAAEAPkAAACLAwAAAAA=&#10;" strokeweight="2.25pt">
                    <v:stroke endarrowwidth="narrow"/>
                  </v:line>
                  <v:line id="Line 134" o:spid="_x0000_s125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8QScEAAADbAAAADwAAAGRycy9kb3ducmV2LnhtbESP0arCMBBE3wX/Iazgi2iqgmg1igjC&#10;RUTQ+gFrs7bFZlObXK1/bwTBx2FmzjCLVWNK8aDaFZYVDAcRCOLU6oIzBedk25+CcB5ZY2mZFLzI&#10;wWrZbi0w1vbJR3qcfCYChF2MCnLvq1hKl+Zk0A1sRRy8q60N+iDrTOoanwFuSjmKook0WHBYyLGi&#10;TU7p7fRvFBRjvPT8rMdZuT/fDq80ue/uiVLdTrOeg/DU+F/42/7TCsZD+HwJP0A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xBJwQAAANsAAAAPAAAAAAAAAAAAAAAA&#10;AKECAABkcnMvZG93bnJldi54bWxQSwUGAAAAAAQABAD5AAAAjwMAAAAA&#10;" strokeweight="2.25pt">
                    <v:stroke endarrowwidth="narrow"/>
                  </v:line>
                  <v:line id="Line 135" o:spid="_x0000_s125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dY2MQAAADbAAAADwAAAGRycy9kb3ducmV2LnhtbESP0WrCQBRE3wX/YbkFX6RuNFJq6ioi&#10;FEoRwSQfcJu9JsHs3ZjdavL3bqHg4zAzZ5j1tjeNuFHnassK5rMIBHFhdc2lgjz7fH0H4TyyxsYy&#10;KRjIwXYzHq0x0fbOJ7qlvhQBwi5BBZX3bSKlKyoy6Ga2JQ7e2XYGfZBdKXWH9wA3jVxE0Zs0WHNY&#10;qLClfUXFJf01CuoYf6Z+NeWyOeSX41Bk1+9rptTkpd99gPDU+2f4v/2lFSxj+PsSfo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1jYxAAAANsAAAAPAAAAAAAAAAAA&#10;AAAAAKECAABkcnMvZG93bnJldi54bWxQSwUGAAAAAAQABAD5AAAAkgMAAAAA&#10;" strokeweight="2.25pt">
                    <v:stroke endarrowwidth="narrow"/>
                  </v:line>
                  <v:shape id="Text Box 136" o:spid="_x0000_s125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tCcQA&#10;AADbAAAADwAAAGRycy9kb3ducmV2LnhtbESPX2vCQBDE34V+h2MLfdOLIkVSz1AEQ9uHUv9UX5fc&#10;Nonm9kJuq+m37wmCj8PM/IaZZ71r1Jm6UHs2MB4loIgLb2suDey2q+EMVBBki41nMvBHAbLFw2CO&#10;qfUXXtN5I6WKEA4pGqhE2lTrUFTkMIx8Sxy9H985lCi7UtsOLxHuGj1JkmftsOa4UGFLy4qK0+bX&#10;GSgP23fU318fn3vXhmZ9FMpzMebpsX99ASXUyz18a79ZA9MpXL/EH6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rQnEAAAA2wAAAA8AAAAAAAAAAAAAAAAAmAIAAGRycy9k&#10;b3ducmV2LnhtbFBLBQYAAAAABAAEAPUAAACJAwAAAAA=&#10;" filled="f" stroked="f" strokeweight="2.25pt">
                    <v:stroke endarrowwidth="narrow"/>
                    <v:textbox inset="0,0,0,0">
                      <w:txbxContent>
                        <w:p w:rsidR="009D310A" w:rsidRDefault="009D310A" w:rsidP="00FC02D1">
                          <w:pPr>
                            <w:rPr>
                              <w:i/>
                            </w:rPr>
                          </w:pPr>
                          <w:proofErr w:type="gramStart"/>
                          <w:r>
                            <w:rPr>
                              <w:rFonts w:ascii="GOST type B" w:hAnsi="GOST type B"/>
                              <w:i/>
                            </w:rPr>
                            <w:t>Зм</w:t>
                          </w:r>
                          <w:r>
                            <w:rPr>
                              <w:i/>
                            </w:rPr>
                            <w:t>.</w:t>
                          </w:r>
                          <w:proofErr w:type="gramEnd"/>
                        </w:p>
                      </w:txbxContent>
                    </v:textbox>
                  </v:shape>
                  <v:shape id="Text Box 137" o:spid="_x0000_s125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4IksMA&#10;AADbAAAADwAAAGRycy9kb3ducmV2LnhtbESPQWvCQBSE74X+h+UVvNVNxUqJriKCYnsoatReH9nX&#10;JDb7NmRfNf33riD0OMzMN8xk1rlanakNlWcDL/0EFHHubcWFgX22fH4DFQTZYu2ZDPxRgNn08WGC&#10;qfUX3tJ5J4WKEA4pGihFmlTrkJfkMPR9Qxy9b986lCjbQtsWLxHuaj1IkpF2WHFcKLGhRUn5z+7X&#10;GSi+snfUh83H59E1od6ehFYrMab31M3HoIQ6+Q/f22trYPgK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4IksMAAADbAAAADwAAAAAAAAAAAAAAAACYAgAAZHJzL2Rv&#10;d25yZXYueG1sUEsFBgAAAAAEAAQA9QAAAIgDAAAAAA==&#10;" filled="f" stroked="f" strokeweight="2.25pt">
                    <v:stroke endarrowwidth="narrow"/>
                    <v:textbox inset="0,0,0,0">
                      <w:txbxContent>
                        <w:p w:rsidR="009D310A" w:rsidRDefault="009D310A" w:rsidP="00FC02D1">
                          <w:pPr>
                            <w:rPr>
                              <w:i/>
                            </w:rPr>
                          </w:pPr>
                          <w:proofErr w:type="gramStart"/>
                          <w:r>
                            <w:rPr>
                              <w:rFonts w:ascii="GOST type B" w:hAnsi="GOST type B"/>
                              <w:i/>
                            </w:rPr>
                            <w:t>Арк</w:t>
                          </w:r>
                          <w:r>
                            <w:rPr>
                              <w:i/>
                            </w:rPr>
                            <w:t>.</w:t>
                          </w:r>
                          <w:proofErr w:type="gramEnd"/>
                        </w:p>
                      </w:txbxContent>
                    </v:textbox>
                  </v:shape>
                  <v:shape id="Text Box 138" o:spid="_x0000_s125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W5cMA&#10;AADbAAAADwAAAGRycy9kb3ducmV2LnhtbESPX2vCQBDE3wv9DscWfKuXFhGJniKFivZB/FP1dcmt&#10;STS3F3Jbjd/eE4Q+DjPzG2Y0aV2lLtSE0rOBj24CijjztuTcwO/2+30AKgiyxcozGbhRgMn49WWE&#10;qfVXXtNlI7mKEA4pGihE6lTrkBXkMHR9TRy9o28cSpRNrm2D1wh3lf5Mkr52WHJcKLCmr4Ky8+bP&#10;GcgP2wXq3epnuXd1qNYnodlMjOm8tdMhKKFW/sPP9twa6PXh8SX+AD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yW5cMAAADbAAAADwAAAAAAAAAAAAAAAACYAgAAZHJzL2Rv&#10;d25yZXYueG1sUEsFBgAAAAAEAAQA9QAAAIgDAAAAAA==&#10;" filled="f" stroked="f" strokeweight="2.25pt">
                    <v:stroke endarrowwidth="narrow"/>
                    <v:textbox inset="0,0,0,0">
                      <w:txbxContent>
                        <w:p w:rsidR="009D310A" w:rsidRDefault="009D310A" w:rsidP="00FC02D1">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39" o:spid="_x0000_s125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AzfsMA&#10;AADbAAAADwAAAGRycy9kb3ducmV2LnhtbESPQWvCQBSE74X+h+UVvNVNRWqJriKCYnsoatReH9nX&#10;JDb7NmRfNf33riD0OMzMN8xk1rlanakNlWcDL/0EFHHubcWFgX22fH4DFQTZYu2ZDPxRgNn08WGC&#10;qfUX3tJ5J4WKEA4pGihFmlTrkJfkMPR9Qxy9b986lCjbQtsWLxHuaj1IklftsOK4UGJDi5Lyn92v&#10;M1B8Ze+oD5uPz6NrQr09Ca1WYkzvqZuPQQl18h++t9fWwHAE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AzfsMAAADbAAAADwAAAAAAAAAAAAAAAACYAgAAZHJzL2Rv&#10;d25yZXYueG1sUEsFBgAAAAAEAAQA9QAAAIgDAAAAAA==&#10;" filled="f" stroked="f" strokeweight="2.25pt">
                    <v:stroke endarrowwidth="narrow"/>
                    <v:textbox inset="0,0,0,0">
                      <w:txbxContent>
                        <w:p w:rsidR="009D310A" w:rsidRDefault="009D310A" w:rsidP="00FC02D1">
                          <w:pPr>
                            <w:rPr>
                              <w:rFonts w:ascii="GOST type B" w:hAnsi="GOST type B"/>
                              <w:i/>
                            </w:rPr>
                          </w:pPr>
                          <w:proofErr w:type="gramStart"/>
                          <w:r>
                            <w:rPr>
                              <w:rFonts w:ascii="GOST type B" w:hAnsi="GOST type B"/>
                              <w:i/>
                            </w:rPr>
                            <w:t>Підп.</w:t>
                          </w:r>
                          <w:proofErr w:type="gramEnd"/>
                        </w:p>
                      </w:txbxContent>
                    </v:textbox>
                  </v:shape>
                  <v:shape id="Text Box 140" o:spid="_x0000_s126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nDL8A&#10;AADbAAAADwAAAGRycy9kb3ducmV2LnhtbERPS2vCQBC+F/wPywi91Y1FSomuIoJSPYhvr0N2TKLZ&#10;2ZCdavrv3UPB48f3Hk1aV6k7NaH0bKDfS0ARZ96WnBs47Ocf36CCIFusPJOBPwowGXfeRpha/+At&#10;3XeSqxjCIUUDhUidah2yghyGnq+JI3fxjUOJsMm1bfARw12lP5PkSzssOTYUWNOsoOy2+3UG8vN+&#10;ifq4Wa1Prg7V9iq0WIgx7912OgQl1MpL/O/+sQYGcWz8En+AH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T6cMvwAAANsAAAAPAAAAAAAAAAAAAAAAAJgCAABkcnMvZG93bnJl&#10;di54bWxQSwUGAAAAAAQABAD1AAAAhAMAAAAA&#10;" filled="f" stroked="f" strokeweight="2.25pt">
                    <v:stroke endarrowwidth="narrow"/>
                    <v:textbox inset="0,0,0,0">
                      <w:txbxContent>
                        <w:p w:rsidR="009D310A" w:rsidRDefault="009D310A" w:rsidP="00FC02D1">
                          <w:pPr>
                            <w:rPr>
                              <w:rFonts w:ascii="GOST type B" w:hAnsi="GOST type B"/>
                              <w:i/>
                            </w:rPr>
                          </w:pPr>
                          <w:r>
                            <w:rPr>
                              <w:rFonts w:ascii="GOST type B" w:hAnsi="GOST type B"/>
                              <w:i/>
                              <w:sz w:val="18"/>
                            </w:rPr>
                            <w:t>Дат</w:t>
                          </w:r>
                          <w:r>
                            <w:rPr>
                              <w:rFonts w:ascii="GOST type B" w:hAnsi="GOST type B"/>
                              <w:i/>
                            </w:rPr>
                            <w:t>а</w:t>
                          </w:r>
                        </w:p>
                      </w:txbxContent>
                    </v:textbox>
                  </v:shape>
                  <v:line id="Line 141" o:spid="_x0000_s126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vMsIAAADbAAAADwAAAGRycy9kb3ducmV2LnhtbESP0YrCMBRE3wX/IVxhX0RTXRGtRhFB&#10;WBYRtH7Atbm2xeamNlHr3xtB8HGYmTPMfNmYUtypdoVlBYN+BII4tbrgTMEx2fQmIJxH1lhaJgVP&#10;crBctFtzjLV98J7uB5+JAGEXo4Lc+yqW0qU5GXR9WxEH72xrgz7IOpO6xkeAm1IOo2gsDRYcFnKs&#10;aJ1TejncjILiF09dP+1yVm6Pl90zTa7/10Spn06zmoHw1Phv+NP+0wpGU3h/C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9vMsIAAADbAAAADwAAAAAAAAAAAAAA&#10;AAChAgAAZHJzL2Rvd25yZXYueG1sUEsFBgAAAAAEAAQA+QAAAJADAAAAAA==&#10;" strokeweight="2.25pt">
                    <v:stroke endarrowwidth="narrow"/>
                  </v:line>
                  <v:shape id="Text Box 142" o:spid="_x0000_s126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9178A&#10;AADbAAAADwAAAGRycy9kb3ducmV2LnhtbERPS2vCQBC+F/wPywi91Y0FS4muIoJSPYhvr0N2TKLZ&#10;2ZCdavrv3UPB48f3Hk1aV6k7NaH0bKDfS0ARZ96WnBs47Ocf36CCIFusPJOBPwowGXfeRpha/+At&#10;3XeSqxjCIUUDhUidah2yghyGnq+JI3fxjUOJsMm1bfARw12lP5PkSzssOTYUWNOsoOy2+3UG8vN+&#10;ifq4Wa1Prg7V9iq0WIgx7912OgQl1MpL/O/+sQYGcX38En+AH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4D3XvwAAANsAAAAPAAAAAAAAAAAAAAAAAJgCAABkcnMvZG93bnJl&#10;di54bWxQSwUGAAAAAAQABAD1AAAAhAMAAAAA&#10;" filled="f" stroked="f" strokeweight="2.25pt">
                    <v:stroke endarrowwidth="narrow"/>
                    <v:textbox inset="0,0,0,0">
                      <w:txbxContent>
                        <w:p w:rsidR="009D310A" w:rsidRDefault="009D310A" w:rsidP="00FC02D1">
                          <w:pPr>
                            <w:rPr>
                              <w:rFonts w:ascii="GOST type B" w:hAnsi="GOST type B"/>
                              <w:i/>
                              <w:lang w:val="uk-UA"/>
                            </w:rPr>
                          </w:pPr>
                          <w:proofErr w:type="gramStart"/>
                          <w:r>
                            <w:rPr>
                              <w:rFonts w:ascii="GOST type B" w:hAnsi="GOST type B"/>
                              <w:i/>
                            </w:rPr>
                            <w:t>Арк.</w:t>
                          </w:r>
                          <w:proofErr w:type="gramEnd"/>
                        </w:p>
                        <w:p w:rsidR="009D310A" w:rsidRDefault="009D310A" w:rsidP="00FC02D1">
                          <w:pPr>
                            <w:rPr>
                              <w:rFonts w:ascii="GOST type B" w:hAnsi="GOST type B"/>
                              <w:i/>
                              <w:lang w:val="uk-UA"/>
                            </w:rPr>
                          </w:pPr>
                        </w:p>
                        <w:p w:rsidR="009D310A" w:rsidRPr="00652767" w:rsidRDefault="00652767" w:rsidP="00FC02D1">
                          <w:pPr>
                            <w:jc w:val="center"/>
                            <w:rPr>
                              <w:rFonts w:ascii="GOST type B" w:hAnsi="GOST type B"/>
                              <w:i/>
                            </w:rPr>
                          </w:pPr>
                          <w:r>
                            <w:rPr>
                              <w:rFonts w:ascii="GOST type B" w:hAnsi="GOST type B"/>
                              <w:i/>
                            </w:rPr>
                            <w:t>5</w:t>
                          </w:r>
                        </w:p>
                      </w:txbxContent>
                    </v:textbox>
                  </v:shape>
                  <v:shape id="Text Box 143" o:spid="_x0000_s126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yYTMMA&#10;AADbAAAADwAAAGRycy9kb3ducmV2LnhtbESPQWvCQBSE7wX/w/KE3uomgkVS11AERXsoVVu9PrKv&#10;STT7NmRfNf33XUHocZiZb5hZ3rtGXagLtWcD6SgBRVx4W3Np4HO/fJqCCoJssfFMBn4pQD4fPMww&#10;s/7KW7rspFQRwiFDA5VIm2kdioochpFviaP37TuHEmVXatvhNcJdo8dJ8qwd1hwXKmxpUVFx3v04&#10;A+Vxv0H99fH2fnBtaLYnodVKjHkc9q8voIR6+Q/f22trYJLC7Uv8AX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yYTMMAAADbAAAADwAAAAAAAAAAAAAAAACYAgAAZHJzL2Rv&#10;d25yZXYueG1sUEsFBgAAAAAEAAQA9QAAAIgDAAAAAA==&#10;" filled="f" stroked="f" strokeweight="2.25pt">
                    <v:stroke endarrowwidth="narrow"/>
                    <v:textbox inset="0,0,0,0">
                      <w:txbxContent>
                        <w:p w:rsidR="009D310A" w:rsidRDefault="009D310A" w:rsidP="00FC02D1">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965D1A" w:rsidRPr="00965D1A">
        <w:rPr>
          <w:rStyle w:val="apple-style-span"/>
          <w:rFonts w:ascii="GOST type A" w:hAnsi="GOST type A" w:cs="Arial"/>
          <w:i/>
          <w:sz w:val="28"/>
          <w:szCs w:val="28"/>
          <w:lang w:val="uk-UA"/>
        </w:rPr>
        <w:t>8-розрядних мікроконтролерів загального призначення.</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Вони легкодоступні в Росії і відрізняються в середньому невисокою вартістю, успішно конкуруючи з виробами компанії MICROCHIP.</w:t>
      </w:r>
      <w:r w:rsidR="00965D1A" w:rsidRPr="00965D1A">
        <w:rPr>
          <w:rStyle w:val="apple-converted-space"/>
          <w:rFonts w:ascii="GOST type A" w:hAnsi="GOST type A" w:cs="Arial"/>
          <w:i/>
          <w:sz w:val="28"/>
          <w:szCs w:val="28"/>
          <w:lang w:val="uk-UA"/>
        </w:rPr>
        <w:t> </w:t>
      </w:r>
      <w:r w:rsidR="00965D1A" w:rsidRPr="00965D1A">
        <w:rPr>
          <w:rStyle w:val="apple-style-span"/>
          <w:rFonts w:ascii="GOST type A" w:hAnsi="GOST type A" w:cs="Arial"/>
          <w:i/>
          <w:sz w:val="28"/>
          <w:szCs w:val="28"/>
          <w:lang w:val="uk-UA"/>
        </w:rPr>
        <w:t>Все це робить мікроконтролери Atmel AVR одними з найпривабливіших для навчання.</w:t>
      </w:r>
    </w:p>
    <w:p w:rsidR="00965D1A" w:rsidRPr="00965D1A" w:rsidRDefault="00965D1A" w:rsidP="00FC02D1">
      <w:pPr>
        <w:spacing w:line="360" w:lineRule="auto"/>
        <w:ind w:left="284" w:right="283" w:firstLine="567"/>
        <w:rPr>
          <w:rStyle w:val="apple-style-span"/>
          <w:rFonts w:ascii="GOST type A" w:hAnsi="GOST type A" w:cs="Arial"/>
          <w:i/>
          <w:szCs w:val="28"/>
          <w:lang w:val="uk-UA"/>
        </w:rPr>
      </w:pPr>
      <w:r w:rsidRPr="00965D1A">
        <w:rPr>
          <w:rFonts w:ascii="GOST type A" w:hAnsi="GOST type A"/>
          <w:bCs/>
          <w:i/>
          <w:sz w:val="28"/>
          <w:szCs w:val="28"/>
          <w:lang w:val="uk-UA"/>
        </w:rPr>
        <w:t>Таблиця 1.1 - Порівняння існуючих мікроконтролерів різних фірм-виробників</w:t>
      </w:r>
    </w:p>
    <w:tbl>
      <w:tblPr>
        <w:tblStyle w:val="ab"/>
        <w:tblW w:w="0" w:type="auto"/>
        <w:tblInd w:w="806" w:type="dxa"/>
        <w:tblLook w:val="04A0" w:firstRow="1" w:lastRow="0" w:firstColumn="1" w:lastColumn="0" w:noHBand="0" w:noVBand="1"/>
      </w:tblPr>
      <w:tblGrid>
        <w:gridCol w:w="1809"/>
        <w:gridCol w:w="2126"/>
        <w:gridCol w:w="709"/>
        <w:gridCol w:w="425"/>
        <w:gridCol w:w="2977"/>
      </w:tblGrid>
      <w:tr w:rsidR="00FB7054" w:rsidRPr="008D7305" w:rsidTr="009D310A">
        <w:tc>
          <w:tcPr>
            <w:tcW w:w="18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МК</w:t>
            </w:r>
          </w:p>
        </w:tc>
        <w:tc>
          <w:tcPr>
            <w:tcW w:w="2126"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ПП</w:t>
            </w:r>
          </w:p>
        </w:tc>
        <w:tc>
          <w:tcPr>
            <w:tcW w:w="7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ПД</w:t>
            </w:r>
          </w:p>
        </w:tc>
        <w:tc>
          <w:tcPr>
            <w:tcW w:w="425"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Т</w:t>
            </w:r>
          </w:p>
        </w:tc>
        <w:tc>
          <w:tcPr>
            <w:tcW w:w="2977"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Приклади</w:t>
            </w:r>
          </w:p>
        </w:tc>
      </w:tr>
      <w:tr w:rsidR="00FB7054" w:rsidRPr="008D7305" w:rsidTr="009D310A">
        <w:tc>
          <w:tcPr>
            <w:tcW w:w="18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MCS 51 (Intel)</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КР1816ВЕ51</w:t>
            </w:r>
          </w:p>
        </w:tc>
        <w:tc>
          <w:tcPr>
            <w:tcW w:w="2126"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4к,</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EEPROM</w:t>
            </w:r>
          </w:p>
        </w:tc>
        <w:tc>
          <w:tcPr>
            <w:tcW w:w="7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128</w:t>
            </w:r>
          </w:p>
        </w:tc>
        <w:tc>
          <w:tcPr>
            <w:tcW w:w="425"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2</w:t>
            </w:r>
          </w:p>
        </w:tc>
        <w:tc>
          <w:tcPr>
            <w:tcW w:w="2977"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Intel 8051, 8X31, 8X32, 8X52; X=0, 3, or 7</w:t>
            </w:r>
          </w:p>
        </w:tc>
      </w:tr>
      <w:tr w:rsidR="00FB7054" w:rsidRPr="008D7305" w:rsidTr="009D310A">
        <w:tc>
          <w:tcPr>
            <w:tcW w:w="18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MCS 48 (Intel)</w:t>
            </w:r>
          </w:p>
          <w:p w:rsidR="00FB7054" w:rsidRPr="008D7305" w:rsidRDefault="00652767" w:rsidP="009D310A">
            <w:pPr>
              <w:spacing w:line="360" w:lineRule="auto"/>
              <w:rPr>
                <w:rFonts w:ascii="GOST type A" w:hAnsi="GOST type A"/>
                <w:bCs/>
                <w:i/>
                <w:sz w:val="28"/>
                <w:szCs w:val="28"/>
                <w:lang w:val="uk-UA"/>
              </w:rPr>
            </w:pPr>
            <w:r w:rsidRPr="00965D1A">
              <w:rPr>
                <w:rFonts w:ascii="GOST type A" w:hAnsi="GOST type A" w:cs="Arial"/>
                <w:i/>
                <w:noProof/>
                <w:sz w:val="28"/>
                <w:szCs w:val="28"/>
                <w:lang w:val="ru-RU"/>
              </w:rPr>
              <w:lastRenderedPageBreak/>
              <mc:AlternateContent>
                <mc:Choice Requires="wpg">
                  <w:drawing>
                    <wp:anchor distT="0" distB="0" distL="114300" distR="114300" simplePos="0" relativeHeight="251833344" behindDoc="0" locked="0" layoutInCell="1" allowOverlap="1" wp14:anchorId="361613CB" wp14:editId="08023488">
                      <wp:simplePos x="0" y="0"/>
                      <wp:positionH relativeFrom="page">
                        <wp:posOffset>-442695</wp:posOffset>
                      </wp:positionH>
                      <wp:positionV relativeFrom="page">
                        <wp:posOffset>-139860</wp:posOffset>
                      </wp:positionV>
                      <wp:extent cx="6658610" cy="10209530"/>
                      <wp:effectExtent l="19050" t="19050" r="8890" b="1270"/>
                      <wp:wrapNone/>
                      <wp:docPr id="9051" name="Группа 9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052" name="Rectangle 14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053" name="Group 146"/>
                              <wpg:cNvGrpSpPr>
                                <a:grpSpLocks/>
                              </wpg:cNvGrpSpPr>
                              <wpg:grpSpPr bwMode="auto">
                                <a:xfrm>
                                  <a:off x="1015" y="15846"/>
                                  <a:ext cx="10486" cy="892"/>
                                  <a:chOff x="1015" y="15846"/>
                                  <a:chExt cx="10486" cy="892"/>
                                </a:xfrm>
                              </wpg:grpSpPr>
                              <wps:wsp>
                                <wps:cNvPr id="9054" name="Line 14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55" name="Line 14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56" name="Line 14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57" name="Line 15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58" name="Line 15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59" name="Line 15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60" name="Line 15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61" name="Line 15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62" name="Line 15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63" name="Text Box 15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064" name="Text Box 15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065" name="Text Box 15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066" name="Text Box 15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067" name="Text Box 16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068" name="Line 16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69" name="Text Box 16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lang w:val="uk-UA"/>
                                        </w:rPr>
                                      </w:pPr>
                                      <w:proofErr w:type="gramStart"/>
                                      <w:r>
                                        <w:rPr>
                                          <w:rFonts w:ascii="GOST type B" w:hAnsi="GOST type B"/>
                                          <w:i/>
                                        </w:rPr>
                                        <w:t>Арк.</w:t>
                                      </w:r>
                                      <w:proofErr w:type="gramEnd"/>
                                    </w:p>
                                    <w:p w:rsidR="009D310A" w:rsidRDefault="009D310A" w:rsidP="00965D1A">
                                      <w:pPr>
                                        <w:rPr>
                                          <w:rFonts w:ascii="GOST type B" w:hAnsi="GOST type B"/>
                                          <w:i/>
                                          <w:lang w:val="uk-UA"/>
                                        </w:rPr>
                                      </w:pPr>
                                    </w:p>
                                    <w:p w:rsidR="009D310A" w:rsidRPr="00652767" w:rsidRDefault="00652767" w:rsidP="00965D1A">
                                      <w:pPr>
                                        <w:jc w:val="center"/>
                                        <w:rPr>
                                          <w:rFonts w:ascii="GOST type B" w:hAnsi="GOST type B"/>
                                          <w:i/>
                                        </w:rPr>
                                      </w:pPr>
                                      <w:r>
                                        <w:rPr>
                                          <w:rFonts w:ascii="GOST type B" w:hAnsi="GOST type B"/>
                                          <w:i/>
                                        </w:rPr>
                                        <w:t>6</w:t>
                                      </w:r>
                                    </w:p>
                                  </w:txbxContent>
                                </wps:txbx>
                                <wps:bodyPr rot="0" vert="horz" wrap="square" lIns="0" tIns="0" rIns="0" bIns="0" anchor="t" anchorCtr="0" upright="1">
                                  <a:noAutofit/>
                                </wps:bodyPr>
                              </wps:wsp>
                              <wps:wsp>
                                <wps:cNvPr id="9070" name="Text Box 16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965D1A">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051" o:spid="_x0000_s1264" style="position:absolute;margin-left:-34.85pt;margin-top:-11pt;width:524.3pt;height:803.9pt;z-index:251833344;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">
                      <v:rect id="Rectangle 145" o:spid="_x0000_s126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a5MgA&#10;AADdAAAADwAAAGRycy9kb3ducmV2LnhtbESPQWvCQBSE70L/w/IKvemuabU1dRUbKAh6MS203h7Z&#10;1yQ0+zZkt5r6611B8DjMzDfMfNnbRhyo87VjDeORAkFcOFNzqeHz4334AsIHZIONY9LwTx6Wi7vB&#10;HFPjjryjQx5KESHsU9RQhdCmUvqiIot+5Fri6P24zmKIsiul6fAY4baRiVJTabHmuFBhS1lFxW/+&#10;ZzXsJm+r/ffz45c9qU3+lG1tko0TrR/u+9UriEB9uIWv7bXRMFOTBC5v4hOQi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zNrkyAAAAN0AAAAPAAAAAAAAAAAAAAAAAJgCAABk&#10;cnMvZG93bnJldi54bWxQSwUGAAAAAAQABAD1AAAAjQMAAAAA&#10;" filled="f" strokeweight="2.25pt"/>
                      <v:group id="Group 146" o:spid="_x0000_s126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dRxscAAADdAAAADwAAAGRycy9kb3ducmV2LnhtbESPQWvCQBSE7wX/w/IK&#10;3ppNlJSaZhWRKh5CoSqU3h7ZZxLMvg3ZbRL/fbdQ6HGYmW+YfDOZVgzUu8aygiSKQRCXVjdcKbic&#10;908vIJxH1thaJgV3crBZzx5yzLQd+YOGk69EgLDLUEHtfZdJ6cqaDLrIdsTBu9reoA+yr6TucQxw&#10;08pFHD9Lgw2HhRo72tVU3k7fRsFhxHG7TN6G4nbd3b/O6ftnkZBS88dp+wrC0+T/w3/to1awit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zdRxscAAADd&#10;AAAADwAAAAAAAAAAAAAAAACqAgAAZHJzL2Rvd25yZXYueG1sUEsFBgAAAAAEAAQA+gAAAJ4DAAAA&#10;AA==&#10;">
                        <v:line id="Line 147" o:spid="_x0000_s126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b78QAAADdAAAADwAAAGRycy9kb3ducmV2LnhtbESPT2vCQBTE70K/w/IKvenG+ocYXaW0&#10;FCQ3oxdvj+wzCcm+TXe3Gr+9KxR6HGbmN8xmN5hOXMn5xrKC6SQBQVxa3XCl4HT8HqcgfEDW2Fkm&#10;BXfysNu+jDaYaXvjA12LUIkIYZ+hgjqEPpPSlzUZ9BPbE0fvYp3BEKWrpHZ4i3DTyfckWUqDDceF&#10;Gnv6rKlsi1+jIJ3NEdNzm7fkZ+4nfOVm4Fypt9fhYw0i0BD+w3/tvVawShZzeL6JT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ChvvxAAAAN0AAAAPAAAAAAAAAAAA&#10;AAAAAKECAABkcnMvZG93bnJldi54bWxQSwUGAAAAAAQABAD5AAAAkgMAAAAA&#10;" strokeweight="2.25pt">
                          <v:stroke endarrowwidth="narrow"/>
                        </v:line>
                        <v:line id="Line 148" o:spid="_x0000_s126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ISusUAAADdAAAADwAAAGRycy9kb3ducmV2LnhtbESP0YrCMBRE3xf8h3AFX0TTdVG0Noos&#10;CCKyoPUDrs21LTY3tYm1/v1GWNjHYWbOMMm6M5VoqXGlZQWf4wgEcWZ1ybmCc7odzUE4j6yxskwK&#10;XuRgvep9JBhr++QjtSefiwBhF6OCwvs6ltJlBRl0Y1sTB+9qG4M+yCaXusFngJtKTqJoJg2WHBYK&#10;rOm7oOx2ehgF5Rdehn4x5Lw6nG8/ryy97++pUoN+t1mC8NT5//Bfe6cVLKLpFN5vwhO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ISusUAAADdAAAADwAAAAAAAAAA&#10;AAAAAAChAgAAZHJzL2Rvd25yZXYueG1sUEsFBgAAAAAEAAQA+QAAAJMDAAAAAA==&#10;" strokeweight="2.25pt">
                          <v:stroke endarrowwidth="narrow"/>
                        </v:line>
                        <v:line id="Line 149" o:spid="_x0000_s126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CMzcUAAADdAAAADwAAAGRycy9kb3ducmV2LnhtbESP0YrCMBRE3wX/IVxhX0RTd1G0NooI&#10;wrKIsNYPuDbXttjc1CbW+vcbQdjHYWbOMMm6M5VoqXGlZQWTcQSCOLO65FzBKd2N5iCcR9ZYWSYF&#10;T3KwXvV7CcbaPviX2qPPRYCwi1FB4X0dS+myggy6sa2Jg3exjUEfZJNL3eAjwE0lP6NoJg2WHBYK&#10;rGlbUHY93o2C8gvPQ78Ycl7tT9fDM0tvP7dUqY9Bt1mC8NT5//C7/a0VLKLpDF5vwhO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CMzcUAAADdAAAADwAAAAAAAAAA&#10;AAAAAAChAgAAZHJzL2Rvd25yZXYueG1sUEsFBgAAAAAEAAQA+QAAAJMDAAAAAA==&#10;" strokeweight="2.25pt">
                          <v:stroke endarrowwidth="narrow"/>
                        </v:line>
                        <v:line id="Line 150" o:spid="_x0000_s127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wpVsQAAADdAAAADwAAAGRycy9kb3ducmV2LnhtbESP3YrCMBSE7xd8h3AEb0RTXfyrRlkW&#10;hEVE0PoAx+bYFpuT2kStb28EYS+HmfmGWawaU4o71a6wrGDQj0AQp1YXnCk4JuveFITzyBpLy6Tg&#10;SQ5Wy9bXAmNtH7yn+8FnIkDYxagg976KpXRpTgZd31bEwTvb2qAPss6krvER4KaUwygaS4MFh4Uc&#10;K/rNKb0cbkZB8Y2nrp91OSu3x8vumSbXzTVRqtNufuYgPDX+P/xp/2kFs2g0gfeb8ATk8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ClWxAAAAN0AAAAPAAAAAAAAAAAA&#10;AAAAAKECAABkcnMvZG93bnJldi54bWxQSwUGAAAAAAQABAD5AAAAkgMAAAAA&#10;" strokeweight="2.25pt">
                          <v:stroke endarrowwidth="narrow"/>
                        </v:line>
                        <v:line id="Line 151" o:spid="_x0000_s127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9JMMAAADdAAAADwAAAGRycy9kb3ducmV2LnhtbERP3WqDMBS+L+wdwhnsRmbsSsvqjGUU&#10;BmOMQrUPcGbOVDQn1mStvn1zMejlx/ef7SbTiwuNrrWsYBknIIgrq1uuFZzKj+dXEM4ja+wtk4KZ&#10;HOzyh0WGqbZXPtKl8LUIIexSVNB4P6RSuqohgy62A3Hgfu1o0Ac41lKPeA3hppcvSbKRBlsODQ0O&#10;tG+o6oo/o6Bd4U/ktxHX/fepO8xVef46l0o9PU7vbyA8Tf4u/nd/agXbZB3mhjfhCc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DvSTDAAAA3QAAAA8AAAAAAAAAAAAA&#10;AAAAoQIAAGRycy9kb3ducmV2LnhtbFBLBQYAAAAABAAEAPkAAACRAwAAAAA=&#10;" strokeweight="2.25pt">
                          <v:stroke endarrowwidth="narrow"/>
                        </v:line>
                        <v:line id="Line 152" o:spid="_x0000_s127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8Yv8UAAADdAAAADwAAAGRycy9kb3ducmV2LnhtbESP0YrCMBRE3wX/IVxhX0RTV1ZsNYoI&#10;C4ssC7Z+wLW5tsXmpjZR699vBMHHYWbOMMt1Z2pxo9ZVlhVMxhEI4tzqigsFh+x7NAfhPLLG2jIp&#10;eJCD9arfW2Ki7Z33dEt9IQKEXYIKSu+bREqXl2TQjW1DHLyTbQ36INtC6hbvAW5q+RlFM2mw4rBQ&#10;YkPbkvJzejUKqikehz4eclH/Hs5/jzy77C6ZUh+DbrMA4anz7/Cr/aMVxNFXDM834Qn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8Yv8UAAADdAAAADwAAAAAAAAAA&#10;AAAAAAChAgAAZHJzL2Rvd25yZXYueG1sUEsFBgAAAAAEAAQA+QAAAJMDAAAAAA==&#10;" strokeweight="2.25pt">
                          <v:stroke endarrowwidth="narrow"/>
                        </v:line>
                        <v:line id="Line 153" o:spid="_x0000_s127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l7n74AAADdAAAADwAAAGRycy9kb3ducmV2LnhtbERP3QoBQRS+V95hOsqNmEWJZUhKSVKs&#10;Bzh2jt3Nzpm1M1hvby6Uy6/vf7FqTCleVLvCsoLhIAJBnFpdcKbgkmz7UxDOI2ssLZOCDzlYLdut&#10;BcbavvlEr7PPRAhhF6OC3PsqltKlORl0A1sRB+5ma4M+wDqTusZ3CDelHEXRRBosODTkWNEmp/R+&#10;fhoFxRivPT/rcVYeLvfjJ00e+0eiVLfTrOcgPDX+L/65d1rBLJqE/eFNe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2XufvgAAAN0AAAAPAAAAAAAAAAAAAAAAAKEC&#10;AABkcnMvZG93bnJldi54bWxQSwUGAAAAAAQABAD5AAAAjAMAAAAA&#10;" strokeweight="2.25pt">
                          <v:stroke endarrowwidth="narrow"/>
                        </v:line>
                        <v:line id="Line 154" o:spid="_x0000_s127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XeBMYAAADdAAAADwAAAGRycy9kb3ducmV2LnhtbESP0WrCQBRE3wX/YblCX6TZWEFqmo1I&#10;oSBFCho/4DZ7TUKyd2N2NcnfdwuFPg4zc4ZJd6NpxYN6V1tWsIpiEMSF1TWXCi75x/MrCOeRNbaW&#10;ScFEDnbZfJZiou3AJ3qcfSkChF2CCirvu0RKV1Rk0EW2Iw7e1fYGfZB9KXWPQ4CbVr7E8UYarDks&#10;VNjRe0VFc74bBfUav5d+u+SyPV6ar6nIb5+3XKmnxbh/A+Fp9P/hv/ZBK9jGmxX8vglPQG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V3gTGAAAA3QAAAA8AAAAAAAAA&#10;AAAAAAAAoQIAAGRycy9kb3ducmV2LnhtbFBLBQYAAAAABAAEAPkAAACUAwAAAAA=&#10;" strokeweight="2.25pt">
                          <v:stroke endarrowwidth="narrow"/>
                        </v:line>
                        <v:line id="Line 155" o:spid="_x0000_s127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dAc8UAAADdAAAADwAAAGRycy9kb3ducmV2LnhtbESP0WrCQBRE3wv9h+UKfRHdaEE0dQ1F&#10;EIqUQhM/4DZ7TYLZu0l2NcnfuwXBx2FmzjDbZDC1uFHnKssKFvMIBHFudcWFglN2mK1BOI+ssbZM&#10;CkZykOxeX7YYa9vzL91SX4gAYRejgtL7JpbS5SUZdHPbEAfvbDuDPsiukLrDPsBNLZdRtJIGKw4L&#10;JTa0Lym/pFejoHrHv6nfTLmov0+XnzHP2mObKfU2GT4/QHga/DP8aH9pBZtotYT/N+EJ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dAc8UAAADdAAAADwAAAAAAAAAA&#10;AAAAAAChAgAAZHJzL2Rvd25yZXYueG1sUEsFBgAAAAAEAAQA+QAAAJMDAAAAAA==&#10;" strokeweight="2.25pt">
                          <v:stroke endarrowwidth="narrow"/>
                        </v:line>
                        <v:shape id="Text Box 156" o:spid="_x0000_s127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oh8UA&#10;AADdAAAADwAAAGRycy9kb3ducmV2LnhtbESPQWvCQBSE70L/w/IKvemmFsRGVykFpXoQNW29PrKv&#10;Sdrs25B91fjvXUHwOMzMN8x03rlaHakNlWcDz4MEFHHubcWFgc9s0R+DCoJssfZMBs4UYD576E0x&#10;tf7EOzrupVARwiFFA6VIk2od8pIchoFviKP341uHEmVbaNviKcJdrYdJMtIOK44LJTb0XlL+t/93&#10;BopDtkL9tV1vvl0T6t2v0HIpxjw9dm8TUEKd3MO39oc18JqMXuD6Jj4B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u6iHxQAAAN0AAAAPAAAAAAAAAAAAAAAAAJgCAABkcnMv&#10;ZG93bnJldi54bWxQSwUGAAAAAAQABAD1AAAAigMAAAAA&#10;" filled="f" stroked="f" strokeweight="2.25pt">
                          <v:stroke endarrowwidth="narrow"/>
                          <v:textbox inset="0,0,0,0">
                            <w:txbxContent>
                              <w:p w:rsidR="009D310A" w:rsidRDefault="009D310A" w:rsidP="00965D1A">
                                <w:pPr>
                                  <w:rPr>
                                    <w:i/>
                                  </w:rPr>
                                </w:pPr>
                                <w:proofErr w:type="gramStart"/>
                                <w:r>
                                  <w:rPr>
                                    <w:rFonts w:ascii="GOST type B" w:hAnsi="GOST type B"/>
                                    <w:i/>
                                  </w:rPr>
                                  <w:t>Зм</w:t>
                                </w:r>
                                <w:r>
                                  <w:rPr>
                                    <w:i/>
                                  </w:rPr>
                                  <w:t>.</w:t>
                                </w:r>
                                <w:proofErr w:type="gramEnd"/>
                              </w:p>
                            </w:txbxContent>
                          </v:textbox>
                        </v:shape>
                        <v:shape id="Text Box 157" o:spid="_x0000_s127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w88UA&#10;AADdAAAADwAAAGRycy9kb3ducmV2LnhtbESPQWvCQBSE70L/w/IKvemmUsRGVykFpXoQNW29PrKv&#10;Sdrs25B91fjvXUHwOMzMN8x03rlaHakNlWcDz4MEFHHubcWFgc9s0R+DCoJssfZMBs4UYD576E0x&#10;tf7EOzrupVARwiFFA6VIk2od8pIchoFviKP341uHEmVbaNviKcJdrYdJMtIOK44LJTb0XlL+t/93&#10;BopDtkL9tV1vvl0T6t2v0HIpxjw9dm8TUEKd3MO39oc18JqMXuD6Jj4B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UjDzxQAAAN0AAAAPAAAAAAAAAAAAAAAAAJgCAABkcnMv&#10;ZG93bnJldi54bWxQSwUGAAAAAAQABAD1AAAAigMAAAAA&#10;" filled="f" stroked="f" strokeweight="2.25pt">
                          <v:stroke endarrowwidth="narrow"/>
                          <v:textbox inset="0,0,0,0">
                            <w:txbxContent>
                              <w:p w:rsidR="009D310A" w:rsidRDefault="009D310A" w:rsidP="00965D1A">
                                <w:pPr>
                                  <w:rPr>
                                    <w:i/>
                                  </w:rPr>
                                </w:pPr>
                                <w:proofErr w:type="gramStart"/>
                                <w:r>
                                  <w:rPr>
                                    <w:rFonts w:ascii="GOST type B" w:hAnsi="GOST type B"/>
                                    <w:i/>
                                  </w:rPr>
                                  <w:t>Арк</w:t>
                                </w:r>
                                <w:r>
                                  <w:rPr>
                                    <w:i/>
                                  </w:rPr>
                                  <w:t>.</w:t>
                                </w:r>
                                <w:proofErr w:type="gramEnd"/>
                              </w:p>
                            </w:txbxContent>
                          </v:textbox>
                        </v:shape>
                        <v:shape id="Text Box 158" o:spid="_x0000_s127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6VaMUA&#10;AADdAAAADwAAAGRycy9kb3ducmV2LnhtbESPQWvCQBSE70L/w/IKvemmQsVGVykFpXoQNW29PrKv&#10;Sdrs25B91fjvXUHwOMzMN8x03rlaHakNlWcDz4MEFHHubcWFgc9s0R+DCoJssfZMBs4UYD576E0x&#10;tf7EOzrupVARwiFFA6VIk2od8pIchoFviKP341uHEmVbaNviKcJdrYdJMtIOK44LJTb0XlL+t/93&#10;BopDtkL9tV1vvl0T6t2v0HIpxjw9dm8TUEKd3MO39oc18JqMXuD6Jj4B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pVoxQAAAN0AAAAPAAAAAAAAAAAAAAAAAJgCAABkcnMv&#10;ZG93bnJldi54bWxQSwUGAAAAAAQABAD1AAAAigMAAAAA&#10;" filled="f" stroked="f" strokeweight="2.25pt">
                          <v:stroke endarrowwidth="narrow"/>
                          <v:textbox inset="0,0,0,0">
                            <w:txbxContent>
                              <w:p w:rsidR="009D310A" w:rsidRDefault="009D310A" w:rsidP="00965D1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59" o:spid="_x0000_s127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LH8UA&#10;AADdAAAADwAAAGRycy9kb3ducmV2LnhtbESPT2vCQBTE7wW/w/IEb3Wjh1BTVymCoh6kmv65PrKv&#10;Sdrs25B9avrtu4LQ4zAzv2Hmy9416kJdqD0bmIwTUMSFtzWXBt7y9eMTqCDIFhvPZOCXAiwXg4c5&#10;ZtZf+UiXk5QqQjhkaKASaTOtQ1GRwzD2LXH0vnznUKLsSm07vEa4a/Q0SVLtsOa4UGFLq4qKn9PZ&#10;GSg/8x3q99f94cO1oTl+C202Ysxo2L88gxLq5T98b2+tgVmSpnB7E5+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AsfxQAAAN0AAAAPAAAAAAAAAAAAAAAAAJgCAABkcnMv&#10;ZG93bnJldi54bWxQSwUGAAAAAAQABAD1AAAAigMAAAAA&#10;" filled="f" stroked="f" strokeweight="2.25pt">
                          <v:stroke endarrowwidth="narrow"/>
                          <v:textbox inset="0,0,0,0">
                            <w:txbxContent>
                              <w:p w:rsidR="009D310A" w:rsidRDefault="009D310A" w:rsidP="00965D1A">
                                <w:pPr>
                                  <w:rPr>
                                    <w:rFonts w:ascii="GOST type B" w:hAnsi="GOST type B"/>
                                    <w:i/>
                                  </w:rPr>
                                </w:pPr>
                                <w:proofErr w:type="gramStart"/>
                                <w:r>
                                  <w:rPr>
                                    <w:rFonts w:ascii="GOST type B" w:hAnsi="GOST type B"/>
                                    <w:i/>
                                  </w:rPr>
                                  <w:t>Підп.</w:t>
                                </w:r>
                                <w:proofErr w:type="gramEnd"/>
                              </w:p>
                            </w:txbxContent>
                          </v:textbox>
                        </v:shape>
                        <v:shape id="Text Box 160" o:spid="_x0000_s128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uhMUA&#10;AADdAAAADwAAAGRycy9kb3ducmV2LnhtbESPT2vCQBTE74LfYXlCb7rRg63RVURQ2h6k/mm9PrKv&#10;SWr2bci+avz2rlDocZiZ3zCzResqdaEmlJ4NDAcJKOLM25JzA8fDuv8CKgiyxcozGbhRgMW825lh&#10;av2Vd3TZS64ihEOKBgqROtU6ZAU5DANfE0fv2zcOJcom17bBa4S7So+SZKwdlhwXCqxpVVB23v86&#10;A/np8Ib68+N9++XqUO1+hDYbMeap1y6noIRa+Q//tV+tgUkyfobHm/gE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K6ExQAAAN0AAAAPAAAAAAAAAAAAAAAAAJgCAABkcnMv&#10;ZG93bnJldi54bWxQSwUGAAAAAAQABAD1AAAAigMAAAAA&#10;" filled="f" stroked="f" strokeweight="2.25pt">
                          <v:stroke endarrowwidth="narrow"/>
                          <v:textbox inset="0,0,0,0">
                            <w:txbxContent>
                              <w:p w:rsidR="009D310A" w:rsidRDefault="009D310A" w:rsidP="00965D1A">
                                <w:pPr>
                                  <w:rPr>
                                    <w:rFonts w:ascii="GOST type B" w:hAnsi="GOST type B"/>
                                    <w:i/>
                                  </w:rPr>
                                </w:pPr>
                                <w:r>
                                  <w:rPr>
                                    <w:rFonts w:ascii="GOST type B" w:hAnsi="GOST type B"/>
                                    <w:i/>
                                    <w:sz w:val="18"/>
                                  </w:rPr>
                                  <w:t>Дат</w:t>
                                </w:r>
                                <w:r>
                                  <w:rPr>
                                    <w:rFonts w:ascii="GOST type B" w:hAnsi="GOST type B"/>
                                    <w:i/>
                                  </w:rPr>
                                  <w:t>а</w:t>
                                </w:r>
                              </w:p>
                            </w:txbxContent>
                          </v:textbox>
                        </v:shape>
                        <v:line id="Line 161" o:spid="_x0000_s128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93mb4AAADdAAAADwAAAGRycy9kb3ducmV2LnhtbERP3QoBQRS+V95hOsqNmEWJZUhKSVKs&#10;Bzh2jt3Nzpm1M1hvby6Uy6/vf7FqTCleVLvCsoLhIAJBnFpdcKbgkmz7UxDOI2ssLZOCDzlYLdut&#10;BcbavvlEr7PPRAhhF6OC3PsqltKlORl0A1sRB+5ma4M+wDqTusZ3CDelHEXRRBosODTkWNEmp/R+&#10;fhoFxRivPT/rcVYeLvfjJ00e+0eiVLfTrOcgPDX+L/65d1rBLJqEueFNe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r3eZvgAAAN0AAAAPAAAAAAAAAAAAAAAAAKEC&#10;AABkcnMvZG93bnJldi54bWxQSwUGAAAAAAQABAD5AAAAjAMAAAAA&#10;" strokeweight="2.25pt">
                          <v:stroke endarrowwidth="narrow"/>
                        </v:line>
                        <v:shape id="Text Box 162" o:spid="_x0000_s128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fbcQA&#10;AADdAAAADwAAAGRycy9kb3ducmV2LnhtbESPT2vCQBTE7wW/w/IEb3WjB6nRVYqgqIfi/14f2dck&#10;Nfs2ZJ+afvuuUOhxmJnfMNN56yp1pyaUng0M+gko4szbknMDp+Py9Q1UEGSLlWcy8EMB5rPOyxRT&#10;6x+8p/tBchUhHFI0UIjUqdYhK8hh6PuaOHpfvnEoUTa5tg0+ItxVepgkI+2w5LhQYE2LgrLr4eYM&#10;5J/HDerzbvtxcXWo9t9Cq5UY0+u27xNQQq38h//aa2tgnIzG8HwTn4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n23EAAAA3QAAAA8AAAAAAAAAAAAAAAAAmAIAAGRycy9k&#10;b3ducmV2LnhtbFBLBQYAAAAABAAEAPUAAACJAwAAAAA=&#10;" filled="f" stroked="f" strokeweight="2.25pt">
                          <v:stroke endarrowwidth="narrow"/>
                          <v:textbox inset="0,0,0,0">
                            <w:txbxContent>
                              <w:p w:rsidR="009D310A" w:rsidRDefault="009D310A" w:rsidP="00965D1A">
                                <w:pPr>
                                  <w:rPr>
                                    <w:rFonts w:ascii="GOST type B" w:hAnsi="GOST type B"/>
                                    <w:i/>
                                    <w:lang w:val="uk-UA"/>
                                  </w:rPr>
                                </w:pPr>
                                <w:proofErr w:type="gramStart"/>
                                <w:r>
                                  <w:rPr>
                                    <w:rFonts w:ascii="GOST type B" w:hAnsi="GOST type B"/>
                                    <w:i/>
                                  </w:rPr>
                                  <w:t>Арк.</w:t>
                                </w:r>
                                <w:proofErr w:type="gramEnd"/>
                              </w:p>
                              <w:p w:rsidR="009D310A" w:rsidRDefault="009D310A" w:rsidP="00965D1A">
                                <w:pPr>
                                  <w:rPr>
                                    <w:rFonts w:ascii="GOST type B" w:hAnsi="GOST type B"/>
                                    <w:i/>
                                    <w:lang w:val="uk-UA"/>
                                  </w:rPr>
                                </w:pPr>
                              </w:p>
                              <w:p w:rsidR="009D310A" w:rsidRPr="00652767" w:rsidRDefault="00652767" w:rsidP="00965D1A">
                                <w:pPr>
                                  <w:jc w:val="center"/>
                                  <w:rPr>
                                    <w:rFonts w:ascii="GOST type B" w:hAnsi="GOST type B"/>
                                    <w:i/>
                                  </w:rPr>
                                </w:pPr>
                                <w:r>
                                  <w:rPr>
                                    <w:rFonts w:ascii="GOST type B" w:hAnsi="GOST type B"/>
                                    <w:i/>
                                  </w:rPr>
                                  <w:t>6</w:t>
                                </w:r>
                              </w:p>
                            </w:txbxContent>
                          </v:textbox>
                        </v:shape>
                        <v:shape id="Text Box 163" o:spid="_x0000_s128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CgLcIA&#10;AADdAAAADwAAAGRycy9kb3ducmV2LnhtbERPTWvCQBC9F/wPywje6kYP2kZXEUFRD1K1tdchO02i&#10;2dmQHTX+++6h0OPjfU/nravUnZpQejYw6CegiDNvS84NfJ5Wr2+ggiBbrDyTgScFmM86L1NMrX/w&#10;ge5HyVUM4ZCigUKkTrUOWUEOQ9/XxJH78Y1DibDJtW3wEcNdpYdJMtIOS44NBda0LCi7Hm/OQP59&#10;2qL++tjtz64O1eEitF6LMb1uu5iAEmrlX/zn3lgD78k47o9v4hPQ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sKAtwgAAAN0AAAAPAAAAAAAAAAAAAAAAAJgCAABkcnMvZG93&#10;bnJldi54bWxQSwUGAAAAAAQABAD1AAAAhwMAAAAA&#10;" filled="f" stroked="f" strokeweight="2.25pt">
                          <v:stroke endarrowwidth="narrow"/>
                          <v:textbox inset="0,0,0,0">
                            <w:txbxContent>
                              <w:p w:rsidR="009D310A" w:rsidRDefault="009D310A" w:rsidP="00965D1A">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FB7054" w:rsidRPr="008D7305">
              <w:rPr>
                <w:rFonts w:ascii="GOST type A" w:hAnsi="GOST type A"/>
                <w:bCs/>
                <w:i/>
                <w:sz w:val="28"/>
                <w:szCs w:val="28"/>
                <w:lang w:val="uk-UA"/>
              </w:rPr>
              <w:t>КМ1816ВЕ48</w:t>
            </w:r>
          </w:p>
        </w:tc>
        <w:tc>
          <w:tcPr>
            <w:tcW w:w="2126"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lastRenderedPageBreak/>
              <w:t>1К, 2K (EP)ROM</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lastRenderedPageBreak/>
              <w:t>4K ROM</w:t>
            </w:r>
          </w:p>
        </w:tc>
        <w:tc>
          <w:tcPr>
            <w:tcW w:w="7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lastRenderedPageBreak/>
              <w:t>64</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lastRenderedPageBreak/>
              <w:t>128</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256</w:t>
            </w:r>
          </w:p>
        </w:tc>
        <w:tc>
          <w:tcPr>
            <w:tcW w:w="425"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lastRenderedPageBreak/>
              <w:t>1</w:t>
            </w:r>
          </w:p>
        </w:tc>
        <w:tc>
          <w:tcPr>
            <w:tcW w:w="2977"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 xml:space="preserve">Intel 8048, </w:t>
            </w:r>
            <w:r w:rsidRPr="008D7305">
              <w:rPr>
                <w:rStyle w:val="apple-style-span"/>
                <w:rFonts w:ascii="GOST type A" w:hAnsi="GOST type A" w:cs="Arial"/>
                <w:i/>
                <w:sz w:val="28"/>
                <w:lang w:val="uk-UA"/>
              </w:rPr>
              <w:t xml:space="preserve">8035, 8038, </w:t>
            </w:r>
            <w:r w:rsidRPr="008D7305">
              <w:rPr>
                <w:rStyle w:val="apple-style-span"/>
                <w:rFonts w:ascii="GOST type A" w:hAnsi="GOST type A" w:cs="Arial"/>
                <w:i/>
                <w:sz w:val="28"/>
                <w:lang w:val="uk-UA"/>
              </w:rPr>
              <w:lastRenderedPageBreak/>
              <w:t>8039, 8040, 8050</w:t>
            </w:r>
          </w:p>
        </w:tc>
      </w:tr>
      <w:tr w:rsidR="00FB7054" w:rsidRPr="008D7305" w:rsidTr="009D310A">
        <w:tc>
          <w:tcPr>
            <w:tcW w:w="18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lastRenderedPageBreak/>
              <w:t>megaAVR (Atmel)</w:t>
            </w:r>
          </w:p>
        </w:tc>
        <w:tc>
          <w:tcPr>
            <w:tcW w:w="2126"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256к  flash</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SRAM 8 Кб, EEPROM 4 Кб;</w:t>
            </w:r>
          </w:p>
        </w:tc>
        <w:tc>
          <w:tcPr>
            <w:tcW w:w="7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512</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1к-4к</w:t>
            </w:r>
          </w:p>
        </w:tc>
        <w:tc>
          <w:tcPr>
            <w:tcW w:w="425"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2</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3</w:t>
            </w:r>
          </w:p>
        </w:tc>
        <w:tc>
          <w:tcPr>
            <w:tcW w:w="2977"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ATmega8, 8L, 48, 16, 8535, 325, 645</w:t>
            </w:r>
          </w:p>
        </w:tc>
      </w:tr>
      <w:tr w:rsidR="00FB7054" w:rsidRPr="008D7305" w:rsidTr="009D310A">
        <w:tc>
          <w:tcPr>
            <w:tcW w:w="18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Freescale</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(мин.Motorola)</w:t>
            </w:r>
          </w:p>
        </w:tc>
        <w:tc>
          <w:tcPr>
            <w:tcW w:w="2126"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до 64к</w:t>
            </w:r>
          </w:p>
        </w:tc>
        <w:tc>
          <w:tcPr>
            <w:tcW w:w="7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до 768</w:t>
            </w:r>
          </w:p>
        </w:tc>
        <w:tc>
          <w:tcPr>
            <w:tcW w:w="425"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2</w:t>
            </w:r>
          </w:p>
        </w:tc>
        <w:tc>
          <w:tcPr>
            <w:tcW w:w="2977"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68HC05, 68HC08, 68HC11</w:t>
            </w:r>
          </w:p>
        </w:tc>
      </w:tr>
      <w:tr w:rsidR="00FB7054" w:rsidRPr="008D7305" w:rsidTr="009D310A">
        <w:tc>
          <w:tcPr>
            <w:tcW w:w="1809"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PICmicro</w:t>
            </w:r>
          </w:p>
        </w:tc>
        <w:tc>
          <w:tcPr>
            <w:tcW w:w="2126"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до 128к</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flash</w:t>
            </w:r>
          </w:p>
        </w:tc>
        <w:tc>
          <w:tcPr>
            <w:tcW w:w="709" w:type="dxa"/>
          </w:tcPr>
          <w:p w:rsidR="00FB7054" w:rsidRPr="008D7305" w:rsidRDefault="00FB7054" w:rsidP="009D310A">
            <w:pPr>
              <w:spacing w:line="360" w:lineRule="auto"/>
              <w:rPr>
                <w:rFonts w:ascii="GOST type A" w:hAnsi="GOST type A"/>
                <w:bCs/>
                <w:i/>
                <w:sz w:val="28"/>
                <w:szCs w:val="28"/>
                <w:lang w:val="uk-UA"/>
              </w:rPr>
            </w:pPr>
          </w:p>
        </w:tc>
        <w:tc>
          <w:tcPr>
            <w:tcW w:w="425" w:type="dxa"/>
          </w:tcPr>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1</w:t>
            </w:r>
          </w:p>
          <w:p w:rsidR="00FB7054" w:rsidRPr="008D7305" w:rsidRDefault="00FB7054" w:rsidP="009D310A">
            <w:pPr>
              <w:spacing w:line="360" w:lineRule="auto"/>
              <w:rPr>
                <w:rFonts w:ascii="GOST type A" w:hAnsi="GOST type A"/>
                <w:bCs/>
                <w:i/>
                <w:sz w:val="28"/>
                <w:szCs w:val="28"/>
                <w:lang w:val="uk-UA"/>
              </w:rPr>
            </w:pPr>
            <w:r w:rsidRPr="008D7305">
              <w:rPr>
                <w:rFonts w:ascii="GOST type A" w:hAnsi="GOST type A"/>
                <w:bCs/>
                <w:i/>
                <w:sz w:val="28"/>
                <w:szCs w:val="28"/>
                <w:lang w:val="uk-UA"/>
              </w:rPr>
              <w:t>2</w:t>
            </w:r>
          </w:p>
        </w:tc>
        <w:tc>
          <w:tcPr>
            <w:tcW w:w="2977" w:type="dxa"/>
          </w:tcPr>
          <w:p w:rsidR="00FB7054" w:rsidRPr="008D7305" w:rsidRDefault="00FB7054" w:rsidP="009D310A">
            <w:pPr>
              <w:spacing w:line="360" w:lineRule="auto"/>
              <w:rPr>
                <w:rFonts w:ascii="GOST type A" w:hAnsi="GOST type A"/>
                <w:lang w:val="uk-UA"/>
              </w:rPr>
            </w:pPr>
            <w:r w:rsidRPr="008D7305">
              <w:rPr>
                <w:rFonts w:ascii="GOST type A" w:hAnsi="GOST type A"/>
                <w:bCs/>
                <w:i/>
                <w:sz w:val="28"/>
                <w:szCs w:val="28"/>
                <w:lang w:val="uk-UA"/>
              </w:rPr>
              <w:t>PIC10, PIC12, PIC16, PIC18 (PIC16F628, PICAXE)</w:t>
            </w:r>
          </w:p>
        </w:tc>
      </w:tr>
    </w:tbl>
    <w:p w:rsidR="00965D1A" w:rsidRPr="00965D1A" w:rsidRDefault="00965D1A" w:rsidP="00FC02D1">
      <w:pPr>
        <w:spacing w:line="360" w:lineRule="auto"/>
        <w:ind w:left="284" w:right="283" w:firstLine="567"/>
        <w:rPr>
          <w:rFonts w:ascii="GOST type A" w:hAnsi="GOST type A"/>
          <w:b/>
          <w:bCs/>
          <w:i/>
          <w:sz w:val="28"/>
          <w:szCs w:val="28"/>
          <w:lang w:val="uk-UA"/>
        </w:rPr>
      </w:pPr>
      <w:r w:rsidRPr="00965D1A">
        <w:rPr>
          <w:rFonts w:ascii="GOST type A" w:hAnsi="GOST type A"/>
          <w:b/>
          <w:bCs/>
          <w:i/>
          <w:sz w:val="28"/>
          <w:szCs w:val="28"/>
          <w:lang w:val="uk-UA"/>
        </w:rPr>
        <w:t>1.3 Особливості мікроконтролерів фірми Atmel на ядрі AVR.</w:t>
      </w:r>
    </w:p>
    <w:p w:rsidR="00FB7054" w:rsidRPr="00FB7054" w:rsidRDefault="00965D1A" w:rsidP="00FC02D1">
      <w:pPr>
        <w:spacing w:line="360" w:lineRule="auto"/>
        <w:ind w:left="284" w:right="283" w:firstLine="567"/>
        <w:rPr>
          <w:rFonts w:ascii="GOST type A" w:hAnsi="GOST type A"/>
          <w:i/>
          <w:sz w:val="28"/>
          <w:szCs w:val="28"/>
          <w:lang w:val="uk-UA"/>
        </w:rPr>
      </w:pPr>
      <w:r w:rsidRPr="00FB7054">
        <w:rPr>
          <w:rFonts w:ascii="GOST type A" w:hAnsi="GOST type A" w:cs="Arial"/>
          <w:i/>
          <w:sz w:val="28"/>
          <w:szCs w:val="28"/>
          <w:lang w:val="uk-UA"/>
        </w:rPr>
        <w:t xml:space="preserve">Мікроконтролери, побудовані на ядрі AVR використовують технологію </w:t>
      </w:r>
      <w:r w:rsidRPr="00FB7054">
        <w:rPr>
          <w:rStyle w:val="apple-converted-space"/>
          <w:rFonts w:ascii="GOST type A" w:hAnsi="GOST type A" w:cs="Arial"/>
          <w:i/>
          <w:sz w:val="28"/>
          <w:szCs w:val="28"/>
          <w:lang w:val="uk-UA"/>
        </w:rPr>
        <w:t> </w:t>
      </w:r>
      <w:r w:rsidRPr="00FB7054">
        <w:rPr>
          <w:rFonts w:ascii="GOST type A" w:hAnsi="GOST type A" w:cs="Arial"/>
          <w:i/>
          <w:sz w:val="28"/>
          <w:szCs w:val="28"/>
          <w:lang w:val="uk-UA"/>
        </w:rPr>
        <w:t>конвеєризації, що скорочує цикл "вибірка - виконання" команди. Наприклад, у мікроконтролерів сімейства x51 коротка команда виконується за 12 тактів генератора. В PIC-Контролерах фірми Microchip, де вже реалізований конвеєр, коротка команда виконується за 4 періоди тактової частоти. У мікроконтролерах AVR коротка команда в загальному потоці виконується всього за один період тактируючого сигналу. Така побудова кристала забезпечило істотне підвищення продуктивності, що може досягати значення 1MIPS на 1Мгц. Це в багатьох випадках при заданій продуктивності дозволяло знизити тактову частоту, а виходить, і споживану потужність пристрою. AVR-Мікроконтролери надають більше широкі можливості по оптимізації продуктивності/енергоспоживання, що є особливо важливим при розробці пристроїв з батарейним живленням.</w:t>
      </w:r>
    </w:p>
    <w:p w:rsidR="00FB7054" w:rsidRDefault="00FB7054" w:rsidP="00FC02D1">
      <w:pPr>
        <w:spacing w:line="360" w:lineRule="auto"/>
        <w:ind w:left="284" w:right="283" w:firstLine="567"/>
        <w:rPr>
          <w:rFonts w:ascii="GOST type A" w:hAnsi="GOST type A"/>
          <w:b/>
          <w:bCs/>
          <w:i/>
          <w:sz w:val="28"/>
          <w:szCs w:val="28"/>
          <w:lang w:val="uk-UA"/>
        </w:rPr>
      </w:pPr>
    </w:p>
    <w:p w:rsidR="004748E4" w:rsidRPr="00965D1A" w:rsidRDefault="001727D7" w:rsidP="00FC02D1">
      <w:pPr>
        <w:spacing w:line="360" w:lineRule="auto"/>
        <w:ind w:left="284" w:right="283" w:firstLine="567"/>
        <w:rPr>
          <w:rFonts w:ascii="GOST type A" w:hAnsi="GOST type A"/>
          <w:b/>
          <w:bCs/>
          <w:i/>
          <w:sz w:val="28"/>
          <w:szCs w:val="28"/>
          <w:lang w:val="uk-UA"/>
        </w:rPr>
      </w:pPr>
      <w:r w:rsidRPr="00965D1A">
        <w:rPr>
          <w:rFonts w:ascii="GOST type A" w:hAnsi="GOST type A"/>
          <w:b/>
          <w:bCs/>
          <w:i/>
          <w:sz w:val="28"/>
          <w:szCs w:val="28"/>
          <w:lang w:val="uk-UA"/>
        </w:rPr>
        <w:t>2</w:t>
      </w:r>
      <w:r w:rsidR="005C6164" w:rsidRPr="00965D1A">
        <w:rPr>
          <w:rFonts w:ascii="GOST type A" w:hAnsi="GOST type A"/>
          <w:b/>
          <w:bCs/>
          <w:i/>
          <w:sz w:val="28"/>
          <w:szCs w:val="28"/>
          <w:lang w:val="uk-UA"/>
        </w:rPr>
        <w:t xml:space="preserve"> Архіт</w:t>
      </w:r>
      <w:r w:rsidRPr="00965D1A">
        <w:rPr>
          <w:rFonts w:ascii="GOST type A" w:hAnsi="GOST type A"/>
          <w:b/>
          <w:bCs/>
          <w:i/>
          <w:sz w:val="28"/>
          <w:szCs w:val="28"/>
          <w:lang w:val="uk-UA"/>
        </w:rPr>
        <w:t>ектура мікропроцесорної системи</w:t>
      </w:r>
    </w:p>
    <w:p w:rsidR="005C6164" w:rsidRPr="00965D1A" w:rsidRDefault="001727D7" w:rsidP="00FC02D1">
      <w:pPr>
        <w:spacing w:line="360" w:lineRule="auto"/>
        <w:ind w:left="284" w:right="283" w:firstLine="567"/>
        <w:rPr>
          <w:rFonts w:ascii="GOST type A" w:hAnsi="GOST type A"/>
          <w:b/>
          <w:bCs/>
          <w:i/>
          <w:sz w:val="28"/>
          <w:szCs w:val="28"/>
          <w:lang w:val="uk-UA"/>
        </w:rPr>
      </w:pPr>
      <w:r w:rsidRPr="00965D1A">
        <w:rPr>
          <w:rFonts w:ascii="GOST type A" w:hAnsi="GOST type A"/>
          <w:b/>
          <w:bCs/>
          <w:i/>
          <w:sz w:val="28"/>
          <w:szCs w:val="28"/>
          <w:lang w:val="uk-UA"/>
        </w:rPr>
        <w:t>2</w:t>
      </w:r>
      <w:r w:rsidR="005C6164" w:rsidRPr="00965D1A">
        <w:rPr>
          <w:rFonts w:ascii="GOST type A" w:hAnsi="GOST type A"/>
          <w:b/>
          <w:bCs/>
          <w:i/>
          <w:sz w:val="28"/>
          <w:szCs w:val="28"/>
          <w:lang w:val="uk-UA"/>
        </w:rPr>
        <w:t>.1 Вступ</w:t>
      </w:r>
    </w:p>
    <w:p w:rsidR="009D2B3C" w:rsidRPr="00965D1A" w:rsidRDefault="009D2B3C" w:rsidP="00FC02D1">
      <w:pPr>
        <w:spacing w:line="360" w:lineRule="auto"/>
        <w:ind w:left="284" w:right="283" w:firstLine="567"/>
        <w:rPr>
          <w:rFonts w:ascii="GOST type A" w:hAnsi="GOST type A"/>
          <w:i/>
          <w:sz w:val="28"/>
          <w:szCs w:val="28"/>
          <w:lang w:val="uk-UA"/>
        </w:rPr>
      </w:pPr>
      <w:r w:rsidRPr="00965D1A">
        <w:rPr>
          <w:rFonts w:ascii="GOST type A" w:hAnsi="GOST type A"/>
          <w:bCs/>
          <w:i/>
          <w:sz w:val="28"/>
          <w:szCs w:val="28"/>
          <w:lang w:val="uk-UA"/>
        </w:rPr>
        <w:t xml:space="preserve">Предметом дослідження даної розрахунково-графічної роботи є </w:t>
      </w:r>
      <w:r w:rsidR="008F614E" w:rsidRPr="00965D1A">
        <w:rPr>
          <w:rFonts w:ascii="GOST type A" w:hAnsi="GOST type A"/>
          <w:i/>
          <w:sz w:val="28"/>
          <w:szCs w:val="28"/>
          <w:lang w:val="uk-UA"/>
        </w:rPr>
        <w:t>побудова мікропроцесорної системи</w:t>
      </w:r>
      <w:r w:rsidR="008F614E" w:rsidRPr="00965D1A">
        <w:rPr>
          <w:rFonts w:ascii="GOST type A" w:hAnsi="GOST type A"/>
          <w:bCs/>
          <w:i/>
          <w:sz w:val="28"/>
          <w:szCs w:val="28"/>
          <w:lang w:val="uk-UA"/>
        </w:rPr>
        <w:t xml:space="preserve"> на основі </w:t>
      </w:r>
      <w:r w:rsidRPr="00965D1A">
        <w:rPr>
          <w:rFonts w:ascii="GOST type A" w:hAnsi="GOST type A"/>
          <w:bCs/>
          <w:i/>
          <w:sz w:val="28"/>
          <w:szCs w:val="28"/>
          <w:lang w:val="uk-UA"/>
        </w:rPr>
        <w:t xml:space="preserve">мікроконтролера </w:t>
      </w:r>
      <w:r w:rsidR="00771552">
        <w:rPr>
          <w:rFonts w:ascii="GOST type A" w:hAnsi="GOST type A"/>
          <w:i/>
          <w:sz w:val="28"/>
          <w:szCs w:val="28"/>
          <w:lang w:val="uk-UA"/>
        </w:rPr>
        <w:t>КР1816ВЕ51</w:t>
      </w:r>
      <w:r w:rsidRPr="00965D1A">
        <w:rPr>
          <w:rFonts w:ascii="GOST type A" w:hAnsi="GOST type A"/>
          <w:i/>
          <w:sz w:val="28"/>
          <w:szCs w:val="28"/>
          <w:lang w:val="uk-UA"/>
        </w:rPr>
        <w:t>.</w:t>
      </w:r>
      <w:r w:rsidR="00771552">
        <w:rPr>
          <w:rFonts w:ascii="GOST type A" w:hAnsi="GOST type A"/>
          <w:i/>
          <w:sz w:val="28"/>
          <w:szCs w:val="28"/>
          <w:lang w:val="uk-UA"/>
        </w:rPr>
        <w:t xml:space="preserve"> </w:t>
      </w:r>
    </w:p>
    <w:p w:rsidR="007C5387" w:rsidRDefault="007C5387" w:rsidP="00FC02D1">
      <w:pPr>
        <w:spacing w:line="360" w:lineRule="auto"/>
        <w:ind w:left="284" w:right="283" w:firstLine="567"/>
        <w:jc w:val="both"/>
        <w:rPr>
          <w:rFonts w:ascii="GOST type A" w:hAnsi="GOST type A"/>
          <w:bCs/>
          <w:i/>
          <w:sz w:val="28"/>
          <w:szCs w:val="28"/>
          <w:lang w:val="uk-UA"/>
        </w:rPr>
      </w:pPr>
    </w:p>
    <w:p w:rsidR="00771552" w:rsidRPr="00771552" w:rsidRDefault="00652767" w:rsidP="00FC02D1">
      <w:pPr>
        <w:spacing w:line="360" w:lineRule="auto"/>
        <w:ind w:left="284" w:right="283" w:firstLine="567"/>
        <w:jc w:val="both"/>
        <w:rPr>
          <w:rFonts w:ascii="GOST type A" w:hAnsi="GOST type A"/>
          <w:bCs/>
          <w:i/>
          <w:sz w:val="28"/>
          <w:szCs w:val="28"/>
          <w:lang w:val="uk-UA"/>
        </w:rPr>
      </w:pPr>
      <w:r>
        <w:rPr>
          <w:noProof/>
          <w:lang w:val="ru-RU"/>
        </w:rPr>
        <w:lastRenderedPageBreak/>
        <mc:AlternateContent>
          <mc:Choice Requires="wpg">
            <w:drawing>
              <wp:anchor distT="0" distB="0" distL="114300" distR="114300" simplePos="0" relativeHeight="251835392" behindDoc="0" locked="0" layoutInCell="1" allowOverlap="1" wp14:anchorId="175E7535" wp14:editId="1DC331CC">
                <wp:simplePos x="0" y="0"/>
                <wp:positionH relativeFrom="page">
                  <wp:posOffset>720090</wp:posOffset>
                </wp:positionH>
                <wp:positionV relativeFrom="page">
                  <wp:posOffset>185673</wp:posOffset>
                </wp:positionV>
                <wp:extent cx="6658610" cy="10209530"/>
                <wp:effectExtent l="19050" t="19050" r="8890" b="1270"/>
                <wp:wrapNone/>
                <wp:docPr id="907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072" name="Rectangle 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073" name="Group 4"/>
                        <wpg:cNvGrpSpPr>
                          <a:grpSpLocks/>
                        </wpg:cNvGrpSpPr>
                        <wpg:grpSpPr bwMode="auto">
                          <a:xfrm>
                            <a:off x="1015" y="15846"/>
                            <a:ext cx="10486" cy="892"/>
                            <a:chOff x="1015" y="15846"/>
                            <a:chExt cx="10486" cy="892"/>
                          </a:xfrm>
                        </wpg:grpSpPr>
                        <wps:wsp>
                          <wps:cNvPr id="9074" name="Line 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75" name="Line 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76" name="Line 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77" name="Line 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78" name="Line 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79" name="Line 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80" name="Line 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81" name="Line 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82" name="Line 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83" name="Text Box 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084" name="Text Box 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085" name="Text Box 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086" name="Text Box 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087" name="Text Box 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088" name="Line 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89" name="Text Box 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7</w:t>
                                </w:r>
                              </w:p>
                            </w:txbxContent>
                          </wps:txbx>
                          <wps:bodyPr rot="0" vert="horz" wrap="square" lIns="0" tIns="0" rIns="0" bIns="0" anchor="t" anchorCtr="0" upright="1">
                            <a:noAutofit/>
                          </wps:bodyPr>
                        </wps:wsp>
                        <wps:wsp>
                          <wps:cNvPr id="9090" name="Text Box 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 o:spid="_x0000_s1284" style="position:absolute;left:0;text-align:left;margin-left:56.7pt;margin-top:14.6pt;width:524.3pt;height:803.9pt;z-index:25183539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">
                <v:rect id="Rectangle 3" o:spid="_x0000_s128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mGhMgA&#10;AADdAAAADwAAAGRycy9kb3ducmV2LnhtbESPT2vCQBTE74LfYXmF3nTX9E9s6io2UCjUi1FQb4/s&#10;axLMvg3Zrab99N1CocdhZn7DLFaDbcWFet841jCbKhDEpTMNVxr2u9fJHIQPyAZbx6ThizysluPR&#10;AjPjrrylSxEqESHsM9RQh9BlUvqyJot+6jri6H243mKIsq+k6fEa4baViVKP0mLDcaHGjvKaynPx&#10;aTVsH17Wp2N6d7Df6r24zzc2yWeJ1rc3w/oZRKAh/If/2m9Gw5NKE/h9E5+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eYaEyAAAAN0AAAAPAAAAAAAAAAAAAAAAAJgCAABk&#10;cnMvZG93bnJldi54bWxQSwUGAAAAAAQABAD1AAAAjQMAAAAA&#10;" filled="f" strokeweight="2.25pt"/>
                <v:group id="_x0000_s128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line id="Line 5" o:spid="_x0000_s128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9Hj8MAAADdAAAADwAAAGRycy9kb3ducmV2LnhtbESPQWvCQBSE70L/w/IKvenGKhqjq5SW&#10;guRm9OLtkX0mIdm36e5W4793hUKPw8x8w2x2g+nElZxvLCuYThIQxKXVDVcKTsfvcQrCB2SNnWVS&#10;cCcPu+3LaIOZtjc+0LUIlYgQ9hkqqEPoMyl9WZNBP7E9cfQu1hkMUbpKaoe3CDedfE+ShTTYcFyo&#10;safPmsq2+DUK0tkcMT23eUt+5n7CV24GzpV6ex0+1iACDeE//NfeawWrZDmH55v4BOT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R4/DAAAA3QAAAA8AAAAAAAAAAAAA&#10;AAAAoQIAAGRycy9kb3ducmV2LnhtbFBLBQYAAAAABAAEAPkAAACRAwAAAAA=&#10;" strokeweight="2.25pt">
                    <v:stroke endarrowwidth="narrow"/>
                  </v:line>
                  <v:line id="Line 6" o:spid="_x0000_s128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dO2sQAAADdAAAADwAAAGRycy9kb3ducmV2LnhtbESP3YrCMBSE7xd8h3AEb0RTXfyrRlkW&#10;hEVE0PoAx+bYFpuT2kStb28EYS+HmfmGWawaU4o71a6wrGDQj0AQp1YXnCk4JuveFITzyBpLy6Tg&#10;SQ5Wy9bXAmNtH7yn+8FnIkDYxagg976KpXRpTgZd31bEwTvb2qAPss6krvER4KaUwygaS4MFh4Uc&#10;K/rNKb0cbkZB8Y2nrp91OSu3x8vumSbXzTVRqtNufuYgPDX+P/xp/2kFs2gygveb8ATk8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d07axAAAAN0AAAAPAAAAAAAAAAAA&#10;AAAAAKECAABkcnMvZG93bnJldi54bWxQSwUGAAAAAAQABAD5AAAAkgMAAAAA&#10;" strokeweight="2.25pt">
                    <v:stroke endarrowwidth="narrow"/>
                  </v:line>
                  <v:line id="Line 7" o:spid="_x0000_s128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QrcUAAADdAAAADwAAAGRycy9kb3ducmV2LnhtbESP3YrCMBSE7xd8h3AEb0TTdcGf2iiy&#10;IIjIgtYHODbHttic1CbW+vYbYWEvh5n5hknWnalES40rLSv4HEcgiDOrS84VnNPtaA7CeWSNlWVS&#10;8CIH61XvI8FY2ycfqT35XAQIuxgVFN7XsZQuK8igG9uaOHhX2xj0QTa51A0+A9xUchJFU2mw5LBQ&#10;YE3fBWW308MoKL/wMvSLIefV4Xz7eWXpfX9PlRr0u80ShKfO/4f/2jutYBHNpvB+E5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XQrcUAAADdAAAADwAAAAAAAAAA&#10;AAAAAAChAgAAZHJzL2Rvd25yZXYueG1sUEsFBgAAAAAEAAQA+QAAAJMDAAAAAA==&#10;" strokeweight="2.25pt">
                    <v:stroke endarrowwidth="narrow"/>
                  </v:line>
                  <v:line id="Line 8" o:spid="_x0000_s129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l1NsUAAADdAAAADwAAAGRycy9kb3ducmV2LnhtbESP3YrCMBSE7wXfIRxhb0RTd8Gf2igi&#10;CMsiwlof4Ngc22JzUptY69tvBGEvh5n5hknWnalES40rLSuYjCMQxJnVJecKTuluNAfhPLLGyjIp&#10;eJKD9arfSzDW9sG/1B59LgKEXYwKCu/rWEqXFWTQjW1NHLyLbQz6IJtc6gYfAW4q+RlFU2mw5LBQ&#10;YE3bgrLr8W4UlF94HvrFkPNqf7oenll6+7mlSn0Mus0ShKfO/4ff7W+tYBHNZvB6E5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l1NsUAAADdAAAADwAAAAAAAAAA&#10;AAAAAAChAgAAZHJzL2Rvd25yZXYueG1sUEsFBgAAAAAEAAQA+QAAAJMDAAAAAA==&#10;" strokeweight="2.25pt">
                    <v:stroke endarrowwidth="narrow"/>
                  </v:line>
                  <v:line id="Line 9" o:spid="_x0000_s129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bhRMMAAADdAAAADwAAAGRycy9kb3ducmV2LnhtbERP3WqDMBS+L+wdwhnsRmbsCu3qjGUU&#10;BmOMQrUPcGbOVDQn1mStvn1zMejlx/ef7SbTiwuNrrWsYBknIIgrq1uuFZzKj+dXEM4ja+wtk4KZ&#10;HOzyh0WGqbZXPtKl8LUIIexSVNB4P6RSuqohgy62A3Hgfu1o0Ac41lKPeA3hppcvSbKWBlsODQ0O&#10;tG+o6oo/o6Bd4U/ktxHX/fepO8xVef46l0o9PU7vbyA8Tf4u/nd/agXbZBPmhjfhCc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24UTDAAAA3QAAAA8AAAAAAAAAAAAA&#10;AAAAoQIAAGRycy9kb3ducmV2LnhtbFBLBQYAAAAABAAEAPkAAACRAwAAAAA=&#10;" strokeweight="2.25pt">
                    <v:stroke endarrowwidth="narrow"/>
                  </v:line>
                  <v:line id="Line 10" o:spid="_x0000_s129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E38UAAADdAAAADwAAAGRycy9kb3ducmV2LnhtbESP0YrCMBRE3wX/IVxhX0RTV1htNYoI&#10;C4ssC7Z+wLW5tsXmpjZR699vBMHHYWbOMMt1Z2pxo9ZVlhVMxhEI4tzqigsFh+x7NAfhPLLG2jIp&#10;eJCD9arfW2Ki7Z33dEt9IQKEXYIKSu+bREqXl2TQjW1DHLyTbQ36INtC6hbvAW5q+RlFX9JgxWGh&#10;xIa2JeXn9GoUVFM8Dn085KL+PZz/Hnl22V0ypT4G3WYBwlPn3+FX+0criKNZDM834Qn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E38UAAADdAAAADwAAAAAAAAAA&#10;AAAAAAChAgAAZHJzL2Rvd25yZXYueG1sUEsFBgAAAAAEAAQA+QAAAJMDAAAAAA==&#10;" strokeweight="2.25pt">
                    <v:stroke endarrowwidth="narrow"/>
                  </v:line>
                  <v:line id="Line 11" o:spid="_x0000_s129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WdZb4AAADdAAAADwAAAGRycy9kb3ducmV2LnhtbERP3QoBQRS+V95hOsqNmEWJZUhKSVKs&#10;Bzh2jt3Nzpm1M1hvby6Uy6/vf7FqTCleVLvCsoLhIAJBnFpdcKbgkmz7UxDOI2ssLZOCDzlYLdut&#10;BcbavvlEr7PPRAhhF6OC3PsqltKlORl0A1sRB+5ma4M+wDqTusZ3CDelHEXRRBosODTkWNEmp/R+&#10;fhoFxRivPT/rcVYeLvfjJ00e+0eiVLfTrOcgPDX+L/65d1rBLJqG/eFNe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1Z1lvgAAAN0AAAAPAAAAAAAAAAAAAAAAAKEC&#10;AABkcnMvZG93bnJldi54bWxQSwUGAAAAAAQABAD5AAAAjAMAAAAA&#10;" strokeweight="2.25pt">
                    <v:stroke endarrowwidth="narrow"/>
                  </v:line>
                  <v:line id="Line 12" o:spid="_x0000_s129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k4/sYAAADdAAAADwAAAGRycy9kb3ducmV2LnhtbESP0WrCQBRE3wv+w3IFX0LdaKFomk0o&#10;hYKICDV+wG32NgnJ3o3ZrSZ/7xaEPg4zc4ZJ89F04kqDaywrWC1jEMSl1Q1XCs7F5/MGhPPIGjvL&#10;pGAiB3k2e0ox0fbGX3Q9+UoECLsEFdTe94mUrqzJoFvanjh4P3Yw6IMcKqkHvAW46eQ6jl+lwYbD&#10;Qo09fdRUtqdfo6B5we/IbyOuusO5PU5lcdlfCqUW8/H9DYSn0f+HH+2dVrCNNyv4exOegMz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ZOP7GAAAA3QAAAA8AAAAAAAAA&#10;AAAAAAAAoQIAAGRycy9kb3ducmV2LnhtbFBLBQYAAAAABAAEAPkAAACUAwAAAAA=&#10;" strokeweight="2.25pt">
                    <v:stroke endarrowwidth="narrow"/>
                  </v:line>
                  <v:line id="Line 13" o:spid="_x0000_s129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umicQAAADdAAAADwAAAGRycy9kb3ducmV2LnhtbESP0YrCMBRE3wX/IVzBF9FUBdFuoywL&#10;gogIa/2Aa3O3LW1uahO1/r0RhH0cZuYMk2w6U4s7ta60rGA6iUAQZ1aXnCs4p9vxEoTzyBpry6Tg&#10;SQ42634vwVjbB//S/eRzESDsYlRQeN/EUrqsIINuYhvi4P3Z1qAPss2lbvER4KaWsyhaSIMlh4UC&#10;G/opKKtON6OgnONl5FcjzuvDuTo+s/S6v6ZKDQfd9xcIT53/D3/aO61gFS1n8H4TnoB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S6aJxAAAAN0AAAAPAAAAAAAAAAAA&#10;AAAAAKECAABkcnMvZG93bnJldi54bWxQSwUGAAAAAAQABAD5AAAAkgMAAAAA&#10;" strokeweight="2.25pt">
                    <v:stroke endarrowwidth="narrow"/>
                  </v:line>
                  <v:shape id="Text Box 14" o:spid="_x0000_s129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OfcUA&#10;AADdAAAADwAAAGRycy9kb3ducmV2LnhtbESPX2vCQBDE3wt+h2OFvtWLFkSjp4igVB+k/ml9XXLb&#10;JDW3F3Jbjd++JxT6OMzMb5jpvHWVulITSs8G+r0EFHHmbcm5gdNx9TICFQTZYuWZDNwpwHzWeZpi&#10;av2N93Q9SK4ihEOKBgqROtU6ZAU5DD1fE0fvyzcOJcom17bBW4S7Sg+SZKgdlhwXCqxpWVB2Ofw4&#10;A/n5uEH98b7dfbo6VPtvofVajHnutosJKKFW/sN/7TdrYJyMXuHxJj4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059xQAAAN0AAAAPAAAAAAAAAAAAAAAAAJgCAABkcnMv&#10;ZG93bnJldi54bWxQSwUGAAAAAAQABAD1AAAAigMAAAAA&#10;" filled="f" stroked="f" strokeweight="2.25pt">
                    <v:stroke endarrowwidth="narrow"/>
                    <v:textbox inset="0,0,0,0">
                      <w:txbxContent>
                        <w:p w:rsidR="009D310A" w:rsidRDefault="009D310A" w:rsidP="00771552">
                          <w:pPr>
                            <w:rPr>
                              <w:i/>
                            </w:rPr>
                          </w:pPr>
                          <w:proofErr w:type="gramStart"/>
                          <w:r>
                            <w:rPr>
                              <w:rFonts w:ascii="GOST type B" w:hAnsi="GOST type B"/>
                              <w:i/>
                            </w:rPr>
                            <w:t>Зм</w:t>
                          </w:r>
                          <w:r>
                            <w:rPr>
                              <w:i/>
                            </w:rPr>
                            <w:t>.</w:t>
                          </w:r>
                          <w:proofErr w:type="gramEnd"/>
                        </w:p>
                      </w:txbxContent>
                    </v:textbox>
                  </v:shape>
                  <v:shape id="Text Box 15" o:spid="_x0000_s129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WCcUA&#10;AADdAAAADwAAAGRycy9kb3ducmV2LnhtbESPX2vCQBDE3wt+h2OFvtWLUkSjp4igVB+k/ml9XXLb&#10;JDW3F3Jbjd++JxT6OMzMb5jpvHWVulITSs8G+r0EFHHmbcm5gdNx9TICFQTZYuWZDNwpwHzWeZpi&#10;av2N93Q9SK4ihEOKBgqROtU6ZAU5DD1fE0fvyzcOJcom17bBW4S7Sg+SZKgdlhwXCqxpWVB2Ofw4&#10;A/n5uEH98b7dfbo6VPtvofVajHnutosJKKFW/sN/7TdrYJyMXuHxJj4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tYJxQAAAN0AAAAPAAAAAAAAAAAAAAAAAJgCAABkcnMv&#10;ZG93bnJldi54bWxQSwUGAAAAAAQABAD1AAAAigMAAAAA&#10;" filled="f" stroked="f" strokeweight="2.25pt">
                    <v:stroke endarrowwidth="narrow"/>
                    <v:textbox inset="0,0,0,0">
                      <w:txbxContent>
                        <w:p w:rsidR="009D310A" w:rsidRDefault="009D310A" w:rsidP="00771552">
                          <w:pPr>
                            <w:rPr>
                              <w:i/>
                            </w:rPr>
                          </w:pPr>
                          <w:proofErr w:type="gramStart"/>
                          <w:r>
                            <w:rPr>
                              <w:rFonts w:ascii="GOST type B" w:hAnsi="GOST type B"/>
                              <w:i/>
                            </w:rPr>
                            <w:t>Арк</w:t>
                          </w:r>
                          <w:r>
                            <w:rPr>
                              <w:i/>
                            </w:rPr>
                            <w:t>.</w:t>
                          </w:r>
                          <w:proofErr w:type="gramEnd"/>
                        </w:p>
                      </w:txbxContent>
                    </v:textbox>
                  </v:shape>
                  <v:shape id="Text Box 16" o:spid="_x0000_s129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zksUA&#10;AADdAAAADwAAAGRycy9kb3ducmV2LnhtbESPX2vCQBDE3wt+h2OFvtWLQkWjp4igVB+k/ml9XXLb&#10;JDW3F3Jbjd++JxT6OMzMb5jpvHWVulITSs8G+r0EFHHmbcm5gdNx9TICFQTZYuWZDNwpwHzWeZpi&#10;av2N93Q9SK4ihEOKBgqROtU6ZAU5DD1fE0fvyzcOJcom17bBW4S7Sg+SZKgdlhwXCqxpWVB2Ofw4&#10;A/n5uEH98b7dfbo6VPtvofVajHnutosJKKFW/sN/7TdrYJyMXuHxJj4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nOSxQAAAN0AAAAPAAAAAAAAAAAAAAAAAJgCAABkcnMv&#10;ZG93bnJldi54bWxQSwUGAAAAAAQABAD1AAAAigM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 o:spid="_x0000_s129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t5cQA&#10;AADdAAAADwAAAGRycy9kb3ducmV2LnhtbESPT2vCQBTE7wW/w/IEb3VjD2KjqxRBqR6k/u31kX1N&#10;UrNvQ/ap8dt3C4LHYWZ+w0xmravUlZpQejYw6CegiDNvS84NHPaL1xGoIMgWK89k4E4BZtPOywRT&#10;62+8petOchUhHFI0UIjUqdYhK8hh6PuaOHo/vnEoUTa5tg3eItxV+i1JhtphyXGhwJrmBWXn3cUZ&#10;yL/3K9THr/Xm5OpQbX+FlksxptdtP8aghFp5hh/tT2vgPRkN4f9NfAJ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7eXEAAAA3Q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rPr>
                          </w:pPr>
                          <w:proofErr w:type="gramStart"/>
                          <w:r>
                            <w:rPr>
                              <w:rFonts w:ascii="GOST type B" w:hAnsi="GOST type B"/>
                              <w:i/>
                            </w:rPr>
                            <w:t>Підп.</w:t>
                          </w:r>
                          <w:proofErr w:type="gramEnd"/>
                        </w:p>
                      </w:txbxContent>
                    </v:textbox>
                  </v:shape>
                  <v:shape id="Text Box 18" o:spid="_x0000_s130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fsUA&#10;AADdAAAADwAAAGRycy9kb3ducmV2LnhtbESPT2vCQBTE7wW/w/KE3upGD1Wjq4igVA9S/7ReH9nX&#10;JDX7NmRfNX77rlDocZiZ3zDTeesqdaUmlJ4N9HsJKOLM25JzA6fj6mUEKgiyxcozGbhTgPms8zTF&#10;1Pob7+l6kFxFCIcUDRQidap1yApyGHq+Jo7el28cSpRNrm2Dtwh3lR4kyat2WHJcKLCmZUHZ5fDj&#10;DOTn4wb1x/t29+nqUO2/hdZrMea52y4moIRa+Q//td+sgXEyGsLjTXwCe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jEh+xQAAAN0AAAAPAAAAAAAAAAAAAAAAAJgCAABkcnMv&#10;ZG93bnJldi54bWxQSwUGAAAAAAQABAD1AAAAigM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v:textbox>
                  </v:shape>
                  <v:line id="Line 19" o:spid="_x0000_s130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RY74AAADdAAAADwAAAGRycy9kb3ducmV2LnhtbERP3QoBQRS+V95hOsqNmEWJZUhKSVKs&#10;Bzh2jt3Nzpm1M1hvby6Uy6/vf7FqTCleVLvCsoLhIAJBnFpdcKbgkmz7UxDOI2ssLZOCDzlYLdut&#10;BcbavvlEr7PPRAhhF6OC3PsqltKlORl0A1sRB+5ma4M+wDqTusZ3CDelHEXRRBosODTkWNEmp/R+&#10;fhoFxRivPT/rcVYeLvfjJ00e+0eiVLfTrOcgPDX+L/65d1rBLJqGueFNe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9o5FjvgAAAN0AAAAPAAAAAAAAAAAAAAAAAKEC&#10;AABkcnMvZG93bnJldi54bWxQSwUGAAAAAAQABAD5AAAAjAMAAAAA&#10;" strokeweight="2.25pt">
                    <v:stroke endarrowwidth="narrow"/>
                  </v:line>
                  <v:shape id="Text Box 20" o:spid="_x0000_s130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95l8UA&#10;AADdAAAADwAAAGRycy9kb3ducmV2LnhtbESPQWvCQBSE70L/w/IK3nRTD6LRNZRCg3qQqq29PrKv&#10;Sdrs25B9avrvuwXB4zAz3zDLrHeNulAXas8GnsYJKOLC25pLA+/H19EMVBBki41nMvBLAbLVw2CJ&#10;qfVX3tPlIKWKEA4pGqhE2lTrUFTkMIx9Sxy9L985lCi7UtsOrxHuGj1Jkql2WHNcqLCll4qKn8PZ&#10;GSg/jxvUH2/b3cm1odl/C+W5GDN87J8XoIR6uYdv7bU1ME9mc/h/E5+AX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3mXxQAAAN0AAAAPAAAAAAAAAAAAAAAAAJgCAABkcnMv&#10;ZG93bnJldi54bWxQSwUGAAAAAAQABAD1AAAAigMAAAAA&#10;" filled="f" stroked="f" strokeweight="2.25pt">
                    <v:stroke endarrowwidth="narrow"/>
                    <v:textbox inset="0,0,0,0">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7</w:t>
                          </w:r>
                        </w:p>
                      </w:txbxContent>
                    </v:textbox>
                  </v:shape>
                  <v:shape id="Text Box 21" o:spid="_x0000_s130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xG18EA&#10;AADdAAAADwAAAGRycy9kb3ducmV2LnhtbERPS2vCQBC+F/wPywje6kYPUqOrFEFRD8Vnex2y0ySa&#10;nQ3ZUdN/3z0IHj++93TeukrdqQmlZwODfgKKOPO25NzA6bh8/wAVBNli5ZkM/FGA+azzNsXU+gfv&#10;6X6QXMUQDikaKETqVOuQFeQw9H1NHLlf3ziUCJtc2wYfMdxVepgkI+2w5NhQYE2LgrLr4eYM5D/H&#10;Derzbvv17epQ7S9Cq5UY0+u2nxNQQq28xE/32hoYJ+O4P76JT0D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8RtfBAAAA3QAAAA8AAAAAAAAAAAAAAAAAmAIAAGRycy9kb3du&#10;cmV2LnhtbFBLBQYAAAAABAAEAPUAAACGAwAAAAA=&#10;" filled="f" stroked="f" strokeweight="2.25pt">
                    <v:stroke endarrowwidth="narrow"/>
                    <v:textbox inset="0,0,0,0">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4D267B" w:rsidRPr="00965D1A">
        <w:rPr>
          <w:rFonts w:ascii="GOST type A" w:hAnsi="GOST type A"/>
          <w:bCs/>
          <w:i/>
          <w:sz w:val="28"/>
          <w:szCs w:val="28"/>
          <w:lang w:val="uk-UA"/>
        </w:rPr>
        <w:t xml:space="preserve">Схема архітектури МПС наведена у документі </w:t>
      </w:r>
      <w:r w:rsidR="000B4974" w:rsidRPr="00965D1A">
        <w:rPr>
          <w:rFonts w:ascii="GOST type A" w:hAnsi="GOST type A"/>
          <w:bCs/>
          <w:i/>
          <w:sz w:val="28"/>
          <w:szCs w:val="28"/>
          <w:lang w:val="uk-UA"/>
        </w:rPr>
        <w:t>«</w:t>
      </w:r>
      <w:r w:rsidR="004D267B" w:rsidRPr="00965D1A">
        <w:rPr>
          <w:rFonts w:ascii="GOST type A" w:hAnsi="GOST type A"/>
          <w:bCs/>
          <w:i/>
          <w:sz w:val="28"/>
          <w:szCs w:val="28"/>
          <w:lang w:val="uk-UA"/>
        </w:rPr>
        <w:t xml:space="preserve">Мікропроцесорна система. Схема електрична структурна </w:t>
      </w:r>
      <w:r w:rsidR="004D267B" w:rsidRPr="00965D1A">
        <w:rPr>
          <w:rFonts w:ascii="GOST type A" w:hAnsi="GOST type A"/>
          <w:i/>
          <w:sz w:val="28"/>
          <w:szCs w:val="28"/>
          <w:lang w:val="uk-UA"/>
        </w:rPr>
        <w:t>ІАЛЦ.</w:t>
      </w:r>
      <w:r w:rsidR="00702DEA">
        <w:rPr>
          <w:rFonts w:ascii="GOST type A" w:hAnsi="GOST type A"/>
          <w:i/>
          <w:sz w:val="28"/>
          <w:szCs w:val="28"/>
          <w:lang w:val="uk-UA"/>
        </w:rPr>
        <w:t>463626</w:t>
      </w:r>
      <w:r w:rsidR="004D267B" w:rsidRPr="00965D1A">
        <w:rPr>
          <w:rFonts w:ascii="GOST type A" w:hAnsi="GOST type A"/>
          <w:i/>
          <w:sz w:val="28"/>
          <w:szCs w:val="28"/>
          <w:lang w:val="uk-UA"/>
        </w:rPr>
        <w:t>.003 Е2</w:t>
      </w:r>
      <w:r w:rsidR="000B4974" w:rsidRPr="00965D1A">
        <w:rPr>
          <w:rFonts w:ascii="GOST type A" w:hAnsi="GOST type A"/>
          <w:bCs/>
          <w:i/>
          <w:sz w:val="28"/>
          <w:szCs w:val="28"/>
          <w:lang w:val="uk-UA"/>
        </w:rPr>
        <w:t>»</w:t>
      </w:r>
      <w:r w:rsidR="004D267B" w:rsidRPr="00965D1A">
        <w:rPr>
          <w:rFonts w:ascii="GOST type A" w:hAnsi="GOST type A"/>
          <w:bCs/>
          <w:i/>
          <w:sz w:val="28"/>
          <w:szCs w:val="28"/>
          <w:lang w:val="uk-UA"/>
        </w:rPr>
        <w:t>.</w:t>
      </w:r>
    </w:p>
    <w:p w:rsidR="00771552" w:rsidRPr="00771552" w:rsidRDefault="00771552" w:rsidP="00FC02D1">
      <w:pPr>
        <w:spacing w:line="360" w:lineRule="auto"/>
        <w:ind w:left="284" w:right="283" w:firstLine="567"/>
        <w:rPr>
          <w:rFonts w:ascii="GOST type A" w:hAnsi="GOST type A"/>
          <w:b/>
          <w:bCs/>
          <w:i/>
          <w:sz w:val="28"/>
          <w:szCs w:val="28"/>
          <w:lang w:val="ru-RU"/>
        </w:rPr>
      </w:pPr>
      <w:r>
        <w:rPr>
          <w:i/>
          <w:noProof/>
          <w:sz w:val="28"/>
          <w:szCs w:val="28"/>
          <w:lang w:val="ru-RU"/>
        </w:rPr>
        <w:drawing>
          <wp:anchor distT="0" distB="0" distL="114300" distR="114300" simplePos="0" relativeHeight="251836416" behindDoc="1" locked="0" layoutInCell="1" allowOverlap="1" wp14:anchorId="1BC6DDA7" wp14:editId="3732150D">
            <wp:simplePos x="0" y="0"/>
            <wp:positionH relativeFrom="column">
              <wp:posOffset>1652905</wp:posOffset>
            </wp:positionH>
            <wp:positionV relativeFrom="paragraph">
              <wp:posOffset>278765</wp:posOffset>
            </wp:positionV>
            <wp:extent cx="3068955" cy="5107305"/>
            <wp:effectExtent l="0" t="0" r="0" b="0"/>
            <wp:wrapThrough wrapText="bothSides">
              <wp:wrapPolygon edited="0">
                <wp:start x="0" y="0"/>
                <wp:lineTo x="0" y="21511"/>
                <wp:lineTo x="21453" y="21511"/>
                <wp:lineTo x="21453" y="0"/>
                <wp:lineTo x="0" y="0"/>
              </wp:wrapPolygon>
            </wp:wrapThrough>
            <wp:docPr id="91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ГО.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8955" cy="5107305"/>
                    </a:xfrm>
                    <a:prstGeom prst="rect">
                      <a:avLst/>
                    </a:prstGeom>
                  </pic:spPr>
                </pic:pic>
              </a:graphicData>
            </a:graphic>
            <wp14:sizeRelH relativeFrom="page">
              <wp14:pctWidth>0</wp14:pctWidth>
            </wp14:sizeRelH>
            <wp14:sizeRelV relativeFrom="page">
              <wp14:pctHeight>0</wp14:pctHeight>
            </wp14:sizeRelV>
          </wp:anchor>
        </w:drawing>
      </w:r>
      <w:r>
        <w:rPr>
          <w:rFonts w:ascii="GOST type A" w:hAnsi="GOST type A"/>
          <w:b/>
          <w:bCs/>
          <w:i/>
          <w:sz w:val="28"/>
          <w:szCs w:val="28"/>
          <w:lang w:val="uk-UA"/>
        </w:rPr>
        <w:t>2.2</w:t>
      </w:r>
      <w:r w:rsidRPr="000B4974">
        <w:rPr>
          <w:rFonts w:ascii="GOST type A" w:hAnsi="GOST type A"/>
          <w:b/>
          <w:bCs/>
          <w:i/>
          <w:sz w:val="28"/>
          <w:szCs w:val="28"/>
          <w:lang w:val="uk-UA"/>
        </w:rPr>
        <w:t xml:space="preserve"> Опис мікроконтролера </w:t>
      </w:r>
      <w:r w:rsidR="00C44F4A">
        <w:rPr>
          <w:rFonts w:ascii="GOST type A" w:hAnsi="GOST type A"/>
          <w:b/>
          <w:bCs/>
          <w:i/>
          <w:sz w:val="28"/>
          <w:szCs w:val="28"/>
        </w:rPr>
        <w:t>K</w:t>
      </w:r>
      <w:r w:rsidR="00C44F4A">
        <w:rPr>
          <w:rFonts w:ascii="GOST type A" w:hAnsi="GOST type A"/>
          <w:b/>
          <w:bCs/>
          <w:i/>
          <w:sz w:val="28"/>
          <w:szCs w:val="28"/>
          <w:lang w:val="uk-UA"/>
        </w:rPr>
        <w:t>Р</w:t>
      </w:r>
      <w:r w:rsidRPr="00771552">
        <w:rPr>
          <w:rFonts w:ascii="GOST type A" w:hAnsi="GOST type A"/>
          <w:b/>
          <w:bCs/>
          <w:i/>
          <w:sz w:val="28"/>
          <w:szCs w:val="28"/>
          <w:lang w:val="ru-RU"/>
        </w:rPr>
        <w:t>1816</w:t>
      </w:r>
      <w:r>
        <w:rPr>
          <w:rFonts w:ascii="GOST type A" w:hAnsi="GOST type A"/>
          <w:b/>
          <w:bCs/>
          <w:i/>
          <w:sz w:val="28"/>
          <w:szCs w:val="28"/>
        </w:rPr>
        <w:t>BE</w:t>
      </w:r>
      <w:r w:rsidRPr="00771552">
        <w:rPr>
          <w:rFonts w:ascii="GOST type A" w:hAnsi="GOST type A"/>
          <w:b/>
          <w:bCs/>
          <w:i/>
          <w:sz w:val="28"/>
          <w:szCs w:val="28"/>
          <w:lang w:val="ru-RU"/>
        </w:rPr>
        <w:t>51</w:t>
      </w: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771552" w:rsidRDefault="00771552" w:rsidP="00FC02D1">
      <w:pPr>
        <w:ind w:left="284" w:right="283" w:firstLine="567"/>
        <w:rPr>
          <w:i/>
          <w:sz w:val="28"/>
          <w:szCs w:val="28"/>
          <w:lang w:val="ru-RU"/>
        </w:rPr>
      </w:pPr>
    </w:p>
    <w:p w:rsidR="00771552" w:rsidRPr="002C5A76" w:rsidRDefault="00771552" w:rsidP="00FC02D1">
      <w:pPr>
        <w:ind w:left="284" w:right="283" w:firstLine="567"/>
        <w:rPr>
          <w:i/>
          <w:sz w:val="28"/>
          <w:szCs w:val="28"/>
          <w:lang w:val="uk-UA"/>
        </w:rPr>
      </w:pPr>
    </w:p>
    <w:p w:rsidR="00771552" w:rsidRDefault="00771552" w:rsidP="00FC02D1">
      <w:pPr>
        <w:spacing w:line="360" w:lineRule="auto"/>
        <w:ind w:left="284" w:right="283" w:firstLine="567"/>
        <w:jc w:val="center"/>
        <w:rPr>
          <w:rFonts w:ascii="GOST type A" w:hAnsi="GOST type A"/>
          <w:i/>
          <w:sz w:val="28"/>
          <w:szCs w:val="28"/>
          <w:lang w:val="uk-UA"/>
        </w:rPr>
      </w:pPr>
      <w:r w:rsidRPr="002C5A76">
        <w:rPr>
          <w:rFonts w:ascii="GOST type A" w:hAnsi="GOST type A"/>
          <w:i/>
          <w:sz w:val="28"/>
          <w:szCs w:val="28"/>
          <w:lang w:val="uk-UA"/>
        </w:rPr>
        <w:t>Рисунок</w:t>
      </w:r>
      <w:r>
        <w:rPr>
          <w:rFonts w:ascii="GOST type A" w:hAnsi="GOST type A"/>
          <w:i/>
          <w:sz w:val="28"/>
          <w:szCs w:val="28"/>
          <w:lang w:val="uk-UA"/>
        </w:rPr>
        <w:t xml:space="preserve"> 2.1 </w:t>
      </w:r>
      <w:r>
        <w:rPr>
          <w:rFonts w:cs="Arial"/>
          <w:i/>
          <w:sz w:val="28"/>
          <w:szCs w:val="28"/>
          <w:lang w:val="uk-UA"/>
        </w:rPr>
        <w:t>–</w:t>
      </w:r>
      <w:r>
        <w:rPr>
          <w:rFonts w:ascii="GOST type A" w:hAnsi="GOST type A"/>
          <w:i/>
          <w:sz w:val="28"/>
          <w:szCs w:val="28"/>
          <w:lang w:val="uk-UA"/>
        </w:rPr>
        <w:t xml:space="preserve"> Умовне графічне позначення</w:t>
      </w:r>
    </w:p>
    <w:p w:rsidR="00771552" w:rsidRPr="00C7012B" w:rsidRDefault="00771552" w:rsidP="00FC02D1">
      <w:pPr>
        <w:spacing w:line="360" w:lineRule="auto"/>
        <w:ind w:left="284" w:right="283" w:firstLine="567"/>
        <w:rPr>
          <w:rFonts w:ascii="GOST type A" w:hAnsi="GOST type A"/>
          <w:b/>
          <w:i/>
          <w:sz w:val="28"/>
          <w:szCs w:val="28"/>
          <w:lang w:val="uk-UA"/>
        </w:rPr>
      </w:pPr>
      <w:r w:rsidRPr="00C7012B">
        <w:rPr>
          <w:rFonts w:ascii="GOST type A" w:hAnsi="GOST type A"/>
          <w:b/>
          <w:i/>
          <w:sz w:val="28"/>
          <w:szCs w:val="28"/>
          <w:lang w:val="uk-UA"/>
        </w:rPr>
        <w:t>Опис виводів мікросхеми.</w:t>
      </w:r>
    </w:p>
    <w:p w:rsidR="00771552" w:rsidRPr="002C5A76" w:rsidRDefault="00771552" w:rsidP="00FC02D1">
      <w:pPr>
        <w:spacing w:line="360" w:lineRule="auto"/>
        <w:ind w:left="284" w:right="283" w:firstLine="567"/>
        <w:rPr>
          <w:rFonts w:ascii="GOST type A" w:hAnsi="GOST type A"/>
          <w:i/>
          <w:sz w:val="28"/>
          <w:szCs w:val="28"/>
          <w:lang w:val="ru-RU"/>
        </w:rPr>
      </w:pPr>
      <w:proofErr w:type="gramStart"/>
      <w:r>
        <w:rPr>
          <w:rFonts w:ascii="GOST type A" w:hAnsi="GOST type A"/>
          <w:i/>
          <w:sz w:val="28"/>
          <w:szCs w:val="28"/>
        </w:rPr>
        <w:t>GND</w:t>
      </w:r>
      <w:r w:rsidRPr="002C5A76">
        <w:rPr>
          <w:rFonts w:ascii="GOST type A" w:hAnsi="GOST type A"/>
          <w:i/>
          <w:sz w:val="28"/>
          <w:szCs w:val="28"/>
          <w:lang w:val="ru-RU"/>
        </w:rPr>
        <w:t xml:space="preserve"> </w:t>
      </w:r>
      <w:r>
        <w:rPr>
          <w:rFonts w:ascii="GOST type A" w:hAnsi="GOST type A"/>
          <w:i/>
          <w:sz w:val="28"/>
          <w:szCs w:val="28"/>
          <w:lang w:val="ru-RU"/>
        </w:rPr>
        <w:t xml:space="preserve"> </w:t>
      </w:r>
      <w:r w:rsidRPr="00836CB9">
        <w:rPr>
          <w:rFonts w:ascii="ISOCPEUR" w:hAnsi="ISOCPEUR" w:cs="Arial"/>
          <w:i/>
          <w:sz w:val="28"/>
          <w:szCs w:val="28"/>
          <w:lang w:val="ru-RU"/>
        </w:rPr>
        <w:t>–</w:t>
      </w:r>
      <w:proofErr w:type="gramEnd"/>
      <w:r w:rsidRPr="002C5A76">
        <w:rPr>
          <w:rFonts w:ascii="GOST type A" w:hAnsi="GOST type A"/>
          <w:i/>
          <w:sz w:val="28"/>
          <w:szCs w:val="28"/>
          <w:lang w:val="ru-RU"/>
        </w:rPr>
        <w:t xml:space="preserve"> </w:t>
      </w:r>
      <w:r>
        <w:rPr>
          <w:rFonts w:ascii="GOST type A" w:hAnsi="GOST type A"/>
          <w:i/>
          <w:sz w:val="28"/>
          <w:szCs w:val="28"/>
          <w:lang w:val="uk-UA"/>
        </w:rPr>
        <w:t>загальний</w:t>
      </w:r>
      <w:r w:rsidRPr="002C5A76">
        <w:rPr>
          <w:rFonts w:ascii="GOST type A" w:hAnsi="GOST type A"/>
          <w:i/>
          <w:sz w:val="28"/>
          <w:szCs w:val="28"/>
          <w:lang w:val="ru-RU"/>
        </w:rPr>
        <w:t>;</w:t>
      </w:r>
    </w:p>
    <w:p w:rsidR="00771552" w:rsidRPr="002C5A76" w:rsidRDefault="00771552" w:rsidP="00FC02D1">
      <w:pPr>
        <w:spacing w:line="360" w:lineRule="auto"/>
        <w:ind w:left="284" w:right="283" w:firstLine="567"/>
        <w:rPr>
          <w:rFonts w:ascii="GOST type A" w:hAnsi="GOST type A"/>
          <w:i/>
          <w:sz w:val="28"/>
          <w:szCs w:val="28"/>
          <w:lang w:val="ru-RU"/>
        </w:rPr>
      </w:pPr>
      <w:proofErr w:type="gramStart"/>
      <w:r>
        <w:rPr>
          <w:rFonts w:ascii="GOST type A" w:hAnsi="GOST type A"/>
          <w:i/>
          <w:sz w:val="28"/>
          <w:szCs w:val="28"/>
        </w:rPr>
        <w:t>V</w:t>
      </w:r>
      <w:r w:rsidRPr="002C5A76">
        <w:rPr>
          <w:rFonts w:ascii="GOST type A" w:hAnsi="GOST type A"/>
          <w:i/>
          <w:sz w:val="28"/>
          <w:szCs w:val="28"/>
        </w:rPr>
        <w:t>cc</w:t>
      </w:r>
      <w:r>
        <w:rPr>
          <w:rFonts w:ascii="GOST type A" w:hAnsi="GOST type A"/>
          <w:i/>
          <w:sz w:val="28"/>
          <w:szCs w:val="28"/>
          <w:lang w:val="uk-UA"/>
        </w:rPr>
        <w:t xml:space="preserve"> </w:t>
      </w:r>
      <w:r w:rsidRPr="002C5A76">
        <w:rPr>
          <w:rFonts w:ascii="GOST type A" w:hAnsi="GOST type A"/>
          <w:i/>
          <w:sz w:val="28"/>
          <w:szCs w:val="28"/>
          <w:lang w:val="ru-RU"/>
        </w:rPr>
        <w:t xml:space="preserve"> </w:t>
      </w:r>
      <w:r w:rsidRPr="00836CB9">
        <w:rPr>
          <w:rFonts w:ascii="ISOCPEUR" w:hAnsi="ISOCPEUR" w:cs="Arial"/>
          <w:i/>
          <w:sz w:val="28"/>
          <w:szCs w:val="28"/>
          <w:lang w:val="ru-RU"/>
        </w:rPr>
        <w:t>–</w:t>
      </w:r>
      <w:proofErr w:type="gramEnd"/>
      <w:r w:rsidRPr="002C5A76">
        <w:rPr>
          <w:rFonts w:ascii="GOST type A" w:hAnsi="GOST type A"/>
          <w:i/>
          <w:sz w:val="28"/>
          <w:szCs w:val="28"/>
          <w:lang w:val="ru-RU"/>
        </w:rPr>
        <w:t xml:space="preserve"> </w:t>
      </w:r>
      <w:r>
        <w:rPr>
          <w:rFonts w:ascii="GOST type A" w:hAnsi="GOST type A"/>
          <w:i/>
          <w:sz w:val="28"/>
          <w:szCs w:val="28"/>
          <w:lang w:val="uk-UA"/>
        </w:rPr>
        <w:t>напруга живлення +5В</w:t>
      </w:r>
      <w:r w:rsidRPr="002C5A76">
        <w:rPr>
          <w:rFonts w:ascii="GOST type A" w:hAnsi="GOST type A"/>
          <w:i/>
          <w:sz w:val="28"/>
          <w:szCs w:val="28"/>
          <w:lang w:val="ru-RU"/>
        </w:rPr>
        <w:t>;</w:t>
      </w:r>
    </w:p>
    <w:p w:rsidR="00771552" w:rsidRPr="002C5A76" w:rsidRDefault="00771552" w:rsidP="00FC02D1">
      <w:pPr>
        <w:spacing w:line="360" w:lineRule="auto"/>
        <w:ind w:left="284" w:right="283" w:firstLine="567"/>
        <w:rPr>
          <w:rFonts w:ascii="GOST type A" w:hAnsi="GOST type A"/>
          <w:i/>
          <w:sz w:val="28"/>
          <w:szCs w:val="28"/>
          <w:lang w:val="ru-RU"/>
        </w:rPr>
      </w:pPr>
      <w:proofErr w:type="gramStart"/>
      <w:r>
        <w:rPr>
          <w:rFonts w:ascii="GOST type A" w:hAnsi="GOST type A"/>
          <w:i/>
          <w:sz w:val="28"/>
          <w:szCs w:val="28"/>
        </w:rPr>
        <w:t>BQ</w:t>
      </w:r>
      <w:r w:rsidRPr="002C5A76">
        <w:rPr>
          <w:rFonts w:ascii="GOST type A" w:hAnsi="GOST type A"/>
          <w:i/>
          <w:sz w:val="28"/>
          <w:szCs w:val="28"/>
          <w:lang w:val="uk-UA"/>
        </w:rPr>
        <w:t>1</w:t>
      </w:r>
      <w:r>
        <w:rPr>
          <w:rFonts w:ascii="GOST type A" w:hAnsi="GOST type A"/>
          <w:i/>
          <w:sz w:val="28"/>
          <w:szCs w:val="28"/>
          <w:lang w:val="uk-UA"/>
        </w:rPr>
        <w:t xml:space="preserve"> </w:t>
      </w:r>
      <w:r w:rsidRPr="002C5A76">
        <w:rPr>
          <w:rFonts w:ascii="GOST type A" w:hAnsi="GOST type A"/>
          <w:i/>
          <w:sz w:val="28"/>
          <w:szCs w:val="28"/>
          <w:lang w:val="uk-UA"/>
        </w:rPr>
        <w:t xml:space="preserve"> </w:t>
      </w:r>
      <w:r w:rsidRPr="00836CB9">
        <w:rPr>
          <w:rFonts w:ascii="ISOCPEUR" w:hAnsi="ISOCPEUR" w:cs="Arial"/>
          <w:i/>
          <w:sz w:val="28"/>
          <w:szCs w:val="28"/>
          <w:lang w:val="uk-UA"/>
        </w:rPr>
        <w:t>–</w:t>
      </w:r>
      <w:proofErr w:type="gramEnd"/>
      <w:r w:rsidRPr="002C5A76">
        <w:rPr>
          <w:rFonts w:ascii="GOST type A" w:hAnsi="GOST type A"/>
          <w:i/>
          <w:sz w:val="28"/>
          <w:szCs w:val="28"/>
          <w:lang w:val="uk-UA"/>
        </w:rPr>
        <w:t xml:space="preserve"> </w:t>
      </w:r>
      <w:r>
        <w:rPr>
          <w:rFonts w:ascii="GOST type A" w:hAnsi="GOST type A"/>
          <w:i/>
          <w:sz w:val="28"/>
          <w:szCs w:val="28"/>
          <w:lang w:val="uk-UA"/>
        </w:rPr>
        <w:t>вхід для підключення зовнішнього джерела синхронізації або кварцового резонатора</w:t>
      </w:r>
      <w:r w:rsidRPr="002C5A76">
        <w:rPr>
          <w:rFonts w:ascii="GOST type A" w:hAnsi="GOST type A"/>
          <w:i/>
          <w:sz w:val="28"/>
          <w:szCs w:val="28"/>
          <w:lang w:val="ru-RU"/>
        </w:rPr>
        <w:t>;</w:t>
      </w:r>
    </w:p>
    <w:p w:rsidR="00771552" w:rsidRPr="002C5A76" w:rsidRDefault="00771552" w:rsidP="00FC02D1">
      <w:pPr>
        <w:spacing w:line="360" w:lineRule="auto"/>
        <w:ind w:left="284" w:right="283" w:firstLine="567"/>
        <w:rPr>
          <w:rFonts w:ascii="GOST type A" w:hAnsi="GOST type A"/>
          <w:i/>
          <w:sz w:val="28"/>
          <w:szCs w:val="28"/>
          <w:lang w:val="ru-RU"/>
        </w:rPr>
      </w:pPr>
      <w:r>
        <w:rPr>
          <w:rFonts w:ascii="GOST type A" w:hAnsi="GOST type A"/>
          <w:i/>
          <w:sz w:val="28"/>
          <w:szCs w:val="28"/>
        </w:rPr>
        <w:t>BQ</w:t>
      </w:r>
      <w:r>
        <w:rPr>
          <w:rFonts w:ascii="GOST type A" w:hAnsi="GOST type A"/>
          <w:i/>
          <w:sz w:val="28"/>
          <w:szCs w:val="28"/>
          <w:lang w:val="ru-RU"/>
        </w:rPr>
        <w:t>2</w:t>
      </w:r>
      <w:r w:rsidRPr="002C5A76">
        <w:rPr>
          <w:rFonts w:ascii="GOST type A" w:hAnsi="GOST type A"/>
          <w:i/>
          <w:color w:val="FFFFFF" w:themeColor="background1"/>
          <w:sz w:val="28"/>
          <w:szCs w:val="28"/>
          <w:lang w:val="ru-RU"/>
        </w:rPr>
        <w:t>і</w:t>
      </w:r>
      <w:r w:rsidRPr="002C5A76">
        <w:rPr>
          <w:rFonts w:ascii="GOST type A" w:hAnsi="GOST type A"/>
          <w:i/>
          <w:sz w:val="28"/>
          <w:szCs w:val="28"/>
          <w:lang w:val="ru-RU"/>
        </w:rPr>
        <w:t xml:space="preserve"> </w:t>
      </w:r>
      <w:r w:rsidRPr="00836CB9">
        <w:rPr>
          <w:rFonts w:ascii="ISOCPEUR" w:hAnsi="ISOCPEUR" w:cs="Arial"/>
          <w:i/>
          <w:sz w:val="28"/>
          <w:szCs w:val="28"/>
          <w:lang w:val="ru-RU"/>
        </w:rPr>
        <w:t>–</w:t>
      </w:r>
      <w:r w:rsidRPr="002C5A76">
        <w:rPr>
          <w:rFonts w:ascii="GOST type A" w:hAnsi="GOST type A"/>
          <w:i/>
          <w:sz w:val="28"/>
          <w:szCs w:val="28"/>
          <w:lang w:val="ru-RU"/>
        </w:rPr>
        <w:t xml:space="preserve"> </w:t>
      </w:r>
      <w:r>
        <w:rPr>
          <w:rFonts w:ascii="GOST type A" w:hAnsi="GOST type A"/>
          <w:i/>
          <w:sz w:val="28"/>
          <w:szCs w:val="28"/>
          <w:lang w:val="uk-UA"/>
        </w:rPr>
        <w:t>вхід для підключення зовнішнього джерела синхронізації або кварцового резонатора</w:t>
      </w:r>
      <w:r w:rsidRPr="002C5A76">
        <w:rPr>
          <w:rFonts w:ascii="GOST type A" w:hAnsi="GOST type A"/>
          <w:i/>
          <w:sz w:val="28"/>
          <w:szCs w:val="28"/>
          <w:lang w:val="ru-RU"/>
        </w:rPr>
        <w:t>;</w:t>
      </w:r>
    </w:p>
    <w:p w:rsidR="00771552" w:rsidRPr="002C5A76" w:rsidRDefault="00771552" w:rsidP="00FC02D1">
      <w:pPr>
        <w:spacing w:line="360" w:lineRule="auto"/>
        <w:ind w:left="284" w:right="283" w:firstLine="567"/>
        <w:rPr>
          <w:rFonts w:ascii="GOST type A" w:hAnsi="GOST type A"/>
          <w:i/>
          <w:sz w:val="28"/>
          <w:szCs w:val="28"/>
          <w:lang w:val="ru-RU"/>
        </w:rPr>
      </w:pPr>
      <w:r>
        <w:rPr>
          <w:rFonts w:ascii="GOST type A" w:hAnsi="GOST type A"/>
          <w:i/>
          <w:sz w:val="28"/>
          <w:szCs w:val="28"/>
        </w:rPr>
        <w:t>RST</w:t>
      </w:r>
      <w:r w:rsidRPr="002C5A76">
        <w:rPr>
          <w:rFonts w:ascii="GOST type A" w:hAnsi="GOST type A"/>
          <w:i/>
          <w:sz w:val="28"/>
          <w:szCs w:val="28"/>
          <w:lang w:val="ru-RU"/>
        </w:rPr>
        <w:t xml:space="preserve"> </w:t>
      </w:r>
      <w:r w:rsidRPr="002C5A76">
        <w:rPr>
          <w:rFonts w:ascii="GOST type A" w:hAnsi="GOST type A"/>
          <w:i/>
          <w:color w:val="FFFFFF" w:themeColor="background1"/>
          <w:sz w:val="28"/>
          <w:szCs w:val="28"/>
          <w:lang w:val="ru-RU"/>
        </w:rPr>
        <w:t>і</w:t>
      </w:r>
      <w:r w:rsidRPr="00836CB9">
        <w:rPr>
          <w:rFonts w:ascii="ISOCPEUR" w:hAnsi="ISOCPEUR" w:cs="Arial"/>
          <w:i/>
          <w:sz w:val="28"/>
          <w:szCs w:val="28"/>
          <w:lang w:val="ru-RU"/>
        </w:rPr>
        <w:t>–</w:t>
      </w:r>
      <w:r w:rsidRPr="002C5A76">
        <w:rPr>
          <w:rFonts w:ascii="GOST type A" w:hAnsi="GOST type A"/>
          <w:i/>
          <w:sz w:val="28"/>
          <w:szCs w:val="28"/>
          <w:lang w:val="ru-RU"/>
        </w:rPr>
        <w:t xml:space="preserve"> </w:t>
      </w:r>
      <w:r>
        <w:rPr>
          <w:rFonts w:ascii="GOST type A" w:hAnsi="GOST type A"/>
          <w:i/>
          <w:sz w:val="28"/>
          <w:szCs w:val="28"/>
          <w:lang w:val="uk-UA"/>
        </w:rPr>
        <w:t>вхід сигналу загального скидання</w:t>
      </w:r>
      <w:r w:rsidRPr="002C5A76">
        <w:rPr>
          <w:rFonts w:ascii="GOST type A" w:hAnsi="GOST type A"/>
          <w:i/>
          <w:sz w:val="28"/>
          <w:szCs w:val="28"/>
          <w:lang w:val="ru-RU"/>
        </w:rPr>
        <w:t>;</w:t>
      </w:r>
    </w:p>
    <w:p w:rsidR="00771552" w:rsidRPr="002C5A76" w:rsidRDefault="0045453E" w:rsidP="00FC02D1">
      <w:pPr>
        <w:spacing w:line="360" w:lineRule="auto"/>
        <w:ind w:left="284" w:right="283" w:firstLine="567"/>
        <w:rPr>
          <w:rFonts w:ascii="GOST type A" w:hAnsi="GOST type A"/>
          <w:i/>
          <w:sz w:val="28"/>
          <w:szCs w:val="28"/>
          <w:lang w:val="uk-UA"/>
        </w:rPr>
      </w:pPr>
      <w:r>
        <w:rPr>
          <w:noProof/>
          <w:lang w:val="ru-RU"/>
        </w:rPr>
        <w:lastRenderedPageBreak/>
        <mc:AlternateContent>
          <mc:Choice Requires="wpg">
            <w:drawing>
              <wp:anchor distT="0" distB="0" distL="114300" distR="114300" simplePos="0" relativeHeight="251890688" behindDoc="0" locked="0" layoutInCell="1" allowOverlap="1" wp14:anchorId="5417C614" wp14:editId="2F16BDE4">
                <wp:simplePos x="0" y="0"/>
                <wp:positionH relativeFrom="page">
                  <wp:posOffset>723265</wp:posOffset>
                </wp:positionH>
                <wp:positionV relativeFrom="page">
                  <wp:posOffset>191016</wp:posOffset>
                </wp:positionV>
                <wp:extent cx="6658610" cy="10209530"/>
                <wp:effectExtent l="19050" t="19050" r="8890" b="1270"/>
                <wp:wrapNone/>
                <wp:docPr id="86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8651" name="Rectangle 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652" name="Group 4"/>
                        <wpg:cNvGrpSpPr>
                          <a:grpSpLocks/>
                        </wpg:cNvGrpSpPr>
                        <wpg:grpSpPr bwMode="auto">
                          <a:xfrm>
                            <a:off x="1015" y="15846"/>
                            <a:ext cx="10486" cy="892"/>
                            <a:chOff x="1015" y="15846"/>
                            <a:chExt cx="10486" cy="892"/>
                          </a:xfrm>
                        </wpg:grpSpPr>
                        <wps:wsp>
                          <wps:cNvPr id="8673" name="Line 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74" name="Line 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75" name="Line 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76" name="Line 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77" name="Line 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78" name="Line 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79" name="Line 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80" name="Line 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81" name="Line 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82" name="Text Box 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45453E">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8683" name="Text Box 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45453E">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8684" name="Text Box 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45453E">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8685" name="Text Box 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45453E">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8686" name="Text Box 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45453E">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8687" name="Line 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88" name="Text Box 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45453E">
                                <w:pPr>
                                  <w:rPr>
                                    <w:rFonts w:ascii="GOST type B" w:hAnsi="GOST type B"/>
                                    <w:i/>
                                    <w:lang w:val="uk-UA"/>
                                  </w:rPr>
                                </w:pPr>
                                <w:proofErr w:type="gramStart"/>
                                <w:r>
                                  <w:rPr>
                                    <w:rFonts w:ascii="GOST type B" w:hAnsi="GOST type B"/>
                                    <w:i/>
                                  </w:rPr>
                                  <w:t>Арк.</w:t>
                                </w:r>
                                <w:proofErr w:type="gramEnd"/>
                              </w:p>
                              <w:p w:rsidR="009D310A" w:rsidRDefault="009D310A" w:rsidP="0045453E">
                                <w:pPr>
                                  <w:rPr>
                                    <w:rFonts w:ascii="GOST type B" w:hAnsi="GOST type B"/>
                                    <w:i/>
                                    <w:lang w:val="uk-UA"/>
                                  </w:rPr>
                                </w:pPr>
                              </w:p>
                              <w:p w:rsidR="009D310A" w:rsidRDefault="009D310A" w:rsidP="0045453E">
                                <w:pPr>
                                  <w:jc w:val="center"/>
                                  <w:rPr>
                                    <w:rFonts w:ascii="GOST type B" w:hAnsi="GOST type B"/>
                                    <w:i/>
                                    <w:lang w:val="uk-UA"/>
                                  </w:rPr>
                                </w:pPr>
                                <w:r>
                                  <w:rPr>
                                    <w:rFonts w:ascii="GOST type B" w:hAnsi="GOST type B"/>
                                    <w:i/>
                                    <w:lang w:val="uk-UA"/>
                                  </w:rPr>
                                  <w:t>8</w:t>
                                </w:r>
                              </w:p>
                            </w:txbxContent>
                          </wps:txbx>
                          <wps:bodyPr rot="0" vert="horz" wrap="square" lIns="0" tIns="0" rIns="0" bIns="0" anchor="t" anchorCtr="0" upright="1">
                            <a:noAutofit/>
                          </wps:bodyPr>
                        </wps:wsp>
                        <wps:wsp>
                          <wps:cNvPr id="8689" name="Text Box 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45453E">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304" style="position:absolute;left:0;text-align:left;margin-left:56.95pt;margin-top:15.05pt;width:524.3pt;height:803.9pt;z-index:25189068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">
                <v:rect id="Rectangle 3" o:spid="_x0000_s130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590sgA&#10;AADdAAAADwAAAGRycy9kb3ducmV2LnhtbESPT2vCQBTE70K/w/IKvekmaf1DdBUbEAr2YhRsb4/s&#10;MwnNvg3ZVdN++q4geBxm5jfMYtWbRlyoc7VlBfEoAkFcWF1zqeCw3wxnIJxH1thYJgW/5GC1fBos&#10;MNX2yju65L4UAcIuRQWV920qpSsqMuhGtiUO3sl2Bn2QXSl1h9cAN41MomgiDdYcFipsKauo+MnP&#10;RsFu/L7+/pq+Hs1ftM3fsk+TZHGi1Mtzv56D8NT7R/je/tAKZpNxDLc34Qn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jn3SyAAAAN0AAAAPAAAAAAAAAAAAAAAAAJgCAABk&#10;cnMvZG93bnJldi54bWxQSwUGAAAAAAQABAD1AAAAjQMAAAAA&#10;" filled="f" strokeweight="2.25pt"/>
                <v:group id="_x0000_s130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rzRzFAAAA3QAA&#10;AA8AAAAAAAAAAAAAAAAAqgIAAGRycy9kb3ducmV2LnhtbFBLBQYAAAAABAAEAPoAAACcAwAAAAA=&#10;">
                  <v:line id="Line 5" o:spid="_x0000_s130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bmusMAAADdAAAADwAAAGRycy9kb3ducmV2LnhtbESPQWvCQBSE70L/w/IKvZmNRmyIrlIs&#10;hZKb2ou3R/aZhGTfprtbTf+9Kwgeh5lvhllvR9OLCznfWlYwS1IQxJXVLdcKfo5f0xyED8gae8uk&#10;4J88bDcvkzUW2l55T5dDqEUsYV+ggiaEoZDSVw0Z9IkdiKN3ts5giNLVUju8xnLTy3maLqXBluNC&#10;gwPtGqq6w59RkGcLxPzUlR35zP2Gz9KMXCr19jp+rEAEGsMz/KC/deSW7xnc38Qn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G5rrDAAAA3QAAAA8AAAAAAAAAAAAA&#10;AAAAoQIAAGRycy9kb3ducmV2LnhtbFBLBQYAAAAABAAEAPkAAACRAwAAAAA=&#10;" strokeweight="2.25pt">
                    <v:stroke endarrowwidth="narrow"/>
                  </v:line>
                  <v:line id="Line 6" o:spid="_x0000_s130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vSAMcAAADdAAAADwAAAGRycy9kb3ducmV2LnhtbESP0WrCQBRE3wv+w3ILfRHd2JaoaVYR&#10;oVBKETR+wDV7TUKyd2N2a5K/7xYKfRxm5gyTbgfTiDt1rrKsYDGPQBDnVldcKDhn77MVCOeRNTaW&#10;ScFIDrabyUOKibY9H+l+8oUIEHYJKii9bxMpXV6SQTe3LXHwrrYz6IPsCqk77APcNPI5imJpsOKw&#10;UGJL+5Ly+vRtFFQveJn69ZSL5utcH8Y8u33eMqWeHofdGwhPg/8P/7U/tIJVvHyF3zfhCc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q9IAxwAAAN0AAAAPAAAAAAAA&#10;AAAAAAAAAKECAABkcnMvZG93bnJldi54bWxQSwUGAAAAAAQABAD5AAAAlQMAAAAA&#10;" strokeweight="2.25pt">
                    <v:stroke endarrowwidth="narrow"/>
                  </v:line>
                  <v:line id="Line 7" o:spid="_x0000_s130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3m8cAAADdAAAADwAAAGRycy9kb3ducmV2LnhtbESP0WrCQBRE3wv+w3ILfRHd2NKoaVYR&#10;oVBKETR+wDV7TUKyd2N2a5K/7xYKfRxm5gyTbgfTiDt1rrKsYDGPQBDnVldcKDhn77MVCOeRNTaW&#10;ScFIDrabyUOKibY9H+l+8oUIEHYJKii9bxMpXV6SQTe3LXHwrrYz6IPsCqk77APcNPI5imJpsOKw&#10;UGJL+5Ly+vRtFFQveJn69ZSL5utcH8Y8u33eMqWeHofdGwhPg/8P/7U/tIJVvHyF3zfhCc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53ebxwAAAN0AAAAPAAAAAAAA&#10;AAAAAAAAAKECAABkcnMvZG93bnJldi54bWxQSwUGAAAAAAQABAD5AAAAlQMAAAAA&#10;" strokeweight="2.25pt">
                    <v:stroke endarrowwidth="narrow"/>
                  </v:line>
                  <v:line id="Line 8" o:spid="_x0000_s131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p7MUAAADdAAAADwAAAGRycy9kb3ducmV2LnhtbESP0YrCMBRE34X9h3AFX0RTFapWoyzC&#10;wrIsgq0fcG2ubbG5qU1W69+bBcHHYWbOMOttZ2pxo9ZVlhVMxhEI4tzqigsFx+xrtADhPLLG2jIp&#10;eJCD7eajt8ZE2zsf6Jb6QgQIuwQVlN43iZQuL8mgG9uGOHhn2xr0QbaF1C3eA9zUchpFsTRYcVgo&#10;saFdSfkl/TMKqhmehn455KL+PV72jzy7/lwzpQb97nMFwlPn3+FX+1srWMTzGP7fhCcgN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Xp7MUAAADdAAAADwAAAAAAAAAA&#10;AAAAAAChAgAAZHJzL2Rvd25yZXYueG1sUEsFBgAAAAAEAAQA+QAAAJMDAAAAAA==&#10;" strokeweight="2.25pt">
                    <v:stroke endarrowwidth="narrow"/>
                  </v:line>
                  <v:line id="Line 9" o:spid="_x0000_s131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lMd8UAAADdAAAADwAAAGRycy9kb3ducmV2LnhtbESP0YrCMBRE3xf8h3CFfRFNVVC32ygi&#10;CIvIgtYPuNvcbYvNTW1irX9vBMHHYWbOMMmqM5VoqXGlZQXjUQSCOLO65FzBKd0OFyCcR9ZYWSYF&#10;d3KwWvY+Eoy1vfGB2qPPRYCwi1FB4X0dS+myggy6ka2Jg/dvG4M+yCaXusFbgJtKTqJoJg2WHBYK&#10;rGlTUHY+Xo2Ccop/A/814Lzan86/9yy97C6pUp/9bv0NwlPn3+FX+0crWMzmc3i+CU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lMd8UAAADdAAAADwAAAAAAAAAA&#10;AAAAAAChAgAAZHJzL2Rvd25yZXYueG1sUEsFBgAAAAAEAAQA+QAAAJMDAAAAAA==&#10;" strokeweight="2.25pt">
                    <v:stroke endarrowwidth="narrow"/>
                  </v:line>
                  <v:line id="Line 10" o:spid="_x0000_s131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bYBcIAAADdAAAADwAAAGRycy9kb3ducmV2LnhtbERPy4rCMBTdC/5DuIIb0dQRfFRTkYEB&#10;kUGw9QOuzbUtbW5qk9H695PFwCwP573b96YRT+pcZVnBfBaBIM6trrhQcM2+pmsQziNrbCyTgjc5&#10;2CfDwQ5jbV98oWfqCxFC2MWooPS+jaV0eUkG3cy2xIG7286gD7ArpO7wFcJNIz+iaCkNVhwaSmzp&#10;s6S8Tn+MgmqBt4nfTLhovq/1+Z1nj9MjU2o86g9bEJ56/y/+cx+1gvVyFeaGN+EJyOQ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bYBcIAAADdAAAADwAAAAAAAAAAAAAA&#10;AAChAgAAZHJzL2Rvd25yZXYueG1sUEsFBgAAAAAEAAQA+QAAAJADAAAAAA==&#10;" strokeweight="2.25pt">
                    <v:stroke endarrowwidth="narrow"/>
                  </v:line>
                  <v:line id="Line 11" o:spid="_x0000_s131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9nsYAAADdAAAADwAAAGRycy9kb3ducmV2LnhtbESP3WrCQBSE7wu+w3KE3gTdtAV/opsg&#10;BaEUKWh8gGP2mASzZ2N21eTtu0Khl8PMfMOss9404k6dqy0reJvGIIgLq2suFRzz7WQBwnlkjY1l&#10;UjCQgywdvawx0fbBe7offCkChF2CCirv20RKV1Rk0E1tSxy8s+0M+iC7UuoOHwFuGvkexzNpsOaw&#10;UGFLnxUVl8PNKKg/8BT5ZcRlsztefoYiv35fc6Vex/1mBcJT7//Df+0vrWAxmy/h+S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qfZ7GAAAA3QAAAA8AAAAAAAAA&#10;AAAAAAAAoQIAAGRycy9kb3ducmV2LnhtbFBLBQYAAAAABAAEAPkAAACUAwAAAAA=&#10;" strokeweight="2.25pt">
                    <v:stroke endarrowwidth="narrow"/>
                  </v:line>
                  <v:line id="Line 12" o:spid="_x0000_s131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WkJMEAAADdAAAADwAAAGRycy9kb3ducmV2LnhtbERPzYrCMBC+C75DGMGLrOm6IN3aKLIg&#10;iIig9QHGZmxLm0ltota3N4cFjx/ff7rqTSMe1LnKsoLvaQSCOLe64kLBOdt8xSCcR9bYWCYFL3Kw&#10;Wg4HKSbaPvlIj5MvRAhhl6CC0vs2kdLlJRl0U9sSB+5qO4M+wK6QusNnCDeNnEXRXBqsODSU2NJf&#10;SXl9uhsF1Q9eJv53wkWzP9eHV57ddrdMqfGoXy9AeOr9R/zv3moF8TwO+8Ob8AT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RaQkwQAAAN0AAAAPAAAAAAAAAAAAAAAA&#10;AKECAABkcnMvZG93bnJldi54bWxQSwUGAAAAAAQABAD5AAAAjwMAAAAA&#10;" strokeweight="2.25pt">
                    <v:stroke endarrowwidth="narrow"/>
                  </v:line>
                  <v:line id="Line 13" o:spid="_x0000_s131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kBv8UAAADdAAAADwAAAGRycy9kb3ducmV2LnhtbESP0YrCMBRE3xf8h3AFX2RNVZBuNRUR&#10;BBFZWOsHXJtrW9rc1CZq/XuzsLCPw8ycYVbr3jTiQZ2rLCuYTiIQxLnVFRcKztnuMwbhPLLGxjIp&#10;eJGDdTr4WGGi7ZN/6HHyhQgQdgkqKL1vEyldXpJBN7EtcfCutjPog+wKqTt8Brhp5CyKFtJgxWGh&#10;xJa2JeX16W4UVHO8jP3XmIvmeK6/X3l2O9wypUbDfrME4an3/+G/9l4riBfxFH7fhCcg0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kBv8UAAADdAAAADwAAAAAAAAAA&#10;AAAAAAChAgAAZHJzL2Rvd25yZXYueG1sUEsFBgAAAAAEAAQA+QAAAJMDAAAAAA==&#10;" strokeweight="2.25pt">
                    <v:stroke endarrowwidth="narrow"/>
                  </v:line>
                  <v:shape id="Text Box 14" o:spid="_x0000_s131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Sp8QA&#10;AADdAAAADwAAAGRycy9kb3ducmV2LnhtbESPT2vCQBTE74LfYXmCN93oQULqKqVQUQ/iv7bXR/Y1&#10;SZt9G7JPjd/eLRQ8DjPzG2a+7FytrtSGyrOByTgBRZx7W3Fh4Hx6H6WggiBbrD2TgTsFWC76vTlm&#10;1t/4QNejFCpCOGRooBRpMq1DXpLDMPYNcfS+fetQomwLbVu8Rbir9TRJZtphxXGhxIbeSsp/jxdn&#10;oPg6bVB/7Le7T9eE+vAjtFqJMcNB9/oCSqiTZ/i/vbYG0lk6hb838Qn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r0qfEAAAA3QAAAA8AAAAAAAAAAAAAAAAAmAIAAGRycy9k&#10;b3ducmV2LnhtbFBLBQYAAAAABAAEAPUAAACJAwAAAAA=&#10;" filled="f" stroked="f" strokeweight="2.25pt">
                    <v:stroke endarrowwidth="narrow"/>
                    <v:textbox inset="0,0,0,0">
                      <w:txbxContent>
                        <w:p w:rsidR="009D310A" w:rsidRDefault="009D310A" w:rsidP="0045453E">
                          <w:pPr>
                            <w:rPr>
                              <w:i/>
                            </w:rPr>
                          </w:pPr>
                          <w:proofErr w:type="gramStart"/>
                          <w:r>
                            <w:rPr>
                              <w:rFonts w:ascii="GOST type B" w:hAnsi="GOST type B"/>
                              <w:i/>
                            </w:rPr>
                            <w:t>Зм</w:t>
                          </w:r>
                          <w:r>
                            <w:rPr>
                              <w:i/>
                            </w:rPr>
                            <w:t>.</w:t>
                          </w:r>
                          <w:proofErr w:type="gramEnd"/>
                        </w:p>
                      </w:txbxContent>
                    </v:textbox>
                  </v:shape>
                  <v:shape id="Text Box 15" o:spid="_x0000_s131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d3PMUA&#10;AADdAAAADwAAAGRycy9kb3ducmV2LnhtbESPX2vCQBDE3wv9DscKfasXLUiIniJCxfahVOOf1yW3&#10;JtHcXshtNf32vUKhj8PM/IaZLXrXqBt1ofZsYDRMQBEX3tZcGtjnr88pqCDIFhvPZOCbAizmjw8z&#10;zKy/85ZuOylVhHDI0EAl0mZah6Iih2HoW+LonX3nUKLsSm07vEe4a/Q4SSbaYc1xocKWVhUV192X&#10;M1Ce8jfUh8/3j6NrQ7O9CK3XYszToF9OQQn18h/+a2+sgXSSvsDvm/gE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3c8xQAAAN0AAAAPAAAAAAAAAAAAAAAAAJgCAABkcnMv&#10;ZG93bnJldi54bWxQSwUGAAAAAAQABAD1AAAAigMAAAAA&#10;" filled="f" stroked="f" strokeweight="2.25pt">
                    <v:stroke endarrowwidth="narrow"/>
                    <v:textbox inset="0,0,0,0">
                      <w:txbxContent>
                        <w:p w:rsidR="009D310A" w:rsidRDefault="009D310A" w:rsidP="0045453E">
                          <w:pPr>
                            <w:rPr>
                              <w:i/>
                            </w:rPr>
                          </w:pPr>
                          <w:proofErr w:type="gramStart"/>
                          <w:r>
                            <w:rPr>
                              <w:rFonts w:ascii="GOST type B" w:hAnsi="GOST type B"/>
                              <w:i/>
                            </w:rPr>
                            <w:t>Арк</w:t>
                          </w:r>
                          <w:r>
                            <w:rPr>
                              <w:i/>
                            </w:rPr>
                            <w:t>.</w:t>
                          </w:r>
                          <w:proofErr w:type="gramEnd"/>
                        </w:p>
                      </w:txbxContent>
                    </v:textbox>
                  </v:shape>
                  <v:shape id="Text Box 16" o:spid="_x0000_s131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7vSMUA&#10;AADdAAAADwAAAGRycy9kb3ducmV2LnhtbESPX2vCQBDE3wv9DscKfasXpUiIniJCxfahVOOf1yW3&#10;JtHcXshtNf32vUKhj8PM/IaZLXrXqBt1ofZsYDRMQBEX3tZcGtjnr88pqCDIFhvPZOCbAizmjw8z&#10;zKy/85ZuOylVhHDI0EAl0mZah6Iih2HoW+LonX3nUKLsSm07vEe4a/Q4SSbaYc1xocKWVhUV192X&#10;M1Ce8jfUh8/3j6NrQ7O9CK3XYszToF9OQQn18h/+a2+sgXSSvsDvm/gE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u9IxQAAAN0AAAAPAAAAAAAAAAAAAAAAAJgCAABkcnMv&#10;ZG93bnJldi54bWxQSwUGAAAAAAQABAD1AAAAigMAAAAA&#10;" filled="f" stroked="f" strokeweight="2.25pt">
                    <v:stroke endarrowwidth="narrow"/>
                    <v:textbox inset="0,0,0,0">
                      <w:txbxContent>
                        <w:p w:rsidR="009D310A" w:rsidRDefault="009D310A" w:rsidP="0045453E">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 o:spid="_x0000_s131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K08UA&#10;AADdAAAADwAAAGRycy9kb3ducmV2LnhtbESPX2vCQBDE3wv9DscKfasXhUqIniJCxfahVOOf1yW3&#10;JtHcXshtNf32vUKhj8PM/IaZLXrXqBt1ofZsYDRMQBEX3tZcGtjnr88pqCDIFhvPZOCbAizmjw8z&#10;zKy/85ZuOylVhHDI0EAl0mZah6Iih2HoW+LonX3nUKLsSm07vEe4a/Q4SSbaYc1xocKWVhUV192X&#10;M1Ce8jfUh8/3j6NrQ7O9CK3XYszToF9OQQn18h/+a2+sgXSSvsDvm/gE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krTxQAAAN0AAAAPAAAAAAAAAAAAAAAAAJgCAABkcnMv&#10;ZG93bnJldi54bWxQSwUGAAAAAAQABAD1AAAAigMAAAAA&#10;" filled="f" stroked="f" strokeweight="2.25pt">
                    <v:stroke endarrowwidth="narrow"/>
                    <v:textbox inset="0,0,0,0">
                      <w:txbxContent>
                        <w:p w:rsidR="009D310A" w:rsidRDefault="009D310A" w:rsidP="0045453E">
                          <w:pPr>
                            <w:rPr>
                              <w:rFonts w:ascii="GOST type B" w:hAnsi="GOST type B"/>
                              <w:i/>
                            </w:rPr>
                          </w:pPr>
                          <w:proofErr w:type="gramStart"/>
                          <w:r>
                            <w:rPr>
                              <w:rFonts w:ascii="GOST type B" w:hAnsi="GOST type B"/>
                              <w:i/>
                            </w:rPr>
                            <w:t>Підп.</w:t>
                          </w:r>
                          <w:proofErr w:type="gramEnd"/>
                        </w:p>
                      </w:txbxContent>
                    </v:textbox>
                  </v:shape>
                  <v:shape id="Text Box 18" o:spid="_x0000_s132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UpMQA&#10;AADdAAAADwAAAGRycy9kb3ducmV2LnhtbESPT2vCQBTE74V+h+UVvNWNPYQQXUUKSvVQ6v/rI/tM&#10;YrNvQ/ap6bfvFgoeh5n5DTOZ9a5RN+pC7dnAaJiAIi68rbk0sN8tXjNQQZAtNp7JwA8FmE2fnyaY&#10;W3/nDd22UqoI4ZCjgUqkzbUORUUOw9C3xNE7+86hRNmV2nZ4j3DX6LckSbXDmuNChS29V1R8b6/O&#10;QHnarVAfvtafR9eGZnMRWi7FmMFLPx+DEurlEf5vf1gDWZql8PcmPgE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Q1KTEAAAA3QAAAA8AAAAAAAAAAAAAAAAAmAIAAGRycy9k&#10;b3ducmV2LnhtbFBLBQYAAAAABAAEAPUAAACJAwAAAAA=&#10;" filled="f" stroked="f" strokeweight="2.25pt">
                    <v:stroke endarrowwidth="narrow"/>
                    <v:textbox inset="0,0,0,0">
                      <w:txbxContent>
                        <w:p w:rsidR="009D310A" w:rsidRDefault="009D310A" w:rsidP="0045453E">
                          <w:pPr>
                            <w:rPr>
                              <w:rFonts w:ascii="GOST type B" w:hAnsi="GOST type B"/>
                              <w:i/>
                            </w:rPr>
                          </w:pPr>
                          <w:r>
                            <w:rPr>
                              <w:rFonts w:ascii="GOST type B" w:hAnsi="GOST type B"/>
                              <w:i/>
                              <w:sz w:val="18"/>
                            </w:rPr>
                            <w:t>Дат</w:t>
                          </w:r>
                          <w:r>
                            <w:rPr>
                              <w:rFonts w:ascii="GOST type B" w:hAnsi="GOST type B"/>
                              <w:i/>
                            </w:rPr>
                            <w:t>а</w:t>
                          </w:r>
                        </w:p>
                      </w:txbxContent>
                    </v:textbox>
                  </v:shape>
                  <v:line id="Line 19" o:spid="_x0000_s132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w8UMYAAADdAAAADwAAAGRycy9kb3ducmV2LnhtbESP0WrCQBRE3wv+w3KFvojZtAUboxuR&#10;glCKFGryAdfsNQnJ3o3ZVePfd4VCH4eZOcOsN6PpxJUG11hW8BLFIIhLqxuuFBT5bp6AcB5ZY2eZ&#10;FNzJwSabPK0x1fbGP3Q9+EoECLsUFdTe96mUrqzJoItsTxy8kx0M+iCHSuoBbwFuOvkaxwtpsOGw&#10;UGNPHzWV7eFiFDRveJz55Yyrbl+03/cyP3+dc6Wep+N2BcLT6P/Df+1PrSBZJO/weBOe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sPFDGAAAA3QAAAA8AAAAAAAAA&#10;AAAAAAAAoQIAAGRycy9kb3ducmV2LnhtbFBLBQYAAAAABAAEAPkAAACUAwAAAAA=&#10;" strokeweight="2.25pt">
                    <v:stroke endarrowwidth="narrow"/>
                  </v:line>
                  <v:shape id="Text Box 20" o:spid="_x0000_s132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PlTcEA&#10;AADdAAAADwAAAGRycy9kb3ducmV2LnhtbERPTWvCQBC9F/wPywje6kYPElJXEUGxHqRq1euQHZNo&#10;djZkpxr/ffdQ6PHxvqfzztXqQW2oPBsYDRNQxLm3FRcGvo+r9xRUEGSLtWcy8KIA81nvbYqZ9U/e&#10;0+MghYohHDI0UIo0mdYhL8lhGPqGOHJX3zqUCNtC2xafMdzVepwkE+2w4thQYkPLkvL74ccZKC7H&#10;T9Snr+3u7JpQ729C67UYM+h3iw9QQp38i//cG2sgnaRxbnwTn4C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D5U3BAAAA3QAAAA8AAAAAAAAAAAAAAAAAmAIAAGRycy9kb3du&#10;cmV2LnhtbFBLBQYAAAAABAAEAPUAAACGAwAAAAA=&#10;" filled="f" stroked="f" strokeweight="2.25pt">
                    <v:stroke endarrowwidth="narrow"/>
                    <v:textbox inset="0,0,0,0">
                      <w:txbxContent>
                        <w:p w:rsidR="009D310A" w:rsidRDefault="009D310A" w:rsidP="0045453E">
                          <w:pPr>
                            <w:rPr>
                              <w:rFonts w:ascii="GOST type B" w:hAnsi="GOST type B"/>
                              <w:i/>
                              <w:lang w:val="uk-UA"/>
                            </w:rPr>
                          </w:pPr>
                          <w:proofErr w:type="gramStart"/>
                          <w:r>
                            <w:rPr>
                              <w:rFonts w:ascii="GOST type B" w:hAnsi="GOST type B"/>
                              <w:i/>
                            </w:rPr>
                            <w:t>Арк.</w:t>
                          </w:r>
                          <w:proofErr w:type="gramEnd"/>
                        </w:p>
                        <w:p w:rsidR="009D310A" w:rsidRDefault="009D310A" w:rsidP="0045453E">
                          <w:pPr>
                            <w:rPr>
                              <w:rFonts w:ascii="GOST type B" w:hAnsi="GOST type B"/>
                              <w:i/>
                              <w:lang w:val="uk-UA"/>
                            </w:rPr>
                          </w:pPr>
                        </w:p>
                        <w:p w:rsidR="009D310A" w:rsidRDefault="009D310A" w:rsidP="0045453E">
                          <w:pPr>
                            <w:jc w:val="center"/>
                            <w:rPr>
                              <w:rFonts w:ascii="GOST type B" w:hAnsi="GOST type B"/>
                              <w:i/>
                              <w:lang w:val="uk-UA"/>
                            </w:rPr>
                          </w:pPr>
                          <w:r>
                            <w:rPr>
                              <w:rFonts w:ascii="GOST type B" w:hAnsi="GOST type B"/>
                              <w:i/>
                              <w:lang w:val="uk-UA"/>
                            </w:rPr>
                            <w:t>8</w:t>
                          </w:r>
                        </w:p>
                      </w:txbxContent>
                    </v:textbox>
                  </v:shape>
                  <v:shape id="Text Box 21" o:spid="_x0000_s132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9A1sUA&#10;AADdAAAADwAAAGRycy9kb3ducmV2LnhtbESPQWvCQBSE74X+h+UJvdWNHiRNXUWEivVQqtH2+si+&#10;JtHs25B9avrvuwXB4zAz3zDTee8adaEu1J4NjIYJKOLC25pLA/v87TkFFQTZYuOZDPxSgPns8WGK&#10;mfVX3tJlJ6WKEA4ZGqhE2kzrUFTkMAx9Sxy9H985lCi7UtsOrxHuGj1Okol2WHNcqLClZUXFaXd2&#10;Bsrv/B314XPz8eXa0GyPQquVGPM06BevoIR6uYdv7bU1kE7SF/h/E5+A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z0DWxQAAAN0AAAAPAAAAAAAAAAAAAAAAAJgCAABkcnMv&#10;ZG93bnJldi54bWxQSwUGAAAAAAQABAD1AAAAigMAAAAA&#10;" filled="f" stroked="f" strokeweight="2.25pt">
                    <v:stroke endarrowwidth="narrow"/>
                    <v:textbox inset="0,0,0,0">
                      <w:txbxContent>
                        <w:p w:rsidR="009D310A" w:rsidRDefault="009D310A" w:rsidP="0045453E">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771552">
        <w:rPr>
          <w:rFonts w:ascii="GOST type A" w:hAnsi="GOST type A"/>
          <w:i/>
          <w:sz w:val="28"/>
          <w:szCs w:val="28"/>
        </w:rPr>
        <w:t>EMA</w:t>
      </w:r>
      <w:r w:rsidR="00771552" w:rsidRPr="002C5A76">
        <w:rPr>
          <w:rFonts w:ascii="GOST type A" w:hAnsi="GOST type A"/>
          <w:i/>
          <w:sz w:val="28"/>
          <w:szCs w:val="28"/>
          <w:lang w:val="uk-UA"/>
        </w:rPr>
        <w:t xml:space="preserve"> </w:t>
      </w:r>
      <w:r w:rsidR="00771552" w:rsidRPr="00836CB9">
        <w:rPr>
          <w:rFonts w:ascii="ISOCPEUR" w:hAnsi="ISOCPEUR" w:cs="Arial"/>
          <w:i/>
          <w:sz w:val="28"/>
          <w:szCs w:val="28"/>
          <w:lang w:val="uk-UA"/>
        </w:rPr>
        <w:t>–</w:t>
      </w:r>
      <w:r w:rsidR="00771552" w:rsidRPr="002C5A76">
        <w:rPr>
          <w:rFonts w:ascii="GOST type A" w:hAnsi="GOST type A"/>
          <w:i/>
          <w:sz w:val="28"/>
          <w:szCs w:val="28"/>
          <w:lang w:val="uk-UA"/>
        </w:rPr>
        <w:t xml:space="preserve"> </w:t>
      </w:r>
      <w:r w:rsidR="00771552">
        <w:rPr>
          <w:rFonts w:ascii="GOST type A" w:hAnsi="GOST type A"/>
          <w:i/>
          <w:sz w:val="28"/>
          <w:szCs w:val="28"/>
          <w:lang w:val="uk-UA"/>
        </w:rPr>
        <w:t>вхід дозволу зовнішній пам</w:t>
      </w:r>
      <w:r w:rsidR="00771552" w:rsidRPr="002C5A76">
        <w:rPr>
          <w:rFonts w:cs="Arial"/>
          <w:i/>
          <w:sz w:val="28"/>
          <w:szCs w:val="28"/>
          <w:lang w:val="uk-UA"/>
        </w:rPr>
        <w:t>’</w:t>
      </w:r>
      <w:r w:rsidR="00771552">
        <w:rPr>
          <w:rFonts w:ascii="GOST type A" w:hAnsi="GOST type A"/>
          <w:i/>
          <w:sz w:val="28"/>
          <w:szCs w:val="28"/>
          <w:lang w:val="uk-UA"/>
        </w:rPr>
        <w:t>яті</w:t>
      </w:r>
      <w:r w:rsidR="00771552" w:rsidRPr="002C5A76">
        <w:rPr>
          <w:rFonts w:ascii="GOST type A" w:hAnsi="GOST type A"/>
          <w:i/>
          <w:sz w:val="28"/>
          <w:szCs w:val="28"/>
          <w:lang w:val="ru-RU"/>
        </w:rPr>
        <w:t xml:space="preserve">; </w:t>
      </w:r>
      <w:r w:rsidR="00771552">
        <w:rPr>
          <w:rFonts w:ascii="GOST type A" w:hAnsi="GOST type A"/>
          <w:i/>
          <w:sz w:val="28"/>
          <w:szCs w:val="28"/>
          <w:lang w:val="uk-UA"/>
        </w:rPr>
        <w:t>вхід для подачі імпульсів під час програмування ППЗУ</w:t>
      </w:r>
      <w:r w:rsidR="00771552" w:rsidRPr="002C5A76">
        <w:rPr>
          <w:rFonts w:ascii="GOST type A" w:hAnsi="GOST type A"/>
          <w:i/>
          <w:sz w:val="28"/>
          <w:szCs w:val="28"/>
          <w:lang w:val="ru-RU"/>
        </w:rPr>
        <w:t>;</w:t>
      </w:r>
      <w:r w:rsidR="00771552" w:rsidRPr="002C5A76">
        <w:rPr>
          <w:rFonts w:ascii="GOST type A" w:hAnsi="GOST type A"/>
          <w:i/>
          <w:sz w:val="28"/>
          <w:szCs w:val="28"/>
          <w:lang w:val="uk-UA"/>
        </w:rPr>
        <w:t xml:space="preserve"> </w:t>
      </w:r>
    </w:p>
    <w:p w:rsidR="00771552" w:rsidRPr="002C5A76" w:rsidRDefault="00771552" w:rsidP="00FC02D1">
      <w:pPr>
        <w:spacing w:line="360" w:lineRule="auto"/>
        <w:ind w:left="284" w:right="283" w:firstLine="567"/>
        <w:rPr>
          <w:rFonts w:ascii="GOST type A" w:hAnsi="GOST type A"/>
          <w:i/>
          <w:sz w:val="28"/>
          <w:szCs w:val="28"/>
          <w:lang w:val="uk-UA"/>
        </w:rPr>
      </w:pPr>
      <w:r>
        <w:rPr>
          <w:rFonts w:ascii="GOST type A" w:hAnsi="GOST type A"/>
          <w:i/>
          <w:sz w:val="28"/>
          <w:szCs w:val="28"/>
        </w:rPr>
        <w:t>PME</w:t>
      </w:r>
      <w:r w:rsidRPr="002C5A76">
        <w:rPr>
          <w:rFonts w:ascii="GOST type A" w:hAnsi="GOST type A"/>
          <w:i/>
          <w:sz w:val="28"/>
          <w:szCs w:val="28"/>
          <w:lang w:val="uk-UA"/>
        </w:rPr>
        <w:t xml:space="preserve"> </w:t>
      </w:r>
      <w:r w:rsidRPr="00836CB9">
        <w:rPr>
          <w:rFonts w:ascii="ISOCPEUR" w:hAnsi="ISOCPEUR" w:cs="Arial"/>
          <w:i/>
          <w:sz w:val="28"/>
          <w:szCs w:val="28"/>
          <w:lang w:val="uk-UA"/>
        </w:rPr>
        <w:t>–</w:t>
      </w:r>
      <w:r w:rsidRPr="00836CB9">
        <w:rPr>
          <w:rFonts w:ascii="ISOCPEUR" w:hAnsi="ISOCPEUR"/>
          <w:i/>
          <w:sz w:val="28"/>
          <w:szCs w:val="28"/>
          <w:lang w:val="uk-UA"/>
        </w:rPr>
        <w:t xml:space="preserve"> </w:t>
      </w:r>
      <w:r>
        <w:rPr>
          <w:rFonts w:ascii="GOST type A" w:hAnsi="GOST type A"/>
          <w:i/>
          <w:sz w:val="28"/>
          <w:szCs w:val="28"/>
          <w:lang w:val="uk-UA"/>
        </w:rPr>
        <w:t>дозвіл читання зовнішньої пам</w:t>
      </w:r>
      <w:r w:rsidRPr="002C5A76">
        <w:rPr>
          <w:rFonts w:cs="Arial"/>
          <w:i/>
          <w:sz w:val="28"/>
          <w:szCs w:val="28"/>
          <w:lang w:val="uk-UA"/>
        </w:rPr>
        <w:t>’</w:t>
      </w:r>
      <w:r>
        <w:rPr>
          <w:rFonts w:ascii="GOST type A" w:hAnsi="GOST type A"/>
          <w:i/>
          <w:sz w:val="28"/>
          <w:szCs w:val="28"/>
          <w:lang w:val="uk-UA"/>
        </w:rPr>
        <w:t>яті програм</w:t>
      </w:r>
      <w:r w:rsidRPr="002C5A76">
        <w:rPr>
          <w:rFonts w:ascii="GOST type A" w:hAnsi="GOST type A"/>
          <w:i/>
          <w:sz w:val="28"/>
          <w:szCs w:val="28"/>
          <w:lang w:val="uk-UA"/>
        </w:rPr>
        <w:t>;</w:t>
      </w:r>
    </w:p>
    <w:p w:rsidR="00771552" w:rsidRPr="002C5A76" w:rsidRDefault="00771552" w:rsidP="00FC02D1">
      <w:pPr>
        <w:spacing w:line="360" w:lineRule="auto"/>
        <w:ind w:left="284" w:right="283" w:firstLine="567"/>
        <w:rPr>
          <w:rFonts w:ascii="GOST type A" w:hAnsi="GOST type A"/>
          <w:i/>
          <w:sz w:val="28"/>
          <w:szCs w:val="28"/>
          <w:lang w:val="uk-UA"/>
        </w:rPr>
      </w:pPr>
      <w:r>
        <w:rPr>
          <w:rFonts w:ascii="GOST type A" w:hAnsi="GOST type A"/>
          <w:i/>
          <w:sz w:val="28"/>
          <w:szCs w:val="28"/>
        </w:rPr>
        <w:t>ALE</w:t>
      </w:r>
      <w:r>
        <w:rPr>
          <w:rFonts w:ascii="GOST type A" w:hAnsi="GOST type A"/>
          <w:i/>
          <w:sz w:val="28"/>
          <w:szCs w:val="28"/>
          <w:lang w:val="uk-UA"/>
        </w:rPr>
        <w:t xml:space="preserve"> </w:t>
      </w:r>
      <w:r w:rsidRPr="002C5A76">
        <w:rPr>
          <w:rFonts w:ascii="GOST type A" w:hAnsi="GOST type A"/>
          <w:i/>
          <w:color w:val="FFFFFF" w:themeColor="background1"/>
          <w:sz w:val="28"/>
          <w:szCs w:val="28"/>
          <w:lang w:val="uk-UA"/>
        </w:rPr>
        <w:t>і</w:t>
      </w:r>
      <w:r w:rsidRPr="00836CB9">
        <w:rPr>
          <w:rFonts w:ascii="ISOCPEUR" w:hAnsi="ISOCPEUR" w:cs="Arial"/>
          <w:i/>
          <w:sz w:val="28"/>
          <w:szCs w:val="28"/>
          <w:lang w:val="uk-UA"/>
        </w:rPr>
        <w:t>–</w:t>
      </w:r>
      <w:r w:rsidRPr="002C5A76">
        <w:rPr>
          <w:rFonts w:ascii="GOST type A" w:hAnsi="GOST type A"/>
          <w:i/>
          <w:sz w:val="28"/>
          <w:szCs w:val="28"/>
          <w:lang w:val="uk-UA"/>
        </w:rPr>
        <w:t xml:space="preserve"> </w:t>
      </w:r>
      <w:r>
        <w:rPr>
          <w:rFonts w:ascii="GOST type A" w:hAnsi="GOST type A"/>
          <w:i/>
          <w:sz w:val="28"/>
          <w:szCs w:val="28"/>
          <w:lang w:val="uk-UA"/>
        </w:rPr>
        <w:t>строб адреси зовнішньої пам</w:t>
      </w:r>
      <w:r w:rsidRPr="002C5A76">
        <w:rPr>
          <w:rFonts w:cs="Arial"/>
          <w:i/>
          <w:sz w:val="28"/>
          <w:szCs w:val="28"/>
          <w:lang w:val="uk-UA"/>
        </w:rPr>
        <w:t>’</w:t>
      </w:r>
      <w:r>
        <w:rPr>
          <w:rFonts w:ascii="GOST type A" w:hAnsi="GOST type A"/>
          <w:i/>
          <w:sz w:val="28"/>
          <w:szCs w:val="28"/>
          <w:lang w:val="uk-UA"/>
        </w:rPr>
        <w:t>яті</w:t>
      </w:r>
      <w:r w:rsidRPr="002C5A76">
        <w:rPr>
          <w:rFonts w:ascii="GOST type A" w:hAnsi="GOST type A"/>
          <w:i/>
          <w:sz w:val="28"/>
          <w:szCs w:val="28"/>
          <w:lang w:val="uk-UA"/>
        </w:rPr>
        <w:t>;</w:t>
      </w:r>
    </w:p>
    <w:p w:rsidR="00771552" w:rsidRPr="002C5A76" w:rsidRDefault="00771552" w:rsidP="00FC02D1">
      <w:pPr>
        <w:spacing w:line="360" w:lineRule="auto"/>
        <w:ind w:left="284" w:right="283" w:firstLine="567"/>
        <w:rPr>
          <w:rFonts w:ascii="GOST type A" w:hAnsi="GOST type A"/>
          <w:i/>
          <w:sz w:val="28"/>
          <w:szCs w:val="28"/>
          <w:lang w:val="ru-RU"/>
        </w:rPr>
      </w:pPr>
      <w:proofErr w:type="gramStart"/>
      <w:r>
        <w:rPr>
          <w:rFonts w:ascii="GOST type A" w:hAnsi="GOST type A"/>
          <w:i/>
          <w:sz w:val="28"/>
          <w:szCs w:val="28"/>
        </w:rPr>
        <w:t>P</w:t>
      </w:r>
      <w:r w:rsidRPr="002C5A76">
        <w:rPr>
          <w:rFonts w:ascii="GOST type A" w:hAnsi="GOST type A"/>
          <w:i/>
          <w:sz w:val="28"/>
          <w:szCs w:val="28"/>
          <w:lang w:val="ru-RU"/>
        </w:rPr>
        <w:t xml:space="preserve">0 </w:t>
      </w:r>
      <w:r>
        <w:rPr>
          <w:rFonts w:ascii="GOST type A" w:hAnsi="GOST type A"/>
          <w:i/>
          <w:sz w:val="28"/>
          <w:szCs w:val="28"/>
          <w:lang w:val="ru-RU"/>
        </w:rPr>
        <w:t xml:space="preserve"> </w:t>
      </w:r>
      <w:r w:rsidRPr="002C5A76">
        <w:rPr>
          <w:rFonts w:ascii="GOST type A" w:hAnsi="GOST type A"/>
          <w:i/>
          <w:color w:val="FFFFFF" w:themeColor="background1"/>
          <w:sz w:val="28"/>
          <w:szCs w:val="28"/>
          <w:lang w:val="ru-RU"/>
        </w:rPr>
        <w:t>і</w:t>
      </w:r>
      <w:proofErr w:type="gramEnd"/>
      <w:r w:rsidRPr="00836CB9">
        <w:rPr>
          <w:rFonts w:ascii="ISOCPEUR" w:hAnsi="ISOCPEUR" w:cs="Arial"/>
          <w:i/>
          <w:sz w:val="28"/>
          <w:szCs w:val="28"/>
          <w:lang w:val="ru-RU"/>
        </w:rPr>
        <w:t>–</w:t>
      </w:r>
      <w:r w:rsidRPr="002C5A76">
        <w:rPr>
          <w:rFonts w:ascii="GOST type A" w:hAnsi="GOST type A"/>
          <w:i/>
          <w:sz w:val="28"/>
          <w:szCs w:val="28"/>
          <w:lang w:val="ru-RU"/>
        </w:rPr>
        <w:t xml:space="preserve"> </w:t>
      </w:r>
      <w:r>
        <w:rPr>
          <w:rFonts w:ascii="GOST type A" w:hAnsi="GOST type A"/>
          <w:i/>
          <w:sz w:val="28"/>
          <w:szCs w:val="28"/>
          <w:lang w:val="uk-UA"/>
        </w:rPr>
        <w:t>восьмирозрядний двоспрямований порт вводу-виводу</w:t>
      </w:r>
      <w:r w:rsidRPr="002C5A76">
        <w:rPr>
          <w:rFonts w:ascii="GOST type A" w:hAnsi="GOST type A"/>
          <w:i/>
          <w:sz w:val="28"/>
          <w:szCs w:val="28"/>
          <w:lang w:val="ru-RU"/>
        </w:rPr>
        <w:t>;</w:t>
      </w:r>
    </w:p>
    <w:p w:rsidR="00771552" w:rsidRPr="002C5A76" w:rsidRDefault="00771552" w:rsidP="00FC02D1">
      <w:pPr>
        <w:spacing w:line="360" w:lineRule="auto"/>
        <w:ind w:left="284" w:right="283" w:firstLine="567"/>
        <w:rPr>
          <w:rFonts w:ascii="GOST type A" w:hAnsi="GOST type A"/>
          <w:i/>
          <w:sz w:val="28"/>
          <w:szCs w:val="28"/>
          <w:lang w:val="ru-RU"/>
        </w:rPr>
      </w:pPr>
      <w:r>
        <w:rPr>
          <w:rFonts w:ascii="GOST type A" w:hAnsi="GOST type A"/>
          <w:i/>
          <w:sz w:val="28"/>
          <w:szCs w:val="28"/>
        </w:rPr>
        <w:t>P</w:t>
      </w:r>
      <w:r w:rsidRPr="002C5A76">
        <w:rPr>
          <w:rFonts w:ascii="GOST type A" w:hAnsi="GOST type A"/>
          <w:i/>
          <w:sz w:val="28"/>
          <w:szCs w:val="28"/>
          <w:lang w:val="ru-RU"/>
        </w:rPr>
        <w:t xml:space="preserve">1, </w:t>
      </w:r>
      <w:r>
        <w:rPr>
          <w:rFonts w:ascii="GOST type A" w:hAnsi="GOST type A"/>
          <w:i/>
          <w:sz w:val="28"/>
          <w:szCs w:val="28"/>
        </w:rPr>
        <w:t>P</w:t>
      </w:r>
      <w:r w:rsidRPr="002C5A76">
        <w:rPr>
          <w:rFonts w:ascii="GOST type A" w:hAnsi="GOST type A"/>
          <w:i/>
          <w:sz w:val="28"/>
          <w:szCs w:val="28"/>
          <w:lang w:val="ru-RU"/>
        </w:rPr>
        <w:t xml:space="preserve">2, </w:t>
      </w:r>
      <w:r>
        <w:rPr>
          <w:rFonts w:ascii="GOST type A" w:hAnsi="GOST type A"/>
          <w:i/>
          <w:sz w:val="28"/>
          <w:szCs w:val="28"/>
        </w:rPr>
        <w:t>P</w:t>
      </w:r>
      <w:r w:rsidRPr="002C5A76">
        <w:rPr>
          <w:rFonts w:ascii="GOST type A" w:hAnsi="GOST type A"/>
          <w:i/>
          <w:sz w:val="28"/>
          <w:szCs w:val="28"/>
          <w:lang w:val="ru-RU"/>
        </w:rPr>
        <w:t xml:space="preserve">3 </w:t>
      </w:r>
      <w:r w:rsidRPr="00836CB9">
        <w:rPr>
          <w:rFonts w:ascii="ISOCPEUR" w:hAnsi="ISOCPEUR" w:cs="Arial"/>
          <w:i/>
          <w:sz w:val="28"/>
          <w:szCs w:val="28"/>
          <w:lang w:val="ru-RU"/>
        </w:rPr>
        <w:t>–</w:t>
      </w:r>
      <w:r w:rsidRPr="002C5A76">
        <w:rPr>
          <w:rFonts w:ascii="GOST type A" w:hAnsi="GOST type A"/>
          <w:i/>
          <w:sz w:val="28"/>
          <w:szCs w:val="28"/>
          <w:lang w:val="ru-RU"/>
        </w:rPr>
        <w:t xml:space="preserve"> </w:t>
      </w:r>
      <w:r>
        <w:rPr>
          <w:rFonts w:ascii="GOST type A" w:hAnsi="GOST type A"/>
          <w:i/>
          <w:sz w:val="28"/>
          <w:szCs w:val="28"/>
          <w:lang w:val="uk-UA"/>
        </w:rPr>
        <w:t>восьмирозрядні квазідвоспрямовані порти вводу-виводу</w:t>
      </w:r>
      <w:r w:rsidRPr="002C5A76">
        <w:rPr>
          <w:rFonts w:ascii="GOST type A" w:hAnsi="GOST type A"/>
          <w:i/>
          <w:sz w:val="28"/>
          <w:szCs w:val="28"/>
          <w:lang w:val="ru-RU"/>
        </w:rPr>
        <w:t>;</w:t>
      </w:r>
    </w:p>
    <w:p w:rsidR="00771552" w:rsidRDefault="00771552" w:rsidP="00FC02D1">
      <w:pPr>
        <w:ind w:left="284" w:right="283" w:firstLine="567"/>
        <w:rPr>
          <w:rFonts w:ascii="GOST type A" w:hAnsi="GOST type A"/>
          <w:i/>
          <w:sz w:val="28"/>
          <w:szCs w:val="28"/>
          <w:lang w:val="ru-RU"/>
        </w:rPr>
      </w:pPr>
    </w:p>
    <w:p w:rsidR="00771552" w:rsidRDefault="00771552" w:rsidP="00FC02D1">
      <w:pPr>
        <w:spacing w:line="360" w:lineRule="auto"/>
        <w:ind w:left="284" w:right="283" w:firstLine="567"/>
        <w:rPr>
          <w:rFonts w:ascii="GOST type A" w:hAnsi="GOST type A"/>
          <w:i/>
          <w:sz w:val="28"/>
          <w:szCs w:val="28"/>
          <w:lang w:val="ru-RU"/>
        </w:rPr>
      </w:pPr>
      <w:r>
        <w:rPr>
          <w:rFonts w:ascii="GOST type A" w:hAnsi="GOST type A"/>
          <w:i/>
          <w:sz w:val="28"/>
          <w:szCs w:val="28"/>
          <w:lang w:val="ru-RU"/>
        </w:rPr>
        <w:t>Кожна лінія порту Р3 має альтернативну функцію:</w:t>
      </w:r>
    </w:p>
    <w:p w:rsidR="00771552" w:rsidRPr="00836CB9" w:rsidRDefault="00771552" w:rsidP="00FC02D1">
      <w:pPr>
        <w:spacing w:line="360" w:lineRule="auto"/>
        <w:ind w:left="284" w:right="283" w:firstLine="567"/>
        <w:rPr>
          <w:rFonts w:cs="Arial"/>
          <w:i/>
          <w:sz w:val="28"/>
          <w:szCs w:val="28"/>
          <w:lang w:val="ru-RU"/>
        </w:rPr>
      </w:pPr>
      <w:r>
        <w:rPr>
          <w:rFonts w:ascii="GOST type A" w:hAnsi="GOST type A"/>
          <w:i/>
          <w:sz w:val="28"/>
          <w:szCs w:val="28"/>
          <w:lang w:val="ru-RU"/>
        </w:rPr>
        <w:t xml:space="preserve">РЗ.0 </w:t>
      </w:r>
      <w:r w:rsidRPr="00836CB9">
        <w:rPr>
          <w:rFonts w:ascii="ISOCPEUR" w:hAnsi="ISOCPEUR" w:cs="Arial"/>
          <w:i/>
          <w:sz w:val="28"/>
          <w:szCs w:val="28"/>
          <w:lang w:val="ru-RU"/>
        </w:rPr>
        <w:t>–</w:t>
      </w:r>
      <w:r w:rsidRPr="00836CB9">
        <w:rPr>
          <w:rFonts w:cs="Arial"/>
          <w:i/>
          <w:sz w:val="28"/>
          <w:szCs w:val="28"/>
          <w:lang w:val="ru-RU"/>
        </w:rPr>
        <w:t xml:space="preserve"> </w:t>
      </w:r>
      <w:r w:rsidRPr="00836CB9">
        <w:rPr>
          <w:rFonts w:ascii="GOST type A" w:hAnsi="GOST type A" w:cs="Arial"/>
          <w:i/>
          <w:sz w:val="28"/>
          <w:szCs w:val="28"/>
        </w:rPr>
        <w:t>RxD</w:t>
      </w:r>
      <w:r w:rsidRPr="00836CB9">
        <w:rPr>
          <w:rFonts w:ascii="GOST type A" w:hAnsi="GOST type A" w:cs="Arial"/>
          <w:i/>
          <w:sz w:val="28"/>
          <w:szCs w:val="28"/>
          <w:lang w:val="ru-RU"/>
        </w:rPr>
        <w:t xml:space="preserve"> </w:t>
      </w:r>
      <w:r w:rsidRPr="00836CB9">
        <w:rPr>
          <w:rFonts w:ascii="ISOCPEUR" w:hAnsi="ISOCPEUR" w:cs="Arial"/>
          <w:i/>
          <w:sz w:val="28"/>
          <w:szCs w:val="28"/>
          <w:lang w:val="ru-RU"/>
        </w:rPr>
        <w:t xml:space="preserve">– </w:t>
      </w:r>
      <w:r>
        <w:rPr>
          <w:rFonts w:ascii="GOST type A" w:hAnsi="GOST type A" w:cs="Arial"/>
          <w:i/>
          <w:sz w:val="28"/>
          <w:szCs w:val="28"/>
          <w:lang w:val="ru-RU"/>
        </w:rPr>
        <w:t xml:space="preserve">вхід </w:t>
      </w:r>
      <w:proofErr w:type="gramStart"/>
      <w:r>
        <w:rPr>
          <w:rFonts w:ascii="GOST type A" w:hAnsi="GOST type A" w:cs="Arial"/>
          <w:i/>
          <w:sz w:val="28"/>
          <w:szCs w:val="28"/>
          <w:lang w:val="ru-RU"/>
        </w:rPr>
        <w:t>посл</w:t>
      </w:r>
      <w:proofErr w:type="gramEnd"/>
      <w:r>
        <w:rPr>
          <w:rFonts w:ascii="GOST type A" w:hAnsi="GOST type A" w:cs="Arial"/>
          <w:i/>
          <w:sz w:val="28"/>
          <w:szCs w:val="28"/>
          <w:lang w:val="ru-RU"/>
        </w:rPr>
        <w:t>ідовного порту</w:t>
      </w:r>
      <w:r w:rsidRPr="00836CB9">
        <w:rPr>
          <w:rFonts w:ascii="GOST type A" w:hAnsi="GOST type A" w:cs="Arial"/>
          <w:i/>
          <w:sz w:val="28"/>
          <w:szCs w:val="28"/>
          <w:lang w:val="ru-RU"/>
        </w:rPr>
        <w:t xml:space="preserve">; </w:t>
      </w:r>
    </w:p>
    <w:p w:rsidR="00771552" w:rsidRDefault="00771552" w:rsidP="00FC02D1">
      <w:pPr>
        <w:spacing w:line="360" w:lineRule="auto"/>
        <w:ind w:left="284" w:right="283" w:firstLine="567"/>
        <w:rPr>
          <w:rFonts w:ascii="GOST type A" w:hAnsi="GOST type A"/>
          <w:i/>
          <w:sz w:val="28"/>
          <w:szCs w:val="28"/>
          <w:lang w:val="ru-RU"/>
        </w:rPr>
      </w:pPr>
      <w:r>
        <w:rPr>
          <w:rFonts w:ascii="GOST type A" w:hAnsi="GOST type A"/>
          <w:i/>
          <w:sz w:val="28"/>
          <w:szCs w:val="28"/>
          <w:lang w:val="ru-RU"/>
        </w:rPr>
        <w:t xml:space="preserve">Р3.1 </w:t>
      </w:r>
      <w:r w:rsidRPr="00836CB9">
        <w:rPr>
          <w:rFonts w:ascii="GOST type A" w:hAnsi="GOST type A"/>
          <w:i/>
          <w:color w:val="FFFFFF" w:themeColor="background1"/>
          <w:sz w:val="28"/>
          <w:szCs w:val="28"/>
          <w:lang w:val="ru-RU"/>
        </w:rPr>
        <w:t>і</w:t>
      </w:r>
      <w:r w:rsidRPr="00836CB9">
        <w:rPr>
          <w:rFonts w:ascii="ISOCPEUR" w:hAnsi="ISOCPEUR"/>
          <w:i/>
          <w:sz w:val="28"/>
          <w:szCs w:val="28"/>
          <w:lang w:val="ru-RU"/>
        </w:rPr>
        <w:t>–</w:t>
      </w:r>
      <w:r>
        <w:rPr>
          <w:rFonts w:ascii="GOST type A" w:hAnsi="GOST type A"/>
          <w:i/>
          <w:sz w:val="28"/>
          <w:szCs w:val="28"/>
          <w:lang w:val="ru-RU"/>
        </w:rPr>
        <w:t xml:space="preserve"> </w:t>
      </w:r>
      <w:r>
        <w:rPr>
          <w:rFonts w:ascii="GOST type A" w:hAnsi="GOST type A"/>
          <w:i/>
          <w:sz w:val="28"/>
          <w:szCs w:val="28"/>
        </w:rPr>
        <w:t>TxD</w:t>
      </w:r>
      <w:r w:rsidRPr="00836CB9">
        <w:rPr>
          <w:rFonts w:ascii="GOST type A" w:hAnsi="GOST type A"/>
          <w:i/>
          <w:sz w:val="28"/>
          <w:szCs w:val="28"/>
          <w:lang w:val="ru-RU"/>
        </w:rPr>
        <w:t xml:space="preserve"> </w:t>
      </w:r>
      <w:r w:rsidRPr="00836CB9">
        <w:rPr>
          <w:rFonts w:ascii="GOST type A" w:hAnsi="GOST type A"/>
          <w:i/>
          <w:color w:val="FFFFFF" w:themeColor="background1"/>
          <w:sz w:val="28"/>
          <w:szCs w:val="28"/>
          <w:lang w:val="uk-UA"/>
        </w:rPr>
        <w:t>і</w:t>
      </w:r>
      <w:r w:rsidRPr="00836CB9">
        <w:rPr>
          <w:rFonts w:ascii="GOST type A" w:hAnsi="GOST type A"/>
          <w:i/>
          <w:sz w:val="28"/>
          <w:szCs w:val="28"/>
          <w:lang w:val="ru-RU"/>
        </w:rPr>
        <w:t>-</w:t>
      </w:r>
      <w:r>
        <w:rPr>
          <w:rFonts w:ascii="GOST type A" w:hAnsi="GOST type A"/>
          <w:i/>
          <w:sz w:val="28"/>
          <w:szCs w:val="28"/>
          <w:lang w:val="ru-RU"/>
        </w:rPr>
        <w:t xml:space="preserve"> </w:t>
      </w:r>
      <w:r>
        <w:rPr>
          <w:rFonts w:ascii="GOST type A" w:hAnsi="GOST type A" w:cs="Arial"/>
          <w:i/>
          <w:sz w:val="28"/>
          <w:szCs w:val="28"/>
          <w:lang w:val="ru-RU"/>
        </w:rPr>
        <w:t xml:space="preserve">вхід </w:t>
      </w:r>
      <w:proofErr w:type="gramStart"/>
      <w:r>
        <w:rPr>
          <w:rFonts w:ascii="GOST type A" w:hAnsi="GOST type A" w:cs="Arial"/>
          <w:i/>
          <w:sz w:val="28"/>
          <w:szCs w:val="28"/>
          <w:lang w:val="ru-RU"/>
        </w:rPr>
        <w:t>посл</w:t>
      </w:r>
      <w:proofErr w:type="gramEnd"/>
      <w:r>
        <w:rPr>
          <w:rFonts w:ascii="GOST type A" w:hAnsi="GOST type A" w:cs="Arial"/>
          <w:i/>
          <w:sz w:val="28"/>
          <w:szCs w:val="28"/>
          <w:lang w:val="ru-RU"/>
        </w:rPr>
        <w:t>ідовного порту</w:t>
      </w:r>
      <w:r w:rsidRPr="00836CB9">
        <w:rPr>
          <w:rFonts w:ascii="GOST type A" w:hAnsi="GOST type A"/>
          <w:i/>
          <w:sz w:val="28"/>
          <w:szCs w:val="28"/>
          <w:lang w:val="ru-RU"/>
        </w:rPr>
        <w:t>;</w:t>
      </w:r>
    </w:p>
    <w:p w:rsidR="00771552" w:rsidRPr="00836CB9" w:rsidRDefault="00771552" w:rsidP="00FC02D1">
      <w:pPr>
        <w:spacing w:line="360" w:lineRule="auto"/>
        <w:ind w:left="284" w:right="283" w:firstLine="567"/>
        <w:rPr>
          <w:rFonts w:ascii="GOST type A" w:hAnsi="GOST type A"/>
          <w:i/>
          <w:sz w:val="28"/>
          <w:szCs w:val="28"/>
          <w:lang w:val="ru-RU"/>
        </w:rPr>
      </w:pPr>
      <w:r>
        <w:rPr>
          <w:rFonts w:ascii="GOST type A" w:hAnsi="GOST type A"/>
          <w:i/>
          <w:sz w:val="28"/>
          <w:szCs w:val="28"/>
          <w:lang w:val="ru-RU"/>
        </w:rPr>
        <w:t>Р</w:t>
      </w:r>
      <w:r w:rsidRPr="00836CB9">
        <w:rPr>
          <w:rFonts w:ascii="GOST type A" w:hAnsi="GOST type A"/>
          <w:i/>
          <w:sz w:val="28"/>
          <w:szCs w:val="28"/>
          <w:lang w:val="ru-RU"/>
        </w:rPr>
        <w:t xml:space="preserve">3.2 </w:t>
      </w:r>
      <w:r w:rsidRPr="00836CB9">
        <w:rPr>
          <w:rFonts w:ascii="ISOCPEUR" w:hAnsi="ISOCPEUR" w:cs="Arial"/>
          <w:i/>
          <w:sz w:val="28"/>
          <w:szCs w:val="28"/>
          <w:lang w:val="ru-RU"/>
        </w:rPr>
        <w:t>–</w:t>
      </w:r>
      <w:r w:rsidRPr="00836CB9">
        <w:rPr>
          <w:rFonts w:cs="Arial"/>
          <w:i/>
          <w:sz w:val="28"/>
          <w:szCs w:val="28"/>
          <w:lang w:val="ru-RU"/>
        </w:rPr>
        <w:t xml:space="preserve"> </w:t>
      </w:r>
      <w:r w:rsidRPr="00836CB9">
        <w:rPr>
          <w:rFonts w:ascii="GOST type A" w:hAnsi="GOST type A" w:cs="Arial"/>
          <w:i/>
          <w:sz w:val="28"/>
          <w:szCs w:val="28"/>
        </w:rPr>
        <w:t>INT</w:t>
      </w:r>
      <w:r w:rsidRPr="00836CB9">
        <w:rPr>
          <w:rFonts w:ascii="GOST type A" w:hAnsi="GOST type A" w:cs="Arial"/>
          <w:i/>
          <w:sz w:val="28"/>
          <w:szCs w:val="28"/>
          <w:lang w:val="ru-RU"/>
        </w:rPr>
        <w:t>0</w:t>
      </w:r>
      <w:r>
        <w:rPr>
          <w:rFonts w:ascii="GOST type A" w:hAnsi="GOST type A" w:cs="Arial"/>
          <w:i/>
          <w:sz w:val="28"/>
          <w:szCs w:val="28"/>
          <w:lang w:val="uk-UA"/>
        </w:rPr>
        <w:t xml:space="preserve"> </w:t>
      </w:r>
      <w:r w:rsidRPr="00836CB9">
        <w:rPr>
          <w:rFonts w:ascii="ISOCPEUR" w:hAnsi="ISOCPEUR" w:cs="Arial"/>
          <w:i/>
          <w:sz w:val="28"/>
          <w:szCs w:val="28"/>
          <w:lang w:val="uk-UA"/>
        </w:rPr>
        <w:t>–</w:t>
      </w:r>
      <w:r w:rsidRPr="00836CB9">
        <w:rPr>
          <w:rFonts w:ascii="ISOCPEUR" w:hAnsi="ISOCPEUR" w:cs="Arial"/>
          <w:i/>
          <w:sz w:val="28"/>
          <w:szCs w:val="28"/>
          <w:lang w:val="ru-RU"/>
        </w:rPr>
        <w:t xml:space="preserve"> </w:t>
      </w:r>
      <w:r>
        <w:rPr>
          <w:rFonts w:ascii="GOST type A" w:hAnsi="GOST type A" w:cs="Arial"/>
          <w:i/>
          <w:sz w:val="28"/>
          <w:szCs w:val="28"/>
          <w:lang w:val="uk-UA"/>
        </w:rPr>
        <w:t>вхід 0 сигналу запиту переривання від зовнішнього джерела</w:t>
      </w:r>
      <w:r w:rsidRPr="00836CB9">
        <w:rPr>
          <w:rFonts w:ascii="GOST type A" w:hAnsi="GOST type A" w:cs="Arial"/>
          <w:i/>
          <w:sz w:val="28"/>
          <w:szCs w:val="28"/>
          <w:lang w:val="ru-RU"/>
        </w:rPr>
        <w:t>;</w:t>
      </w:r>
    </w:p>
    <w:p w:rsidR="00771552" w:rsidRPr="00836CB9" w:rsidRDefault="00771552" w:rsidP="00FC02D1">
      <w:pPr>
        <w:spacing w:line="360" w:lineRule="auto"/>
        <w:ind w:left="284" w:right="283" w:firstLine="567"/>
        <w:rPr>
          <w:rFonts w:ascii="GOST type A" w:hAnsi="GOST type A"/>
          <w:i/>
          <w:sz w:val="28"/>
          <w:szCs w:val="28"/>
          <w:lang w:val="ru-RU"/>
        </w:rPr>
      </w:pPr>
      <w:r>
        <w:rPr>
          <w:rFonts w:ascii="GOST type A" w:hAnsi="GOST type A"/>
          <w:i/>
          <w:sz w:val="28"/>
          <w:szCs w:val="28"/>
          <w:lang w:val="ru-RU"/>
        </w:rPr>
        <w:t>Р</w:t>
      </w:r>
      <w:r w:rsidRPr="00836CB9">
        <w:rPr>
          <w:rFonts w:ascii="GOST type A" w:hAnsi="GOST type A"/>
          <w:i/>
          <w:sz w:val="28"/>
          <w:szCs w:val="28"/>
          <w:lang w:val="ru-RU"/>
        </w:rPr>
        <w:t xml:space="preserve">3.3 </w:t>
      </w:r>
      <w:r w:rsidRPr="00836CB9">
        <w:rPr>
          <w:rFonts w:ascii="ISOCPEUR" w:hAnsi="ISOCPEUR" w:cs="Arial"/>
          <w:i/>
          <w:sz w:val="28"/>
          <w:szCs w:val="28"/>
          <w:lang w:val="ru-RU"/>
        </w:rPr>
        <w:t>–</w:t>
      </w:r>
      <w:r w:rsidRPr="00836CB9">
        <w:rPr>
          <w:rFonts w:ascii="GOST type A" w:hAnsi="GOST type A"/>
          <w:i/>
          <w:sz w:val="28"/>
          <w:szCs w:val="28"/>
          <w:lang w:val="ru-RU"/>
        </w:rPr>
        <w:t xml:space="preserve"> </w:t>
      </w:r>
      <w:r>
        <w:rPr>
          <w:rFonts w:ascii="GOST type A" w:hAnsi="GOST type A"/>
          <w:i/>
          <w:sz w:val="28"/>
          <w:szCs w:val="28"/>
        </w:rPr>
        <w:t>INT</w:t>
      </w:r>
      <w:r w:rsidRPr="00836CB9">
        <w:rPr>
          <w:rFonts w:ascii="GOST type A" w:hAnsi="GOST type A"/>
          <w:i/>
          <w:sz w:val="28"/>
          <w:szCs w:val="28"/>
          <w:lang w:val="ru-RU"/>
        </w:rPr>
        <w:t>1</w:t>
      </w:r>
      <w:r>
        <w:rPr>
          <w:rFonts w:ascii="GOST type A" w:hAnsi="GOST type A"/>
          <w:i/>
          <w:sz w:val="28"/>
          <w:szCs w:val="28"/>
          <w:lang w:val="uk-UA"/>
        </w:rPr>
        <w:t xml:space="preserve"> </w:t>
      </w:r>
      <w:r w:rsidRPr="00836CB9">
        <w:rPr>
          <w:rFonts w:ascii="GOST type A" w:hAnsi="GOST type A"/>
          <w:i/>
          <w:color w:val="FFFFFF" w:themeColor="background1"/>
          <w:sz w:val="28"/>
          <w:szCs w:val="28"/>
          <w:lang w:val="uk-UA"/>
        </w:rPr>
        <w:t>і</w:t>
      </w:r>
      <w:r>
        <w:rPr>
          <w:rFonts w:ascii="GOST type A" w:hAnsi="GOST type A"/>
          <w:i/>
          <w:sz w:val="28"/>
          <w:szCs w:val="28"/>
          <w:lang w:val="uk-UA"/>
        </w:rPr>
        <w:t>-</w:t>
      </w:r>
      <w:r w:rsidRPr="00836CB9">
        <w:rPr>
          <w:rFonts w:ascii="GOST type A" w:hAnsi="GOST type A"/>
          <w:i/>
          <w:sz w:val="28"/>
          <w:szCs w:val="28"/>
          <w:lang w:val="ru-RU"/>
        </w:rPr>
        <w:t xml:space="preserve"> </w:t>
      </w:r>
      <w:r>
        <w:rPr>
          <w:rFonts w:ascii="GOST type A" w:hAnsi="GOST type A" w:cs="Arial"/>
          <w:i/>
          <w:sz w:val="28"/>
          <w:szCs w:val="28"/>
          <w:lang w:val="uk-UA"/>
        </w:rPr>
        <w:t>вхід 1 сигналу запиту переривання від зовнішнього джерела</w:t>
      </w:r>
      <w:r w:rsidRPr="00836CB9">
        <w:rPr>
          <w:rFonts w:ascii="GOST type A" w:hAnsi="GOST type A"/>
          <w:i/>
          <w:sz w:val="28"/>
          <w:szCs w:val="28"/>
          <w:lang w:val="ru-RU"/>
        </w:rPr>
        <w:t>;</w:t>
      </w:r>
    </w:p>
    <w:p w:rsidR="00771552" w:rsidRPr="00836CB9" w:rsidRDefault="00771552" w:rsidP="00FC02D1">
      <w:pPr>
        <w:spacing w:line="360" w:lineRule="auto"/>
        <w:ind w:left="284" w:right="283" w:firstLine="567"/>
        <w:rPr>
          <w:rFonts w:ascii="GOST type A" w:hAnsi="GOST type A"/>
          <w:i/>
          <w:sz w:val="28"/>
          <w:szCs w:val="28"/>
          <w:lang w:val="ru-RU"/>
        </w:rPr>
      </w:pPr>
      <w:r w:rsidRPr="00836CB9">
        <w:rPr>
          <w:rFonts w:ascii="GOST type A" w:hAnsi="GOST type A"/>
          <w:i/>
          <w:sz w:val="28"/>
          <w:szCs w:val="28"/>
          <w:lang w:val="uk-UA"/>
        </w:rPr>
        <w:t xml:space="preserve">Р3.4 </w:t>
      </w:r>
      <w:r w:rsidRPr="00836CB9">
        <w:rPr>
          <w:rFonts w:ascii="ISOCPEUR" w:hAnsi="ISOCPEUR" w:cs="Arial"/>
          <w:i/>
          <w:sz w:val="28"/>
          <w:szCs w:val="28"/>
          <w:lang w:val="uk-UA"/>
        </w:rPr>
        <w:t>–</w:t>
      </w:r>
      <w:r w:rsidRPr="00836CB9">
        <w:rPr>
          <w:rFonts w:ascii="GOST type A" w:hAnsi="GOST type A"/>
          <w:i/>
          <w:sz w:val="28"/>
          <w:szCs w:val="28"/>
          <w:lang w:val="uk-UA"/>
        </w:rPr>
        <w:t xml:space="preserve"> </w:t>
      </w:r>
      <w:r>
        <w:rPr>
          <w:rFonts w:ascii="GOST type A" w:hAnsi="GOST type A"/>
          <w:i/>
          <w:sz w:val="28"/>
          <w:szCs w:val="28"/>
        </w:rPr>
        <w:t>T</w:t>
      </w:r>
      <w:r w:rsidRPr="00836CB9">
        <w:rPr>
          <w:rFonts w:ascii="GOST type A" w:hAnsi="GOST type A"/>
          <w:i/>
          <w:sz w:val="28"/>
          <w:szCs w:val="28"/>
          <w:lang w:val="uk-UA"/>
        </w:rPr>
        <w:t>0</w:t>
      </w:r>
      <w:r>
        <w:rPr>
          <w:rFonts w:ascii="GOST type A" w:hAnsi="GOST type A"/>
          <w:i/>
          <w:sz w:val="28"/>
          <w:szCs w:val="28"/>
          <w:lang w:val="uk-UA"/>
        </w:rPr>
        <w:t xml:space="preserve">  </w:t>
      </w:r>
      <w:r w:rsidRPr="00836CB9">
        <w:rPr>
          <w:rFonts w:ascii="GOST type A" w:hAnsi="GOST type A"/>
          <w:i/>
          <w:color w:val="FFFFFF" w:themeColor="background1"/>
          <w:sz w:val="28"/>
          <w:szCs w:val="28"/>
          <w:lang w:val="uk-UA"/>
        </w:rPr>
        <w:t>ї</w:t>
      </w:r>
      <w:r>
        <w:rPr>
          <w:rFonts w:ascii="GOST type A" w:hAnsi="GOST type A"/>
          <w:i/>
          <w:sz w:val="28"/>
          <w:szCs w:val="28"/>
          <w:lang w:val="uk-UA"/>
        </w:rPr>
        <w:t>-</w:t>
      </w:r>
      <w:r w:rsidRPr="00836CB9">
        <w:rPr>
          <w:rFonts w:ascii="GOST type A" w:hAnsi="GOST type A"/>
          <w:i/>
          <w:sz w:val="28"/>
          <w:szCs w:val="28"/>
          <w:lang w:val="ru-RU"/>
        </w:rPr>
        <w:t xml:space="preserve"> </w:t>
      </w:r>
      <w:r>
        <w:rPr>
          <w:rFonts w:ascii="GOST type A" w:hAnsi="GOST type A"/>
          <w:i/>
          <w:sz w:val="28"/>
          <w:szCs w:val="28"/>
          <w:lang w:val="ru-RU"/>
        </w:rPr>
        <w:t>вхід лічильника зовнішніх подій Т/Л0</w:t>
      </w:r>
      <w:r w:rsidRPr="00836CB9">
        <w:rPr>
          <w:rFonts w:ascii="GOST type A" w:hAnsi="GOST type A"/>
          <w:i/>
          <w:sz w:val="28"/>
          <w:szCs w:val="28"/>
          <w:lang w:val="ru-RU"/>
        </w:rPr>
        <w:t>;</w:t>
      </w:r>
    </w:p>
    <w:p w:rsidR="00771552" w:rsidRPr="00836CB9" w:rsidRDefault="00771552" w:rsidP="00FC02D1">
      <w:pPr>
        <w:spacing w:line="360" w:lineRule="auto"/>
        <w:ind w:left="284" w:right="283" w:firstLine="567"/>
        <w:rPr>
          <w:rFonts w:ascii="GOST type A" w:hAnsi="GOST type A"/>
          <w:i/>
          <w:sz w:val="28"/>
          <w:szCs w:val="28"/>
          <w:lang w:val="ru-RU"/>
        </w:rPr>
      </w:pPr>
      <w:r w:rsidRPr="00836CB9">
        <w:rPr>
          <w:rFonts w:ascii="GOST type A" w:hAnsi="GOST type A"/>
          <w:i/>
          <w:sz w:val="28"/>
          <w:szCs w:val="28"/>
          <w:lang w:val="uk-UA"/>
        </w:rPr>
        <w:t xml:space="preserve">Р3.5 </w:t>
      </w:r>
      <w:r w:rsidRPr="00836CB9">
        <w:rPr>
          <w:rFonts w:ascii="ISOCPEUR" w:hAnsi="ISOCPEUR" w:cs="Arial"/>
          <w:i/>
          <w:sz w:val="28"/>
          <w:szCs w:val="28"/>
          <w:lang w:val="uk-UA"/>
        </w:rPr>
        <w:t>–</w:t>
      </w:r>
      <w:r w:rsidRPr="00836CB9">
        <w:rPr>
          <w:rFonts w:ascii="GOST type A" w:hAnsi="GOST type A"/>
          <w:i/>
          <w:sz w:val="28"/>
          <w:szCs w:val="28"/>
          <w:lang w:val="uk-UA"/>
        </w:rPr>
        <w:t xml:space="preserve"> </w:t>
      </w:r>
      <w:r>
        <w:rPr>
          <w:rFonts w:ascii="GOST type A" w:hAnsi="GOST type A"/>
          <w:i/>
          <w:sz w:val="28"/>
          <w:szCs w:val="28"/>
        </w:rPr>
        <w:t>T</w:t>
      </w:r>
      <w:r w:rsidRPr="00836CB9">
        <w:rPr>
          <w:rFonts w:ascii="GOST type A" w:hAnsi="GOST type A"/>
          <w:i/>
          <w:sz w:val="28"/>
          <w:szCs w:val="28"/>
          <w:lang w:val="uk-UA"/>
        </w:rPr>
        <w:t>1</w:t>
      </w:r>
      <w:r>
        <w:rPr>
          <w:rFonts w:ascii="GOST type A" w:hAnsi="GOST type A"/>
          <w:i/>
          <w:sz w:val="28"/>
          <w:szCs w:val="28"/>
          <w:lang w:val="uk-UA"/>
        </w:rPr>
        <w:t xml:space="preserve">   </w:t>
      </w:r>
      <w:r w:rsidRPr="00836CB9">
        <w:rPr>
          <w:rFonts w:ascii="GOST type A" w:hAnsi="GOST type A"/>
          <w:i/>
          <w:color w:val="FFFFFF" w:themeColor="background1"/>
          <w:sz w:val="28"/>
          <w:szCs w:val="28"/>
          <w:lang w:val="uk-UA"/>
        </w:rPr>
        <w:t>і</w:t>
      </w:r>
      <w:r>
        <w:rPr>
          <w:rFonts w:ascii="GOST type A" w:hAnsi="GOST type A"/>
          <w:i/>
          <w:sz w:val="28"/>
          <w:szCs w:val="28"/>
          <w:lang w:val="uk-UA"/>
        </w:rPr>
        <w:t>-</w:t>
      </w:r>
      <w:r w:rsidRPr="00836CB9">
        <w:rPr>
          <w:rFonts w:ascii="GOST type A" w:hAnsi="GOST type A"/>
          <w:i/>
          <w:sz w:val="28"/>
          <w:szCs w:val="28"/>
          <w:lang w:val="ru-RU"/>
        </w:rPr>
        <w:t xml:space="preserve"> </w:t>
      </w:r>
      <w:r>
        <w:rPr>
          <w:rFonts w:ascii="GOST type A" w:hAnsi="GOST type A"/>
          <w:i/>
          <w:sz w:val="28"/>
          <w:szCs w:val="28"/>
          <w:lang w:val="ru-RU"/>
        </w:rPr>
        <w:t>вхід лічильника зовнішніх подій Т/Л1</w:t>
      </w:r>
      <w:r w:rsidRPr="00836CB9">
        <w:rPr>
          <w:rFonts w:ascii="GOST type A" w:hAnsi="GOST type A"/>
          <w:i/>
          <w:sz w:val="28"/>
          <w:szCs w:val="28"/>
          <w:lang w:val="ru-RU"/>
        </w:rPr>
        <w:t>;</w:t>
      </w:r>
    </w:p>
    <w:p w:rsidR="00771552" w:rsidRPr="00836CB9" w:rsidRDefault="00771552" w:rsidP="00FC02D1">
      <w:pPr>
        <w:spacing w:line="360" w:lineRule="auto"/>
        <w:ind w:left="284" w:right="283" w:firstLine="567"/>
        <w:rPr>
          <w:rFonts w:ascii="GOST type A" w:hAnsi="GOST type A"/>
          <w:i/>
          <w:sz w:val="28"/>
          <w:szCs w:val="28"/>
          <w:lang w:val="ru-RU"/>
        </w:rPr>
      </w:pPr>
      <w:r w:rsidRPr="00836CB9">
        <w:rPr>
          <w:rFonts w:ascii="GOST type A" w:hAnsi="GOST type A"/>
          <w:i/>
          <w:sz w:val="28"/>
          <w:szCs w:val="28"/>
          <w:lang w:val="uk-UA"/>
        </w:rPr>
        <w:t xml:space="preserve">Р3.6 </w:t>
      </w:r>
      <w:r w:rsidRPr="00836CB9">
        <w:rPr>
          <w:rFonts w:ascii="ISOCPEUR" w:hAnsi="ISOCPEUR" w:cs="Arial"/>
          <w:i/>
          <w:sz w:val="28"/>
          <w:szCs w:val="28"/>
          <w:lang w:val="uk-UA"/>
        </w:rPr>
        <w:t>–</w:t>
      </w:r>
      <w:r w:rsidRPr="00836CB9">
        <w:rPr>
          <w:rFonts w:ascii="GOST type A" w:hAnsi="GOST type A"/>
          <w:i/>
          <w:sz w:val="28"/>
          <w:szCs w:val="28"/>
          <w:lang w:val="uk-UA"/>
        </w:rPr>
        <w:t xml:space="preserve"> </w:t>
      </w:r>
      <w:r>
        <w:rPr>
          <w:rFonts w:ascii="GOST type A" w:hAnsi="GOST type A"/>
          <w:i/>
          <w:sz w:val="28"/>
          <w:szCs w:val="28"/>
        </w:rPr>
        <w:t>WR</w:t>
      </w:r>
      <w:r>
        <w:rPr>
          <w:rFonts w:ascii="GOST type A" w:hAnsi="GOST type A"/>
          <w:i/>
          <w:sz w:val="28"/>
          <w:szCs w:val="28"/>
          <w:lang w:val="uk-UA"/>
        </w:rPr>
        <w:t xml:space="preserve">  -</w:t>
      </w:r>
      <w:r w:rsidRPr="00836CB9">
        <w:rPr>
          <w:rFonts w:ascii="GOST type A" w:hAnsi="GOST type A"/>
          <w:i/>
          <w:sz w:val="28"/>
          <w:szCs w:val="28"/>
          <w:lang w:val="ru-RU"/>
        </w:rPr>
        <w:t xml:space="preserve"> </w:t>
      </w:r>
      <w:r>
        <w:rPr>
          <w:rFonts w:ascii="GOST type A" w:hAnsi="GOST type A"/>
          <w:i/>
          <w:sz w:val="28"/>
          <w:szCs w:val="28"/>
          <w:lang w:val="uk-UA"/>
        </w:rPr>
        <w:t>вихід сигналу запису в зовнішню пам</w:t>
      </w:r>
      <w:r w:rsidRPr="00836CB9">
        <w:rPr>
          <w:rFonts w:cs="Arial"/>
          <w:i/>
          <w:sz w:val="28"/>
          <w:szCs w:val="28"/>
          <w:lang w:val="ru-RU"/>
        </w:rPr>
        <w:t>’</w:t>
      </w:r>
      <w:r>
        <w:rPr>
          <w:rFonts w:ascii="GOST type A" w:hAnsi="GOST type A"/>
          <w:i/>
          <w:sz w:val="28"/>
          <w:szCs w:val="28"/>
          <w:lang w:val="ru-RU"/>
        </w:rPr>
        <w:t>ять даних</w:t>
      </w:r>
      <w:r w:rsidRPr="00836CB9">
        <w:rPr>
          <w:rFonts w:ascii="GOST type A" w:hAnsi="GOST type A"/>
          <w:i/>
          <w:sz w:val="28"/>
          <w:szCs w:val="28"/>
          <w:lang w:val="ru-RU"/>
        </w:rPr>
        <w:t>;</w:t>
      </w:r>
    </w:p>
    <w:p w:rsidR="00771552" w:rsidRPr="00836CB9" w:rsidRDefault="00771552" w:rsidP="00FC02D1">
      <w:pPr>
        <w:spacing w:line="360" w:lineRule="auto"/>
        <w:ind w:left="284" w:right="283" w:firstLine="567"/>
        <w:rPr>
          <w:rFonts w:ascii="GOST type A" w:hAnsi="GOST type A"/>
          <w:i/>
          <w:sz w:val="28"/>
          <w:szCs w:val="28"/>
          <w:lang w:val="ru-RU"/>
        </w:rPr>
      </w:pPr>
      <w:r w:rsidRPr="00836CB9">
        <w:rPr>
          <w:rFonts w:ascii="GOST type A" w:hAnsi="GOST type A"/>
          <w:i/>
          <w:sz w:val="28"/>
          <w:szCs w:val="28"/>
          <w:lang w:val="uk-UA"/>
        </w:rPr>
        <w:t xml:space="preserve">Р3.7 </w:t>
      </w:r>
      <w:r w:rsidRPr="00836CB9">
        <w:rPr>
          <w:rFonts w:ascii="ISOCPEUR" w:hAnsi="ISOCPEUR" w:cs="Arial"/>
          <w:i/>
          <w:sz w:val="28"/>
          <w:szCs w:val="28"/>
          <w:lang w:val="uk-UA"/>
        </w:rPr>
        <w:t>–</w:t>
      </w:r>
      <w:r w:rsidRPr="00836CB9">
        <w:rPr>
          <w:rFonts w:ascii="GOST type A" w:hAnsi="GOST type A"/>
          <w:i/>
          <w:sz w:val="28"/>
          <w:szCs w:val="28"/>
          <w:lang w:val="uk-UA"/>
        </w:rPr>
        <w:t xml:space="preserve"> </w:t>
      </w:r>
      <w:r>
        <w:rPr>
          <w:rFonts w:ascii="GOST type A" w:hAnsi="GOST type A"/>
          <w:i/>
          <w:sz w:val="28"/>
          <w:szCs w:val="28"/>
        </w:rPr>
        <w:t>RD</w:t>
      </w:r>
      <w:r>
        <w:rPr>
          <w:rFonts w:ascii="GOST type A" w:hAnsi="GOST type A"/>
          <w:i/>
          <w:sz w:val="28"/>
          <w:szCs w:val="28"/>
          <w:lang w:val="uk-UA"/>
        </w:rPr>
        <w:t xml:space="preserve">  </w:t>
      </w:r>
      <w:r w:rsidRPr="00836CB9">
        <w:rPr>
          <w:rFonts w:ascii="GOST type A" w:hAnsi="GOST type A"/>
          <w:i/>
          <w:color w:val="FFFFFF" w:themeColor="background1"/>
          <w:sz w:val="28"/>
          <w:szCs w:val="28"/>
          <w:lang w:val="uk-UA"/>
        </w:rPr>
        <w:t>і</w:t>
      </w:r>
      <w:r>
        <w:rPr>
          <w:rFonts w:ascii="GOST type A" w:hAnsi="GOST type A"/>
          <w:i/>
          <w:sz w:val="28"/>
          <w:szCs w:val="28"/>
          <w:lang w:val="uk-UA"/>
        </w:rPr>
        <w:t>-</w:t>
      </w:r>
      <w:r w:rsidRPr="00836CB9">
        <w:rPr>
          <w:rFonts w:ascii="GOST type A" w:hAnsi="GOST type A"/>
          <w:i/>
          <w:sz w:val="28"/>
          <w:szCs w:val="28"/>
          <w:lang w:val="ru-RU"/>
        </w:rPr>
        <w:t xml:space="preserve"> </w:t>
      </w:r>
      <w:r>
        <w:rPr>
          <w:rFonts w:ascii="GOST type A" w:hAnsi="GOST type A"/>
          <w:i/>
          <w:sz w:val="28"/>
          <w:szCs w:val="28"/>
          <w:lang w:val="ru-RU"/>
        </w:rPr>
        <w:t xml:space="preserve">вихід сигналу читання </w:t>
      </w:r>
      <w:r>
        <w:rPr>
          <w:rFonts w:ascii="GOST type A" w:hAnsi="GOST type A"/>
          <w:i/>
          <w:sz w:val="28"/>
          <w:szCs w:val="28"/>
          <w:lang w:val="uk-UA"/>
        </w:rPr>
        <w:t>із зовнішньої пам</w:t>
      </w:r>
      <w:r w:rsidRPr="00836CB9">
        <w:rPr>
          <w:rFonts w:cs="Arial"/>
          <w:i/>
          <w:sz w:val="28"/>
          <w:szCs w:val="28"/>
          <w:lang w:val="ru-RU"/>
        </w:rPr>
        <w:t>’</w:t>
      </w:r>
      <w:r>
        <w:rPr>
          <w:rFonts w:ascii="GOST type A" w:hAnsi="GOST type A"/>
          <w:i/>
          <w:sz w:val="28"/>
          <w:szCs w:val="28"/>
          <w:lang w:val="ru-RU"/>
        </w:rPr>
        <w:t>яті даних</w:t>
      </w:r>
      <w:r w:rsidRPr="00836CB9">
        <w:rPr>
          <w:rFonts w:ascii="GOST type A" w:hAnsi="GOST type A"/>
          <w:i/>
          <w:sz w:val="28"/>
          <w:szCs w:val="28"/>
          <w:lang w:val="ru-RU"/>
        </w:rPr>
        <w:t>;</w:t>
      </w:r>
    </w:p>
    <w:p w:rsidR="00771552" w:rsidRDefault="00771552" w:rsidP="00FC02D1">
      <w:pPr>
        <w:ind w:left="284" w:right="283" w:firstLine="567"/>
        <w:rPr>
          <w:rFonts w:ascii="GOST type A" w:hAnsi="GOST type A"/>
          <w:i/>
          <w:sz w:val="28"/>
          <w:szCs w:val="28"/>
          <w:lang w:val="uk-UA"/>
        </w:rPr>
      </w:pPr>
      <w:r>
        <w:rPr>
          <w:rFonts w:ascii="GOST type A" w:hAnsi="GOST type A"/>
          <w:i/>
          <w:sz w:val="28"/>
          <w:szCs w:val="28"/>
          <w:lang w:val="uk-UA"/>
        </w:rPr>
        <w:br w:type="page"/>
      </w:r>
    </w:p>
    <w:p w:rsidR="00771552" w:rsidRPr="00C7012B" w:rsidRDefault="00D345A7" w:rsidP="00FC02D1">
      <w:pPr>
        <w:spacing w:line="360" w:lineRule="auto"/>
        <w:ind w:left="284" w:right="283" w:firstLine="567"/>
        <w:rPr>
          <w:rFonts w:ascii="GOST type A" w:hAnsi="GOST type A"/>
          <w:b/>
          <w:i/>
          <w:sz w:val="28"/>
          <w:szCs w:val="28"/>
          <w:lang w:val="uk-UA"/>
        </w:rPr>
      </w:pPr>
      <w:r>
        <w:rPr>
          <w:rFonts w:ascii="GOST type A" w:hAnsi="GOST type A"/>
          <w:b/>
          <w:i/>
          <w:noProof/>
          <w:sz w:val="28"/>
          <w:szCs w:val="28"/>
          <w:lang w:val="ru-RU"/>
        </w:rPr>
        <w:lastRenderedPageBreak/>
        <mc:AlternateContent>
          <mc:Choice Requires="wps">
            <w:drawing>
              <wp:anchor distT="0" distB="0" distL="114300" distR="114300" simplePos="0" relativeHeight="251837440" behindDoc="0" locked="0" layoutInCell="1" allowOverlap="1" wp14:anchorId="2AD9579A" wp14:editId="6F02797F">
                <wp:simplePos x="0" y="0"/>
                <wp:positionH relativeFrom="column">
                  <wp:posOffset>3810</wp:posOffset>
                </wp:positionH>
                <wp:positionV relativeFrom="page">
                  <wp:posOffset>192850</wp:posOffset>
                </wp:positionV>
                <wp:extent cx="6647180" cy="10179873"/>
                <wp:effectExtent l="19050" t="19050" r="20320" b="12065"/>
                <wp:wrapNone/>
                <wp:docPr id="90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7180" cy="1017987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3" o:spid="_x0000_s1026" style="position:absolute;margin-left:.3pt;margin-top:15.2pt;width:523.4pt;height:801.55pt;z-index:2518374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" filled="f" strokeweight="2.25pt">
                <w10:wrap anchory="page"/>
              </v:rect>
            </w:pict>
          </mc:Fallback>
        </mc:AlternateContent>
      </w:r>
      <w:r w:rsidR="00771552" w:rsidRPr="00C7012B">
        <w:rPr>
          <w:rFonts w:ascii="GOST type A" w:hAnsi="GOST type A"/>
          <w:b/>
          <w:i/>
          <w:sz w:val="28"/>
          <w:szCs w:val="28"/>
          <w:lang w:val="uk-UA"/>
        </w:rPr>
        <w:t>Структура мікроконтролера.</w:t>
      </w:r>
    </w:p>
    <w:p w:rsidR="00771552" w:rsidRPr="00836CB9" w:rsidRDefault="00771552" w:rsidP="00FC02D1">
      <w:pPr>
        <w:ind w:left="284" w:right="283" w:firstLine="567"/>
        <w:rPr>
          <w:rFonts w:ascii="GOST type A" w:hAnsi="GOST type A"/>
          <w:i/>
          <w:sz w:val="28"/>
          <w:szCs w:val="28"/>
          <w:lang w:val="uk-UA"/>
        </w:rPr>
      </w:pPr>
      <w:r>
        <w:rPr>
          <w:rFonts w:ascii="GOST type A" w:hAnsi="GOST type A"/>
          <w:i/>
          <w:noProof/>
          <w:sz w:val="28"/>
          <w:szCs w:val="28"/>
          <w:lang w:val="ru-RU"/>
        </w:rPr>
        <w:drawing>
          <wp:inline distT="0" distB="0" distL="0" distR="0" wp14:anchorId="55A1B89F" wp14:editId="3834878D">
            <wp:extent cx="6264891" cy="3589127"/>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МК.jpg"/>
                    <pic:cNvPicPr/>
                  </pic:nvPicPr>
                  <pic:blipFill>
                    <a:blip r:embed="rId12">
                      <a:extLst>
                        <a:ext uri="{28A0092B-C50C-407E-A947-70E740481C1C}">
                          <a14:useLocalDpi xmlns:a14="http://schemas.microsoft.com/office/drawing/2010/main" val="0"/>
                        </a:ext>
                      </a:extLst>
                    </a:blip>
                    <a:stretch>
                      <a:fillRect/>
                    </a:stretch>
                  </pic:blipFill>
                  <pic:spPr>
                    <a:xfrm>
                      <a:off x="0" y="0"/>
                      <a:ext cx="6264891" cy="3589127"/>
                    </a:xfrm>
                    <a:prstGeom prst="rect">
                      <a:avLst/>
                    </a:prstGeom>
                  </pic:spPr>
                </pic:pic>
              </a:graphicData>
            </a:graphic>
          </wp:inline>
        </w:drawing>
      </w:r>
    </w:p>
    <w:p w:rsidR="00771552" w:rsidRPr="00771552" w:rsidRDefault="00771552" w:rsidP="00FC02D1">
      <w:pPr>
        <w:ind w:left="284" w:right="283" w:firstLine="567"/>
        <w:jc w:val="center"/>
        <w:rPr>
          <w:rFonts w:ascii="GOST type A" w:hAnsi="GOST type A"/>
          <w:i/>
          <w:sz w:val="28"/>
          <w:szCs w:val="28"/>
          <w:lang w:val="uk-UA"/>
        </w:rPr>
      </w:pPr>
      <w:r w:rsidRPr="00771552">
        <w:rPr>
          <w:rFonts w:ascii="GOST type A" w:hAnsi="GOST type A"/>
          <w:i/>
          <w:sz w:val="28"/>
          <w:szCs w:val="28"/>
          <w:lang w:val="uk-UA"/>
        </w:rPr>
        <w:t xml:space="preserve">Рисунок 2.2 </w:t>
      </w:r>
      <w:r w:rsidRPr="00771552">
        <w:rPr>
          <w:rFonts w:ascii="ISOCPEUR" w:hAnsi="ISOCPEUR" w:cs="Arial"/>
          <w:i/>
          <w:sz w:val="28"/>
          <w:szCs w:val="28"/>
          <w:lang w:val="uk-UA"/>
        </w:rPr>
        <w:t>–</w:t>
      </w:r>
      <w:r w:rsidRPr="00771552">
        <w:rPr>
          <w:rFonts w:ascii="GOST type A" w:hAnsi="GOST type A"/>
          <w:i/>
          <w:sz w:val="28"/>
          <w:szCs w:val="28"/>
          <w:lang w:val="uk-UA"/>
        </w:rPr>
        <w:t xml:space="preserve"> Структурна схема</w:t>
      </w:r>
    </w:p>
    <w:p w:rsidR="00771552" w:rsidRPr="00771552" w:rsidRDefault="00771552" w:rsidP="00FC02D1">
      <w:pPr>
        <w:ind w:left="284" w:right="283" w:firstLine="567"/>
        <w:rPr>
          <w:rFonts w:ascii="GOST type A" w:hAnsi="GOST type A"/>
          <w:i/>
          <w:sz w:val="28"/>
          <w:szCs w:val="28"/>
          <w:lang w:val="uk-UA"/>
        </w:rPr>
      </w:pPr>
    </w:p>
    <w:p w:rsidR="00771552" w:rsidRDefault="00771552" w:rsidP="00FC02D1">
      <w:pPr>
        <w:spacing w:line="360" w:lineRule="auto"/>
        <w:ind w:left="284" w:right="283" w:firstLine="567"/>
        <w:jc w:val="both"/>
        <w:rPr>
          <w:rFonts w:ascii="GOST type A" w:hAnsi="GOST type A"/>
          <w:i/>
          <w:sz w:val="28"/>
          <w:szCs w:val="28"/>
          <w:lang w:val="uk-UA"/>
        </w:rPr>
      </w:pPr>
      <w:r w:rsidRPr="00771552">
        <w:rPr>
          <w:rFonts w:ascii="GOST type A" w:hAnsi="GOST type A"/>
          <w:i/>
          <w:sz w:val="28"/>
          <w:szCs w:val="28"/>
          <w:lang w:val="uk-UA"/>
        </w:rPr>
        <w:t>Мікроконтролер містить резидентну</w:t>
      </w:r>
      <w:r>
        <w:rPr>
          <w:rFonts w:ascii="GOST type A" w:hAnsi="GOST type A"/>
          <w:i/>
          <w:sz w:val="28"/>
          <w:szCs w:val="28"/>
          <w:lang w:val="uk-UA"/>
        </w:rPr>
        <w:t xml:space="preserve"> пам</w:t>
      </w:r>
      <w:r w:rsidRPr="00771552">
        <w:rPr>
          <w:rFonts w:cs="Arial"/>
          <w:i/>
          <w:sz w:val="28"/>
          <w:szCs w:val="28"/>
          <w:lang w:val="uk-UA"/>
        </w:rPr>
        <w:t>’</w:t>
      </w:r>
      <w:r w:rsidRPr="00771552">
        <w:rPr>
          <w:rFonts w:ascii="GOST type A" w:hAnsi="GOST type A"/>
          <w:i/>
          <w:sz w:val="28"/>
          <w:szCs w:val="28"/>
          <w:lang w:val="uk-UA"/>
        </w:rPr>
        <w:t xml:space="preserve">ять програм (РПП) та резидентну </w:t>
      </w:r>
      <w:r>
        <w:rPr>
          <w:rFonts w:ascii="GOST type A" w:hAnsi="GOST type A"/>
          <w:i/>
          <w:sz w:val="28"/>
          <w:szCs w:val="28"/>
          <w:lang w:val="uk-UA"/>
        </w:rPr>
        <w:t>пам</w:t>
      </w:r>
      <w:r w:rsidRPr="00771552">
        <w:rPr>
          <w:rFonts w:cs="Arial"/>
          <w:i/>
          <w:sz w:val="28"/>
          <w:szCs w:val="28"/>
          <w:lang w:val="uk-UA"/>
        </w:rPr>
        <w:t>’</w:t>
      </w:r>
      <w:r w:rsidRPr="00771552">
        <w:rPr>
          <w:rFonts w:ascii="GOST type A" w:hAnsi="GOST type A"/>
          <w:i/>
          <w:sz w:val="28"/>
          <w:szCs w:val="28"/>
          <w:lang w:val="uk-UA"/>
        </w:rPr>
        <w:t>ять даних (РПД);</w:t>
      </w:r>
      <w:r>
        <w:rPr>
          <w:rFonts w:ascii="GOST type A" w:hAnsi="GOST type A"/>
          <w:i/>
          <w:sz w:val="28"/>
          <w:szCs w:val="28"/>
          <w:lang w:val="uk-UA"/>
        </w:rPr>
        <w:t xml:space="preserve"> пристрій управління і синхронізації, до складу якого входить лічильник команд, регістр команд і регістр ознак</w:t>
      </w:r>
      <w:r w:rsidRPr="00771552">
        <w:rPr>
          <w:rFonts w:ascii="GOST type A" w:hAnsi="GOST type A"/>
          <w:i/>
          <w:sz w:val="28"/>
          <w:szCs w:val="28"/>
          <w:lang w:val="uk-UA"/>
        </w:rPr>
        <w:t>;</w:t>
      </w:r>
      <w:r>
        <w:rPr>
          <w:rFonts w:ascii="GOST type A" w:hAnsi="GOST type A"/>
          <w:i/>
          <w:sz w:val="28"/>
          <w:szCs w:val="28"/>
          <w:lang w:val="uk-UA"/>
        </w:rPr>
        <w:t xml:space="preserve"> арифметико-логічний пристрій, до складу якого входить АЛБ, акумулятор і регістри</w:t>
      </w:r>
      <w:r w:rsidRPr="00771552">
        <w:rPr>
          <w:rFonts w:ascii="GOST type A" w:hAnsi="GOST type A"/>
          <w:i/>
          <w:sz w:val="28"/>
          <w:szCs w:val="28"/>
          <w:lang w:val="uk-UA"/>
        </w:rPr>
        <w:t>;</w:t>
      </w:r>
      <w:r>
        <w:rPr>
          <w:rFonts w:ascii="GOST type A" w:hAnsi="GOST type A"/>
          <w:i/>
          <w:sz w:val="28"/>
          <w:szCs w:val="28"/>
          <w:lang w:val="uk-UA"/>
        </w:rPr>
        <w:t xml:space="preserve"> блок таймерів-лічильників та блок послідовного інтерфейсу і переривань. Обмін даними здійснюється через чотири порти Р0, Р1, Р2, Р3, або через послідовний порт.</w:t>
      </w:r>
    </w:p>
    <w:p w:rsidR="00771552" w:rsidRPr="001C2DB7" w:rsidRDefault="00771552" w:rsidP="00FC02D1">
      <w:pPr>
        <w:spacing w:line="360" w:lineRule="auto"/>
        <w:ind w:left="284" w:right="283" w:firstLine="567"/>
        <w:rPr>
          <w:rFonts w:ascii="GOST type A" w:hAnsi="GOST type A"/>
          <w:i/>
          <w:sz w:val="28"/>
          <w:szCs w:val="28"/>
          <w:lang w:val="uk-UA"/>
        </w:rPr>
      </w:pPr>
      <w:r w:rsidRPr="00C7012B">
        <w:rPr>
          <w:rFonts w:ascii="GOST type A" w:hAnsi="GOST type A"/>
          <w:b/>
          <w:i/>
          <w:sz w:val="28"/>
          <w:szCs w:val="28"/>
          <w:lang w:val="uk-UA"/>
        </w:rPr>
        <w:t>РПП.</w:t>
      </w:r>
      <w:r w:rsidRPr="00C7012B">
        <w:rPr>
          <w:rFonts w:ascii="GOST type A" w:hAnsi="GOST type A"/>
          <w:i/>
          <w:sz w:val="28"/>
          <w:szCs w:val="28"/>
          <w:lang w:val="ru-RU"/>
        </w:rPr>
        <w:t xml:space="preserve"> </w:t>
      </w:r>
      <w:r>
        <w:rPr>
          <w:rFonts w:ascii="GOST type A" w:hAnsi="GOST type A"/>
          <w:i/>
          <w:sz w:val="28"/>
          <w:szCs w:val="28"/>
          <w:lang w:val="ru-RU"/>
        </w:rPr>
        <w:t>Резидентна</w:t>
      </w:r>
      <w:r>
        <w:rPr>
          <w:rFonts w:ascii="GOST type A" w:hAnsi="GOST type A"/>
          <w:i/>
          <w:sz w:val="28"/>
          <w:szCs w:val="28"/>
          <w:lang w:val="uk-UA"/>
        </w:rPr>
        <w:t xml:space="preserve"> </w:t>
      </w:r>
      <w:proofErr w:type="gramStart"/>
      <w:r>
        <w:rPr>
          <w:rFonts w:ascii="GOST type A" w:hAnsi="GOST type A"/>
          <w:i/>
          <w:sz w:val="28"/>
          <w:szCs w:val="28"/>
          <w:lang w:val="uk-UA"/>
        </w:rPr>
        <w:t>пам</w:t>
      </w:r>
      <w:r w:rsidRPr="00836CB9">
        <w:rPr>
          <w:rFonts w:cs="Arial"/>
          <w:i/>
          <w:sz w:val="28"/>
          <w:szCs w:val="28"/>
          <w:lang w:val="ru-RU"/>
        </w:rPr>
        <w:t>’</w:t>
      </w:r>
      <w:r>
        <w:rPr>
          <w:rFonts w:ascii="GOST type A" w:hAnsi="GOST type A"/>
          <w:i/>
          <w:sz w:val="28"/>
          <w:szCs w:val="28"/>
          <w:lang w:val="ru-RU"/>
        </w:rPr>
        <w:t>ять</w:t>
      </w:r>
      <w:proofErr w:type="gramEnd"/>
      <w:r>
        <w:rPr>
          <w:rFonts w:ascii="GOST type A" w:hAnsi="GOST type A"/>
          <w:i/>
          <w:sz w:val="28"/>
          <w:szCs w:val="28"/>
          <w:lang w:val="ru-RU"/>
        </w:rPr>
        <w:t xml:space="preserve"> програм має ємність 4Кб. Призначена для зберігання команд, констант, управляючих слів ініціалізації, таблиць кодування вхідних і вихідних змінних. РПП </w:t>
      </w:r>
      <w:proofErr w:type="gramStart"/>
      <w:r>
        <w:rPr>
          <w:rFonts w:ascii="GOST type A" w:hAnsi="GOST type A"/>
          <w:i/>
          <w:sz w:val="28"/>
          <w:szCs w:val="28"/>
          <w:lang w:val="ru-RU"/>
        </w:rPr>
        <w:t>п</w:t>
      </w:r>
      <w:proofErr w:type="gramEnd"/>
      <w:r>
        <w:rPr>
          <w:rFonts w:ascii="GOST type A" w:hAnsi="GOST type A"/>
          <w:i/>
          <w:sz w:val="28"/>
          <w:szCs w:val="28"/>
          <w:lang w:val="ru-RU"/>
        </w:rPr>
        <w:t xml:space="preserve">ідключена до шістнадцятибітної шини адреси, що надходить з лічильника команд, або регістру покажчика даних. </w:t>
      </w:r>
      <w:r>
        <w:rPr>
          <w:rFonts w:ascii="GOST type A" w:hAnsi="GOST type A"/>
          <w:i/>
          <w:sz w:val="28"/>
          <w:szCs w:val="28"/>
          <w:lang w:val="uk-UA"/>
        </w:rPr>
        <w:t>Організація РПП зображена на рис 2.5.</w:t>
      </w:r>
      <w:r>
        <w:rPr>
          <w:rFonts w:ascii="GOST type A" w:hAnsi="GOST type A"/>
          <w:i/>
          <w:sz w:val="28"/>
          <w:szCs w:val="28"/>
          <w:lang w:val="ru-RU"/>
        </w:rPr>
        <w:t>.</w:t>
      </w:r>
    </w:p>
    <w:p w:rsidR="00771552" w:rsidRDefault="00D345A7" w:rsidP="00FC02D1">
      <w:pPr>
        <w:spacing w:line="360" w:lineRule="auto"/>
        <w:ind w:left="284" w:right="283" w:firstLine="567"/>
        <w:rPr>
          <w:rFonts w:ascii="GOST type A" w:hAnsi="GOST type A"/>
          <w:i/>
          <w:sz w:val="28"/>
          <w:szCs w:val="28"/>
          <w:lang w:val="uk-UA"/>
        </w:rPr>
      </w:pPr>
      <w:r>
        <w:rPr>
          <w:rFonts w:ascii="GOST type A" w:hAnsi="GOST type A"/>
          <w:b/>
          <w:i/>
          <w:noProof/>
          <w:sz w:val="28"/>
          <w:szCs w:val="28"/>
          <w:lang w:val="ru-RU"/>
        </w:rPr>
        <mc:AlternateContent>
          <mc:Choice Requires="wpg">
            <w:drawing>
              <wp:anchor distT="0" distB="0" distL="114300" distR="114300" simplePos="0" relativeHeight="251838464" behindDoc="0" locked="0" layoutInCell="1" allowOverlap="1" wp14:anchorId="04F2062A" wp14:editId="53E33A85">
                <wp:simplePos x="0" y="0"/>
                <wp:positionH relativeFrom="column">
                  <wp:posOffset>3810</wp:posOffset>
                </wp:positionH>
                <wp:positionV relativeFrom="page">
                  <wp:posOffset>9808606</wp:posOffset>
                </wp:positionV>
                <wp:extent cx="6658610" cy="562849"/>
                <wp:effectExtent l="0" t="19050" r="8890" b="8890"/>
                <wp:wrapNone/>
                <wp:docPr id="909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562849"/>
                          <a:chOff x="1015" y="15846"/>
                          <a:chExt cx="10486" cy="892"/>
                        </a:xfrm>
                      </wpg:grpSpPr>
                      <wps:wsp>
                        <wps:cNvPr id="9094" name="Line 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95" name="Line 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96" name="Line 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97" name="Line 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98" name="Line 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99" name="Line 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00" name="Line 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01" name="Line 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02" name="Line 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03" name="Text Box 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104" name="Text Box 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105" name="Text Box 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106" name="Text Box 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107" name="Text Box 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108" name="Line 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09" name="Text Box 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9</w:t>
                              </w:r>
                            </w:p>
                          </w:txbxContent>
                        </wps:txbx>
                        <wps:bodyPr rot="0" vert="horz" wrap="square" lIns="0" tIns="0" rIns="0" bIns="0" anchor="t" anchorCtr="0" upright="1">
                          <a:noAutofit/>
                        </wps:bodyPr>
                      </wps:wsp>
                      <wps:wsp>
                        <wps:cNvPr id="9110" name="Text Box 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wgp>
                  </a:graphicData>
                </a:graphic>
              </wp:anchor>
            </w:drawing>
          </mc:Choice>
          <mc:Fallback>
            <w:pict>
              <v:group id="Group 4" o:spid="_x0000_s1324" style="position:absolute;left:0;text-align:left;margin-left:.3pt;margin-top:772.35pt;width:524.3pt;height:44.3pt;z-index:251838464;mso-position-vertical-relative:page" coordorigin="1015,15846" coordsize="10486,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">
                <v:line id="Line 5" o:spid="_x0000_s132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OhdcMAAADdAAAADwAAAGRycy9kb3ducmV2LnhtbESPzYvCMBTE78L+D+EteNPUD6RWoywu&#10;gvTmx2Vvj+ZtW9q8dJOs1v/eCILHYWZ+w6y3vWnFlZyvLSuYjBMQxIXVNZcKLuf9KAXhA7LG1jIp&#10;uJOH7eZjsMZM2xsf6XoKpYgQ9hkqqELoMil9UZFBP7YdcfR+rTMYonSl1A5vEW5aOU2ShTRYc1yo&#10;sKNdRUVz+jcK0tkcMf1p8ob8zP2F79z0nCs1/Oy/ViAC9eEdfrUPWsEyWc7h+SY+Ab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zoXXDAAAA3QAAAA8AAAAAAAAAAAAA&#10;AAAAoQIAAGRycy9kb3ducmV2LnhtbFBLBQYAAAAABAAEAPkAAACRAwAAAAA=&#10;" strokeweight="2.25pt">
                  <v:stroke endarrowwidth="narrow"/>
                </v:line>
                <v:line id="Line 6" o:spid="_x0000_s132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uoIMUAAADdAAAADwAAAGRycy9kb3ducmV2LnhtbESP0YrCMBRE3wX/IVxhX0RTV1ZsNYoI&#10;C4ssC7Z+wLW5tsXmpjZR699vBMHHYWbOMMt1Z2pxo9ZVlhVMxhEI4tzqigsFh+x7NAfhPLLG2jIp&#10;eJCD9arfW2Ki7Z33dEt9IQKEXYIKSu+bREqXl2TQjW1DHLyTbQ36INtC6hbvAW5q+RlFM2mw4rBQ&#10;YkPbkvJzejUKqikehz4eclH/Hs5/jzy77C6ZUh+DbrMA4anz7/Cr/aMVxFH8Bc834Qn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uoIMUAAADdAAAADwAAAAAAAAAA&#10;AAAAAAChAgAAZHJzL2Rvd25yZXYueG1sUEsFBgAAAAAEAAQA+QAAAJMDAAAAAA==&#10;" strokeweight="2.25pt">
                  <v:stroke endarrowwidth="narrow"/>
                </v:line>
                <v:line id="Line 7" o:spid="_x0000_s132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2V8MAAADdAAAADwAAAGRycy9kb3ducmV2LnhtbESP0YrCMBRE3wX/IVzBF9FUF8RWo4gg&#10;yLIIWj/g2lzbYnNTm6j17zeC4OMwM2eYxao1lXhQ40rLCsajCARxZnXJuYJTuh3OQDiPrLGyTApe&#10;5GC17HYWmGj75AM9jj4XAcIuQQWF93UipcsKMuhGtiYO3sU2Bn2QTS51g88AN5WcRNFUGiw5LBRY&#10;06ag7Hq8GwXlD54HPh5wXv2drvtXlt5+b6lS/V67noPw1Ppv+NPeaQVxFE/h/SY8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pNlfDAAAA3QAAAA8AAAAAAAAAAAAA&#10;AAAAoQIAAGRycy9kb3ducmV2LnhtbFBLBQYAAAAABAAEAPkAAACRAwAAAAA=&#10;" strokeweight="2.25pt">
                  <v:stroke endarrowwidth="narrow"/>
                </v:line>
                <v:line id="Line 8" o:spid="_x0000_s132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WTzMUAAADdAAAADwAAAGRycy9kb3ducmV2LnhtbESP0YrCMBRE3wX/IVxhX0RTV1htNYoI&#10;C4ssC7Z+wLW5tsXmpjZR699vBMHHYWbOMMt1Z2pxo9ZVlhVMxhEI4tzqigsFh+x7NAfhPLLG2jIp&#10;eJCD9arfW2Ki7Z33dEt9IQKEXYIKSu+bREqXl2TQjW1DHLyTbQ36INtC6hbvAW5q+RlFX9JgxWGh&#10;xIa2JeXn9GoUVFM8Dn085KL+PZz/Hnl22V0ypT4G3WYBwlPn3+FX+0criKN4Bs834Qn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WTzMUAAADdAAAADwAAAAAAAAAA&#10;AAAAAAChAgAAZHJzL2Rvd25yZXYueG1sUEsFBgAAAAAEAAQA+QAAAJMDAAAAAA==&#10;" strokeweight="2.25pt">
                  <v:stroke endarrowwidth="narrow"/>
                </v:line>
                <v:line id="Line 9" o:spid="_x0000_s132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oHvsAAAADdAAAADwAAAGRycy9kb3ducmV2LnhtbERPy6rCMBDdC/5DGMGNaKoXxFajiCCI&#10;XAStHzA2Y1tsJrWJWv/eLASXh/NerFpTiSc1rrSsYDyKQBBnVpecKzin2+EMhPPIGivLpOBNDlbL&#10;bmeBibYvPtLz5HMRQtglqKDwvk6kdFlBBt3I1sSBu9rGoA+wyaVu8BXCTSUnUTSVBksODQXWtCko&#10;u50eRkH5h5eBjwecV//n2+Gdpff9PVWq32vXcxCeWv8Tf907rSCO4jA3vAlP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h6B77AAAAA3QAAAA8AAAAAAAAAAAAAAAAA&#10;oQIAAGRycy9kb3ducmV2LnhtbFBLBQYAAAAABAAEAPkAAACOAwAAAAA=&#10;" strokeweight="2.25pt">
                  <v:stroke endarrowwidth="narrow"/>
                </v:line>
                <v:line id="Line 10" o:spid="_x0000_s133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aiJcQAAADdAAAADwAAAGRycy9kb3ducmV2LnhtbESP0YrCMBRE3wX/IVzBF9F0d0FsNRVZ&#10;EBYRYa0fcG2ubWlzU5uo9e/NgrCPw8ycYVbr3jTiTp2rLCv4mEUgiHOrKy4UnLLtdAHCeWSNjWVS&#10;8CQH63Q4WGGi7YN/6X70hQgQdgkqKL1vEyldXpJBN7MtcfAutjPog+wKqTt8BLhp5GcUzaXBisNC&#10;iS19l5TXx5tRUH3heeLjCRfN/lQfnnl23V0zpcajfrME4an3/+F3+0criKM4hr834QnI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NqIlxAAAAN0AAAAPAAAAAAAAAAAA&#10;AAAAAKECAABkcnMvZG93bnJldi54bWxQSwUGAAAAAAQABAD5AAAAkgMAAAAA&#10;" strokeweight="2.25pt">
                  <v:stroke endarrowwidth="narrow"/>
                </v:line>
                <v:line id="Line 11" o:spid="_x0000_s133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eRor4AAADdAAAADwAAAGRycy9kb3ducmV2LnhtbERP3QoBQRS+V95hOsqNmEWJZUhKSVKs&#10;Bzh2jt3Nzpm1M1hvby6Uy6/vf7FqTCleVLvCsoLhIAJBnFpdcKbgkmz7UxDOI2ssLZOCDzlYLdut&#10;BcbavvlEr7PPRAhhF6OC3PsqltKlORl0A1sRB+5ma4M+wDqTusZ3CDelHEXRRBosODTkWNEmp/R+&#10;fhoFxRivPT/rcVYeLvfjJ00e+0eiVLfTrOcgPDX+L/65d1rBbBiF/eFNe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55GivgAAAN0AAAAPAAAAAAAAAAAAAAAAAKEC&#10;AABkcnMvZG93bnJldi54bWxQSwUGAAAAAAQABAD5AAAAjAMAAAAA&#10;" strokeweight="2.25pt">
                  <v:stroke endarrowwidth="narrow"/>
                </v:line>
                <v:line id="Line 12" o:spid="_x0000_s133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s0OcQAAADdAAAADwAAAGRycy9kb3ducmV2LnhtbESP0YrCMBRE3xf8h3AFX0TTurBobRQR&#10;FkREWOsHXJtrW9rc1Car9e/NgrCPw8ycYdJ1bxpxp85VlhXE0wgEcW51xYWCc/Y9mYNwHlljY5kU&#10;PMnBejX4SDHR9sE/dD/5QgQIuwQVlN63iZQuL8mgm9qWOHhX2xn0QXaF1B0+Atw0chZFX9JgxWGh&#10;xJa2JeX16dcoqD7xMvaLMRfN4Vwfn3l2298ypUbDfrME4an3/+F3e6cVLOIohr834QnI1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qzQ5xAAAAN0AAAAPAAAAAAAAAAAA&#10;AAAAAKECAABkcnMvZG93bnJldi54bWxQSwUGAAAAAAQABAD5AAAAkgMAAAAA&#10;" strokeweight="2.25pt">
                  <v:stroke endarrowwidth="narrow"/>
                </v:line>
                <v:line id="Line 13" o:spid="_x0000_s133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mqTsQAAADdAAAADwAAAGRycy9kb3ducmV2LnhtbESP0YrCMBRE3wX/IVzBF7GpCqK1UUQQ&#10;RJaFtX7Atbm2xeamNlHr32+EhX0cZuYMk246U4snta6yrGASxSCIc6srLhScs/14AcJ5ZI21ZVLw&#10;Jgebdb+XYqLti3/oefKFCBB2CSoovW8SKV1ekkEX2YY4eFfbGvRBtoXULb4C3NRyGsdzabDisFBi&#10;Q7uS8tvpYRRUM7yM/HLERf11vn2/8+x+vGdKDQfddgXCU+f/w3/tg1awnMRT+LwJT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apOxAAAAN0AAAAPAAAAAAAAAAAA&#10;AAAAAKECAABkcnMvZG93bnJldi54bWxQSwUGAAAAAAQABAD5AAAAkgMAAAAA&#10;" strokeweight="2.25pt">
                  <v:stroke endarrowwidth="narrow"/>
                </v:line>
                <v:shape id="Text Box 14" o:spid="_x0000_s133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CusQA&#10;AADdAAAADwAAAGRycy9kb3ducmV2LnhtbESPX2vCQBDE3wt+h2MF3+pFhVKjp0ihYvtQ6v/XJbcm&#10;0dxeyG01/faeUOjjMDO/Yabz1lXqSk0oPRsY9BNQxJm3JecGdtv351dQQZAtVp7JwC8FmM86T1NM&#10;rb/xmq4byVWEcEjRQCFSp1qHrCCHoe9r4uidfONQomxybRu8Rbir9DBJXrTDkuNCgTW9FZRdNj/O&#10;QH7cfqDef39+HVwdqvVZaLkUY3rddjEBJdTKf/ivvbIGxoNkBI838Qno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FQrrEAAAA3QAAAA8AAAAAAAAAAAAAAAAAmAIAAGRycy9k&#10;b3ducmV2LnhtbFBLBQYAAAAABAAEAPUAAACJAwAAAAA=&#10;" filled="f" stroked="f" strokeweight="2.25pt">
                  <v:stroke endarrowwidth="narrow"/>
                  <v:textbox inset="0,0,0,0">
                    <w:txbxContent>
                      <w:p w:rsidR="009D310A" w:rsidRDefault="009D310A" w:rsidP="00771552">
                        <w:pPr>
                          <w:rPr>
                            <w:i/>
                          </w:rPr>
                        </w:pPr>
                        <w:proofErr w:type="gramStart"/>
                        <w:r>
                          <w:rPr>
                            <w:rFonts w:ascii="GOST type B" w:hAnsi="GOST type B"/>
                            <w:i/>
                          </w:rPr>
                          <w:t>Зм</w:t>
                        </w:r>
                        <w:r>
                          <w:rPr>
                            <w:i/>
                          </w:rPr>
                          <w:t>.</w:t>
                        </w:r>
                        <w:proofErr w:type="gramEnd"/>
                      </w:p>
                    </w:txbxContent>
                  </v:textbox>
                </v:shape>
                <v:shape id="Text Box 15" o:spid="_x0000_s133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azsQA&#10;AADdAAAADwAAAGRycy9kb3ducmV2LnhtbESPX2vCQBDE3wt+h2MF3+pFkVKjp0ihYvtQ6v/XJbcm&#10;0dxeyG01/faeUOjjMDO/Yabz1lXqSk0oPRsY9BNQxJm3JecGdtv351dQQZAtVp7JwC8FmM86T1NM&#10;rb/xmq4byVWEcEjRQCFSp1qHrCCHoe9r4uidfONQomxybRu8Rbir9DBJXrTDkuNCgTW9FZRdNj/O&#10;QH7cfqDef39+HVwdqvVZaLkUY3rddjEBJdTKf/ivvbIGxoNkBI838Qno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s2s7EAAAA3QAAAA8AAAAAAAAAAAAAAAAAmAIAAGRycy9k&#10;b3ducmV2LnhtbFBLBQYAAAAABAAEAPUAAACJAwAAAAA=&#10;" filled="f" stroked="f" strokeweight="2.25pt">
                  <v:stroke endarrowwidth="narrow"/>
                  <v:textbox inset="0,0,0,0">
                    <w:txbxContent>
                      <w:p w:rsidR="009D310A" w:rsidRDefault="009D310A" w:rsidP="00771552">
                        <w:pPr>
                          <w:rPr>
                            <w:i/>
                          </w:rPr>
                        </w:pPr>
                        <w:proofErr w:type="gramStart"/>
                        <w:r>
                          <w:rPr>
                            <w:rFonts w:ascii="GOST type B" w:hAnsi="GOST type B"/>
                            <w:i/>
                          </w:rPr>
                          <w:t>Арк</w:t>
                        </w:r>
                        <w:r>
                          <w:rPr>
                            <w:i/>
                          </w:rPr>
                          <w:t>.</w:t>
                        </w:r>
                        <w:proofErr w:type="gramEnd"/>
                      </w:p>
                    </w:txbxContent>
                  </v:textbox>
                </v:shape>
                <v:shape id="Text Box 16" o:spid="_x0000_s133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B/VcQA&#10;AADdAAAADwAAAGRycy9kb3ducmV2LnhtbESPX2vCQBDE3wt+h2MF3+pFwVKjp0ihYvtQ6v/XJbcm&#10;0dxeyG01/faeUOjjMDO/Yabz1lXqSk0oPRsY9BNQxJm3JecGdtv351dQQZAtVp7JwC8FmM86T1NM&#10;rb/xmq4byVWEcEjRQCFSp1qHrCCHoe9r4uidfONQomxybRu8Rbir9DBJXrTDkuNCgTW9FZRdNj/O&#10;QH7cfqDef39+HVwdqvVZaLkUY3rddjEBJdTKf/ivvbIGxoNkBI838Qno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gf1XEAAAA3Q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 o:spid="_x0000_s133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hIsQA&#10;AADdAAAADwAAAGRycy9kb3ducmV2LnhtbESPT2vCQBTE7wW/w/KE3upGD2KjqxRBUQ9S//b6yL4m&#10;qdm3Ifuq8dt3C4LHYWZ+w0xmravUlZpQejbQ7yWgiDNvS84NHA+LtxGoIMgWK89k4E4BZtPOywRT&#10;62+8o+techUhHFI0UIjUqdYhK8hh6PmaOHrfvnEoUTa5tg3eItxVepAkQ+2w5LhQYE3zgrLL/tcZ&#10;yL8Oa9Snz8327OpQ7X6Elksx5rXbfoxBCbXyDD/aK2vgvZ8M4f9NfAJ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y4SLEAAAA3Q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rPr>
                        </w:pPr>
                        <w:proofErr w:type="gramStart"/>
                        <w:r>
                          <w:rPr>
                            <w:rFonts w:ascii="GOST type B" w:hAnsi="GOST type B"/>
                            <w:i/>
                          </w:rPr>
                          <w:t>Підп.</w:t>
                        </w:r>
                        <w:proofErr w:type="gramEnd"/>
                      </w:p>
                    </w:txbxContent>
                  </v:textbox>
                </v:shape>
                <v:shape id="Text Box 18" o:spid="_x0000_s133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5EucUA&#10;AADdAAAADwAAAGRycy9kb3ducmV2LnhtbESPT2vCQBTE7wW/w/IEb3WjB1ujq0ihYnso9f/1kX0m&#10;0ezbkH3V9Nu7QqHHYWZ+w0znravUlZpQejYw6CegiDNvS84N7Lbvz6+ggiBbrDyTgV8KMJ91nqaY&#10;Wn/jNV03kqsI4ZCigUKkTrUOWUEOQ9/XxNE7+cahRNnk2jZ4i3BX6WGSjLTDkuNCgTW9FZRdNj/O&#10;QH7cfqDef39+HVwdqvVZaLkUY3rddjEBJdTKf/ivvbIGxoPkBR5v4hP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kS5xQAAAN0AAAAPAAAAAAAAAAAAAAAAAJgCAABkcnMv&#10;ZG93bnJldi54bWxQSwUGAAAAAAQABAD1AAAAigM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v:textbox>
                </v:shape>
                <v:line id="Line 19" o:spid="_x0000_s133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dpL4AAADdAAAADwAAAGRycy9kb3ducmV2LnhtbERP3QoBQRS+V95hOsqNmEWJZUhKSVKs&#10;Bzh2jt3Nzpm1M1hvby6Uy6/vf7FqTCleVLvCsoLhIAJBnFpdcKbgkmz7UxDOI2ssLZOCDzlYLdut&#10;BcbavvlEr7PPRAhhF6OC3PsqltKlORl0A1sRB+5ma4M+wDqTusZ3CDelHEXRRBosODTkWNEmp/R+&#10;fhoFxRivPT/rcVYeLvfjJ00e+0eiVLfTrOcgPDX+L/65d1rBbBiFueFNe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kZ2kvgAAAN0AAAAPAAAAAAAAAAAAAAAAAKEC&#10;AABkcnMvZG93bnJldi54bWxQSwUGAAAAAAQABAD5AAAAjAMAAAAA&#10;" strokeweight="2.25pt">
                  <v:stroke endarrowwidth="narrow"/>
                </v:line>
                <v:shape id="Text Box 20" o:spid="_x0000_s134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1UMUA&#10;AADdAAAADwAAAGRycy9kb3ducmV2LnhtbESPT2vCQBTE70K/w/IK3nRjD1Kjq0ihoh6Kf1q9PrLP&#10;JDb7NmSfGr+9KxR6HGbmN8xk1rpKXakJpWcDg34CijjztuTcwPf+s/cOKgiyxcozGbhTgNn0pTPB&#10;1Pobb+m6k1xFCIcUDRQidap1yApyGPq+Jo7eyTcOJcom17bBW4S7Sr8lyVA7LDkuFFjTR0HZ7+7i&#10;DOTH/Qr1z2b9dXB1qLZnocVCjOm+tvMxKKFW/sN/7aU1MBokI3i+iU9AT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bXVQxQAAAN0AAAAPAAAAAAAAAAAAAAAAAJgCAABkcnMv&#10;ZG93bnJldi54bWxQSwUGAAAAAAQABAD1AAAAigMAAAAA&#10;" filled="f" stroked="f" strokeweight="2.25pt">
                  <v:stroke endarrowwidth="narrow"/>
                  <v:textbox inset="0,0,0,0">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9</w:t>
                        </w:r>
                      </w:p>
                    </w:txbxContent>
                  </v:textbox>
                </v:shape>
                <v:shape id="Text Box 21" o:spid="_x0000_s134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KEMIA&#10;AADdAAAADwAAAGRycy9kb3ducmV2LnhtbERPS2vCQBC+F/wPywi91U16KDZ1E4qgtD0UX9XrkJ0m&#10;0exsyE41/nv3UPD48b1nxeBadaY+NJ4NpJMEFHHpbcOVgd128TQFFQTZYuuZDFwpQJGPHmaYWX/h&#10;NZ03UqkYwiFDA7VIl2kdypochonviCP363uHEmFfadvjJYa7Vj8nyYt22HBsqLGjeU3lafPnDFSH&#10;7Sfqn9XX9951oV0fhZZLMeZxPLy/gRIa5C7+d39YA69pGvfHN/EJ6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koQwgAAAN0AAAAPAAAAAAAAAAAAAAAAAJgCAABkcnMvZG93&#10;bnJldi54bWxQSwUGAAAAAAQABAD1AAAAhwMAAAAA&#10;" filled="f" stroked="f" strokeweight="2.25pt">
                  <v:stroke endarrowwidth="narrow"/>
                  <v:textbox inset="0,0,0,0">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w10:wrap anchory="page"/>
              </v:group>
            </w:pict>
          </mc:Fallback>
        </mc:AlternateContent>
      </w:r>
      <w:r w:rsidR="00771552" w:rsidRPr="00C7012B">
        <w:rPr>
          <w:rFonts w:ascii="GOST type A" w:hAnsi="GOST type A"/>
          <w:b/>
          <w:i/>
          <w:sz w:val="28"/>
          <w:szCs w:val="28"/>
          <w:lang w:val="ru-RU"/>
        </w:rPr>
        <w:t>РПД.</w:t>
      </w:r>
      <w:r w:rsidR="00771552">
        <w:rPr>
          <w:rFonts w:ascii="GOST type A" w:hAnsi="GOST type A"/>
          <w:i/>
          <w:sz w:val="28"/>
          <w:szCs w:val="28"/>
          <w:lang w:val="ru-RU"/>
        </w:rPr>
        <w:t xml:space="preserve"> Резидентна </w:t>
      </w:r>
      <w:proofErr w:type="gramStart"/>
      <w:r w:rsidR="00771552">
        <w:rPr>
          <w:rFonts w:ascii="GOST type A" w:hAnsi="GOST type A"/>
          <w:i/>
          <w:sz w:val="28"/>
          <w:szCs w:val="28"/>
          <w:lang w:val="ru-RU"/>
        </w:rPr>
        <w:t>пам</w:t>
      </w:r>
      <w:r w:rsidR="00771552" w:rsidRPr="00C7012B">
        <w:rPr>
          <w:rFonts w:cs="Arial"/>
          <w:i/>
          <w:sz w:val="28"/>
          <w:szCs w:val="28"/>
          <w:lang w:val="ru-RU"/>
        </w:rPr>
        <w:t>’</w:t>
      </w:r>
      <w:r w:rsidR="00771552">
        <w:rPr>
          <w:rFonts w:ascii="GOST type A" w:hAnsi="GOST type A"/>
          <w:i/>
          <w:sz w:val="28"/>
          <w:szCs w:val="28"/>
          <w:lang w:val="uk-UA"/>
        </w:rPr>
        <w:t>ять</w:t>
      </w:r>
      <w:proofErr w:type="gramEnd"/>
      <w:r w:rsidR="00771552">
        <w:rPr>
          <w:rFonts w:ascii="GOST type A" w:hAnsi="GOST type A"/>
          <w:i/>
          <w:sz w:val="28"/>
          <w:szCs w:val="28"/>
          <w:lang w:val="uk-UA"/>
        </w:rPr>
        <w:t xml:space="preserve"> даних призначена для зберігання змінних у процесі виконання програми, адресується одним байтом і має ємність 128 байт. До адресного простору РПД належать регістри спеціальних функцій.</w:t>
      </w:r>
      <w:r w:rsidR="00771552" w:rsidRPr="001C2DB7">
        <w:rPr>
          <w:rFonts w:ascii="GOST type A" w:hAnsi="GOST type A"/>
          <w:i/>
          <w:sz w:val="28"/>
          <w:szCs w:val="28"/>
          <w:lang w:val="uk-UA"/>
        </w:rPr>
        <w:t xml:space="preserve"> </w:t>
      </w:r>
      <w:r w:rsidR="00771552">
        <w:rPr>
          <w:rFonts w:ascii="GOST type A" w:hAnsi="GOST type A"/>
          <w:i/>
          <w:sz w:val="28"/>
          <w:szCs w:val="28"/>
          <w:lang w:val="uk-UA"/>
        </w:rPr>
        <w:t>Організація РПД зображена на рис 2.6.</w:t>
      </w:r>
    </w:p>
    <w:p w:rsidR="00771552" w:rsidRDefault="00220DD0" w:rsidP="00FC02D1">
      <w:pPr>
        <w:spacing w:line="360" w:lineRule="auto"/>
        <w:ind w:left="284" w:right="283" w:firstLine="567"/>
        <w:jc w:val="both"/>
        <w:rPr>
          <w:rFonts w:ascii="GOST type A" w:hAnsi="GOST type A"/>
          <w:i/>
          <w:sz w:val="28"/>
          <w:szCs w:val="28"/>
          <w:lang w:val="uk-UA"/>
        </w:rPr>
      </w:pPr>
      <w:r w:rsidRPr="00C7012B">
        <w:rPr>
          <w:b/>
          <w:noProof/>
          <w:lang w:val="ru-RU"/>
        </w:rPr>
        <w:lastRenderedPageBreak/>
        <mc:AlternateContent>
          <mc:Choice Requires="wpg">
            <w:drawing>
              <wp:anchor distT="0" distB="0" distL="114300" distR="114300" simplePos="0" relativeHeight="251840512" behindDoc="0" locked="0" layoutInCell="1" allowOverlap="1" wp14:anchorId="1DA0A38D" wp14:editId="36AF2A1F">
                <wp:simplePos x="0" y="0"/>
                <wp:positionH relativeFrom="page">
                  <wp:posOffset>720090</wp:posOffset>
                </wp:positionH>
                <wp:positionV relativeFrom="page">
                  <wp:posOffset>192405</wp:posOffset>
                </wp:positionV>
                <wp:extent cx="6658610" cy="10209530"/>
                <wp:effectExtent l="19050" t="19050" r="8890" b="127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64" name="Rectangle 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 name="Group 4"/>
                        <wpg:cNvGrpSpPr>
                          <a:grpSpLocks/>
                        </wpg:cNvGrpSpPr>
                        <wpg:grpSpPr bwMode="auto">
                          <a:xfrm>
                            <a:off x="1015" y="15846"/>
                            <a:ext cx="10486" cy="892"/>
                            <a:chOff x="1015" y="15846"/>
                            <a:chExt cx="10486" cy="892"/>
                          </a:xfrm>
                        </wpg:grpSpPr>
                        <wps:wsp>
                          <wps:cNvPr id="66" name="Line 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67" name="Line 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68" name="Line 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69" name="Line 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0" name="Line 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1" name="Line 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 name="Line 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3" name="Line 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4" name="Line 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5" name="Text Box 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76" name="Text Box 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77" name="Text Box 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78" name="Text Box 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79" name="Text Box 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80" name="Line 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1" name="Text Box 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10</w:t>
                                </w:r>
                              </w:p>
                            </w:txbxContent>
                          </wps:txbx>
                          <wps:bodyPr rot="0" vert="horz" wrap="square" lIns="0" tIns="0" rIns="0" bIns="0" anchor="t" anchorCtr="0" upright="1">
                            <a:noAutofit/>
                          </wps:bodyPr>
                        </wps:wsp>
                        <wps:wsp>
                          <wps:cNvPr id="82" name="Text Box 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3" o:spid="_x0000_s1342" style="position:absolute;left:0;text-align:left;margin-left:56.7pt;margin-top:15.15pt;width:524.3pt;height:803.9pt;z-index:25184051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">
                <v:rect id="Rectangle 3" o:spid="_x0000_s134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UtcYA&#10;AADbAAAADwAAAGRycy9kb3ducmV2LnhtbESPT2vCQBTE74LfYXlCb7ox9U+JrqKBQkEvRqHt7ZF9&#10;JsHs25Ddauqn7xYEj8PM/IZZrjtTiyu1rrKsYDyKQBDnVldcKDgd34dvIJxH1lhbJgW/5GC96veW&#10;mGh74wNdM1+IAGGXoILS+yaR0uUlGXQj2xAH72xbgz7ItpC6xVuAm1rGUTSTBisOCyU2lJaUX7If&#10;o+Aw3W6+v+avn+Ye7bJJujdxOo6Vehl0mwUIT51/hh/tD61gNoH/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1UtcYAAADbAAAADwAAAAAAAAAAAAAAAACYAgAAZHJz&#10;L2Rvd25yZXYueG1sUEsFBgAAAAAEAAQA9QAAAIsDAAAAAA==&#10;" filled="f" strokeweight="2.25pt"/>
                <v:group id="_x0000_s134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Line 5" o:spid="_x0000_s134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FBl8EAAADbAAAADwAAAGRycy9kb3ducmV2LnhtbESPT4vCMBTE74LfITxhb5r6h1KqUUQR&#10;lt5W97K3R/NsS5uXmkTtfvvNguBxmJnfMJvdYDrxIOcbywrmswQEcWl1w5WC78tpmoHwAVljZ5kU&#10;/JKH3XY82mCu7ZO/6HEOlYgQ9jkqqEPocyl9WZNBP7M9cfSu1hkMUbpKaofPCDedXCRJKg02HBdq&#10;7OlQU9me70ZBtlwhZj9t0ZJfuls4FmbgQqmPybBfgwg0hHf41f7UCtIU/r/EHy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YUGXwQAAANsAAAAPAAAAAAAAAAAAAAAA&#10;AKECAABkcnMvZG93bnJldi54bWxQSwUGAAAAAAQABAD5AAAAjwMAAAAA&#10;" strokeweight="2.25pt">
                    <v:stroke endarrowwidth="narrow"/>
                  </v:line>
                  <v:line id="Line 6" o:spid="_x0000_s134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kCu8UAAADbAAAADwAAAGRycy9kb3ducmV2LnhtbESPzWrDMBCE74W8g9hCL6GR00B+XCsh&#10;BAqllEJsP8BW2tjG1sqx1MR5+6hQ6HGYmW+YbDfaTlxo8I1jBfNZAoJYO9NwpaAs3p7XIHxANtg5&#10;JgU38rDbTh4yTI278pEueahEhLBPUUEdQp9K6XVNFv3M9cTRO7nBYohyqKQZ8BrhtpMvSbKUFhuO&#10;CzX2dKhJt/mPVdAs8HsaNlOuus+y/brp4vxxLpR6ehz3ryACjeE//Nd+NwqWK/j9En+A3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kCu8UAAADbAAAADwAAAAAAAAAA&#10;AAAAAAChAgAAZHJzL2Rvd25yZXYueG1sUEsFBgAAAAAEAAQA+QAAAJMDAAAAAA==&#10;" strokeweight="2.25pt">
                    <v:stroke endarrowwidth="narrow"/>
                  </v:line>
                  <v:line id="Line 7" o:spid="_x0000_s134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aWyb0AAADbAAAADwAAAGRycy9kb3ducmV2LnhtbERP3QoBQRS+V95hOsqNmEWJZUhKSVKs&#10;Bzh2jt3Nzpm1M1hvby6Uy6/vf7FqTCleVLvCsoLhIAJBnFpdcKbgkmz7UxDOI2ssLZOCDzlYLdut&#10;BcbavvlEr7PPRAhhF6OC3PsqltKlORl0A1sRB+5ma4M+wDqTusZ3CDelHEXRRBosODTkWNEmp/R+&#10;fhoFxRivPT/rcVYeLvfjJ00e+0eiVLfTrOcgPDX+L/65d1rBJIwN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pWlsm9AAAA2wAAAA8AAAAAAAAAAAAAAAAAoQIA&#10;AGRycy9kb3ducmV2LnhtbFBLBQYAAAAABAAEAPkAAACLAwAAAAA=&#10;" strokeweight="2.25pt">
                    <v:stroke endarrowwidth="narrow"/>
                  </v:line>
                  <v:line id="Line 8" o:spid="_x0000_s134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zUsMAAADbAAAADwAAAGRycy9kb3ducmV2LnhtbESP0YrCMBRE3xf8h3CFfRFN3QXRaioi&#10;CCLLwrZ+wLW5tqXNTW2i1r83C4KPw8ycYVbr3jTiRp2rLCuYTiIQxLnVFRcKjtluPAfhPLLGxjIp&#10;eJCDdTL4WGGs7Z3/6Jb6QgQIuxgVlN63sZQuL8mgm9iWOHhn2xn0QXaF1B3eA9w08iuKZtJgxWGh&#10;xJa2JeV1ejUKqm88jfxixEXzc6x/H3l2OVwypT6H/WYJwlPv3+FXe68VzBbw/yX8AJk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aM1LDAAAA2wAAAA8AAAAAAAAAAAAA&#10;AAAAoQIAAGRycy9kb3ducmV2LnhtbFBLBQYAAAAABAAEAPkAAACRAwAAAAA=&#10;" strokeweight="2.25pt">
                    <v:stroke endarrowwidth="narrow"/>
                  </v:line>
                  <v:line id="Line 9" o:spid="_x0000_s134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kMEsEAAADbAAAADwAAAGRycy9kb3ducmV2LnhtbERP3WrCMBS+F/YO4Qy8kZmq4LauUYYg&#10;iAzB1gc4a87a0uakNtG2b28uBl5+fP/JdjCNuFPnKssKFvMIBHFudcWFgku2f/sA4TyyxsYyKRjJ&#10;wXbzMkkw1rbnM91TX4gQwi5GBaX3bSyly0sy6Oa2JQ7cn+0M+gC7QuoO+xBuGrmMorU0WHFoKLGl&#10;XUl5nd6MgmqFvzP/OeOi+bnUpzHPrsdrptT0dfj+AuFp8E/xv/ugFbyH9eFL+AFy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wSwQAAANsAAAAPAAAAAAAAAAAAAAAA&#10;AKECAABkcnMvZG93bnJldi54bWxQSwUGAAAAAAQABAD5AAAAjwMAAAAA&#10;" strokeweight="2.25pt">
                    <v:stroke endarrowwidth="narrow"/>
                  </v:line>
                  <v:line id="Line 10" o:spid="_x0000_s135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WpicMAAADbAAAADwAAAGRycy9kb3ducmV2LnhtbESP0YrCMBRE3xf8h3AFX0RTFVatpiKC&#10;ILIsaP2Aa3NtS5ub2kStf79ZWNjHYWbOMOtNZ2rxpNaVlhVMxhEI4szqknMFl3Q/WoBwHlljbZkU&#10;vMnBJul9rDHW9sUnep59LgKEXYwKCu+bWEqXFWTQjW1DHLybbQ36INtc6hZfAW5qOY2iT2mw5LBQ&#10;YEO7grLq/DAKyhleh3455Lz+ulTf7yy9H++pUoN+t12B8NT5//Bf+6AVzCfw+yX8AJ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1qYnDAAAA2wAAAA8AAAAAAAAAAAAA&#10;AAAAoQIAAGRycy9kb3ducmV2LnhtbFBLBQYAAAAABAAEAPkAAACRAwAAAAA=&#10;" strokeweight="2.25pt">
                    <v:stroke endarrowwidth="narrow"/>
                  </v:line>
                  <v:line id="Line 11" o:spid="_x0000_s135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3/sUAAADbAAAADwAAAGRycy9kb3ducmV2LnhtbESP0WrCQBRE3wv+w3ILfZFmo0Jb02xE&#10;hEKRUtD4AbfZaxKSvRuzW5P8fVcQ+jjMzBkm3YymFVfqXW1ZwSKKQRAXVtdcKjjlH89vIJxH1tha&#10;JgUTOdhks4cUE20HPtD16EsRIOwSVFB53yVSuqIigy6yHXHwzrY36IPsS6l7HALctHIZxy/SYM1h&#10;ocKOdhUVzfHXKKhX+DP36zmX7dep+Z6K/LK/5Eo9PY7bdxCeRv8fvrc/tYLXJdy+hB8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c3/sUAAADbAAAADwAAAAAAAAAA&#10;AAAAAAChAgAAZHJzL2Rvd25yZXYueG1sUEsFBgAAAAAEAAQA+QAAAJMDAAAAAA==&#10;" strokeweight="2.25pt">
                    <v:stroke endarrowwidth="narrow"/>
                  </v:line>
                  <v:line id="Line 12" o:spid="_x0000_s135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uSZcQAAADbAAAADwAAAGRycy9kb3ducmV2LnhtbESP0WrCQBRE3wX/YbkFX6RuNGBr6ioi&#10;FEoRwSQfcJu9JsHs3ZjdavL3bqHg4zAzZ5j1tjeNuFHnassK5rMIBHFhdc2lgjz7fH0H4TyyxsYy&#10;KRjIwXYzHq0x0fbOJ7qlvhQBwi5BBZX3bSKlKyoy6Ga2JQ7e2XYGfZBdKXWH9wA3jVxE0VIarDks&#10;VNjSvqLikv4aBXWMP1O/mnLZHPLLcSiy6/c1U2ry0u8+QHjq/TP83/7SCt5i+PsSfo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K5JlxAAAANsAAAAPAAAAAAAAAAAA&#10;AAAAAKECAABkcnMvZG93bnJldi54bWxQSwUGAAAAAAQABAD5AAAAkgMAAAAA&#10;" strokeweight="2.25pt">
                    <v:stroke endarrowwidth="narrow"/>
                  </v:line>
                  <v:line id="Line 13" o:spid="_x0000_s135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IKEcMAAADbAAAADwAAAGRycy9kb3ducmV2LnhtbESP3YrCMBSE7wXfIRzBG9FUXfypRlkW&#10;BJFF0PoAx+bYFpuT2kStb28WFrwcZuYbZrluTCkeVLvCsoLhIAJBnFpdcKbglGz6MxDOI2ssLZOC&#10;FzlYr9qtJcbaPvlAj6PPRICwi1FB7n0VS+nSnAy6ga2Ig3extUEfZJ1JXeMzwE0pR1E0kQYLDgs5&#10;VvSTU3o93o2CYoznnp/3OCt/T9f9K01uu1uiVLfTfC9AeGr8J/zf3moF0y/4+xJ+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CChHDAAAA2wAAAA8AAAAAAAAAAAAA&#10;AAAAoQIAAGRycy9kb3ducmV2LnhtbFBLBQYAAAAABAAEAPkAAACRAwAAAAA=&#10;" strokeweight="2.25pt">
                    <v:stroke endarrowwidth="narrow"/>
                  </v:line>
                  <v:shape id="Text Box 14" o:spid="_x0000_s135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CL8MA&#10;AADbAAAADwAAAGRycy9kb3ducmV2LnhtbESPQWvCQBSE74X+h+UVvNVNBWuJriKCYnsoatReH9nX&#10;JDb7NmRfNf33riD0OMzMN8xk1rlanakNlWcDL/0EFHHubcWFgX22fH4DFQTZYu2ZDPxRgNn08WGC&#10;qfUX3tJ5J4WKEA4pGihFmlTrkJfkMPR9Qxy9b986lCjbQtsWLxHuaj1IklftsOK4UGJDi5Lyn92v&#10;M1B8Ze+oD5uPz6NrQr09Ca1WYkzvqZuPQQl18h++t9fWwGgI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LCL8MAAADbAAAADwAAAAAAAAAAAAAAAACYAgAAZHJzL2Rv&#10;d25yZXYueG1sUEsFBgAAAAAEAAQA9QAAAIgDAAAAAA==&#10;" filled="f" stroked="f" strokeweight="2.25pt">
                    <v:stroke endarrowwidth="narrow"/>
                    <v:textbox inset="0,0,0,0">
                      <w:txbxContent>
                        <w:p w:rsidR="009D310A" w:rsidRDefault="009D310A" w:rsidP="00771552">
                          <w:pPr>
                            <w:rPr>
                              <w:i/>
                            </w:rPr>
                          </w:pPr>
                          <w:proofErr w:type="gramStart"/>
                          <w:r>
                            <w:rPr>
                              <w:rFonts w:ascii="GOST type B" w:hAnsi="GOST type B"/>
                              <w:i/>
                            </w:rPr>
                            <w:t>Зм</w:t>
                          </w:r>
                          <w:r>
                            <w:rPr>
                              <w:i/>
                            </w:rPr>
                            <w:t>.</w:t>
                          </w:r>
                          <w:proofErr w:type="gramEnd"/>
                        </w:p>
                      </w:txbxContent>
                    </v:textbox>
                  </v:shape>
                  <v:shape id="Text Box 15" o:spid="_x0000_s135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cWMQA&#10;AADbAAAADwAAAGRycy9kb3ducmV2LnhtbESPT2vCQBTE70K/w/IKvelGD1ZS11AEQ9tDqX+q10f2&#10;NYlm34bsq6bfvisIHoeZ+Q0zz3rXqDN1ofZsYDxKQBEX3tZcGthtV8MZqCDIFhvPZOCPAmSLh8Ec&#10;U+svvKbzRkoVIRxSNFCJtKnWoajIYRj5ljh6P75zKFF2pbYdXiLcNXqSJFPtsOa4UGFLy4qK0+bX&#10;GSgP23fU318fn3vXhmZ9FMpzMebpsX99ASXUyz18a79ZA89TuH6JP0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wXFjEAAAA2wAAAA8AAAAAAAAAAAAAAAAAmAIAAGRycy9k&#10;b3ducmV2LnhtbFBLBQYAAAAABAAEAPUAAACJAwAAAAA=&#10;" filled="f" stroked="f" strokeweight="2.25pt">
                    <v:stroke endarrowwidth="narrow"/>
                    <v:textbox inset="0,0,0,0">
                      <w:txbxContent>
                        <w:p w:rsidR="009D310A" w:rsidRDefault="009D310A" w:rsidP="00771552">
                          <w:pPr>
                            <w:rPr>
                              <w:i/>
                            </w:rPr>
                          </w:pPr>
                          <w:proofErr w:type="gramStart"/>
                          <w:r>
                            <w:rPr>
                              <w:rFonts w:ascii="GOST type B" w:hAnsi="GOST type B"/>
                              <w:i/>
                            </w:rPr>
                            <w:t>Арк</w:t>
                          </w:r>
                          <w:r>
                            <w:rPr>
                              <w:i/>
                            </w:rPr>
                            <w:t>.</w:t>
                          </w:r>
                          <w:proofErr w:type="gramEnd"/>
                        </w:p>
                      </w:txbxContent>
                    </v:textbox>
                  </v:shape>
                  <v:shape id="Text Box 16" o:spid="_x0000_s135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5w8MA&#10;AADbAAAADwAAAGRycy9kb3ducmV2LnhtbESPT2vCQBTE74V+h+UVvNVNe1CJriKFivYg/ql6fWSf&#10;STT7NmRfNX57VxB6HGbmN8xo0rpKXagJpWcDH90EFHHmbcm5gd/t9/sAVBBki5VnMnCjAJPx68sI&#10;U+uvvKbLRnIVIRxSNFCI1KnWISvIYej6mjh6R984lCibXNsGrxHuKv2ZJD3tsOS4UGBNXwVl582f&#10;M5AftgvUu9XPcu/qUK1PQrOZGNN5a6dDUEKt/Ief7bk10O/D40v8AXp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z5w8MAAADbAAAADwAAAAAAAAAAAAAAAACYAgAAZHJzL2Rv&#10;d25yZXYueG1sUEsFBgAAAAAEAAQA9QAAAIgDA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 o:spid="_x0000_s135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tsb8A&#10;AADbAAAADwAAAGRycy9kb3ducmV2LnhtbERPS2vCQBC+F/wPywi91Y092BJdRQSlehDfXofsmESz&#10;syE71fTfu4eCx4/vPZq0rlJ3akLp2UC/l4AizrwtOTdw2M8/vkEFQbZYeSYDfxRgMu68jTC1/sFb&#10;uu8kVzGEQ4oGCpE61TpkBTkMPV8TR+7iG4cSYZNr2+AjhrtKfybJQDssOTYUWNOsoOy2+3UG8vN+&#10;ifq4Wa1Prg7V9iq0WIgx7912OgQl1MpL/O/+sQa+4tj4Jf4AP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I22xvwAAANsAAAAPAAAAAAAAAAAAAAAAAJgCAABkcnMvZG93bnJl&#10;di54bWxQSwUGAAAAAAQABAD1AAAAhAMAAAAA&#10;" filled="f" stroked="f" strokeweight="2.25pt">
                    <v:stroke endarrowwidth="narrow"/>
                    <v:textbox inset="0,0,0,0">
                      <w:txbxContent>
                        <w:p w:rsidR="009D310A" w:rsidRDefault="009D310A" w:rsidP="00771552">
                          <w:pPr>
                            <w:rPr>
                              <w:rFonts w:ascii="GOST type B" w:hAnsi="GOST type B"/>
                              <w:i/>
                            </w:rPr>
                          </w:pPr>
                          <w:proofErr w:type="gramStart"/>
                          <w:r>
                            <w:rPr>
                              <w:rFonts w:ascii="GOST type B" w:hAnsi="GOST type B"/>
                              <w:i/>
                            </w:rPr>
                            <w:t>Підп.</w:t>
                          </w:r>
                          <w:proofErr w:type="gramEnd"/>
                        </w:p>
                      </w:txbxContent>
                    </v:textbox>
                  </v:shape>
                  <v:shape id="Text Box 18" o:spid="_x0000_s135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IKsQA&#10;AADbAAAADwAAAGRycy9kb3ducmV2LnhtbESPQWvCQBSE74X+h+UVvNVNPVgbXUUExfZQ1Ki9PrKv&#10;SWz2bci+avrvXUHocZiZb5jJrHO1OlMbKs8GXvoJKOLc24oLA/ts+TwCFQTZYu2ZDPxRgNn08WGC&#10;qfUX3tJ5J4WKEA4pGihFmlTrkJfkMPR9Qxy9b986lCjbQtsWLxHuaj1IkqF2WHFcKLGhRUn5z+7X&#10;GSi+snfUh83H59E1od6ehFYrMab31M3HoIQ6+Q/f22tr4PUNbl/iD9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yCrEAAAA2w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v:textbox>
                  </v:shape>
                  <v:line id="Line 19" o:spid="_x0000_s135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x8Nb0AAADbAAAADwAAAGRycy9kb3ducmV2LnhtbERP3QoBQRS+V95hOsqNmEWJZUhKSVKs&#10;Bzh2jt3Nzpm1M1hvby6Uy6/vf7FqTCleVLvCsoLhIAJBnFpdcKbgkmz7UxDOI2ssLZOCDzlYLdut&#10;BcbavvlEr7PPRAhhF6OC3PsqltKlORl0A1sRB+5ma4M+wDqTusZ3CDelHEXRRBosODTkWNEmp/R+&#10;fhoFxRivPT/rcVYeLvfjJ00e+0eiVLfTrOcgPDX+L/65d1rBNKwP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QsfDW9AAAA2wAAAA8AAAAAAAAAAAAAAAAAoQIA&#10;AGRycy9kb3ducmV2LnhtbFBLBQYAAAAABAAEAPkAAACLAwAAAAA=&#10;" strokeweight="2.25pt">
                    <v:stroke endarrowwidth="narrow"/>
                  </v:line>
                  <v:shape id="Text Box 20" o:spid="_x0000_s136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0C8QA&#10;AADbAAAADwAAAGRycy9kb3ducmV2LnhtbESPT2vCQBTE70K/w/IK3sxGDyKpayiFSu1B/NPW6yP7&#10;TNJm34bsa4zf3i0UPA4z8xtmmQ+uUT11ofZsYJqkoIgLb2suDXwcXycLUEGQLTaeycCVAuSrh9ES&#10;M+svvKf+IKWKEA4ZGqhE2kzrUFTkMCS+JY7e2XcOJcqu1LbDS4S7Rs/SdK4d1hwXKmzppaLi5/Dr&#10;DJSn4wb15+59++Xa0Oy/hdZrMWb8ODw/gRIa5B7+b79ZA4sp/H2JP0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MtAvEAAAA2w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10</w:t>
                          </w:r>
                        </w:p>
                      </w:txbxContent>
                    </v:textbox>
                  </v:shape>
                  <v:shape id="Text Box 21" o:spid="_x0000_s136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4qfMQA&#10;AADbAAAADwAAAGRycy9kb3ducmV2LnhtbESPT2vCQBTE70K/w/IK3symHkRS11AKldaD+Ket10f2&#10;maTNvg3ZZ4zf3i0UPA4z8xtmkQ+uUT11ofZs4ClJQREX3tZcGvg8vE3moIIgW2w8k4ErBciXD6MF&#10;ZtZfeEf9XkoVIRwyNFCJtJnWoajIYUh8Sxy9k+8cSpRdqW2Hlwh3jZ6m6Uw7rDkuVNjSa0XF7/7s&#10;DJTHwwfqr+168+3a0Ox+hFYrMWb8OLw8gxIa5B7+b79bA/Mp/H2JP0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eKnzEAAAA2w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771552" w:rsidRPr="00C7012B">
        <w:rPr>
          <w:rFonts w:ascii="GOST type A" w:hAnsi="GOST type A"/>
          <w:b/>
          <w:i/>
          <w:sz w:val="28"/>
          <w:szCs w:val="28"/>
          <w:lang w:val="uk-UA"/>
        </w:rPr>
        <w:t>Арифметико-логічний пристрій.</w:t>
      </w:r>
      <w:r w:rsidR="00771552">
        <w:rPr>
          <w:rFonts w:ascii="GOST type A" w:hAnsi="GOST type A"/>
          <w:i/>
          <w:sz w:val="28"/>
          <w:szCs w:val="28"/>
          <w:lang w:val="uk-UA"/>
        </w:rPr>
        <w:t xml:space="preserve"> Важливою особливістю АЛП МК51 є можливість оперувати не тільки байтами але й бітами. Окремі програмно доступні біти можуть бути встановлені, скинуті, передані, інвертовані, проаналізовані, використані в логічних операціях. Під час виконання багатьох команд в АЛП формується ряд ознак, які фіксуються в регістрі слова стану програми, що належить до регістрів спеціальних функцій.</w:t>
      </w:r>
    </w:p>
    <w:p w:rsidR="00771552" w:rsidRDefault="00771552" w:rsidP="00FC02D1">
      <w:pPr>
        <w:spacing w:line="360" w:lineRule="auto"/>
        <w:ind w:left="284" w:right="283" w:firstLine="567"/>
        <w:jc w:val="both"/>
        <w:rPr>
          <w:rFonts w:ascii="GOST type A" w:hAnsi="GOST type A"/>
          <w:i/>
          <w:sz w:val="28"/>
          <w:szCs w:val="28"/>
          <w:lang w:val="uk-UA"/>
        </w:rPr>
      </w:pPr>
      <w:r w:rsidRPr="00C7012B">
        <w:rPr>
          <w:rFonts w:ascii="GOST type A" w:hAnsi="GOST type A"/>
          <w:b/>
          <w:i/>
          <w:sz w:val="28"/>
          <w:szCs w:val="28"/>
          <w:lang w:val="uk-UA"/>
        </w:rPr>
        <w:t>Регістри спеціальних функцій.</w:t>
      </w:r>
      <w:r>
        <w:rPr>
          <w:rFonts w:ascii="GOST type A" w:hAnsi="GOST type A"/>
          <w:i/>
          <w:sz w:val="28"/>
          <w:szCs w:val="28"/>
          <w:lang w:val="uk-UA"/>
        </w:rPr>
        <w:t xml:space="preserve"> Умовні позначення регістрів спеціальних функцій зображені на моделі програміста (рис. 2.3).</w:t>
      </w:r>
    </w:p>
    <w:p w:rsidR="00771552" w:rsidRPr="00C7012B" w:rsidRDefault="00771552" w:rsidP="00FC02D1">
      <w:pPr>
        <w:spacing w:line="360" w:lineRule="auto"/>
        <w:ind w:left="284" w:right="283" w:firstLine="567"/>
        <w:jc w:val="both"/>
        <w:rPr>
          <w:rFonts w:ascii="GOST type A" w:hAnsi="GOST type A"/>
          <w:i/>
          <w:sz w:val="28"/>
          <w:szCs w:val="28"/>
          <w:lang w:val="ru-RU"/>
        </w:rPr>
      </w:pPr>
      <w:proofErr w:type="gramStart"/>
      <w:r>
        <w:rPr>
          <w:rFonts w:ascii="GOST type A" w:hAnsi="GOST type A"/>
          <w:i/>
          <w:sz w:val="28"/>
          <w:szCs w:val="28"/>
        </w:rPr>
        <w:t>DPTR</w:t>
      </w:r>
      <w:r w:rsidRPr="00C7012B">
        <w:rPr>
          <w:rFonts w:ascii="GOST type A" w:hAnsi="GOST type A"/>
          <w:i/>
          <w:sz w:val="28"/>
          <w:szCs w:val="28"/>
          <w:lang w:val="ru-RU"/>
        </w:rPr>
        <w:t xml:space="preserve">  </w:t>
      </w:r>
      <w:r w:rsidRPr="00C7012B">
        <w:rPr>
          <w:rFonts w:ascii="ISOCPEUR" w:hAnsi="ISOCPEUR" w:cs="Arial"/>
          <w:i/>
          <w:sz w:val="28"/>
          <w:szCs w:val="28"/>
          <w:lang w:val="ru-RU"/>
        </w:rPr>
        <w:t>–</w:t>
      </w:r>
      <w:proofErr w:type="gramEnd"/>
      <w:r>
        <w:rPr>
          <w:rFonts w:ascii="ISOCPEUR" w:hAnsi="ISOCPEUR" w:cs="Arial"/>
          <w:i/>
          <w:sz w:val="28"/>
          <w:szCs w:val="28"/>
          <w:lang w:val="uk-UA"/>
        </w:rPr>
        <w:t xml:space="preserve"> </w:t>
      </w:r>
      <w:r>
        <w:rPr>
          <w:rFonts w:ascii="GOST type A" w:hAnsi="GOST type A" w:cs="Arial"/>
          <w:i/>
          <w:sz w:val="28"/>
          <w:szCs w:val="28"/>
          <w:lang w:val="uk-UA"/>
        </w:rPr>
        <w:t>регістр-покажчик даних</w:t>
      </w:r>
      <w:r w:rsidRPr="00C7012B">
        <w:rPr>
          <w:rFonts w:ascii="ISOCPEUR" w:hAnsi="ISOCPEUR" w:cs="Arial"/>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ACC</w:t>
      </w:r>
      <w:proofErr w:type="gramStart"/>
      <w:r w:rsidRPr="00C7012B">
        <w:rPr>
          <w:rFonts w:ascii="GOST type A" w:hAnsi="GOST type A"/>
          <w:i/>
          <w:sz w:val="28"/>
          <w:szCs w:val="28"/>
          <w:lang w:val="ru-RU"/>
        </w:rPr>
        <w:t xml:space="preserve">*  </w:t>
      </w:r>
      <w:r w:rsidRPr="00C7012B">
        <w:rPr>
          <w:rFonts w:ascii="ISOCPEUR" w:hAnsi="ISOCPEUR" w:cs="Arial"/>
          <w:i/>
          <w:sz w:val="28"/>
          <w:szCs w:val="28"/>
          <w:lang w:val="ru-RU"/>
        </w:rPr>
        <w:t>–</w:t>
      </w:r>
      <w:proofErr w:type="gramEnd"/>
      <w:r w:rsidRPr="00C7012B">
        <w:rPr>
          <w:rFonts w:ascii="GOST type A" w:hAnsi="GOST type A"/>
          <w:i/>
          <w:sz w:val="28"/>
          <w:szCs w:val="28"/>
          <w:lang w:val="ru-RU"/>
        </w:rPr>
        <w:t xml:space="preserve"> </w:t>
      </w:r>
      <w:r>
        <w:rPr>
          <w:rFonts w:ascii="GOST type A" w:hAnsi="GOST type A"/>
          <w:i/>
          <w:sz w:val="28"/>
          <w:szCs w:val="28"/>
          <w:lang w:val="uk-UA"/>
        </w:rPr>
        <w:t>акумулятор</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B</w:t>
      </w:r>
      <w:r w:rsidRPr="00C7012B">
        <w:rPr>
          <w:rFonts w:ascii="GOST type A" w:hAnsi="GOST type A"/>
          <w:i/>
          <w:sz w:val="28"/>
          <w:szCs w:val="28"/>
          <w:lang w:val="ru-RU"/>
        </w:rPr>
        <w:t>*</w:t>
      </w:r>
      <w:r w:rsidRPr="00C7012B">
        <w:rPr>
          <w:rFonts w:ascii="ISOCPEUR" w:hAnsi="ISOCPEUR"/>
          <w:i/>
          <w:sz w:val="28"/>
          <w:szCs w:val="28"/>
          <w:lang w:val="ru-RU"/>
        </w:rPr>
        <w:t xml:space="preserve">   </w:t>
      </w:r>
      <w:r w:rsidRPr="00C7012B">
        <w:rPr>
          <w:rFonts w:ascii="ISOCPEUR" w:hAnsi="ISOCPEUR"/>
          <w:i/>
          <w:color w:val="FFFFFF" w:themeColor="background1"/>
          <w:sz w:val="28"/>
          <w:szCs w:val="28"/>
          <w:lang w:val="uk-UA"/>
        </w:rPr>
        <w:t>І</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регістр-розширювач акумулятора</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SP</w:t>
      </w:r>
      <w:r w:rsidRPr="00C7012B">
        <w:rPr>
          <w:rFonts w:ascii="GOST type A" w:hAnsi="GOST type A"/>
          <w:i/>
          <w:sz w:val="28"/>
          <w:szCs w:val="28"/>
          <w:lang w:val="ru-RU"/>
        </w:rPr>
        <w:t xml:space="preserve"> </w:t>
      </w:r>
      <w:r>
        <w:rPr>
          <w:rFonts w:ascii="GOST type A" w:hAnsi="GOST type A"/>
          <w:i/>
          <w:sz w:val="28"/>
          <w:szCs w:val="28"/>
          <w:lang w:val="uk-UA"/>
        </w:rPr>
        <w:t xml:space="preserve">   </w:t>
      </w:r>
      <w:r w:rsidRPr="00C7012B">
        <w:rPr>
          <w:rFonts w:ascii="GOST type A" w:hAnsi="GOST type A"/>
          <w:i/>
          <w:color w:val="FFFFFF" w:themeColor="background1"/>
          <w:sz w:val="28"/>
          <w:szCs w:val="28"/>
          <w:lang w:val="uk-UA"/>
        </w:rPr>
        <w:t>і</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покажчик стека</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PSW</w:t>
      </w:r>
      <w:r w:rsidRPr="00C7012B">
        <w:rPr>
          <w:rFonts w:ascii="GOST type A" w:hAnsi="GOST type A"/>
          <w:i/>
          <w:sz w:val="28"/>
          <w:szCs w:val="28"/>
          <w:lang w:val="ru-RU"/>
        </w:rPr>
        <w:t xml:space="preserve">* </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слово стану програми</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P</w:t>
      </w:r>
      <w:r w:rsidRPr="00C7012B">
        <w:rPr>
          <w:rFonts w:ascii="GOST type A" w:hAnsi="GOST type A"/>
          <w:i/>
          <w:sz w:val="28"/>
          <w:szCs w:val="28"/>
          <w:lang w:val="ru-RU"/>
        </w:rPr>
        <w:t xml:space="preserve">0* </w:t>
      </w:r>
      <w:r>
        <w:rPr>
          <w:rFonts w:ascii="GOST type A" w:hAnsi="GOST type A"/>
          <w:i/>
          <w:sz w:val="28"/>
          <w:szCs w:val="28"/>
          <w:lang w:val="uk-UA"/>
        </w:rPr>
        <w:t xml:space="preserve">  </w:t>
      </w:r>
      <w:r w:rsidRPr="00C7012B">
        <w:rPr>
          <w:rFonts w:ascii="ISOCPEUR" w:hAnsi="ISOCPEUR" w:cs="Arial"/>
          <w:i/>
          <w:sz w:val="28"/>
          <w:szCs w:val="28"/>
          <w:lang w:val="ru-RU"/>
        </w:rPr>
        <w:t>–</w:t>
      </w:r>
      <w:r w:rsidRPr="00C7012B">
        <w:rPr>
          <w:rFonts w:ascii="ISOCPEUR" w:hAnsi="ISOCPEUR"/>
          <w:i/>
          <w:sz w:val="28"/>
          <w:szCs w:val="28"/>
          <w:lang w:val="ru-RU"/>
        </w:rPr>
        <w:t xml:space="preserve"> </w:t>
      </w:r>
      <w:r>
        <w:rPr>
          <w:rFonts w:ascii="ISOCPEUR" w:hAnsi="ISOCPEUR"/>
          <w:i/>
          <w:sz w:val="28"/>
          <w:szCs w:val="28"/>
          <w:lang w:val="uk-UA"/>
        </w:rPr>
        <w:t>порт 0</w:t>
      </w:r>
      <w:r w:rsidRPr="00C7012B">
        <w:rPr>
          <w:rFonts w:ascii="ISOCPEUR" w:hAnsi="ISOCPEUR"/>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P</w:t>
      </w:r>
      <w:r w:rsidRPr="00C7012B">
        <w:rPr>
          <w:rFonts w:ascii="GOST type A" w:hAnsi="GOST type A"/>
          <w:i/>
          <w:sz w:val="28"/>
          <w:szCs w:val="28"/>
          <w:lang w:val="ru-RU"/>
        </w:rPr>
        <w:t xml:space="preserve">1* </w:t>
      </w:r>
      <w:r>
        <w:rPr>
          <w:rFonts w:ascii="GOST type A" w:hAnsi="GOST type A"/>
          <w:i/>
          <w:sz w:val="28"/>
          <w:szCs w:val="28"/>
          <w:lang w:val="uk-UA"/>
        </w:rPr>
        <w:t xml:space="preserve">  </w:t>
      </w:r>
      <w:r w:rsidRPr="00C7012B">
        <w:rPr>
          <w:rFonts w:ascii="GOST type A" w:hAnsi="GOST type A"/>
          <w:i/>
          <w:color w:val="FFFFFF" w:themeColor="background1"/>
          <w:sz w:val="28"/>
          <w:szCs w:val="28"/>
          <w:lang w:val="uk-UA"/>
        </w:rPr>
        <w:t>і</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порт 1</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P</w:t>
      </w:r>
      <w:r w:rsidRPr="00C7012B">
        <w:rPr>
          <w:rFonts w:ascii="GOST type A" w:hAnsi="GOST type A"/>
          <w:i/>
          <w:sz w:val="28"/>
          <w:szCs w:val="28"/>
          <w:lang w:val="ru-RU"/>
        </w:rPr>
        <w:t>2</w:t>
      </w:r>
      <w:proofErr w:type="gramStart"/>
      <w:r w:rsidRPr="00C7012B">
        <w:rPr>
          <w:rFonts w:ascii="GOST type A" w:hAnsi="GOST type A"/>
          <w:i/>
          <w:sz w:val="28"/>
          <w:szCs w:val="28"/>
          <w:lang w:val="ru-RU"/>
        </w:rPr>
        <w:t>*</w:t>
      </w:r>
      <w:r w:rsidRPr="00C7012B">
        <w:rPr>
          <w:rFonts w:ascii="ISOCPEUR" w:hAnsi="ISOCPEUR"/>
          <w:i/>
          <w:sz w:val="28"/>
          <w:szCs w:val="28"/>
          <w:lang w:val="ru-RU"/>
        </w:rPr>
        <w:t xml:space="preserve"> </w:t>
      </w:r>
      <w:r>
        <w:rPr>
          <w:rFonts w:ascii="ISOCPEUR" w:hAnsi="ISOCPEUR"/>
          <w:i/>
          <w:sz w:val="28"/>
          <w:szCs w:val="28"/>
          <w:lang w:val="uk-UA"/>
        </w:rPr>
        <w:t xml:space="preserve"> </w:t>
      </w:r>
      <w:r w:rsidRPr="00C7012B">
        <w:rPr>
          <w:rFonts w:ascii="ISOCPEUR" w:hAnsi="ISOCPEUR"/>
          <w:i/>
          <w:color w:val="FFFFFF" w:themeColor="background1"/>
          <w:sz w:val="28"/>
          <w:szCs w:val="28"/>
          <w:lang w:val="uk-UA"/>
        </w:rPr>
        <w:t>і</w:t>
      </w:r>
      <w:proofErr w:type="gramEnd"/>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порт 2</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P</w:t>
      </w:r>
      <w:r w:rsidRPr="00C7012B">
        <w:rPr>
          <w:rFonts w:ascii="GOST type A" w:hAnsi="GOST type A"/>
          <w:i/>
          <w:sz w:val="28"/>
          <w:szCs w:val="28"/>
          <w:lang w:val="ru-RU"/>
        </w:rPr>
        <w:t xml:space="preserve">3* </w:t>
      </w:r>
      <w:r>
        <w:rPr>
          <w:rFonts w:ascii="GOST type A" w:hAnsi="GOST type A"/>
          <w:i/>
          <w:sz w:val="28"/>
          <w:szCs w:val="28"/>
          <w:lang w:val="uk-UA"/>
        </w:rPr>
        <w:t xml:space="preserve">  </w:t>
      </w:r>
      <w:r w:rsidRPr="00C7012B">
        <w:rPr>
          <w:rFonts w:ascii="GOST type A" w:hAnsi="GOST type A"/>
          <w:i/>
          <w:color w:val="FFFFFF" w:themeColor="background1"/>
          <w:sz w:val="28"/>
          <w:szCs w:val="28"/>
          <w:lang w:val="uk-UA"/>
        </w:rPr>
        <w:t>і</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порт 3</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IP</w:t>
      </w:r>
      <w:r w:rsidRPr="00C7012B">
        <w:rPr>
          <w:rFonts w:ascii="GOST type A" w:hAnsi="GOST type A"/>
          <w:i/>
          <w:sz w:val="28"/>
          <w:szCs w:val="28"/>
          <w:lang w:val="ru-RU"/>
        </w:rPr>
        <w:t xml:space="preserve">* </w:t>
      </w:r>
      <w:r>
        <w:rPr>
          <w:rFonts w:ascii="GOST type A" w:hAnsi="GOST type A"/>
          <w:i/>
          <w:sz w:val="28"/>
          <w:szCs w:val="28"/>
          <w:lang w:val="uk-UA"/>
        </w:rPr>
        <w:t xml:space="preserve">   </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регістр пріоритетів</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IE</w:t>
      </w:r>
      <w:r w:rsidRPr="00C7012B">
        <w:rPr>
          <w:rFonts w:ascii="GOST type A" w:hAnsi="GOST type A"/>
          <w:i/>
          <w:sz w:val="28"/>
          <w:szCs w:val="28"/>
          <w:lang w:val="ru-RU"/>
        </w:rPr>
        <w:t xml:space="preserve">* </w:t>
      </w:r>
      <w:r>
        <w:rPr>
          <w:rFonts w:ascii="GOST type A" w:hAnsi="GOST type A"/>
          <w:i/>
          <w:sz w:val="28"/>
          <w:szCs w:val="28"/>
          <w:lang w:val="uk-UA"/>
        </w:rPr>
        <w:t xml:space="preserve">   </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регістр маски переривань</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TMOD</w:t>
      </w:r>
      <w:r w:rsidRPr="00C7012B">
        <w:rPr>
          <w:rFonts w:ascii="GOST type A" w:hAnsi="GOST type A"/>
          <w:i/>
          <w:sz w:val="28"/>
          <w:szCs w:val="28"/>
          <w:lang w:val="ru-RU"/>
        </w:rPr>
        <w:t xml:space="preserve"> </w:t>
      </w:r>
      <w:r w:rsidRPr="00C7012B">
        <w:rPr>
          <w:rFonts w:ascii="GOST type A" w:hAnsi="GOST type A"/>
          <w:i/>
          <w:color w:val="FFFFFF" w:themeColor="background1"/>
          <w:sz w:val="28"/>
          <w:szCs w:val="28"/>
          <w:lang w:val="uk-UA"/>
        </w:rPr>
        <w:t>і</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регістр режиму таймерів/лічильників</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TCON</w:t>
      </w:r>
      <w:r w:rsidRPr="00C7012B">
        <w:rPr>
          <w:rFonts w:ascii="GOST type A" w:hAnsi="GOST type A"/>
          <w:i/>
          <w:sz w:val="28"/>
          <w:szCs w:val="28"/>
          <w:lang w:val="ru-RU"/>
        </w:rPr>
        <w:t>*</w:t>
      </w:r>
      <w:r>
        <w:rPr>
          <w:rFonts w:ascii="GOST type A" w:hAnsi="GOST type A"/>
          <w:i/>
          <w:sz w:val="28"/>
          <w:szCs w:val="28"/>
          <w:lang w:val="uk-UA"/>
        </w:rPr>
        <w:t xml:space="preserve"> </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регістр управління/статусу таймера</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TH</w:t>
      </w:r>
      <w:r w:rsidRPr="00C7012B">
        <w:rPr>
          <w:rFonts w:ascii="GOST type A" w:hAnsi="GOST type A"/>
          <w:i/>
          <w:sz w:val="28"/>
          <w:szCs w:val="28"/>
          <w:lang w:val="ru-RU"/>
        </w:rPr>
        <w:t xml:space="preserve">0 </w:t>
      </w:r>
      <w:r>
        <w:rPr>
          <w:rFonts w:ascii="GOST type A" w:hAnsi="GOST type A"/>
          <w:i/>
          <w:sz w:val="28"/>
          <w:szCs w:val="28"/>
          <w:lang w:val="uk-UA"/>
        </w:rPr>
        <w:t xml:space="preserve">  </w:t>
      </w:r>
      <w:r w:rsidRPr="00C7012B">
        <w:rPr>
          <w:rFonts w:ascii="ISOCPEUR" w:hAnsi="ISOCPEUR" w:cs="Arial"/>
          <w:i/>
          <w:sz w:val="28"/>
          <w:szCs w:val="28"/>
          <w:lang w:val="ru-RU"/>
        </w:rPr>
        <w:t>–</w:t>
      </w:r>
      <w:r>
        <w:rPr>
          <w:rFonts w:ascii="ISOCPEUR" w:hAnsi="ISOCPEUR"/>
          <w:i/>
          <w:sz w:val="28"/>
          <w:szCs w:val="28"/>
          <w:lang w:val="uk-UA"/>
        </w:rPr>
        <w:t xml:space="preserve"> </w:t>
      </w:r>
      <w:r w:rsidRPr="00C7012B">
        <w:rPr>
          <w:rFonts w:ascii="GOST type A" w:hAnsi="GOST type A"/>
          <w:i/>
          <w:sz w:val="28"/>
          <w:szCs w:val="28"/>
          <w:lang w:val="uk-UA"/>
        </w:rPr>
        <w:t>таймер 0 (старший байт)</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TL</w:t>
      </w:r>
      <w:r w:rsidRPr="00C7012B">
        <w:rPr>
          <w:rFonts w:ascii="GOST type A" w:hAnsi="GOST type A"/>
          <w:i/>
          <w:sz w:val="28"/>
          <w:szCs w:val="28"/>
          <w:lang w:val="ru-RU"/>
        </w:rPr>
        <w:t xml:space="preserve">0 </w:t>
      </w:r>
      <w:r>
        <w:rPr>
          <w:rFonts w:ascii="GOST type A" w:hAnsi="GOST type A"/>
          <w:i/>
          <w:sz w:val="28"/>
          <w:szCs w:val="28"/>
          <w:lang w:val="uk-UA"/>
        </w:rPr>
        <w:t xml:space="preserve">  </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таймер 0 (молодший байт)</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TH</w:t>
      </w:r>
      <w:r w:rsidRPr="00C7012B">
        <w:rPr>
          <w:rFonts w:ascii="GOST type A" w:hAnsi="GOST type A"/>
          <w:i/>
          <w:sz w:val="28"/>
          <w:szCs w:val="28"/>
          <w:lang w:val="ru-RU"/>
        </w:rPr>
        <w:t xml:space="preserve">1 </w:t>
      </w:r>
      <w:r>
        <w:rPr>
          <w:rFonts w:ascii="GOST type A" w:hAnsi="GOST type A"/>
          <w:i/>
          <w:sz w:val="28"/>
          <w:szCs w:val="28"/>
          <w:lang w:val="uk-UA"/>
        </w:rPr>
        <w:t xml:space="preserve">  </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таймер 1 (старший байт)</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TL</w:t>
      </w:r>
      <w:r w:rsidRPr="00C7012B">
        <w:rPr>
          <w:rFonts w:ascii="GOST type A" w:hAnsi="GOST type A"/>
          <w:i/>
          <w:sz w:val="28"/>
          <w:szCs w:val="28"/>
          <w:lang w:val="ru-RU"/>
        </w:rPr>
        <w:t>1</w:t>
      </w:r>
      <w:r>
        <w:rPr>
          <w:rFonts w:ascii="GOST type A" w:hAnsi="GOST type A"/>
          <w:i/>
          <w:sz w:val="28"/>
          <w:szCs w:val="28"/>
          <w:lang w:val="uk-UA"/>
        </w:rPr>
        <w:t xml:space="preserve">   </w:t>
      </w:r>
      <w:r w:rsidRPr="00C7012B">
        <w:rPr>
          <w:rFonts w:ascii="GOST type A" w:hAnsi="GOST type A"/>
          <w:i/>
          <w:sz w:val="28"/>
          <w:szCs w:val="28"/>
          <w:lang w:val="ru-RU"/>
        </w:rPr>
        <w:t xml:space="preserve"> </w:t>
      </w:r>
      <w:r w:rsidRPr="00C7012B">
        <w:rPr>
          <w:rFonts w:ascii="ISOCPEUR" w:hAnsi="ISOCPEUR" w:cs="Arial"/>
          <w:i/>
          <w:sz w:val="28"/>
          <w:szCs w:val="28"/>
          <w:lang w:val="ru-RU"/>
        </w:rPr>
        <w:t xml:space="preserve">– </w:t>
      </w:r>
      <w:r w:rsidRPr="00C7012B">
        <w:rPr>
          <w:rFonts w:ascii="GOST type A" w:hAnsi="GOST type A" w:cs="Arial"/>
          <w:i/>
          <w:sz w:val="28"/>
          <w:szCs w:val="28"/>
          <w:lang w:val="uk-UA"/>
        </w:rPr>
        <w:t>таймер 1 (молодший байт)</w:t>
      </w:r>
      <w:r w:rsidRPr="00C7012B">
        <w:rPr>
          <w:rFonts w:ascii="GOST type A" w:hAnsi="GOST type A" w:cs="Arial"/>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SCON</w:t>
      </w:r>
      <w:r w:rsidRPr="00C7012B">
        <w:rPr>
          <w:rFonts w:ascii="GOST type A" w:hAnsi="GOST type A"/>
          <w:i/>
          <w:sz w:val="28"/>
          <w:szCs w:val="28"/>
          <w:lang w:val="ru-RU"/>
        </w:rPr>
        <w:t xml:space="preserve">* </w:t>
      </w:r>
      <w:r w:rsidRPr="00C7012B">
        <w:rPr>
          <w:rFonts w:ascii="ISOCPEUR" w:hAnsi="ISOCPEUR" w:cs="Arial"/>
          <w:i/>
          <w:sz w:val="28"/>
          <w:szCs w:val="28"/>
          <w:lang w:val="ru-RU"/>
        </w:rPr>
        <w:t>–</w:t>
      </w:r>
      <w:r w:rsidRPr="00C7012B">
        <w:rPr>
          <w:rFonts w:ascii="GOST type A" w:hAnsi="GOST type A"/>
          <w:i/>
          <w:sz w:val="28"/>
          <w:szCs w:val="28"/>
          <w:lang w:val="ru-RU"/>
        </w:rPr>
        <w:t xml:space="preserve"> </w:t>
      </w:r>
      <w:r>
        <w:rPr>
          <w:rFonts w:ascii="GOST type A" w:hAnsi="GOST type A"/>
          <w:i/>
          <w:sz w:val="28"/>
          <w:szCs w:val="28"/>
          <w:lang w:val="uk-UA"/>
        </w:rPr>
        <w:t>регістр управління приємопередавачем</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proofErr w:type="gramStart"/>
      <w:r>
        <w:rPr>
          <w:rFonts w:ascii="GOST type A" w:hAnsi="GOST type A"/>
          <w:i/>
          <w:sz w:val="28"/>
          <w:szCs w:val="28"/>
        </w:rPr>
        <w:t>SBUF</w:t>
      </w:r>
      <w:r w:rsidRPr="00C7012B">
        <w:rPr>
          <w:rFonts w:ascii="GOST type A" w:hAnsi="GOST type A"/>
          <w:i/>
          <w:sz w:val="28"/>
          <w:szCs w:val="28"/>
          <w:lang w:val="ru-RU"/>
        </w:rPr>
        <w:t xml:space="preserve"> </w:t>
      </w:r>
      <w:r>
        <w:rPr>
          <w:rFonts w:ascii="GOST type A" w:hAnsi="GOST type A"/>
          <w:i/>
          <w:sz w:val="28"/>
          <w:szCs w:val="28"/>
          <w:lang w:val="uk-UA"/>
        </w:rPr>
        <w:t xml:space="preserve"> </w:t>
      </w:r>
      <w:r w:rsidRPr="00C7012B">
        <w:rPr>
          <w:rFonts w:ascii="ISOCPEUR" w:hAnsi="ISOCPEUR" w:cs="Arial"/>
          <w:i/>
          <w:sz w:val="28"/>
          <w:szCs w:val="28"/>
          <w:lang w:val="ru-RU"/>
        </w:rPr>
        <w:t>–</w:t>
      </w:r>
      <w:proofErr w:type="gramEnd"/>
      <w:r w:rsidRPr="00C7012B">
        <w:rPr>
          <w:rFonts w:ascii="GOST type A" w:hAnsi="GOST type A"/>
          <w:i/>
          <w:sz w:val="28"/>
          <w:szCs w:val="28"/>
          <w:lang w:val="ru-RU"/>
        </w:rPr>
        <w:t xml:space="preserve"> </w:t>
      </w:r>
      <w:r>
        <w:rPr>
          <w:rFonts w:ascii="GOST type A" w:hAnsi="GOST type A"/>
          <w:i/>
          <w:sz w:val="28"/>
          <w:szCs w:val="28"/>
          <w:lang w:val="uk-UA"/>
        </w:rPr>
        <w:t>буфер приємопередавача</w:t>
      </w:r>
      <w:r w:rsidRPr="00C7012B">
        <w:rPr>
          <w:rFonts w:ascii="GOST type A" w:hAnsi="GOST type A"/>
          <w:i/>
          <w:sz w:val="28"/>
          <w:szCs w:val="28"/>
          <w:lang w:val="ru-RU"/>
        </w:rPr>
        <w:t>;</w:t>
      </w:r>
    </w:p>
    <w:p w:rsidR="00771552" w:rsidRPr="00C7012B" w:rsidRDefault="00771552" w:rsidP="00FC02D1">
      <w:pPr>
        <w:spacing w:line="360" w:lineRule="auto"/>
        <w:ind w:left="284" w:right="283" w:firstLine="567"/>
        <w:jc w:val="both"/>
        <w:rPr>
          <w:rFonts w:ascii="GOST type A" w:hAnsi="GOST type A"/>
          <w:i/>
          <w:sz w:val="28"/>
          <w:szCs w:val="28"/>
          <w:lang w:val="ru-RU"/>
        </w:rPr>
      </w:pPr>
      <w:proofErr w:type="gramStart"/>
      <w:r>
        <w:rPr>
          <w:rFonts w:ascii="GOST type A" w:hAnsi="GOST type A"/>
          <w:i/>
          <w:sz w:val="28"/>
          <w:szCs w:val="28"/>
        </w:rPr>
        <w:t>PCON</w:t>
      </w:r>
      <w:r w:rsidRPr="00C7012B">
        <w:rPr>
          <w:rFonts w:ascii="GOST type A" w:hAnsi="GOST type A"/>
          <w:i/>
          <w:sz w:val="28"/>
          <w:szCs w:val="28"/>
          <w:lang w:val="ru-RU"/>
        </w:rPr>
        <w:t xml:space="preserve"> </w:t>
      </w:r>
      <w:r>
        <w:rPr>
          <w:rFonts w:ascii="GOST type A" w:hAnsi="GOST type A"/>
          <w:i/>
          <w:sz w:val="28"/>
          <w:szCs w:val="28"/>
          <w:lang w:val="uk-UA"/>
        </w:rPr>
        <w:t xml:space="preserve"> </w:t>
      </w:r>
      <w:r w:rsidRPr="00C7012B">
        <w:rPr>
          <w:rFonts w:ascii="ISOCPEUR" w:hAnsi="ISOCPEUR" w:cs="Arial"/>
          <w:i/>
          <w:sz w:val="28"/>
          <w:szCs w:val="28"/>
          <w:lang w:val="ru-RU"/>
        </w:rPr>
        <w:t>–</w:t>
      </w:r>
      <w:proofErr w:type="gramEnd"/>
      <w:r w:rsidRPr="00C7012B">
        <w:rPr>
          <w:rFonts w:ascii="ISOCPEUR" w:hAnsi="ISOCPEUR"/>
          <w:i/>
          <w:sz w:val="28"/>
          <w:szCs w:val="28"/>
          <w:lang w:val="ru-RU"/>
        </w:rPr>
        <w:t xml:space="preserve"> </w:t>
      </w:r>
      <w:r w:rsidRPr="00C7012B">
        <w:rPr>
          <w:rFonts w:ascii="GOST type A" w:hAnsi="GOST type A"/>
          <w:i/>
          <w:sz w:val="28"/>
          <w:szCs w:val="28"/>
          <w:lang w:val="ru-RU"/>
        </w:rPr>
        <w:t>регіср управління потужністю</w:t>
      </w:r>
      <w:r w:rsidRPr="00C7012B">
        <w:rPr>
          <w:rFonts w:ascii="ISOCPEUR" w:hAnsi="ISOCPEUR"/>
          <w:i/>
          <w:sz w:val="28"/>
          <w:szCs w:val="28"/>
          <w:lang w:val="ru-RU"/>
        </w:rPr>
        <w:t>;</w:t>
      </w:r>
    </w:p>
    <w:p w:rsidR="00771552"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lang w:val="ru-RU"/>
        </w:rPr>
        <w:t>Регістри, помічені позначкою (*), допускають адресацію окремих бі</w:t>
      </w:r>
      <w:proofErr w:type="gramStart"/>
      <w:r>
        <w:rPr>
          <w:rFonts w:ascii="GOST type A" w:hAnsi="GOST type A"/>
          <w:i/>
          <w:sz w:val="28"/>
          <w:szCs w:val="28"/>
          <w:lang w:val="ru-RU"/>
        </w:rPr>
        <w:t>т</w:t>
      </w:r>
      <w:proofErr w:type="gramEnd"/>
      <w:r>
        <w:rPr>
          <w:rFonts w:ascii="GOST type A" w:hAnsi="GOST type A"/>
          <w:i/>
          <w:sz w:val="28"/>
          <w:szCs w:val="28"/>
          <w:lang w:val="ru-RU"/>
        </w:rPr>
        <w:t>.</w:t>
      </w:r>
    </w:p>
    <w:p w:rsidR="00771552" w:rsidRDefault="00FC02D1" w:rsidP="00FC02D1">
      <w:pPr>
        <w:spacing w:line="360" w:lineRule="auto"/>
        <w:ind w:left="284" w:right="283" w:firstLine="567"/>
        <w:jc w:val="both"/>
        <w:rPr>
          <w:rFonts w:ascii="GOST type A" w:hAnsi="GOST type A"/>
          <w:i/>
          <w:sz w:val="28"/>
          <w:szCs w:val="28"/>
          <w:lang w:val="ru-RU"/>
        </w:rPr>
      </w:pPr>
      <w:r w:rsidRPr="00C7012B">
        <w:rPr>
          <w:b/>
          <w:noProof/>
          <w:lang w:val="ru-RU"/>
        </w:rPr>
        <w:lastRenderedPageBreak/>
        <mc:AlternateContent>
          <mc:Choice Requires="wpg">
            <w:drawing>
              <wp:anchor distT="0" distB="0" distL="114300" distR="114300" simplePos="0" relativeHeight="251845632" behindDoc="0" locked="0" layoutInCell="1" allowOverlap="1" wp14:anchorId="78EFAF31" wp14:editId="1E20D307">
                <wp:simplePos x="0" y="0"/>
                <wp:positionH relativeFrom="page">
                  <wp:posOffset>719455</wp:posOffset>
                </wp:positionH>
                <wp:positionV relativeFrom="page">
                  <wp:posOffset>181228</wp:posOffset>
                </wp:positionV>
                <wp:extent cx="6658610" cy="10209530"/>
                <wp:effectExtent l="19050" t="19050" r="8890" b="1270"/>
                <wp:wrapNone/>
                <wp:docPr id="9112"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113" name="Rectangle 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114" name="Group 4"/>
                        <wpg:cNvGrpSpPr>
                          <a:grpSpLocks/>
                        </wpg:cNvGrpSpPr>
                        <wpg:grpSpPr bwMode="auto">
                          <a:xfrm>
                            <a:off x="1015" y="15846"/>
                            <a:ext cx="10486" cy="892"/>
                            <a:chOff x="1015" y="15846"/>
                            <a:chExt cx="10486" cy="892"/>
                          </a:xfrm>
                        </wpg:grpSpPr>
                        <wps:wsp>
                          <wps:cNvPr id="9115" name="Line 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16" name="Line 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17" name="Line 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18" name="Line 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19" name="Line 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2" name="Line 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3" name="Line 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4" name="Line 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 name="Line 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6" name="Text Box 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37" name="Text Box 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38" name="Text Box 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39" name="Text Box 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40" name="Text Box 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41" name="Line 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3" name="Text Box 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11</w:t>
                                </w:r>
                              </w:p>
                            </w:txbxContent>
                          </wps:txbx>
                          <wps:bodyPr rot="0" vert="horz" wrap="square" lIns="0" tIns="0" rIns="0" bIns="0" anchor="t" anchorCtr="0" upright="1">
                            <a:noAutofit/>
                          </wps:bodyPr>
                        </wps:wsp>
                        <wps:wsp>
                          <wps:cNvPr id="148" name="Text Box 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4" o:spid="_x0000_s1362" style="position:absolute;left:0;text-align:left;margin-left:56.65pt;margin-top:14.25pt;width:524.3pt;height:803.9pt;z-index:25184563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">
                <v:rect id="Rectangle 3" o:spid="_x0000_s136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JIscA&#10;AADdAAAADwAAAGRycy9kb3ducmV2LnhtbESPQWvCQBSE74X+h+UVvNVNYq0aXcUGCoV6MQrq7ZF9&#10;JqHZtyG7atpf3y0IPQ4z8w2zWPWmEVfqXG1ZQTyMQBAXVtdcKtjv3p+nIJxH1thYJgXf5GC1fHxY&#10;YKrtjbd0zX0pAoRdigoq79tUSldUZNANbUscvLPtDPogu1LqDm8BbhqZRNGrNFhzWKiwpayi4iu/&#10;GAXb8dv6dJyMDuYn+sxfso1JsjhRavDUr+cgPPX+P3xvf2gFszgewd+b8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LySLHAAAA3QAAAA8AAAAAAAAAAAAAAAAAmAIAAGRy&#10;cy9kb3ducmV2LnhtbFBLBQYAAAAABAAEAPUAAACMAwAAAAA=&#10;" filled="f" strokeweight="2.25pt"/>
                <v:group id="_x0000_s136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V/78YAAADdAAAADwAAAGRycy9kb3ducmV2LnhtbESPQWvCQBSE7wX/w/KE&#10;3nSztpU2uoqIlh5EUAvF2yP7TILZtyG7JvHfdwtCj8PMfMPMl72tREuNLx1rUOMEBHHmTMm5hu/T&#10;dvQOwgdkg5Vj0nAnD8vF4GmOqXEdH6g9hlxECPsUNRQh1KmUPivIoh+7mjh6F9dYDFE2uTQNdhFu&#10;KzlJkqm0WHJcKLCmdUHZ9XizGj477FYvatPurpf1/Xx62//sFGn9POxXMxCB+vAffrS/jIYPpV7h&#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VX/vxgAAAN0A&#10;AAAPAAAAAAAAAAAAAAAAAKoCAABkcnMvZG93bnJldi54bWxQSwUGAAAAAAQABAD6AAAAnQMAAAAA&#10;">
                  <v:line id="Line 5" o:spid="_x0000_s136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0IKcQAAADdAAAADwAAAGRycy9kb3ducmV2LnhtbESPQWvCQBSE74L/YXmCN92ktiWN2UhR&#10;CpJbbS+9PbKvSUj2bdxdNf33bqHQ4zAz3zDFbjKDuJLznWUF6ToBQVxb3XGj4PPjbZWB8AFZ42CZ&#10;FPyQh105nxWYa3vjd7qeQiMihH2OCtoQxlxKX7dk0K/tSBy9b+sMhihdI7XDW4SbQT4kybM02HFc&#10;aHGkfUt1f7oYBdnmETH76que/Madw6EyE1dKLRfT6xZEoCn8h//aR63gJU2f4PdNfAKy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zQgpxAAAAN0AAAAPAAAAAAAAAAAA&#10;AAAAAKECAABkcnMvZG93bnJldi54bWxQSwUGAAAAAAQABAD5AAAAkgMAAAAA&#10;" strokeweight="2.25pt">
                    <v:stroke endarrowwidth="narrow"/>
                  </v:line>
                  <v:line id="Line 6" o:spid="_x0000_s136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s6kMMAAADdAAAADwAAAGRycy9kb3ducmV2LnhtbESP0YrCMBRE3wX/IVzBF9G0LohWo8jC&#10;gsgiaP2Aa3Nti81NbaLWvzeC4OMwM2eYxao1lbhT40rLCuJRBII4s7rkXMEx/RtOQTiPrLGyTAqe&#10;5GC17HYWmGj74D3dDz4XAcIuQQWF93UipcsKMuhGtiYO3tk2Bn2QTS51g48AN5UcR9FEGiw5LBRY&#10;029B2eVwMwrKHzwN/GzAefV/vOyeWXrdXlOl+r12PQfhqfXf8Ke90QpmcTyB95vw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OpDDAAAA3QAAAA8AAAAAAAAAAAAA&#10;AAAAoQIAAGRycy9kb3ducmV2LnhtbFBLBQYAAAAABAAEAPkAAACRAwAAAAA=&#10;" strokeweight="2.25pt">
                    <v:stroke endarrowwidth="narrow"/>
                  </v:line>
                  <v:line id="Line 7" o:spid="_x0000_s136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fC8YAAADdAAAADwAAAGRycy9kb3ducmV2LnhtbESP0WrCQBRE3wX/YblCX6RuYqFtoqtI&#10;QSilFJrkA67ZaxLM3o3ZbRL/vlso+DjMzBlmu59MKwbqXWNZQbyKQBCXVjdcKSjy4+MrCOeRNbaW&#10;ScGNHOx389kWU21H/qYh85UIEHYpKqi971IpXVmTQbeyHXHwzrY36IPsK6l7HAPctHIdRc/SYMNh&#10;ocaO3moqL9mPUdA84WnpkyVX7Wdx+bqV+fXjmiv1sJgOGxCeJn8P/7fftYIkjl/g7014An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XnwvGAAAA3QAAAA8AAAAAAAAA&#10;AAAAAAAAoQIAAGRycy9kb3ducmV2LnhtbFBLBQYAAAAABAAEAPkAAACUAwAAAAA=&#10;" strokeweight="2.25pt">
                    <v:stroke endarrowwidth="narrow"/>
                  </v:line>
                  <v:line id="Line 8" o:spid="_x0000_s136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gLecEAAADdAAAADwAAAGRycy9kb3ducmV2LnhtbERPzYrCMBC+L/gOYQQvsqZVWNZqFBEE&#10;ERFsfYCxGdtiM6lN1Pr25iB4/Pj+58vO1OJBrassK4hHEQji3OqKCwWnbPP7D8J5ZI21ZVLwIgfL&#10;Re9njom2Tz7SI/WFCCHsElRQet8kUrq8JINuZBviwF1sa9AH2BZSt/gM4aaW4yj6kwYrDg0lNrQu&#10;Kb+md6OgmuB56KdDLur96Xp45dltd8uUGvS71QyEp85/xR/3ViuYxnGYG96EJ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SAt5wQAAAN0AAAAPAAAAAAAAAAAAAAAA&#10;AKECAABkcnMvZG93bnJldi54bWxQSwUGAAAAAAQABAD5AAAAjwMAAAAA&#10;" strokeweight="2.25pt">
                    <v:stroke endarrowwidth="narrow"/>
                  </v:line>
                  <v:line id="Line 9" o:spid="_x0000_s136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u4sQAAADdAAAADwAAAGRycy9kb3ducmV2LnhtbESP0YrCMBRE3xf8h3AFX0TTurDYahQR&#10;BBER1voB1+baFpub2kStf28WhH0cZuYMM192phYPal1lWUE8jkAQ51ZXXCg4ZZvRFITzyBpry6Tg&#10;RQ6Wi97XHFNtn/xLj6MvRICwS1FB6X2TSunykgy6sW2Ig3exrUEfZFtI3eIzwE0tJ1H0Iw1WHBZK&#10;bGhdUn493o2C6hvPQ58Muaj3p+vhlWe33S1TatDvVjMQnjr/H/60t1pBEscJ/L0JT0A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K7ixAAAAN0AAAAPAAAAAAAAAAAA&#10;AAAAAKECAABkcnMvZG93bnJldi54bWxQSwUGAAAAAAQABAD5AAAAkgMAAAAA&#10;" strokeweight="2.25pt">
                    <v:stroke endarrowwidth="narrow"/>
                  </v:line>
                  <v:line id="Line 10" o:spid="_x0000_s137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2OPsUAAADbAAAADwAAAGRycy9kb3ducmV2LnhtbESPzWrDMBCE74W+g9hALiGRG0NJXCuh&#10;FAKhlELtPMDW2tjG1sqxFP+8fVUo9DjMzDdMepxMKwbqXW1ZwdMmAkFcWF1zqeCSn9Y7EM4ja2wt&#10;k4KZHBwPjw8pJtqO/EVD5ksRIOwSVFB53yVSuqIig25jO+LgXW1v0AfZl1L3OAa4aeU2ip6lwZrD&#10;QoUdvVVUNNndKKhj/F75/YrL9uPSfM5Ffnu/5UotF9PrCwhPk/8P/7XPWkG8hd8v4QfIw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2OPsUAAADbAAAADwAAAAAAAAAA&#10;AAAAAAChAgAAZHJzL2Rvd25yZXYueG1sUEsFBgAAAAAEAAQA+QAAAJMDAAAAAA==&#10;" strokeweight="2.25pt">
                    <v:stroke endarrowwidth="narrow"/>
                  </v:line>
                  <v:line id="Line 11" o:spid="_x0000_s137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ErpcQAAADbAAAADwAAAGRycy9kb3ducmV2LnhtbESP0WqDQBRE3wv9h+UW8hKatRFKa7JK&#10;CBRCKYHGfMCte6Oie1fdjZq/7xYCfRxm5gyzzWbTipEGV1tW8LKKQBAXVtdcKjjnH89vIJxH1tha&#10;JgU3cpCljw9bTLSd+JvGky9FgLBLUEHlfZdI6YqKDLqV7YiDd7GDQR/kUEo94BTgppXrKHqVBmsO&#10;CxV2tK+oaE5Xo6CO8Wfp35dctl/n5ngr8v6zz5VaPM27DQhPs/8P39sHrSCO4e9L+AEy/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SulxAAAANsAAAAPAAAAAAAAAAAA&#10;AAAAAKECAABkcnMvZG93bnJldi54bWxQSwUGAAAAAAQABAD5AAAAkgMAAAAA&#10;" strokeweight="2.25pt">
                    <v:stroke endarrowwidth="narrow"/>
                  </v:line>
                  <v:line id="Line 12" o:spid="_x0000_s137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iz0cQAAADbAAAADwAAAGRycy9kb3ducmV2LnhtbESP0WrCQBRE3wX/YbkFX6RuNFJq6ioi&#10;FEoRwSQfcJu9JsHs3ZjdavL3bqHg4zAzZ5j1tjeNuFHnassK5rMIBHFhdc2lgjz7fH0H4TyyxsYy&#10;KRjIwXYzHq0x0fbOJ7qlvhQBwi5BBZX3bSKlKyoy6Ga2JQ7e2XYGfZBdKXWH9wA3jVxE0Zs0WHNY&#10;qLClfUXFJf01CuoYf6Z+NeWyOeSX41Bk1+9rptTkpd99gPDU+2f4v/2lFcRL+PsSfo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qLPRxAAAANsAAAAPAAAAAAAAAAAA&#10;AAAAAKECAABkcnMvZG93bnJldi54bWxQSwUGAAAAAAQABAD5AAAAkgMAAAAA&#10;" strokeweight="2.25pt">
                    <v:stroke endarrowwidth="narrow"/>
                  </v:line>
                  <v:line id="Line 13" o:spid="_x0000_s137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SsQAAADbAAAADwAAAGRycy9kb3ducmV2LnhtbESP0WrCQBRE3wX/YbkFX6RuNFhq6ioi&#10;FEoRwSQfcJu9JsHs3ZjdavL3bqHg4zAzZ5j1tjeNuFHnassK5rMIBHFhdc2lgjz7fH0H4TyyxsYy&#10;KRjIwXYzHq0x0fbOJ7qlvhQBwi5BBZX3bSKlKyoy6Ga2JQ7e2XYGfZBdKXWH9wA3jVxE0Zs0WHNY&#10;qLClfUXFJf01CuoYf6Z+NeWyOeSX41Bk1+9rptTkpd99gPDU+2f4v/2lFcRL+PsSfo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5BZKxAAAANsAAAAPAAAAAAAAAAAA&#10;AAAAAKECAABkcnMvZG93bnJldi54bWxQSwUGAAAAAAQABAD5AAAAkgMAAAAA&#10;" strokeweight="2.25pt">
                    <v:stroke endarrowwidth="narrow"/>
                  </v:line>
                  <v:shape id="Text Box 14" o:spid="_x0000_s137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lmMMA&#10;AADbAAAADwAAAGRycy9kb3ducmV2LnhtbESPX2vCQBDE3wv9DscWfKuXVhCJniKFivZB/FP1dcmt&#10;STS3F3Jbjd/eE4Q+DjPzG2Y0aV2lLtSE0rOBj24CijjztuTcwO/2+30AKgiyxcozGbhRgMn49WWE&#10;qfVXXtNlI7mKEA4pGihE6lTrkBXkMHR9TRy9o28cSpRNrm2D1wh3lf5Mkr52WHJcKLCmr4Ky8+bP&#10;GcgP2wXq3epnuXd1qNYnodlMjOm8tdMhKKFW/sPP9twa6PXh8SX+AD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rlmMMAAADbAAAADwAAAAAAAAAAAAAAAACYAgAAZHJzL2Rv&#10;d25yZXYueG1sUEsFBgAAAAAEAAQA9QAAAIgDAAAAAA==&#10;" filled="f" stroked="f" strokeweight="2.25pt">
                    <v:stroke endarrowwidth="narrow"/>
                    <v:textbox inset="0,0,0,0">
                      <w:txbxContent>
                        <w:p w:rsidR="009D310A" w:rsidRDefault="009D310A" w:rsidP="00771552">
                          <w:pPr>
                            <w:rPr>
                              <w:i/>
                            </w:rPr>
                          </w:pPr>
                          <w:proofErr w:type="gramStart"/>
                          <w:r>
                            <w:rPr>
                              <w:rFonts w:ascii="GOST type B" w:hAnsi="GOST type B"/>
                              <w:i/>
                            </w:rPr>
                            <w:t>Зм</w:t>
                          </w:r>
                          <w:r>
                            <w:rPr>
                              <w:i/>
                            </w:rPr>
                            <w:t>.</w:t>
                          </w:r>
                          <w:proofErr w:type="gramEnd"/>
                        </w:p>
                      </w:txbxContent>
                    </v:textbox>
                  </v:shape>
                  <v:shape id="Text Box 15" o:spid="_x0000_s137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AA8MA&#10;AADbAAAADwAAAGRycy9kb3ducmV2LnhtbESPQWvCQBSE74X+h+UVvNVNFWqJriKCYnsoatReH9nX&#10;JDb7NmRfNf33riD0OMzMN8xk1rlanakNlWcDL/0EFHHubcWFgX22fH4DFQTZYu2ZDPxRgNn08WGC&#10;qfUX3tJ5J4WKEA4pGihFmlTrkJfkMPR9Qxy9b986lCjbQtsWLxHuaj1IklftsOK4UGJDi5Lyn92v&#10;M1B8Ze+oD5uPz6NrQr09Ca1WYkzvqZuPQQl18h++t9fWwHAE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ZAA8MAAADbAAAADwAAAAAAAAAAAAAAAACYAgAAZHJzL2Rv&#10;d25yZXYueG1sUEsFBgAAAAAEAAQA9QAAAIgDAAAAAA==&#10;" filled="f" stroked="f" strokeweight="2.25pt">
                    <v:stroke endarrowwidth="narrow"/>
                    <v:textbox inset="0,0,0,0">
                      <w:txbxContent>
                        <w:p w:rsidR="009D310A" w:rsidRDefault="009D310A" w:rsidP="00771552">
                          <w:pPr>
                            <w:rPr>
                              <w:i/>
                            </w:rPr>
                          </w:pPr>
                          <w:proofErr w:type="gramStart"/>
                          <w:r>
                            <w:rPr>
                              <w:rFonts w:ascii="GOST type B" w:hAnsi="GOST type B"/>
                              <w:i/>
                            </w:rPr>
                            <w:t>Арк</w:t>
                          </w:r>
                          <w:r>
                            <w:rPr>
                              <w:i/>
                            </w:rPr>
                            <w:t>.</w:t>
                          </w:r>
                          <w:proofErr w:type="gramEnd"/>
                        </w:p>
                      </w:txbxContent>
                    </v:textbox>
                  </v:shape>
                  <v:shape id="Text Box 16" o:spid="_x0000_s137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nUcb8A&#10;AADbAAAADwAAAGRycy9kb3ducmV2LnhtbERPS2vCQBC+F/wPywi91Y0VSomuIoJSPYhvr0N2TKLZ&#10;2ZCdavrv3UPB48f3Hk1aV6k7NaH0bKDfS0ARZ96WnBs47Ocf36CCIFusPJOBPwowGXfeRpha/+At&#10;3XeSqxjCIUUDhUidah2yghyGnq+JI3fxjUOJsMm1bfARw12lP5PkSzssOTYUWNOsoOy2+3UG8vN+&#10;ifq4Wa1Prg7V9iq0WIgx7912OgQl1MpL/O/+sQYGcWz8En+AH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SdRxvwAAANsAAAAPAAAAAAAAAAAAAAAAAJgCAABkcnMvZG93bnJl&#10;di54bWxQSwUGAAAAAAQABAD1AAAAhAM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 o:spid="_x0000_s137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Vx6sMA&#10;AADbAAAADwAAAGRycy9kb3ducmV2LnhtbESPQWvCQBSE74X+h+UVvNVNFYqNriKCYnsoatReH9nX&#10;JDb7NmRfNf33riD0OMzMN8xk1rlanakNlWcDL/0EFHHubcWFgX22fB6BCoJssfZMBv4owGz6+DDB&#10;1PoLb+m8k0JFCIcUDZQiTap1yEtyGPq+IY7et28dSpRtoW2Llwh3tR4kyat2WHFcKLGhRUn5z+7X&#10;GSi+snfUh83H59E1od6ehFYrMab31M3HoIQ6+Q/f22trYPgG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Vx6sMAAADbAAAADwAAAAAAAAAAAAAAAACYAgAAZHJzL2Rv&#10;d25yZXYueG1sUEsFBgAAAAAEAAQA9QAAAIgDAAAAAA==&#10;" filled="f" stroked="f" strokeweight="2.25pt">
                    <v:stroke endarrowwidth="narrow"/>
                    <v:textbox inset="0,0,0,0">
                      <w:txbxContent>
                        <w:p w:rsidR="009D310A" w:rsidRDefault="009D310A" w:rsidP="00771552">
                          <w:pPr>
                            <w:rPr>
                              <w:rFonts w:ascii="GOST type B" w:hAnsi="GOST type B"/>
                              <w:i/>
                            </w:rPr>
                          </w:pPr>
                          <w:proofErr w:type="gramStart"/>
                          <w:r>
                            <w:rPr>
                              <w:rFonts w:ascii="GOST type B" w:hAnsi="GOST type B"/>
                              <w:i/>
                            </w:rPr>
                            <w:t>Підп.</w:t>
                          </w:r>
                          <w:proofErr w:type="gramEnd"/>
                        </w:p>
                      </w:txbxContent>
                    </v:textbox>
                  </v:shape>
                  <v:shape id="Text Box 18" o:spid="_x0000_s137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mrCr8A&#10;AADbAAAADwAAAGRycy9kb3ducmV2LnhtbERPS2vCQBC+F/wPywi91Y1FSomuIoJSPYhvr0N2TKLZ&#10;2ZCdavrv3UPB48f3Hk1aV6k7NaH0bKDfS0ARZ96WnBs47Ocf36CCIFusPJOBPwowGXfeRpha/+At&#10;3XeSqxjCIUUDhUidah2yghyGnq+JI3fxjUOJsMm1bfARw12lP5PkSzssOTYUWNOsoOy2+3UG8vN+&#10;ifq4Wa1Prg7V9iq0WIgx7912OgQl1MpL/O/+sQYGcX38En+AH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OasKvwAAANsAAAAPAAAAAAAAAAAAAAAAAJgCAABkcnMvZG93bnJl&#10;di54bWxQSwUGAAAAAAQABAD1AAAAhAM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v:textbox>
                  </v:shape>
                  <v:line id="Line 19" o:spid="_x0000_s137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ljNMMAAADbAAAADwAAAGRycy9kb3ducmV2LnhtbESP0YrCMBRE3xf8h3AFX0RTdRGtpiKC&#10;ILIsaP2Aa3NtS5ub2kStf79ZWNjHYWbOMOtNZ2rxpNaVlhVMxhEI4szqknMFl3Q/WoBwHlljbZkU&#10;vMnBJul9rDHW9sUnep59LgKEXYwKCu+bWEqXFWTQjW1DHLybbQ36INtc6hZfAW5qOY2iuTRYclgo&#10;sKFdQVl1fhgF5QyvQ78ccl5/Xarvd5bej/dUqUG/265AeOr8f/ivfdAKPifw+yX8AJ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ZYzTDAAAA2wAAAA8AAAAAAAAAAAAA&#10;AAAAoQIAAGRycy9kb3ducmV2LnhtbFBLBQYAAAAABAAEAPkAAACRAwAAAAA=&#10;" strokeweight="2.25pt">
                    <v:stroke endarrowwidth="narrow"/>
                  </v:line>
                  <v:shape id="Text Box 20" o:spid="_x0000_s138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KP58QA&#10;AADbAAAADwAAAGRycy9kb3ducmV2LnhtbESPX2vCQBDE3wt+h2OFvtWLFoqknqEIhrYPpf6pvi65&#10;bRLN7YXcVuO39wqCj8PM/IaZZb1r1Im6UHs2MB4loIgLb2suDWw3y6cpqCDIFhvPZOBCAbL54GGG&#10;qfVnXtFpLaWKEA4pGqhE2lTrUFTkMIx8Sxy9X985lCi7UtsOzxHuGj1JkhftsOa4UGFLi4qK4/rP&#10;GSj3mw/UP9+fXzvXhmZ1EMpzMeZx2L+9ghLq5R6+td+tgekz/H+JP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Sj+fEAAAA2w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11</w:t>
                          </w:r>
                        </w:p>
                      </w:txbxContent>
                    </v:textbox>
                  </v:shape>
                  <v:shape id="Text Box 21" o:spid="_x0000_s138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HEMQA&#10;AADcAAAADwAAAGRycy9kb3ducmV2LnhtbESPzWrDQAyE74W+w6JAb806JZTiZBNKoaHJITT/V+FV&#10;bLderfGqifv21aGQm8SMZj5N531ozIW6VEd2MBpmYIiL6GsuHex3748vYJIge2wik4NfSjCf3d9N&#10;Mffxyhu6bKU0GsIpRweVSJtbm4qKAqZhbIlVO8cuoOjaldZ3eNXw0NinLHu2AWvWhgpbequo+N7+&#10;BAflabdEe/hcrY+hTc3mS2ixEOceBv3rBIxQLzfz//WHV/yx0uozOo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XRxDEAAAA3A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771552" w:rsidRPr="00997F3A">
        <w:rPr>
          <w:rFonts w:ascii="GOST type A" w:hAnsi="GOST type A"/>
          <w:b/>
          <w:i/>
          <w:sz w:val="28"/>
          <w:szCs w:val="28"/>
          <w:lang w:val="ru-RU"/>
        </w:rPr>
        <w:t>Акумулятор.</w:t>
      </w:r>
      <w:r w:rsidR="00771552">
        <w:rPr>
          <w:rFonts w:ascii="GOST type A" w:hAnsi="GOST type A"/>
          <w:i/>
          <w:sz w:val="28"/>
          <w:szCs w:val="28"/>
          <w:lang w:val="ru-RU"/>
        </w:rPr>
        <w:t xml:space="preserve"> Аккумулятор АСС це восьмирозрядний регі</w:t>
      </w:r>
      <w:proofErr w:type="gramStart"/>
      <w:r w:rsidR="00771552">
        <w:rPr>
          <w:rFonts w:ascii="GOST type A" w:hAnsi="GOST type A"/>
          <w:i/>
          <w:sz w:val="28"/>
          <w:szCs w:val="28"/>
          <w:lang w:val="ru-RU"/>
        </w:rPr>
        <w:t>стр</w:t>
      </w:r>
      <w:proofErr w:type="gramEnd"/>
      <w:r w:rsidR="00771552">
        <w:rPr>
          <w:rFonts w:ascii="GOST type A" w:hAnsi="GOST type A"/>
          <w:i/>
          <w:sz w:val="28"/>
          <w:szCs w:val="28"/>
          <w:lang w:val="ru-RU"/>
        </w:rPr>
        <w:t>, який використовується як приймач або джерело операнда під час виконання арифметичних і логічних операцій та ряду операцій передачі даних. За застосування акумулятора виконуються операції зсуві</w:t>
      </w:r>
      <w:proofErr w:type="gramStart"/>
      <w:r w:rsidR="00771552">
        <w:rPr>
          <w:rFonts w:ascii="GOST type A" w:hAnsi="GOST type A"/>
          <w:i/>
          <w:sz w:val="28"/>
          <w:szCs w:val="28"/>
          <w:lang w:val="ru-RU"/>
        </w:rPr>
        <w:t>в</w:t>
      </w:r>
      <w:proofErr w:type="gramEnd"/>
      <w:r w:rsidR="00771552">
        <w:rPr>
          <w:rFonts w:ascii="GOST type A" w:hAnsi="GOST type A"/>
          <w:i/>
          <w:sz w:val="28"/>
          <w:szCs w:val="28"/>
          <w:lang w:val="ru-RU"/>
        </w:rPr>
        <w:t xml:space="preserve">, перевірки на нуль, формування ознаки парності. </w:t>
      </w:r>
    </w:p>
    <w:p w:rsidR="00771552" w:rsidRDefault="00771552" w:rsidP="00FC02D1">
      <w:pPr>
        <w:spacing w:line="360" w:lineRule="auto"/>
        <w:ind w:left="284" w:right="283" w:firstLine="567"/>
        <w:jc w:val="both"/>
        <w:rPr>
          <w:rFonts w:ascii="GOST type A" w:hAnsi="GOST type A"/>
          <w:i/>
          <w:sz w:val="28"/>
          <w:szCs w:val="28"/>
          <w:lang w:val="ru-RU"/>
        </w:rPr>
      </w:pPr>
      <w:r w:rsidRPr="00997F3A">
        <w:rPr>
          <w:rFonts w:ascii="GOST type A" w:hAnsi="GOST type A"/>
          <w:b/>
          <w:i/>
          <w:sz w:val="28"/>
          <w:szCs w:val="28"/>
          <w:lang w:val="ru-RU"/>
        </w:rPr>
        <w:t>Регі</w:t>
      </w:r>
      <w:proofErr w:type="gramStart"/>
      <w:r w:rsidRPr="00997F3A">
        <w:rPr>
          <w:rFonts w:ascii="GOST type A" w:hAnsi="GOST type A"/>
          <w:b/>
          <w:i/>
          <w:sz w:val="28"/>
          <w:szCs w:val="28"/>
          <w:lang w:val="ru-RU"/>
        </w:rPr>
        <w:t>стр</w:t>
      </w:r>
      <w:proofErr w:type="gramEnd"/>
      <w:r w:rsidRPr="00997F3A">
        <w:rPr>
          <w:rFonts w:ascii="GOST type A" w:hAnsi="GOST type A"/>
          <w:b/>
          <w:i/>
          <w:sz w:val="28"/>
          <w:szCs w:val="28"/>
          <w:lang w:val="ru-RU"/>
        </w:rPr>
        <w:t xml:space="preserve"> В.</w:t>
      </w:r>
      <w:r>
        <w:rPr>
          <w:rFonts w:ascii="GOST type A" w:hAnsi="GOST type A"/>
          <w:i/>
          <w:sz w:val="28"/>
          <w:szCs w:val="28"/>
          <w:lang w:val="ru-RU"/>
        </w:rPr>
        <w:t xml:space="preserve"> Регістр В використовується під час виконання операцій множення і ділення. </w:t>
      </w:r>
      <w:proofErr w:type="gramStart"/>
      <w:r>
        <w:rPr>
          <w:rFonts w:ascii="GOST type A" w:hAnsi="GOST type A"/>
          <w:i/>
          <w:sz w:val="28"/>
          <w:szCs w:val="28"/>
          <w:lang w:val="ru-RU"/>
        </w:rPr>
        <w:t>П</w:t>
      </w:r>
      <w:proofErr w:type="gramEnd"/>
      <w:r>
        <w:rPr>
          <w:rFonts w:ascii="GOST type A" w:hAnsi="GOST type A"/>
          <w:i/>
          <w:sz w:val="28"/>
          <w:szCs w:val="28"/>
          <w:lang w:val="ru-RU"/>
        </w:rPr>
        <w:t>ід час виконання інших операцій може використовуватись як допоміжний регістр.</w:t>
      </w:r>
    </w:p>
    <w:p w:rsidR="00771552" w:rsidRDefault="00771552" w:rsidP="00FC02D1">
      <w:pPr>
        <w:spacing w:line="360" w:lineRule="auto"/>
        <w:ind w:left="284" w:right="283" w:firstLine="567"/>
        <w:jc w:val="both"/>
        <w:rPr>
          <w:rFonts w:ascii="GOST type A" w:hAnsi="GOST type A"/>
          <w:i/>
          <w:sz w:val="28"/>
          <w:szCs w:val="28"/>
          <w:lang w:val="uk-UA"/>
        </w:rPr>
      </w:pPr>
      <w:r w:rsidRPr="00997F3A">
        <w:rPr>
          <w:rFonts w:ascii="GOST type A" w:hAnsi="GOST type A"/>
          <w:b/>
          <w:i/>
          <w:sz w:val="28"/>
          <w:szCs w:val="28"/>
          <w:lang w:val="ru-RU"/>
        </w:rPr>
        <w:t>Регі</w:t>
      </w:r>
      <w:proofErr w:type="gramStart"/>
      <w:r w:rsidRPr="00997F3A">
        <w:rPr>
          <w:rFonts w:ascii="GOST type A" w:hAnsi="GOST type A"/>
          <w:b/>
          <w:i/>
          <w:sz w:val="28"/>
          <w:szCs w:val="28"/>
          <w:lang w:val="ru-RU"/>
        </w:rPr>
        <w:t>стр</w:t>
      </w:r>
      <w:proofErr w:type="gramEnd"/>
      <w:r w:rsidRPr="00997F3A">
        <w:rPr>
          <w:rFonts w:ascii="GOST type A" w:hAnsi="GOST type A"/>
          <w:b/>
          <w:i/>
          <w:sz w:val="28"/>
          <w:szCs w:val="28"/>
          <w:lang w:val="ru-RU"/>
        </w:rPr>
        <w:t xml:space="preserve"> слова стану програми.</w:t>
      </w:r>
      <w:r>
        <w:rPr>
          <w:rFonts w:ascii="GOST type A" w:hAnsi="GOST type A"/>
          <w:i/>
          <w:sz w:val="28"/>
          <w:szCs w:val="28"/>
          <w:lang w:val="ru-RU"/>
        </w:rPr>
        <w:t xml:space="preserve"> </w:t>
      </w:r>
      <w:proofErr w:type="gramStart"/>
      <w:r>
        <w:rPr>
          <w:rFonts w:ascii="GOST type A" w:hAnsi="GOST type A"/>
          <w:i/>
          <w:sz w:val="28"/>
          <w:szCs w:val="28"/>
        </w:rPr>
        <w:t>PSW</w:t>
      </w:r>
      <w:r w:rsidRPr="00997F3A">
        <w:rPr>
          <w:rFonts w:ascii="GOST type A" w:hAnsi="GOST type A"/>
          <w:i/>
          <w:sz w:val="28"/>
          <w:szCs w:val="28"/>
          <w:lang w:val="ru-RU"/>
        </w:rPr>
        <w:t xml:space="preserve"> </w:t>
      </w:r>
      <w:r>
        <w:rPr>
          <w:rFonts w:ascii="GOST type A" w:hAnsi="GOST type A"/>
          <w:i/>
          <w:sz w:val="28"/>
          <w:szCs w:val="28"/>
          <w:lang w:val="uk-UA"/>
        </w:rPr>
        <w:t>призначений для зберігання інформації про ознаки, що формуються в АЛП під час виконання обчислень.</w:t>
      </w:r>
      <w:proofErr w:type="gramEnd"/>
      <w:r>
        <w:rPr>
          <w:rFonts w:ascii="GOST type A" w:hAnsi="GOST type A"/>
          <w:i/>
          <w:sz w:val="28"/>
          <w:szCs w:val="28"/>
          <w:lang w:val="uk-UA"/>
        </w:rPr>
        <w:t xml:space="preserve"> </w:t>
      </w:r>
    </w:p>
    <w:p w:rsidR="00771552" w:rsidRPr="00997F3A"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lang w:val="uk-UA"/>
        </w:rPr>
        <w:t xml:space="preserve">С </w:t>
      </w:r>
      <w:r w:rsidRPr="00997F3A">
        <w:rPr>
          <w:rFonts w:ascii="GOST type A" w:hAnsi="GOST type A"/>
          <w:i/>
          <w:sz w:val="28"/>
          <w:szCs w:val="28"/>
          <w:lang w:val="ru-RU"/>
        </w:rPr>
        <w:t xml:space="preserve">  </w:t>
      </w:r>
      <w:r>
        <w:rPr>
          <w:rFonts w:ascii="GOST type A" w:hAnsi="GOST type A"/>
          <w:i/>
          <w:sz w:val="28"/>
          <w:szCs w:val="28"/>
          <w:lang w:val="uk-UA"/>
        </w:rPr>
        <w:t>- ознака переносу</w:t>
      </w:r>
      <w:r w:rsidRPr="00997F3A">
        <w:rPr>
          <w:rFonts w:ascii="GOST type A" w:hAnsi="GOST type A"/>
          <w:i/>
          <w:sz w:val="28"/>
          <w:szCs w:val="28"/>
          <w:lang w:val="ru-RU"/>
        </w:rPr>
        <w:t>;</w:t>
      </w:r>
    </w:p>
    <w:p w:rsidR="00771552" w:rsidRPr="00997F3A"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lang w:val="uk-UA"/>
        </w:rPr>
        <w:t xml:space="preserve">АС </w:t>
      </w:r>
      <w:r w:rsidRPr="00997F3A">
        <w:rPr>
          <w:rFonts w:ascii="GOST type A" w:hAnsi="GOST type A"/>
          <w:i/>
          <w:color w:val="FFFFFF" w:themeColor="background1"/>
          <w:sz w:val="28"/>
          <w:szCs w:val="28"/>
        </w:rPr>
        <w:t>i</w:t>
      </w:r>
      <w:r>
        <w:rPr>
          <w:rFonts w:ascii="GOST type A" w:hAnsi="GOST type A"/>
          <w:i/>
          <w:sz w:val="28"/>
          <w:szCs w:val="28"/>
          <w:lang w:val="uk-UA"/>
        </w:rPr>
        <w:t>- ознака додаткового переносу</w:t>
      </w:r>
      <w:r w:rsidRPr="00997F3A">
        <w:rPr>
          <w:rFonts w:ascii="GOST type A" w:hAnsi="GOST type A"/>
          <w:i/>
          <w:sz w:val="28"/>
          <w:szCs w:val="28"/>
          <w:lang w:val="ru-RU"/>
        </w:rPr>
        <w:t>;</w:t>
      </w:r>
    </w:p>
    <w:p w:rsidR="00771552" w:rsidRPr="00997F3A"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F</w:t>
      </w:r>
      <w:r w:rsidRPr="00997F3A">
        <w:rPr>
          <w:rFonts w:ascii="GOST type A" w:hAnsi="GOST type A"/>
          <w:i/>
          <w:sz w:val="28"/>
          <w:szCs w:val="28"/>
          <w:lang w:val="ru-RU"/>
        </w:rPr>
        <w:t xml:space="preserve">0 </w:t>
      </w:r>
      <w:r w:rsidRPr="00997F3A">
        <w:rPr>
          <w:rFonts w:ascii="GOST type A" w:hAnsi="GOST type A"/>
          <w:i/>
          <w:color w:val="FFFFFF" w:themeColor="background1"/>
          <w:sz w:val="28"/>
          <w:szCs w:val="28"/>
        </w:rPr>
        <w:t>i</w:t>
      </w:r>
      <w:r w:rsidRPr="00997F3A">
        <w:rPr>
          <w:rFonts w:ascii="GOST type A" w:hAnsi="GOST type A"/>
          <w:i/>
          <w:sz w:val="28"/>
          <w:szCs w:val="28"/>
          <w:lang w:val="ru-RU"/>
        </w:rPr>
        <w:t xml:space="preserve">- </w:t>
      </w:r>
      <w:r>
        <w:rPr>
          <w:rFonts w:ascii="GOST type A" w:hAnsi="GOST type A"/>
          <w:i/>
          <w:sz w:val="28"/>
          <w:szCs w:val="28"/>
          <w:lang w:val="uk-UA"/>
        </w:rPr>
        <w:t>ознака нуля</w:t>
      </w:r>
      <w:r w:rsidRPr="00997F3A">
        <w:rPr>
          <w:rFonts w:ascii="GOST type A" w:hAnsi="GOST type A"/>
          <w:i/>
          <w:sz w:val="28"/>
          <w:szCs w:val="28"/>
          <w:lang w:val="ru-RU"/>
        </w:rPr>
        <w:t>;</w:t>
      </w:r>
    </w:p>
    <w:p w:rsidR="00771552" w:rsidRPr="00997F3A"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RS</w:t>
      </w:r>
      <w:r w:rsidRPr="00997F3A">
        <w:rPr>
          <w:rFonts w:ascii="GOST type A" w:hAnsi="GOST type A"/>
          <w:i/>
          <w:sz w:val="28"/>
          <w:szCs w:val="28"/>
          <w:lang w:val="ru-RU"/>
        </w:rPr>
        <w:t xml:space="preserve">1, </w:t>
      </w:r>
      <w:r>
        <w:rPr>
          <w:rFonts w:ascii="GOST type A" w:hAnsi="GOST type A"/>
          <w:i/>
          <w:sz w:val="28"/>
          <w:szCs w:val="28"/>
        </w:rPr>
        <w:t>RS</w:t>
      </w:r>
      <w:r w:rsidRPr="00997F3A">
        <w:rPr>
          <w:rFonts w:ascii="GOST type A" w:hAnsi="GOST type A"/>
          <w:i/>
          <w:sz w:val="28"/>
          <w:szCs w:val="28"/>
          <w:lang w:val="ru-RU"/>
        </w:rPr>
        <w:t xml:space="preserve">2 </w:t>
      </w:r>
      <w:r w:rsidRPr="00997F3A">
        <w:rPr>
          <w:rFonts w:ascii="ISOCPEUR" w:hAnsi="ISOCPEUR" w:cs="Arial"/>
          <w:i/>
          <w:sz w:val="28"/>
          <w:szCs w:val="28"/>
          <w:lang w:val="ru-RU"/>
        </w:rPr>
        <w:t>–</w:t>
      </w:r>
      <w:r w:rsidRPr="00997F3A">
        <w:rPr>
          <w:rFonts w:ascii="GOST type A" w:hAnsi="GOST type A"/>
          <w:i/>
          <w:sz w:val="28"/>
          <w:szCs w:val="28"/>
          <w:lang w:val="ru-RU"/>
        </w:rPr>
        <w:t xml:space="preserve"> </w:t>
      </w:r>
      <w:r>
        <w:rPr>
          <w:rFonts w:ascii="GOST type A" w:hAnsi="GOST type A"/>
          <w:i/>
          <w:sz w:val="28"/>
          <w:szCs w:val="28"/>
          <w:lang w:val="uk-UA"/>
        </w:rPr>
        <w:t>вибір банку регістрів</w:t>
      </w:r>
      <w:r w:rsidRPr="00997F3A">
        <w:rPr>
          <w:rFonts w:ascii="GOST type A" w:hAnsi="GOST type A"/>
          <w:i/>
          <w:sz w:val="28"/>
          <w:szCs w:val="28"/>
          <w:lang w:val="ru-RU"/>
        </w:rPr>
        <w:t>;</w:t>
      </w:r>
    </w:p>
    <w:p w:rsidR="00771552" w:rsidRPr="00997F3A"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OV</w:t>
      </w:r>
      <w:r w:rsidRPr="00997F3A">
        <w:rPr>
          <w:rFonts w:ascii="GOST type A" w:hAnsi="GOST type A"/>
          <w:i/>
          <w:sz w:val="28"/>
          <w:szCs w:val="28"/>
          <w:lang w:val="ru-RU"/>
        </w:rPr>
        <w:t xml:space="preserve"> </w:t>
      </w:r>
      <w:r w:rsidRPr="00997F3A">
        <w:rPr>
          <w:rFonts w:ascii="GOST type A" w:hAnsi="GOST type A"/>
          <w:i/>
          <w:color w:val="FFFFFF" w:themeColor="background1"/>
          <w:sz w:val="28"/>
          <w:szCs w:val="28"/>
        </w:rPr>
        <w:t>i</w:t>
      </w:r>
      <w:r w:rsidRPr="00997F3A">
        <w:rPr>
          <w:rFonts w:ascii="GOST type A" w:hAnsi="GOST type A"/>
          <w:i/>
          <w:sz w:val="28"/>
          <w:szCs w:val="28"/>
          <w:lang w:val="ru-RU"/>
        </w:rPr>
        <w:t xml:space="preserve">- </w:t>
      </w:r>
      <w:r>
        <w:rPr>
          <w:rFonts w:ascii="GOST type A" w:hAnsi="GOST type A"/>
          <w:i/>
          <w:sz w:val="28"/>
          <w:szCs w:val="28"/>
          <w:lang w:val="uk-UA"/>
        </w:rPr>
        <w:t>ознака переповнення</w:t>
      </w:r>
      <w:r w:rsidRPr="00997F3A">
        <w:rPr>
          <w:rFonts w:ascii="GOST type A" w:hAnsi="GOST type A"/>
          <w:i/>
          <w:sz w:val="28"/>
          <w:szCs w:val="28"/>
          <w:lang w:val="ru-RU"/>
        </w:rPr>
        <w:t>;</w:t>
      </w:r>
    </w:p>
    <w:p w:rsidR="00771552" w:rsidRDefault="00771552" w:rsidP="00FC02D1">
      <w:pPr>
        <w:spacing w:line="360" w:lineRule="auto"/>
        <w:ind w:left="284" w:right="283" w:firstLine="567"/>
        <w:jc w:val="both"/>
        <w:rPr>
          <w:rFonts w:ascii="GOST type A" w:hAnsi="GOST type A"/>
          <w:i/>
          <w:sz w:val="28"/>
          <w:szCs w:val="28"/>
          <w:lang w:val="ru-RU"/>
        </w:rPr>
      </w:pPr>
      <w:r>
        <w:rPr>
          <w:rFonts w:ascii="GOST type A" w:hAnsi="GOST type A"/>
          <w:i/>
          <w:sz w:val="28"/>
          <w:szCs w:val="28"/>
        </w:rPr>
        <w:t>P</w:t>
      </w:r>
      <w:r w:rsidRPr="00997F3A">
        <w:rPr>
          <w:rFonts w:ascii="GOST type A" w:hAnsi="GOST type A"/>
          <w:i/>
          <w:sz w:val="28"/>
          <w:szCs w:val="28"/>
          <w:lang w:val="ru-RU"/>
        </w:rPr>
        <w:t xml:space="preserve">   - </w:t>
      </w:r>
      <w:proofErr w:type="gramStart"/>
      <w:r>
        <w:rPr>
          <w:rFonts w:ascii="GOST type A" w:hAnsi="GOST type A"/>
          <w:i/>
          <w:sz w:val="28"/>
          <w:szCs w:val="28"/>
          <w:lang w:val="ru-RU"/>
        </w:rPr>
        <w:t>ознака</w:t>
      </w:r>
      <w:proofErr w:type="gramEnd"/>
      <w:r>
        <w:rPr>
          <w:rFonts w:ascii="GOST type A" w:hAnsi="GOST type A"/>
          <w:i/>
          <w:sz w:val="28"/>
          <w:szCs w:val="28"/>
          <w:lang w:val="ru-RU"/>
        </w:rPr>
        <w:t xml:space="preserve"> парності</w:t>
      </w:r>
      <w:r w:rsidRPr="00997F3A">
        <w:rPr>
          <w:rFonts w:ascii="GOST type A" w:hAnsi="GOST type A"/>
          <w:i/>
          <w:sz w:val="28"/>
          <w:szCs w:val="28"/>
          <w:lang w:val="ru-RU"/>
        </w:rPr>
        <w:t>;</w:t>
      </w:r>
    </w:p>
    <w:p w:rsidR="00771552" w:rsidRDefault="00771552" w:rsidP="00FC02D1">
      <w:pPr>
        <w:spacing w:line="360" w:lineRule="auto"/>
        <w:ind w:left="284" w:right="283" w:firstLine="567"/>
        <w:jc w:val="both"/>
        <w:rPr>
          <w:rFonts w:ascii="GOST type A" w:hAnsi="GOST type A"/>
          <w:i/>
          <w:sz w:val="28"/>
          <w:szCs w:val="28"/>
          <w:lang w:val="uk-UA"/>
        </w:rPr>
      </w:pPr>
      <w:r w:rsidRPr="00997F3A">
        <w:rPr>
          <w:rFonts w:ascii="GOST type A" w:hAnsi="GOST type A"/>
          <w:b/>
          <w:i/>
          <w:sz w:val="28"/>
          <w:szCs w:val="28"/>
          <w:lang w:val="ru-RU"/>
        </w:rPr>
        <w:t>Покажчик стека.</w:t>
      </w:r>
      <w:r>
        <w:rPr>
          <w:rFonts w:ascii="GOST type A" w:hAnsi="GOST type A"/>
          <w:i/>
          <w:sz w:val="28"/>
          <w:szCs w:val="28"/>
          <w:lang w:val="ru-RU"/>
        </w:rPr>
        <w:t xml:space="preserve"> Восьмибітний покажчик стека </w:t>
      </w:r>
      <w:r>
        <w:rPr>
          <w:rFonts w:ascii="GOST type A" w:hAnsi="GOST type A"/>
          <w:i/>
          <w:sz w:val="28"/>
          <w:szCs w:val="28"/>
        </w:rPr>
        <w:t>SP</w:t>
      </w:r>
      <w:r>
        <w:rPr>
          <w:rFonts w:ascii="GOST type A" w:hAnsi="GOST type A"/>
          <w:i/>
          <w:sz w:val="28"/>
          <w:szCs w:val="28"/>
          <w:lang w:val="uk-UA"/>
        </w:rPr>
        <w:t xml:space="preserve"> може адресувати будь-яку область РПД і призначений для зберігання адреси комірки стека, </w:t>
      </w:r>
      <w:proofErr w:type="gramStart"/>
      <w:r>
        <w:rPr>
          <w:rFonts w:ascii="GOST type A" w:hAnsi="GOST type A"/>
          <w:i/>
          <w:sz w:val="28"/>
          <w:szCs w:val="28"/>
          <w:lang w:val="uk-UA"/>
        </w:rPr>
        <w:t>до</w:t>
      </w:r>
      <w:proofErr w:type="gramEnd"/>
      <w:r>
        <w:rPr>
          <w:rFonts w:ascii="GOST type A" w:hAnsi="GOST type A"/>
          <w:i/>
          <w:sz w:val="28"/>
          <w:szCs w:val="28"/>
          <w:lang w:val="uk-UA"/>
        </w:rPr>
        <w:t xml:space="preserve"> якої було останнє звернення.</w:t>
      </w:r>
    </w:p>
    <w:p w:rsidR="00771552" w:rsidRPr="00997F3A" w:rsidRDefault="00771552" w:rsidP="00FC02D1">
      <w:pPr>
        <w:spacing w:line="360" w:lineRule="auto"/>
        <w:ind w:left="284" w:right="283" w:firstLine="567"/>
        <w:jc w:val="both"/>
        <w:rPr>
          <w:rFonts w:ascii="GOST type A" w:hAnsi="GOST type A"/>
          <w:i/>
          <w:sz w:val="28"/>
          <w:szCs w:val="28"/>
          <w:lang w:val="uk-UA"/>
        </w:rPr>
      </w:pPr>
      <w:r w:rsidRPr="00997F3A">
        <w:rPr>
          <w:rFonts w:ascii="GOST type A" w:hAnsi="GOST type A"/>
          <w:b/>
          <w:i/>
          <w:sz w:val="28"/>
          <w:szCs w:val="28"/>
          <w:lang w:val="uk-UA"/>
        </w:rPr>
        <w:t>Регістр-покажчик даних.</w:t>
      </w:r>
      <w:r>
        <w:rPr>
          <w:rFonts w:ascii="GOST type A" w:hAnsi="GOST type A"/>
          <w:i/>
          <w:sz w:val="28"/>
          <w:szCs w:val="28"/>
          <w:lang w:val="uk-UA"/>
        </w:rPr>
        <w:t xml:space="preserve"> Двобайтний </w:t>
      </w:r>
      <w:r>
        <w:rPr>
          <w:rFonts w:ascii="GOST type A" w:hAnsi="GOST type A"/>
          <w:i/>
          <w:sz w:val="28"/>
          <w:szCs w:val="28"/>
        </w:rPr>
        <w:t>DPTR</w:t>
      </w:r>
      <w:r w:rsidRPr="00997F3A">
        <w:rPr>
          <w:rFonts w:ascii="GOST type A" w:hAnsi="GOST type A"/>
          <w:i/>
          <w:sz w:val="28"/>
          <w:szCs w:val="28"/>
          <w:lang w:val="uk-UA"/>
        </w:rPr>
        <w:t xml:space="preserve"> </w:t>
      </w:r>
      <w:r>
        <w:rPr>
          <w:rFonts w:ascii="GOST type A" w:hAnsi="GOST type A"/>
          <w:i/>
          <w:sz w:val="28"/>
          <w:szCs w:val="28"/>
          <w:lang w:val="uk-UA"/>
        </w:rPr>
        <w:t>застосовується для фіксації шістнадцятибітної адреси під час виконання операції звернення до зовнішньої пам</w:t>
      </w:r>
      <w:r w:rsidRPr="00997F3A">
        <w:rPr>
          <w:rFonts w:cs="Arial"/>
          <w:i/>
          <w:sz w:val="28"/>
          <w:szCs w:val="28"/>
          <w:lang w:val="uk-UA"/>
        </w:rPr>
        <w:t>’</w:t>
      </w:r>
      <w:r>
        <w:rPr>
          <w:rFonts w:ascii="GOST type A" w:hAnsi="GOST type A"/>
          <w:i/>
          <w:sz w:val="28"/>
          <w:szCs w:val="28"/>
          <w:lang w:val="uk-UA"/>
        </w:rPr>
        <w:t>яті.</w:t>
      </w:r>
    </w:p>
    <w:p w:rsidR="00771552" w:rsidRDefault="00771552" w:rsidP="00FC02D1">
      <w:pPr>
        <w:spacing w:line="360" w:lineRule="auto"/>
        <w:ind w:left="284" w:right="283" w:firstLine="567"/>
        <w:jc w:val="both"/>
        <w:rPr>
          <w:rFonts w:ascii="GOST type A" w:hAnsi="GOST type A"/>
          <w:i/>
          <w:sz w:val="28"/>
          <w:szCs w:val="28"/>
          <w:lang w:val="uk-UA"/>
        </w:rPr>
      </w:pPr>
      <w:r w:rsidRPr="00997F3A">
        <w:rPr>
          <w:rFonts w:ascii="GOST type A" w:hAnsi="GOST type A"/>
          <w:b/>
          <w:i/>
          <w:sz w:val="28"/>
          <w:szCs w:val="28"/>
          <w:lang w:val="uk-UA"/>
        </w:rPr>
        <w:t>Таймер/лічильник.</w:t>
      </w:r>
      <w:r>
        <w:rPr>
          <w:rFonts w:ascii="GOST type A" w:hAnsi="GOST type A"/>
          <w:i/>
          <w:sz w:val="28"/>
          <w:szCs w:val="28"/>
          <w:lang w:val="uk-UA"/>
        </w:rPr>
        <w:t xml:space="preserve"> У склад МК входять регістрові пари </w:t>
      </w:r>
      <w:r>
        <w:rPr>
          <w:rFonts w:ascii="GOST type A" w:hAnsi="GOST type A"/>
          <w:i/>
          <w:sz w:val="28"/>
          <w:szCs w:val="28"/>
        </w:rPr>
        <w:t>TH</w:t>
      </w:r>
      <w:r w:rsidRPr="00997F3A">
        <w:rPr>
          <w:rFonts w:ascii="GOST type A" w:hAnsi="GOST type A"/>
          <w:i/>
          <w:sz w:val="28"/>
          <w:szCs w:val="28"/>
          <w:lang w:val="uk-UA"/>
        </w:rPr>
        <w:t xml:space="preserve">0, </w:t>
      </w:r>
      <w:r>
        <w:rPr>
          <w:rFonts w:ascii="GOST type A" w:hAnsi="GOST type A"/>
          <w:i/>
          <w:sz w:val="28"/>
          <w:szCs w:val="28"/>
        </w:rPr>
        <w:t>TL</w:t>
      </w:r>
      <w:r w:rsidRPr="00997F3A">
        <w:rPr>
          <w:rFonts w:ascii="GOST type A" w:hAnsi="GOST type A"/>
          <w:i/>
          <w:sz w:val="28"/>
          <w:szCs w:val="28"/>
          <w:lang w:val="uk-UA"/>
        </w:rPr>
        <w:t xml:space="preserve">0, </w:t>
      </w:r>
      <w:r>
        <w:rPr>
          <w:rFonts w:ascii="GOST type A" w:hAnsi="GOST type A"/>
          <w:i/>
          <w:sz w:val="28"/>
          <w:szCs w:val="28"/>
        </w:rPr>
        <w:t>TH</w:t>
      </w:r>
      <w:r w:rsidRPr="00997F3A">
        <w:rPr>
          <w:rFonts w:ascii="GOST type A" w:hAnsi="GOST type A"/>
          <w:i/>
          <w:sz w:val="28"/>
          <w:szCs w:val="28"/>
          <w:lang w:val="uk-UA"/>
        </w:rPr>
        <w:t xml:space="preserve">1, </w:t>
      </w:r>
      <w:r>
        <w:rPr>
          <w:rFonts w:ascii="GOST type A" w:hAnsi="GOST type A"/>
          <w:i/>
          <w:sz w:val="28"/>
          <w:szCs w:val="28"/>
        </w:rPr>
        <w:t>TL</w:t>
      </w:r>
      <w:r w:rsidRPr="00997F3A">
        <w:rPr>
          <w:rFonts w:ascii="GOST type A" w:hAnsi="GOST type A"/>
          <w:i/>
          <w:sz w:val="28"/>
          <w:szCs w:val="28"/>
          <w:lang w:val="uk-UA"/>
        </w:rPr>
        <w:t>1,</w:t>
      </w:r>
      <w:r>
        <w:rPr>
          <w:rFonts w:ascii="GOST type A" w:hAnsi="GOST type A"/>
          <w:i/>
          <w:sz w:val="28"/>
          <w:szCs w:val="28"/>
          <w:lang w:val="uk-UA"/>
        </w:rPr>
        <w:t xml:space="preserve"> на основі яких функціонують два незалежних шістнадцятибітних таймера/лічильника подій.</w:t>
      </w:r>
    </w:p>
    <w:p w:rsidR="00771552" w:rsidRPr="00997F3A" w:rsidRDefault="00771552" w:rsidP="00FC02D1">
      <w:pPr>
        <w:spacing w:line="360" w:lineRule="auto"/>
        <w:ind w:left="284" w:right="283" w:firstLine="567"/>
        <w:jc w:val="both"/>
        <w:rPr>
          <w:rFonts w:ascii="GOST type A" w:hAnsi="GOST type A"/>
          <w:i/>
          <w:sz w:val="28"/>
          <w:szCs w:val="28"/>
          <w:lang w:val="uk-UA"/>
        </w:rPr>
      </w:pPr>
      <w:r w:rsidRPr="00997F3A">
        <w:rPr>
          <w:rFonts w:ascii="GOST type A" w:hAnsi="GOST type A"/>
          <w:b/>
          <w:i/>
          <w:sz w:val="28"/>
          <w:szCs w:val="28"/>
          <w:lang w:val="uk-UA"/>
        </w:rPr>
        <w:t>Буфер приймача/передавача.</w:t>
      </w:r>
      <w:r>
        <w:rPr>
          <w:rFonts w:ascii="GOST type A" w:hAnsi="GOST type A"/>
          <w:i/>
          <w:sz w:val="28"/>
          <w:szCs w:val="28"/>
          <w:lang w:val="uk-UA"/>
        </w:rPr>
        <w:t xml:space="preserve"> </w:t>
      </w:r>
      <w:proofErr w:type="gramStart"/>
      <w:r>
        <w:rPr>
          <w:rFonts w:ascii="GOST type A" w:hAnsi="GOST type A"/>
          <w:i/>
          <w:sz w:val="28"/>
          <w:szCs w:val="28"/>
        </w:rPr>
        <w:t>SBUF</w:t>
      </w:r>
      <w:r w:rsidRPr="00997F3A">
        <w:rPr>
          <w:rFonts w:ascii="GOST type A" w:hAnsi="GOST type A"/>
          <w:i/>
          <w:sz w:val="28"/>
          <w:szCs w:val="28"/>
          <w:lang w:val="uk-UA"/>
        </w:rPr>
        <w:t xml:space="preserve"> </w:t>
      </w:r>
      <w:r>
        <w:rPr>
          <w:rFonts w:ascii="GOST type A" w:hAnsi="GOST type A"/>
          <w:i/>
          <w:sz w:val="28"/>
          <w:szCs w:val="28"/>
          <w:lang w:val="uk-UA"/>
        </w:rPr>
        <w:t xml:space="preserve">складається з двох незалежних регістрів </w:t>
      </w:r>
      <w:r>
        <w:rPr>
          <w:rFonts w:cs="Arial"/>
          <w:i/>
          <w:sz w:val="28"/>
          <w:szCs w:val="28"/>
          <w:lang w:val="uk-UA"/>
        </w:rPr>
        <w:t>–</w:t>
      </w:r>
      <w:r>
        <w:rPr>
          <w:rFonts w:ascii="GOST type A" w:hAnsi="GOST type A"/>
          <w:i/>
          <w:sz w:val="28"/>
          <w:szCs w:val="28"/>
          <w:lang w:val="uk-UA"/>
        </w:rPr>
        <w:t xml:space="preserve"> буферу приймача і буферу передатчика.</w:t>
      </w:r>
      <w:proofErr w:type="gramEnd"/>
      <w:r>
        <w:rPr>
          <w:rFonts w:ascii="GOST type A" w:hAnsi="GOST type A"/>
          <w:i/>
          <w:sz w:val="28"/>
          <w:szCs w:val="28"/>
          <w:lang w:val="uk-UA"/>
        </w:rPr>
        <w:t xml:space="preserve"> Завантаження байта в регістр викликає початок процесу передачі через послідовний порт.</w:t>
      </w:r>
    </w:p>
    <w:p w:rsidR="00771552" w:rsidRPr="00997F3A" w:rsidRDefault="00652767" w:rsidP="00FC02D1">
      <w:pPr>
        <w:spacing w:line="360" w:lineRule="auto"/>
        <w:ind w:left="284" w:right="283" w:firstLine="567"/>
        <w:jc w:val="both"/>
        <w:rPr>
          <w:rFonts w:ascii="GOST type A" w:hAnsi="GOST type A"/>
          <w:i/>
          <w:sz w:val="28"/>
          <w:szCs w:val="28"/>
          <w:lang w:val="uk-UA"/>
        </w:rPr>
      </w:pPr>
      <w:r w:rsidRPr="00C7012B">
        <w:rPr>
          <w:b/>
          <w:noProof/>
          <w:lang w:val="ru-RU"/>
        </w:rPr>
        <w:lastRenderedPageBreak/>
        <mc:AlternateContent>
          <mc:Choice Requires="wpg">
            <w:drawing>
              <wp:anchor distT="0" distB="0" distL="114300" distR="114300" simplePos="0" relativeHeight="251888640" behindDoc="0" locked="0" layoutInCell="1" allowOverlap="1" wp14:anchorId="33D388CA" wp14:editId="553375EA">
                <wp:simplePos x="0" y="0"/>
                <wp:positionH relativeFrom="page">
                  <wp:posOffset>720090</wp:posOffset>
                </wp:positionH>
                <wp:positionV relativeFrom="page">
                  <wp:posOffset>181228</wp:posOffset>
                </wp:positionV>
                <wp:extent cx="6658610" cy="10209530"/>
                <wp:effectExtent l="19050" t="19050" r="8890" b="1270"/>
                <wp:wrapNone/>
                <wp:docPr id="52"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53" name="Rectangle 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4" name="Group 4"/>
                        <wpg:cNvGrpSpPr>
                          <a:grpSpLocks/>
                        </wpg:cNvGrpSpPr>
                        <wpg:grpSpPr bwMode="auto">
                          <a:xfrm>
                            <a:off x="1015" y="15846"/>
                            <a:ext cx="10486" cy="892"/>
                            <a:chOff x="1015" y="15846"/>
                            <a:chExt cx="10486" cy="892"/>
                          </a:xfrm>
                        </wpg:grpSpPr>
                        <wps:wsp>
                          <wps:cNvPr id="55" name="Line 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56" name="Line 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57" name="Line 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58" name="Line 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59" name="Line 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60" name="Line 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61" name="Line 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62" name="Line 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40" name="Line 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41" name="Text Box 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8642" name="Text Box 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8643" name="Text Box 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8644" name="Text Box 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8645" name="Text Box 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8646" name="Line 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47" name="Text Box 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lang w:val="uk-UA"/>
                                  </w:rPr>
                                </w:pPr>
                                <w:proofErr w:type="gramStart"/>
                                <w:r>
                                  <w:rPr>
                                    <w:rFonts w:ascii="GOST type B" w:hAnsi="GOST type B"/>
                                    <w:i/>
                                  </w:rPr>
                                  <w:t>Арк.</w:t>
                                </w:r>
                                <w:proofErr w:type="gramEnd"/>
                              </w:p>
                              <w:p w:rsidR="009D310A" w:rsidRDefault="009D310A" w:rsidP="00FC02D1">
                                <w:pPr>
                                  <w:rPr>
                                    <w:rFonts w:ascii="GOST type B" w:hAnsi="GOST type B"/>
                                    <w:i/>
                                    <w:lang w:val="uk-UA"/>
                                  </w:rPr>
                                </w:pPr>
                              </w:p>
                              <w:p w:rsidR="009D310A" w:rsidRDefault="009D310A" w:rsidP="00FC02D1">
                                <w:pPr>
                                  <w:jc w:val="center"/>
                                  <w:rPr>
                                    <w:rFonts w:ascii="GOST type B" w:hAnsi="GOST type B"/>
                                    <w:i/>
                                    <w:lang w:val="uk-UA"/>
                                  </w:rPr>
                                </w:pPr>
                                <w:r>
                                  <w:rPr>
                                    <w:rFonts w:ascii="GOST type B" w:hAnsi="GOST type B"/>
                                    <w:i/>
                                    <w:lang w:val="uk-UA"/>
                                  </w:rPr>
                                  <w:t>12</w:t>
                                </w:r>
                              </w:p>
                            </w:txbxContent>
                          </wps:txbx>
                          <wps:bodyPr rot="0" vert="horz" wrap="square" lIns="0" tIns="0" rIns="0" bIns="0" anchor="t" anchorCtr="0" upright="1">
                            <a:noAutofit/>
                          </wps:bodyPr>
                        </wps:wsp>
                        <wps:wsp>
                          <wps:cNvPr id="8648" name="Text Box 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FC02D1">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382" style="position:absolute;left:0;text-align:left;margin-left:56.7pt;margin-top:14.25pt;width:524.3pt;height:803.9pt;z-index:25188864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">
                <v:rect id="Rectangle 3" o:spid="_x0000_s138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GfMYA&#10;AADbAAAADwAAAGRycy9kb3ducmV2LnhtbESPT2vCQBTE70K/w/IKvenGWP+QuooNCIV6MQra2yP7&#10;TILZtyG7atpP7xYEj8PM/IaZLztTiyu1rrKsYDiIQBDnVldcKNjv1v0ZCOeRNdaWScEvOVguXnpz&#10;TLS98ZaumS9EgLBLUEHpfZNI6fKSDLqBbYiDd7KtQR9kW0jd4i3ATS3jKJpIgxWHhRIbSkvKz9nF&#10;KNiOP1c/x+noYP6i7+w93Zg4HcZKvb12qw8Qnjr/DD/aX1rBeAT/X8IP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gGfMYAAADbAAAADwAAAAAAAAAAAAAAAACYAgAAZHJz&#10;L2Rvd25yZXYueG1sUEsFBgAAAAAEAAQA9QAAAIsDAAAAAA==&#10;" filled="f" strokeweight="2.25pt"/>
                <v:group id="_x0000_s138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line id="Line 5" o:spid="_x0000_s138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8VXcEAAADbAAAADwAAAGRycy9kb3ducmV2LnhtbESPT4vCMBTE7wt+h/AEb2vqukqpRpEV&#10;YenNPxdvj+bZljYvNYna/fYbQfA4zMxvmOW6N624k/O1ZQWTcQKCuLC65lLB6bj7TEH4gKyxtUwK&#10;/sjDejX4WGKm7YP3dD+EUkQI+wwVVCF0mZS+qMigH9uOOHoX6wyGKF0ptcNHhJtWfiXJXBqsOS5U&#10;2NFPRUVzuBkF6fQbMT03eUN+6q5hm5uec6VGw36zABGoD+/wq/2rFcxm8PwSf4B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3xVdwQAAANsAAAAPAAAAAAAAAAAAAAAA&#10;AKECAABkcnMvZG93bnJldi54bWxQSwUGAAAAAAQABAD5AAAAjwMAAAAA&#10;" strokeweight="2.25pt">
                    <v:stroke endarrowwidth="narrow"/>
                  </v:line>
                  <v:line id="Line 6" o:spid="_x0000_s138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ltncQAAADbAAAADwAAAGRycy9kb3ducmV2LnhtbESP0WrCQBRE3wX/YbkFX6TZqCg1dRNE&#10;KJRShBo/4DZ7TYLZuzG7jfHv3YLg4zAzZ5hNNphG9NS52rKCWRSDIC6srrlUcMw/Xt9AOI+ssbFM&#10;Cm7kIEvHow0m2l75h/qDL0WAsEtQQeV9m0jpiooMusi2xME72c6gD7Irpe7wGuCmkfM4XkmDNYeF&#10;ClvaVVScD39GQb3A36lfT7lsvo/n/a3IL1+XXKnJy7B9B+Fp8M/wo/2pFSxX8P8l/ACZ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6W2dxAAAANsAAAAPAAAAAAAAAAAA&#10;AAAAAKECAABkcnMvZG93bnJldi54bWxQSwUGAAAAAAQABAD5AAAAkgMAAAAA&#10;" strokeweight="2.25pt">
                    <v:stroke endarrowwidth="narrow"/>
                  </v:line>
                  <v:line id="Line 7" o:spid="_x0000_s138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XIBsMAAADbAAAADwAAAGRycy9kb3ducmV2LnhtbESP3YrCMBSE7wXfIRzBG9FUZf2pRlkW&#10;BJFF0PoAx+bYFpuT2kStb28WFrwcZuYbZrluTCkeVLvCsoLhIAJBnFpdcKbglGz6MxDOI2ssLZOC&#10;FzlYr9qtJcbaPvlAj6PPRICwi1FB7n0VS+nSnAy6ga2Ig3extUEfZJ1JXeMzwE0pR1E0kQYLDgs5&#10;VvSTU3o93o2CYoznnp/3OCt/T9f9K01uu1uiVLfTfC9AeGr8J/zf3moFX1P4+xJ+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lyAbDAAAA2wAAAA8AAAAAAAAAAAAA&#10;AAAAoQIAAGRycy9kb3ducmV2LnhtbFBLBQYAAAAABAAEAPkAAACRAwAAAAA=&#10;" strokeweight="2.25pt">
                    <v:stroke endarrowwidth="narrow"/>
                  </v:line>
                  <v:line id="Line 8" o:spid="_x0000_s138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cdMEAAADbAAAADwAAAGRycy9kb3ducmV2LnhtbERP3WrCMBS+F/YO4Qy8kZmqOLauUYYg&#10;iAzB1gc4a87a0uakNtG2b28uBl5+fP/JdjCNuFPnKssKFvMIBHFudcWFgku2f/sA4TyyxsYyKRjJ&#10;wXbzMkkw1rbnM91TX4gQwi5GBaX3bSyly0sy6Oa2JQ7cn+0M+gC7QuoO+xBuGrmMondpsOLQUGJL&#10;u5LyOr0ZBdUKf2f+c8ZF83OpT2OeXY/XTKnp6/D9BcLT4J/if/dBK1iHseFL+AFy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Olx0wQAAANsAAAAPAAAAAAAAAAAAAAAA&#10;AKECAABkcnMvZG93bnJldi54bWxQSwUGAAAAAAQABAD5AAAAjwMAAAAA&#10;" strokeweight="2.25pt">
                    <v:stroke endarrowwidth="narrow"/>
                  </v:line>
                  <v:line id="Line 9" o:spid="_x0000_s138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b578IAAADbAAAADwAAAGRycy9kb3ducmV2LnhtbESP0YrCMBRE3wX/IVxhX0RTXRStRhFB&#10;WBYRtH7Atbm2xeamNlHr3xtB8HGYmTPMfNmYUtypdoVlBYN+BII4tbrgTMEx2fQmIJxH1lhaJgVP&#10;crBctFtzjLV98J7uB5+JAGEXo4Lc+yqW0qU5GXR9WxEH72xrgz7IOpO6xkeAm1IOo2gsDRYcFnKs&#10;aJ1TejncjILiF09dP+1yVm6Pl90zTa7/10Spn06zmoHw1Phv+NP+0wpGU3h/C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3b578IAAADbAAAADwAAAAAAAAAAAAAA&#10;AAChAgAAZHJzL2Rvd25yZXYueG1sUEsFBgAAAAAEAAQA+QAAAJADAAAAAA==&#10;" strokeweight="2.25pt">
                    <v:stroke endarrowwidth="narrow"/>
                  </v:line>
                  <v:line id="Line 10" o:spid="_x0000_s139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Caz70AAADbAAAADwAAAGRycy9kb3ducmV2LnhtbERP3QoBQRS+V95hOsqNmEWJZUhKSVKs&#10;Bzh2jt3Nzpm1M1hvby6Uy6/vf7FqTCleVLvCsoLhIAJBnFpdcKbgkmz7UxDOI2ssLZOCDzlYLdut&#10;BcbavvlEr7PPRAhhF6OC3PsqltKlORl0A1sRB+5ma4M+wDqTusZ3CDelHEXRRBosODTkWNEmp/R+&#10;fhoFxRivPT/rcVYeLvfjJ00e+0eiVLfTrOcgPDX+L/65d1rBJKwP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Qgms+9AAAA2wAAAA8AAAAAAAAAAAAAAAAAoQIA&#10;AGRycy9kb3ducmV2LnhtbFBLBQYAAAAABAAEAPkAAACLAwAAAAA=&#10;" strokeweight="2.25pt">
                    <v:stroke endarrowwidth="narrow"/>
                  </v:line>
                  <v:line id="Line 11" o:spid="_x0000_s139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w/VMMAAADbAAAADwAAAGRycy9kb3ducmV2LnhtbESP0YrCMBRE3wX/IVxhX0RTVxDtNooI&#10;giyyYOsH3G2ubWlzU5uo9e83C4KPw8ycYZJNbxpxp85VlhXMphEI4tzqigsF52w/WYJwHlljY5kU&#10;PMnBZj0cJBhr++AT3VNfiABhF6OC0vs2ltLlJRl0U9sSB+9iO4M+yK6QusNHgJtGfkbRQhqsOCyU&#10;2NKupLxOb0ZBNcffsV+NuWiO5/rnmWfX72um1Meo336B8NT7d/jVPmgFixn8fw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sP1TDAAAA2wAAAA8AAAAAAAAAAAAA&#10;AAAAoQIAAGRycy9kb3ducmV2LnhtbFBLBQYAAAAABAAEAPkAAACRAwAAAAA=&#10;" strokeweight="2.25pt">
                    <v:stroke endarrowwidth="narrow"/>
                  </v:line>
                  <v:line id="Line 12" o:spid="_x0000_s139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6hI8EAAADbAAAADwAAAGRycy9kb3ducmV2LnhtbESP0arCMBBE3wX/IaxwX0RTFUSrUUQQ&#10;LiKC1g9Ym7UtNpvaRK1/bwTBx2FmzjDzZWNK8aDaFZYVDPoRCOLU6oIzBadk05uAcB5ZY2mZFLzI&#10;wXLRbs0x1vbJB3ocfSYChF2MCnLvq1hKl+Zk0PVtRRy8i60N+iDrTOoanwFuSjmMorE0WHBYyLGi&#10;dU7p9Xg3CooRnrt+2uWs3J2u+1ea3La3RKm/TrOagfDU+F/42/7XCsZD+HwJP0A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vqEjwQAAANsAAAAPAAAAAAAAAAAAAAAA&#10;AKECAABkcnMvZG93bnJldi54bWxQSwUGAAAAAAQABAD5AAAAjwMAAAAA&#10;" strokeweight="2.25pt">
                    <v:stroke endarrowwidth="narrow"/>
                  </v:line>
                  <v:line id="Line 13" o:spid="_x0000_s139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evsEAAADdAAAADwAAAGRycy9kb3ducmV2LnhtbERPzYrCMBC+C75DGGEvoqmrFK1GEUFY&#10;FhG0PsDYjG2xmdQman17cxA8fnz/i1VrKvGgxpWWFYyGEQjizOqScwWndDuYgnAeWWNlmRS8yMFq&#10;2e0sMNH2yQd6HH0uQgi7BBUU3teJlC4ryKAb2po4cBfbGPQBNrnUDT5DuKnkbxTF0mDJoaHAmjYF&#10;Zdfj3Sgox3ju+1mf82p3uu5fWXr7v6VK/fTa9RyEp9Z/xR/3n1YwjSdhf3gTnoBc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B6+wQAAAN0AAAAPAAAAAAAAAAAAAAAA&#10;AKECAABkcnMvZG93bnJldi54bWxQSwUGAAAAAAQABAD5AAAAjwMAAAAA&#10;" strokeweight="2.25pt">
                    <v:stroke endarrowwidth="narrow"/>
                  </v:line>
                  <v:shape id="Text Box 14" o:spid="_x0000_s139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2SsQA&#10;AADdAAAADwAAAGRycy9kb3ducmV2LnhtbESPX2vCQBDE3wv9DscWfKsXRUSip5RCRX0Q/7avS26b&#10;pM3thdyq8dt7guDjMDO/YSaz1lXqTE0oPRvodRNQxJm3JecGDvuv9xGoIMgWK89k4EoBZtPXlwmm&#10;1l94S+ed5CpCOKRooBCpU61DVpDD0PU1cfR+feNQomxybRu8RLirdD9JhtphyXGhwJo+C8r+dydn&#10;IP/ZL1EfN6v1t6tDtf0Tms/FmM5b+zEGJdTKM/xoL6yB0XDQg/ub+AT0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A9krEAAAA3QAAAA8AAAAAAAAAAAAAAAAAmAIAAGRycy9k&#10;b3ducmV2LnhtbFBLBQYAAAAABAAEAPUAAACJAwAAAAA=&#10;" filled="f" stroked="f" strokeweight="2.25pt">
                    <v:stroke endarrowwidth="narrow"/>
                    <v:textbox inset="0,0,0,0">
                      <w:txbxContent>
                        <w:p w:rsidR="009D310A" w:rsidRDefault="009D310A" w:rsidP="00FC02D1">
                          <w:pPr>
                            <w:rPr>
                              <w:i/>
                            </w:rPr>
                          </w:pPr>
                          <w:proofErr w:type="gramStart"/>
                          <w:r>
                            <w:rPr>
                              <w:rFonts w:ascii="GOST type B" w:hAnsi="GOST type B"/>
                              <w:i/>
                            </w:rPr>
                            <w:t>Зм</w:t>
                          </w:r>
                          <w:r>
                            <w:rPr>
                              <w:i/>
                            </w:rPr>
                            <w:t>.</w:t>
                          </w:r>
                          <w:proofErr w:type="gramEnd"/>
                        </w:p>
                      </w:txbxContent>
                    </v:textbox>
                  </v:shape>
                  <v:shape id="Text Box 15" o:spid="_x0000_s139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oPcUA&#10;AADdAAAADwAAAGRycy9kb3ducmV2LnhtbESPX2vCQBDE3wW/w7GCb3pRRCT1lCIo6oPUP21fl9w2&#10;SZvbC7lV02/fKwg+DjPzG2a+bF2lbtSE0rOB0TABRZx5W3Ju4HJeD2aggiBbrDyTgV8KsFx0O3NM&#10;rb/zkW4nyVWEcEjRQCFSp1qHrCCHYehr4uh9+cahRNnk2jZ4j3BX6XGSTLXDkuNCgTWtCsp+Tldn&#10;IP8871C/v+0PH64O1fFbaLMRY/q99vUFlFArz/CjvbUGZtPJGP7fxCe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0mg9xQAAAN0AAAAPAAAAAAAAAAAAAAAAAJgCAABkcnMv&#10;ZG93bnJldi54bWxQSwUGAAAAAAQABAD1AAAAigMAAAAA&#10;" filled="f" stroked="f" strokeweight="2.25pt">
                    <v:stroke endarrowwidth="narrow"/>
                    <v:textbox inset="0,0,0,0">
                      <w:txbxContent>
                        <w:p w:rsidR="009D310A" w:rsidRDefault="009D310A" w:rsidP="00FC02D1">
                          <w:pPr>
                            <w:rPr>
                              <w:i/>
                            </w:rPr>
                          </w:pPr>
                          <w:proofErr w:type="gramStart"/>
                          <w:r>
                            <w:rPr>
                              <w:rFonts w:ascii="GOST type B" w:hAnsi="GOST type B"/>
                              <w:i/>
                            </w:rPr>
                            <w:t>Арк</w:t>
                          </w:r>
                          <w:r>
                            <w:rPr>
                              <w:i/>
                            </w:rPr>
                            <w:t>.</w:t>
                          </w:r>
                          <w:proofErr w:type="gramEnd"/>
                        </w:p>
                      </w:txbxContent>
                    </v:textbox>
                  </v:shape>
                  <v:shape id="Text Box 16" o:spid="_x0000_s139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7NpsUA&#10;AADdAAAADwAAAGRycy9kb3ducmV2LnhtbESPQWvCQBSE70L/w/IKvelGLSLRVaSgqAepWvX6yL4m&#10;abNvQ/ZV03/fFYQeh5n5hpnOW1epKzWh9Gyg30tAEWfelpwb+Dguu2NQQZAtVp7JwC8FmM+eOlNM&#10;rb/xnq4HyVWEcEjRQCFSp1qHrCCHoedr4uh9+sahRNnk2jZ4i3BX6UGSjLTDkuNCgTW9FZR9H36c&#10;gfxy3KA+vW93Z1eHav8ltFqJMS/P7WICSqiV//CjvbYGxqPXIdzfxCe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s2mxQAAAN0AAAAPAAAAAAAAAAAAAAAAAJgCAABkcnMv&#10;ZG93bnJldi54bWxQSwUGAAAAAAQABAD1AAAAigMAAAAA&#10;" filled="f" stroked="f" strokeweight="2.25pt">
                    <v:stroke endarrowwidth="narrow"/>
                    <v:textbox inset="0,0,0,0">
                      <w:txbxContent>
                        <w:p w:rsidR="009D310A" w:rsidRDefault="009D310A" w:rsidP="00FC02D1">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 o:spid="_x0000_s139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V0sYA&#10;AADdAAAADwAAAGRycy9kb3ducmV2LnhtbESPX2vCQBDE3wt+h2OFvtWLIiKpZxDB0Pah1D/V1yW3&#10;JmlzeyG31fTb9wqCj8PM/IZZZL1r1IW6UHs2MB4loIgLb2suDRz2m6c5qCDIFhvPZOCXAmTLwcMC&#10;U+uvvKXLTkoVIRxSNFCJtKnWoajIYRj5ljh6Z985lCi7UtsOrxHuGj1Jkpl2WHNcqLCldUXF9+7H&#10;GShP+1fUnx9v70fXhmb7JZTnYszjsF89gxLq5R6+tV+sgflsOoX/N/EJ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dV0sYAAADdAAAADwAAAAAAAAAAAAAAAACYAgAAZHJz&#10;L2Rvd25yZXYueG1sUEsFBgAAAAAEAAQA9QAAAIsDAAAAAA==&#10;" filled="f" stroked="f" strokeweight="2.25pt">
                    <v:stroke endarrowwidth="narrow"/>
                    <v:textbox inset="0,0,0,0">
                      <w:txbxContent>
                        <w:p w:rsidR="009D310A" w:rsidRDefault="009D310A" w:rsidP="00FC02D1">
                          <w:pPr>
                            <w:rPr>
                              <w:rFonts w:ascii="GOST type B" w:hAnsi="GOST type B"/>
                              <w:i/>
                            </w:rPr>
                          </w:pPr>
                          <w:proofErr w:type="gramStart"/>
                          <w:r>
                            <w:rPr>
                              <w:rFonts w:ascii="GOST type B" w:hAnsi="GOST type B"/>
                              <w:i/>
                            </w:rPr>
                            <w:t>Підп.</w:t>
                          </w:r>
                          <w:proofErr w:type="gramEnd"/>
                        </w:p>
                      </w:txbxContent>
                    </v:textbox>
                  </v:shape>
                  <v:shape id="Text Box 18" o:spid="_x0000_s139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wScUA&#10;AADdAAAADwAAAGRycy9kb3ducmV2LnhtbESPQWvCQBSE70L/w/IKvelGsSLRVaSgqAepWvX6yL4m&#10;abNvQ/ZV03/fFYQeh5n5hpnOW1epKzWh9Gyg30tAEWfelpwb+Dguu2NQQZAtVp7JwC8FmM+eOlNM&#10;rb/xnq4HyVWEcEjRQCFSp1qHrCCHoedr4uh9+sahRNnk2jZ4i3BX6UGSjLTDkuNCgTW9FZR9H36c&#10;gfxy3KA+vW93Z1eHav8ltFqJMS/P7WICSqiV//CjvbYGxqPhK9zfxCe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BJxQAAAN0AAAAPAAAAAAAAAAAAAAAAAJgCAABkcnMv&#10;ZG93bnJldi54bWxQSwUGAAAAAAQABAD1AAAAigMAAAAA&#10;" filled="f" stroked="f" strokeweight="2.25pt">
                    <v:stroke endarrowwidth="narrow"/>
                    <v:textbox inset="0,0,0,0">
                      <w:txbxContent>
                        <w:p w:rsidR="009D310A" w:rsidRDefault="009D310A" w:rsidP="00FC02D1">
                          <w:pPr>
                            <w:rPr>
                              <w:rFonts w:ascii="GOST type B" w:hAnsi="GOST type B"/>
                              <w:i/>
                            </w:rPr>
                          </w:pPr>
                          <w:r>
                            <w:rPr>
                              <w:rFonts w:ascii="GOST type B" w:hAnsi="GOST type B"/>
                              <w:i/>
                              <w:sz w:val="18"/>
                            </w:rPr>
                            <w:t>Дат</w:t>
                          </w:r>
                          <w:r>
                            <w:rPr>
                              <w:rFonts w:ascii="GOST type B" w:hAnsi="GOST type B"/>
                              <w:i/>
                            </w:rPr>
                            <w:t>а</w:t>
                          </w:r>
                        </w:p>
                      </w:txbxContent>
                    </v:textbox>
                  </v:shape>
                  <v:line id="Line 19" o:spid="_x0000_s139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jUcUAAADdAAAADwAAAGRycy9kb3ducmV2LnhtbESP3YrCMBSE74V9h3AEb0RTfyhajbII&#10;C8uyCLY+wLE5tsXmpDZZrW9vFgQvh5n5hllvO1OLG7WusqxgMo5AEOdWV1woOGZfowUI55E11pZJ&#10;wYMcbDcfvTUm2t75QLfUFyJA2CWooPS+SaR0eUkG3dg2xME729agD7ItpG7xHuCmltMoiqXBisNC&#10;iQ3tSsov6Z9RUM3wNPTLIRf17/Gyf+TZ9eeaKTXod58rEJ46/w6/2t9awSKex/D/JjwBuX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kjUcUAAADdAAAADwAAAAAAAAAA&#10;AAAAAAChAgAAZHJzL2Rvd25yZXYueG1sUEsFBgAAAAAEAAQA+QAAAJMDAAAAAA==&#10;" strokeweight="2.25pt">
                    <v:stroke endarrowwidth="narrow"/>
                  </v:line>
                  <v:shape id="Text Box 20" o:spid="_x0000_s140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XLpcUA&#10;AADdAAAADwAAAGRycy9kb3ducmV2LnhtbESPX2vCQBDE3wW/w7FC3/RSKVZSTymCUn0o9U/b1yW3&#10;JtHcXshtNf32niD4OMzMb5jJrHWVOlMTSs8GngcJKOLM25JzA/vdoj8GFQTZYuWZDPxTgNm025lg&#10;av2FN3TeSq4ihEOKBgqROtU6ZAU5DANfE0fv4BuHEmWTa9vgJcJdpYdJMtIOS44LBdY0Lyg7bf+c&#10;gfx3t0L9/bX+/HF1qDZHoeVSjHnqte9voIRaeYTv7Q9rYDx6eYXbm/gE9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culxQAAAN0AAAAPAAAAAAAAAAAAAAAAAJgCAABkcnMv&#10;ZG93bnJldi54bWxQSwUGAAAAAAQABAD1AAAAigMAAAAA&#10;" filled="f" stroked="f" strokeweight="2.25pt">
                    <v:stroke endarrowwidth="narrow"/>
                    <v:textbox inset="0,0,0,0">
                      <w:txbxContent>
                        <w:p w:rsidR="009D310A" w:rsidRDefault="009D310A" w:rsidP="00FC02D1">
                          <w:pPr>
                            <w:rPr>
                              <w:rFonts w:ascii="GOST type B" w:hAnsi="GOST type B"/>
                              <w:i/>
                              <w:lang w:val="uk-UA"/>
                            </w:rPr>
                          </w:pPr>
                          <w:proofErr w:type="gramStart"/>
                          <w:r>
                            <w:rPr>
                              <w:rFonts w:ascii="GOST type B" w:hAnsi="GOST type B"/>
                              <w:i/>
                            </w:rPr>
                            <w:t>Арк.</w:t>
                          </w:r>
                          <w:proofErr w:type="gramEnd"/>
                        </w:p>
                        <w:p w:rsidR="009D310A" w:rsidRDefault="009D310A" w:rsidP="00FC02D1">
                          <w:pPr>
                            <w:rPr>
                              <w:rFonts w:ascii="GOST type B" w:hAnsi="GOST type B"/>
                              <w:i/>
                              <w:lang w:val="uk-UA"/>
                            </w:rPr>
                          </w:pPr>
                        </w:p>
                        <w:p w:rsidR="009D310A" w:rsidRDefault="009D310A" w:rsidP="00FC02D1">
                          <w:pPr>
                            <w:jc w:val="center"/>
                            <w:rPr>
                              <w:rFonts w:ascii="GOST type B" w:hAnsi="GOST type B"/>
                              <w:i/>
                              <w:lang w:val="uk-UA"/>
                            </w:rPr>
                          </w:pPr>
                          <w:r>
                            <w:rPr>
                              <w:rFonts w:ascii="GOST type B" w:hAnsi="GOST type B"/>
                              <w:i/>
                              <w:lang w:val="uk-UA"/>
                            </w:rPr>
                            <w:t>12</w:t>
                          </w:r>
                        </w:p>
                      </w:txbxContent>
                    </v:textbox>
                  </v:shape>
                  <v:shape id="Text Box 21" o:spid="_x0000_s140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pf18IA&#10;AADdAAAADwAAAGRycy9kb3ducmV2LnhtbERPTWvCQBC9C/6HZQRvulGKSOoqRVBsD6VGrdchOyap&#10;2dmQHTX9991DwePjfS9WnavVndpQeTYwGSegiHNvKy4MHA+b0RxUEGSLtWcy8EsBVst+b4Gp9Q/e&#10;0z2TQsUQDikaKEWaVOuQl+QwjH1DHLmLbx1KhG2hbYuPGO5qPU2SmXZYcWwosaF1Sfk1uzkDxfnw&#10;jvr09fH57ZpQ73+EtlsxZjjo3l5BCXXyFP+7d9bAfPYS58Y38Qno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Ol/XwgAAAN0AAAAPAAAAAAAAAAAAAAAAAJgCAABkcnMvZG93&#10;bnJldi54bWxQSwUGAAAAAAQABAD1AAAAhwMAAAAA&#10;" filled="f" stroked="f" strokeweight="2.25pt">
                    <v:stroke endarrowwidth="narrow"/>
                    <v:textbox inset="0,0,0,0">
                      <w:txbxContent>
                        <w:p w:rsidR="009D310A" w:rsidRDefault="009D310A" w:rsidP="00FC02D1">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771552" w:rsidRPr="00997F3A">
        <w:rPr>
          <w:rFonts w:ascii="GOST type A" w:hAnsi="GOST type A"/>
          <w:b/>
          <w:i/>
          <w:sz w:val="28"/>
          <w:szCs w:val="28"/>
          <w:lang w:val="uk-UA"/>
        </w:rPr>
        <w:t xml:space="preserve">Пристрій управління та синхронізації. </w:t>
      </w:r>
      <w:r w:rsidR="00771552">
        <w:rPr>
          <w:rFonts w:ascii="GOST type A" w:hAnsi="GOST type A"/>
          <w:i/>
          <w:sz w:val="28"/>
          <w:szCs w:val="28"/>
          <w:lang w:val="uk-UA"/>
        </w:rPr>
        <w:t>Пристрій управління та синхронізації є кварцовим резонатором, що підключається до зовнішніх виводів Х1 та Х2 корпуса мікросхеми МК51, управляє роботоювнутрішнього генератора, який в свою чергу формує сигнали синхронізації.</w:t>
      </w:r>
    </w:p>
    <w:p w:rsidR="00771552" w:rsidRPr="00997F3A" w:rsidRDefault="00771552" w:rsidP="00FC02D1">
      <w:pPr>
        <w:spacing w:line="360" w:lineRule="auto"/>
        <w:ind w:left="284" w:right="283" w:firstLine="567"/>
        <w:jc w:val="both"/>
        <w:rPr>
          <w:rFonts w:ascii="GOST type A" w:hAnsi="GOST type A"/>
          <w:i/>
          <w:sz w:val="28"/>
          <w:szCs w:val="28"/>
          <w:lang w:val="uk-UA"/>
        </w:rPr>
      </w:pPr>
    </w:p>
    <w:p w:rsidR="00771552" w:rsidRPr="00997F3A" w:rsidRDefault="00771552" w:rsidP="00FC02D1">
      <w:pPr>
        <w:spacing w:line="360" w:lineRule="auto"/>
        <w:ind w:left="284" w:right="283" w:firstLine="567"/>
        <w:jc w:val="both"/>
        <w:rPr>
          <w:rFonts w:ascii="GOST type A" w:hAnsi="GOST type A"/>
          <w:i/>
          <w:sz w:val="28"/>
          <w:szCs w:val="28"/>
          <w:lang w:val="uk-UA"/>
        </w:rPr>
      </w:pPr>
    </w:p>
    <w:p w:rsidR="00771552" w:rsidRDefault="0020515C" w:rsidP="00FC02D1">
      <w:pPr>
        <w:spacing w:line="360" w:lineRule="auto"/>
        <w:ind w:left="284" w:right="283" w:firstLine="567"/>
        <w:jc w:val="both"/>
        <w:rPr>
          <w:rFonts w:ascii="GOST type A" w:hAnsi="GOST type A"/>
          <w:i/>
          <w:sz w:val="28"/>
          <w:szCs w:val="28"/>
          <w:lang w:val="ru-RU"/>
        </w:rPr>
      </w:pPr>
      <w:r w:rsidRPr="00C7012B">
        <w:rPr>
          <w:b/>
          <w:noProof/>
          <w:lang w:val="ru-RU"/>
        </w:rPr>
        <w:lastRenderedPageBreak/>
        <mc:AlternateContent>
          <mc:Choice Requires="wpg">
            <w:drawing>
              <wp:anchor distT="0" distB="0" distL="114300" distR="114300" simplePos="0" relativeHeight="251841536" behindDoc="0" locked="0" layoutInCell="1" allowOverlap="1" wp14:anchorId="2C9C5327" wp14:editId="042EC9CD">
                <wp:simplePos x="0" y="0"/>
                <wp:positionH relativeFrom="page">
                  <wp:posOffset>724535</wp:posOffset>
                </wp:positionH>
                <wp:positionV relativeFrom="page">
                  <wp:posOffset>177800</wp:posOffset>
                </wp:positionV>
                <wp:extent cx="6658610" cy="10209530"/>
                <wp:effectExtent l="19050" t="19050" r="8890" b="127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85" name="Rectangle 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6" name="Group 4"/>
                        <wpg:cNvGrpSpPr>
                          <a:grpSpLocks/>
                        </wpg:cNvGrpSpPr>
                        <wpg:grpSpPr bwMode="auto">
                          <a:xfrm>
                            <a:off x="1015" y="15846"/>
                            <a:ext cx="10486" cy="892"/>
                            <a:chOff x="1015" y="15846"/>
                            <a:chExt cx="10486" cy="892"/>
                          </a:xfrm>
                        </wpg:grpSpPr>
                        <wps:wsp>
                          <wps:cNvPr id="87" name="Line 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8" name="Line 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9" name="Line 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0" name="Line 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 name="Line 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 name="Line 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 name="Line 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 name="Line 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 name="Line 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6" name="Text Box 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7" name="Text Box 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8" name="Text Box 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9" name="Text Box 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100" name="Text Box 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101" name="Line 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2" name="Text Box 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13</w:t>
                                </w:r>
                              </w:p>
                            </w:txbxContent>
                          </wps:txbx>
                          <wps:bodyPr rot="0" vert="horz" wrap="square" lIns="0" tIns="0" rIns="0" bIns="0" anchor="t" anchorCtr="0" upright="1">
                            <a:noAutofit/>
                          </wps:bodyPr>
                        </wps:wsp>
                        <wps:wsp>
                          <wps:cNvPr id="103" name="Text Box 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402" style="position:absolute;left:0;text-align:left;margin-left:57.05pt;margin-top:14pt;width:524.3pt;height:803.9pt;z-index:25184153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">
                <v:rect id="Rectangle 3" o:spid="_x0000_s140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X1MYA&#10;AADbAAAADwAAAGRycy9kb3ducmV2LnhtbESPQWvCQBSE74X+h+UVvNWNUaukrmIDBUEvSQvq7ZF9&#10;TUKzb0N2a9L+elcQehxm5htmtRlMIy7Uudqygsk4AkFcWF1zqeDz4/15CcJ5ZI2NZVLwSw4268eH&#10;FSba9pzRJfelCBB2CSqovG8TKV1RkUE3ti1x8L5sZ9AH2ZVSd9gHuGlkHEUv0mDNYaHCltKKiu/8&#10;xyjI5m/b82kxPZq/aJ/P0oOJ00ms1Ohp2L6C8DT4//C9vdMKlnO4fQ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0X1MYAAADbAAAADwAAAAAAAAAAAAAAAACYAgAAZHJz&#10;L2Rvd25yZXYueG1sUEsFBgAAAAAEAAQA9QAAAIsDAAAAAA==&#10;" filled="f" strokeweight="2.25pt"/>
                <v:group id="_x0000_s140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line id="Line 5" o:spid="_x0000_s140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EC9sIAAADbAAAADwAAAGRycy9kb3ducmV2LnhtbESPwWrDMBBE74H+g9hAbrGcJrTGsRJK&#10;Q6D4VreX3hZrYxtbK1dSHefvq0Chx2HmzTDFcTaDmMj5zrKCTZKCIK6t7rhR8PlxXmcgfEDWOFgm&#10;BTfycDw8LArMtb3yO01VaEQsYZ+jgjaEMZfS1y0Z9IkdiaN3sc5giNI1Uju8xnIzyMc0fZIGO44L&#10;LY702lLdVz9GQbbdIWZffdmT37rvcCrNzKVSq+X8sgcRaA7/4T/6TUfuGe5f4g+Qh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EC9sIAAADbAAAADwAAAAAAAAAAAAAA&#10;AAChAgAAZHJzL2Rvd25yZXYueG1sUEsFBgAAAAAEAAQA+QAAAJADAAAAAA==&#10;" strokeweight="2.25pt">
                    <v:stroke endarrowwidth="narrow"/>
                  </v:line>
                  <v:line id="Line 6" o:spid="_x0000_s140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M70AAADbAAAADwAAAGRycy9kb3ducmV2LnhtbERP3QoBQRS+V95hOsqNmEWJZUhKSVKs&#10;Bzh2jt3Nzpm1M1hvby6Uy6/vf7FqTCleVLvCsoLhIAJBnFpdcKbgkmz7UxDOI2ssLZOCDzlYLdut&#10;BcbavvlEr7PPRAhhF6OC3PsqltKlORl0A1sRB+5ma4M+wDqTusZ3CDelHEXRRBosODTkWNEmp/R+&#10;fhoFxRivPT/rcVYeLvfjJ00e+0eiVLfTrOcgPDX+L/65d1rBNIwN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pacDO9AAAA2wAAAA8AAAAAAAAAAAAAAAAAoQIA&#10;AGRycy9kb3ducmV2LnhtbFBLBQYAAAAABAAEAPkAAACLAwAAAAA=&#10;" strokeweight="2.25pt">
                    <v:stroke endarrowwidth="narrow"/>
                  </v:line>
                  <v:line id="Line 7" o:spid="_x0000_s140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bVqMMAAADbAAAADwAAAGRycy9kb3ducmV2LnhtbESP0YrCMBRE3xf8h3CFfRFNdWHR2igi&#10;CLIsgq0fcG2ubWlzU5uo9e83C4KPw8ycYZJ1bxpxp85VlhVMJxEI4tzqigsFp2w3noNwHlljY5kU&#10;PMnBejX4SDDW9sFHuqe+EAHCLkYFpfdtLKXLSzLoJrYlDt7FdgZ9kF0hdYePADeNnEXRtzRYcVgo&#10;saVtSXmd3oyC6gvPI78YcdH8nurDM8+uP9dMqc9hv1mC8NT7d/jV3msF8wX8fw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W1ajDAAAA2wAAAA8AAAAAAAAAAAAA&#10;AAAAoQIAAGRycy9kb3ducmV2LnhtbFBLBQYAAAAABAAEAPkAAACRAwAAAAA=&#10;" strokeweight="2.25pt">
                    <v:stroke endarrowwidth="narrow"/>
                  </v:line>
                  <v:line id="Line 8" o:spid="_x0000_s140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Xq6L0AAADbAAAADwAAAGRycy9kb3ducmV2LnhtbERP3QoBQRS+V95hOsqNmEWJZUhKSVKs&#10;Bzh2jt3Nzpm1M1hvby6Uy6/vf7FqTCleVLvCsoLhIAJBnFpdcKbgkmz7UxDOI2ssLZOCDzlYLdut&#10;BcbavvlEr7PPRAhhF6OC3PsqltKlORl0A1sRB+5ma4M+wDqTusZ3CDelHEXRRBosODTkWNEmp/R+&#10;fhoFxRivPT/rcVYeLvfjJ00e+0eiVLfTrOcgPDX+L/65d1rBLKwP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H16ui9AAAA2wAAAA8AAAAAAAAAAAAAAAAAoQIA&#10;AGRycy9kb3ducmV2LnhtbFBLBQYAAAAABAAEAPkAAACLAwAAAAA=&#10;" strokeweight="2.25pt">
                    <v:stroke endarrowwidth="narrow"/>
                  </v:line>
                  <v:line id="Line 9" o:spid="_x0000_s140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lPc8UAAADbAAAADwAAAGRycy9kb3ducmV2LnhtbESPzWrDMBCE74W+g9hCLyGR3UJJnMih&#10;FAqlhELsPMDG2tjG1sqxVP+8fVQo5DjMzDfMbj+ZVgzUu9qygngVgSAurK65VHDKP5drEM4ja2wt&#10;k4KZHOzTx4cdJtqOfKQh86UIEHYJKqi87xIpXVGRQbeyHXHwLrY36IPsS6l7HAPctPIlit6kwZrD&#10;QoUdfVRUNNmvUVC/4nnhNwsu28Op+ZmL/Pp9zZV6fpretyA8Tf4e/m9/aQWbGP6+hB8g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lPc8UAAADbAAAADwAAAAAAAAAA&#10;AAAAAAChAgAAZHJzL2Rvd25yZXYueG1sUEsFBgAAAAAEAAQA+QAAAJMDAAAAAA==&#10;" strokeweight="2.25pt">
                    <v:stroke endarrowwidth="narrow"/>
                  </v:line>
                  <v:line id="Line 10" o:spid="_x0000_s141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vRBMQAAADbAAAADwAAAGRycy9kb3ducmV2LnhtbESP0WqDQBRE3wv9h+UW8hKStSmUxGSV&#10;UiiUUArRfMCNe6Oie1fdbdS/7xYKeRxm5gxzSCfTihsNrras4HkdgSAurK65VHDOP1ZbEM4ja2wt&#10;k4KZHKTJ48MBY21HPtEt86UIEHYxKqi872IpXVGRQbe2HXHwrnYw6IMcSqkHHAPctHITRa/SYM1h&#10;ocKO3isqmuzHKKhf8LL0uyWX7de5+Z6LvD/2uVKLp+ltD8LT5O/h//anVrDbwN+X8ANk8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a9EExAAAANsAAAAPAAAAAAAAAAAA&#10;AAAAAKECAABkcnMvZG93bnJldi54bWxQSwUGAAAAAAQABAD5AAAAkgMAAAAA&#10;" strokeweight="2.25pt">
                    <v:stroke endarrowwidth="narrow"/>
                  </v:line>
                  <v:line id="Line 11" o:spid="_x0000_s141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d0n8MAAADbAAAADwAAAGRycy9kb3ducmV2LnhtbESP0WrCQBRE34X+w3ILvojZVEFMzCql&#10;UJBSBE0+4Jq9JsHs3ZhdNf59tyD4OMzMGSbbDKYVN+pdY1nBRxSDIC6tbrhSUOTf0yUI55E1tpZJ&#10;wYMcbNZvowxTbe+8p9vBVyJA2KWooPa+S6V0ZU0GXWQ74uCdbG/QB9lXUvd4D3DTylkcL6TBhsNC&#10;jR191VSeD1ejoJnjceKTCVftb3HePcr88nPJlRq/D58rEJ4G/wo/21utIJnD/5fw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ndJ/DAAAA2wAAAA8AAAAAAAAAAAAA&#10;AAAAoQIAAGRycy9kb3ducmV2LnhtbFBLBQYAAAAABAAEAPkAAACRAwAAAAA=&#10;" strokeweight="2.25pt">
                    <v:stroke endarrowwidth="narrow"/>
                  </v:line>
                  <v:line id="Line 12" o:spid="_x0000_s141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s68IAAADbAAAADwAAAGRycy9kb3ducmV2LnhtbESP0YrCMBRE3wX/IVxhX0RTXRGtRhFB&#10;WBYRtH7Atbm2xeamNlHr3xtB8HGYmTPMfNmYUtypdoVlBYN+BII4tbrgTMEx2fQmIJxH1lhaJgVP&#10;crBctFtzjLV98J7uB5+JAGEXo4Lc+yqW0qU5GXR9WxEH72xrgz7IOpO6xkeAm1IOo2gsDRYcFnKs&#10;aJ1TejncjILiF09dP+1yVm6Pl90zTa7/10Spn06zmoHw1Phv+NP+0wqmI3h/C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7s68IAAADbAAAADwAAAAAAAAAAAAAA&#10;AAChAgAAZHJzL2Rvd25yZXYueG1sUEsFBgAAAAAEAAQA+QAAAJADAAAAAA==&#10;" strokeweight="2.25pt">
                    <v:stroke endarrowwidth="narrow"/>
                  </v:line>
                  <v:line id="Line 13" o:spid="_x0000_s141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JJcMIAAADbAAAADwAAAGRycy9kb3ducmV2LnhtbESP0YrCMBRE3wX/IVxhX0RTXRStRhFB&#10;WBYRtH7Atbm2xeamNlHr3xtB8HGYmTPMfNmYUtypdoVlBYN+BII4tbrgTMEx2fQmIJxH1lhaJgVP&#10;crBctFtzjLV98J7uB5+JAGEXo4Lc+yqW0qU5GXR9WxEH72xrgz7IOpO6xkeAm1IOo2gsDRYcFnKs&#10;aJ1TejncjILiF09dP+1yVm6Pl90zTa7/10Spn06zmoHw1Phv+NP+0wqmI3h/C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JJcMIAAADbAAAADwAAAAAAAAAAAAAA&#10;AAChAgAAZHJzL2Rvd25yZXYueG1sUEsFBgAAAAAEAAQA+QAAAJADAAAAAA==&#10;" strokeweight="2.25pt">
                    <v:stroke endarrowwidth="narrow"/>
                  </v:line>
                  <v:shape id="Text Box 14" o:spid="_x0000_s141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6osQA&#10;AADbAAAADwAAAGRycy9kb3ducmV2LnhtbESPT2vCQBTE70K/w/IKvelGD1JT11AEQ9tDqX+q10f2&#10;NYlm34bsq6bfvisIHoeZ+Q0zz3rXqDN1ofZsYDxKQBEX3tZcGthtV8NnUEGQLTaeycAfBcgWD4M5&#10;ptZfeE3njZQqQjikaKASaVOtQ1GRwzDyLXH0fnznUKLsSm07vES4a/QkSabaYc1xocKWlhUVp82v&#10;M1Aetu+ov78+PveuDc36KJTnYszTY//6Akqol3v41n6zBmZTuH6JP0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8uqLEAAAA2wAAAA8AAAAAAAAAAAAAAAAAmAIAAGRycy9k&#10;b3ducmV2LnhtbFBLBQYAAAAABAAEAPUAAACJAwAAAAA=&#10;" filled="f" stroked="f" strokeweight="2.25pt">
                    <v:stroke endarrowwidth="narrow"/>
                    <v:textbox inset="0,0,0,0">
                      <w:txbxContent>
                        <w:p w:rsidR="009D310A" w:rsidRDefault="009D310A" w:rsidP="00771552">
                          <w:pPr>
                            <w:rPr>
                              <w:i/>
                            </w:rPr>
                          </w:pPr>
                          <w:proofErr w:type="gramStart"/>
                          <w:r>
                            <w:rPr>
                              <w:rFonts w:ascii="GOST type B" w:hAnsi="GOST type B"/>
                              <w:i/>
                            </w:rPr>
                            <w:t>Зм</w:t>
                          </w:r>
                          <w:r>
                            <w:rPr>
                              <w:i/>
                            </w:rPr>
                            <w:t>.</w:t>
                          </w:r>
                          <w:proofErr w:type="gramEnd"/>
                        </w:p>
                      </w:txbxContent>
                    </v:textbox>
                  </v:shape>
                  <v:shape id="Text Box 15" o:spid="_x0000_s141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fOcQA&#10;AADbAAAADwAAAGRycy9kb3ducmV2LnhtbESPQWvCQBSE74X+h+UVvNVNPVgbXUUExfZQ1Ki9PrKv&#10;SWz2bci+avrvXUHocZiZb5jJrHO1OlMbKs8GXvoJKOLc24oLA/ts+TwCFQTZYu2ZDPxRgNn08WGC&#10;qfUX3tJ5J4WKEA4pGihFmlTrkJfkMPR9Qxy9b986lCjbQtsWLxHuaj1IkqF2WHFcKLGhRUn5z+7X&#10;GSi+snfUh83H59E1od6ehFYrMab31M3HoIQ6+Q/f22tr4O0Vbl/iD9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wHznEAAAA2wAAAA8AAAAAAAAAAAAAAAAAmAIAAGRycy9k&#10;b3ducmV2LnhtbFBLBQYAAAAABAAEAPUAAACJAwAAAAA=&#10;" filled="f" stroked="f" strokeweight="2.25pt">
                    <v:stroke endarrowwidth="narrow"/>
                    <v:textbox inset="0,0,0,0">
                      <w:txbxContent>
                        <w:p w:rsidR="009D310A" w:rsidRDefault="009D310A" w:rsidP="00771552">
                          <w:pPr>
                            <w:rPr>
                              <w:i/>
                            </w:rPr>
                          </w:pPr>
                          <w:proofErr w:type="gramStart"/>
                          <w:r>
                            <w:rPr>
                              <w:rFonts w:ascii="GOST type B" w:hAnsi="GOST type B"/>
                              <w:i/>
                            </w:rPr>
                            <w:t>Арк</w:t>
                          </w:r>
                          <w:r>
                            <w:rPr>
                              <w:i/>
                            </w:rPr>
                            <w:t>.</w:t>
                          </w:r>
                          <w:proofErr w:type="gramEnd"/>
                        </w:p>
                      </w:txbxContent>
                    </v:textbox>
                  </v:shape>
                  <v:shape id="Text Box 16" o:spid="_x0000_s141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S78A&#10;AADbAAAADwAAAGRycy9kb3ducmV2LnhtbERPS2vCQBC+F/wPywi91Y09SBtdRQSlehDfXofsmESz&#10;syE71fTfu4eCx4/vPZq0rlJ3akLp2UC/l4AizrwtOTdw2M8/vkAFQbZYeSYDfxRgMu68jTC1/sFb&#10;uu8kVzGEQ4oGCpE61TpkBTkMPV8TR+7iG4cSYZNr2+AjhrtKfybJQDssOTYUWNOsoOy2+3UG8vN+&#10;ifq4Wa1Prg7V9iq0WIgx7912OgQl1MpL/O/+sQa+49j4Jf4AP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L4tLvwAAANsAAAAPAAAAAAAAAAAAAAAAAJgCAABkcnMvZG93bnJl&#10;di54bWxQSwUGAAAAAAQABAD1AAAAhAM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 o:spid="_x0000_s141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u0MQA&#10;AADbAAAADwAAAGRycy9kb3ducmV2LnhtbESPT2vCQBTE7wW/w/KE3upGD6WmrqEIhraHUv9Ur4/s&#10;axLNvg3ZV43f3i0IHoeZ+Q0zy3rXqBN1ofZsYDxKQBEX3tZcGthulk8voIIgW2w8k4ELBcjmg4cZ&#10;ptafeUWntZQqQjikaKASaVOtQ1GRwzDyLXH0fn3nUKLsSm07PEe4a/QkSZ61w5rjQoUtLSoqjus/&#10;Z6Dcbz5Q/3x/fu1cG5rVQSjPxZjHYf/2Ckqol3v41n63BqZT+P8Sf4C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jLtDEAAAA2w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rPr>
                          </w:pPr>
                          <w:proofErr w:type="gramStart"/>
                          <w:r>
                            <w:rPr>
                              <w:rFonts w:ascii="GOST type B" w:hAnsi="GOST type B"/>
                              <w:i/>
                            </w:rPr>
                            <w:t>Підп.</w:t>
                          </w:r>
                          <w:proofErr w:type="gramEnd"/>
                        </w:p>
                      </w:txbxContent>
                    </v:textbox>
                  </v:shape>
                  <v:shape id="Text Box 18" o:spid="_x0000_s141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y1sQA&#10;AADcAAAADwAAAGRycy9kb3ducmV2LnhtbESPzWrDQAyE74W8w6JAb826PZTiZBNCoKHtoTT/V+FV&#10;bCderfGqifv21SGQm8SMZj5NZn1ozIW6VEd28DzKwBAX0ddcOthu3p/ewCRB9thEJgd/lGA2HTxM&#10;MPfxyiu6rKU0GsIpRweVSJtbm4qKAqZRbIlVO8YuoOjaldZ3eNXw0NiXLHu1AWvWhgpbWlRUnNe/&#10;wUF52Hyi3f18fe9Dm5rVSWi5FOceh/18DEaol7v5dv3hFT9TfH1GJ7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L8tbEAAAA3A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v:textbox>
                  </v:shape>
                  <v:line id="Line 19" o:spid="_x0000_s141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OQsMIAAADcAAAADwAAAGRycy9kb3ducmV2LnhtbERP22rCQBB9L/Qflin4EnRjhdKmriKC&#10;UKQIJn7AmJ0mwexszK65/H1XEHybw7nOcj2YWnTUusqygvksBkGcW11xoeCU7aafIJxH1lhbJgUj&#10;OVivXl+WmGjb85G61BcihLBLUEHpfZNI6fKSDLqZbYgD92dbgz7AtpC6xT6Em1q+x/GHNFhxaCix&#10;oW1J+SW9GQXVAs+R/4q4qH9Pl8OYZ9f9NVNq8jZsvkF4GvxT/HD/6DA/nsP9mXCB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OQsMIAAADcAAAADwAAAAAAAAAAAAAA&#10;AAChAgAAZHJzL2Rvd25yZXYueG1sUEsFBgAAAAAEAAQA+QAAAJADAAAAAA==&#10;" strokeweight="2.25pt">
                    <v:stroke endarrowwidth="narrow"/>
                  </v:line>
                  <v:shape id="Text Box 20" o:spid="_x0000_s142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JOsEA&#10;AADcAAAADwAAAGRycy9kb3ducmV2LnhtbERPS2vCQBC+F/wPywje6kYPItFViqBYD+KjttchO02i&#10;2dmQnWr8964g9DYf33Om89ZV6kpNKD0bGPQTUMSZtyXnBr6Oy/cxqCDIFivPZOBOAeazztsUU+tv&#10;vKfrQXIVQzikaKAQqVOtQ1aQw9D3NXHkfn3jUCJscm0bvMVwV+lhkoy0w5JjQ4E1LQrKLoc/ZyD/&#10;OX6iPu02229Xh2p/FlqtxJhet/2YgBJq5V/8cq9tnJ8M4flMvEDP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yTrBAAAA3AAAAA8AAAAAAAAAAAAAAAAAmAIAAGRycy9kb3du&#10;cmV2LnhtbFBLBQYAAAAABAAEAPUAAACGAwAAAAA=&#10;" filled="f" stroked="f" strokeweight="2.25pt">
                    <v:stroke endarrowwidth="narrow"/>
                    <v:textbox inset="0,0,0,0">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13</w:t>
                          </w:r>
                        </w:p>
                      </w:txbxContent>
                    </v:textbox>
                  </v:shape>
                  <v:shape id="Text Box 21" o:spid="_x0000_s142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socIA&#10;AADcAAAADwAAAGRycy9kb3ducmV2LnhtbERPS2vCQBC+C/6HZYTedKMFkdQ1FMFgeyg++rgO2WmS&#10;mp0N2anGf+8Khd7m43vOMutdo87UhdqzgekkAUVceFtzaeD9uBkvQAVBtth4JgNXCpCthoMlptZf&#10;eE/ng5QqhnBI0UAl0qZah6Iih2HiW+LIffvOoUTYldp2eInhrtGzJJlrhzXHhgpbWldUnA6/zkD5&#10;dXxB/bF7fft0bWj2P0J5LsY8jPrnJ1BCvfyL/9xbG+cnj3B/Jl6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WyhwgAAANwAAAAPAAAAAAAAAAAAAAAAAJgCAABkcnMvZG93&#10;bnJldi54bWxQSwUGAAAAAAQABAD1AAAAhwMAAAAA&#10;" filled="f" stroked="f" strokeweight="2.25pt">
                    <v:stroke endarrowwidth="narrow"/>
                    <v:textbox inset="0,0,0,0">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771552">
        <w:rPr>
          <w:b/>
          <w:noProof/>
          <w:lang w:val="ru-RU"/>
        </w:rPr>
        <w:drawing>
          <wp:inline distT="0" distB="0" distL="0" distR="0" wp14:anchorId="70C1A563" wp14:editId="4FF2B1D0">
            <wp:extent cx="8526379" cy="5572797"/>
            <wp:effectExtent l="0" t="9207"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Model.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34348" cy="5578005"/>
                    </a:xfrm>
                    <a:prstGeom prst="rect">
                      <a:avLst/>
                    </a:prstGeom>
                  </pic:spPr>
                </pic:pic>
              </a:graphicData>
            </a:graphic>
          </wp:inline>
        </w:drawing>
      </w:r>
    </w:p>
    <w:p w:rsidR="00771552" w:rsidRDefault="00771552" w:rsidP="00FC02D1">
      <w:pPr>
        <w:spacing w:line="360" w:lineRule="auto"/>
        <w:ind w:left="284" w:right="283" w:firstLine="567"/>
        <w:jc w:val="center"/>
        <w:rPr>
          <w:rFonts w:ascii="GOST type A" w:hAnsi="GOST type A"/>
          <w:i/>
          <w:sz w:val="28"/>
          <w:szCs w:val="28"/>
          <w:lang w:val="ru-RU"/>
        </w:rPr>
      </w:pPr>
      <w:r>
        <w:rPr>
          <w:rFonts w:ascii="GOST type A" w:hAnsi="GOST type A"/>
          <w:i/>
          <w:sz w:val="28"/>
          <w:szCs w:val="28"/>
          <w:lang w:val="ru-RU"/>
        </w:rPr>
        <w:t xml:space="preserve">Рисунок 2.3 </w:t>
      </w:r>
      <w:r>
        <w:rPr>
          <w:rFonts w:cs="Arial"/>
          <w:i/>
          <w:sz w:val="28"/>
          <w:szCs w:val="28"/>
          <w:lang w:val="ru-RU"/>
        </w:rPr>
        <w:t>–</w:t>
      </w:r>
      <w:r>
        <w:rPr>
          <w:rFonts w:ascii="GOST type A" w:hAnsi="GOST type A"/>
          <w:i/>
          <w:sz w:val="28"/>
          <w:szCs w:val="28"/>
          <w:lang w:val="ru-RU"/>
        </w:rPr>
        <w:t xml:space="preserve"> Модель програміста</w:t>
      </w:r>
    </w:p>
    <w:p w:rsidR="00771552" w:rsidRDefault="00771552" w:rsidP="00FC02D1">
      <w:pPr>
        <w:spacing w:line="360" w:lineRule="auto"/>
        <w:ind w:left="284" w:right="283" w:firstLine="567"/>
        <w:jc w:val="center"/>
        <w:rPr>
          <w:rFonts w:ascii="GOST type A" w:hAnsi="GOST type A"/>
          <w:i/>
          <w:sz w:val="28"/>
          <w:szCs w:val="28"/>
          <w:lang w:val="ru-RU"/>
        </w:rPr>
      </w:pPr>
    </w:p>
    <w:p w:rsidR="00771552" w:rsidRDefault="00771552" w:rsidP="00FC02D1">
      <w:pPr>
        <w:spacing w:line="360" w:lineRule="auto"/>
        <w:ind w:left="284" w:right="283" w:firstLine="567"/>
        <w:rPr>
          <w:rFonts w:ascii="GOST type A" w:hAnsi="GOST type A"/>
          <w:i/>
          <w:sz w:val="28"/>
          <w:szCs w:val="28"/>
          <w:lang w:val="uk-UA"/>
        </w:rPr>
      </w:pPr>
      <w:r w:rsidRPr="00EE2C94">
        <w:rPr>
          <w:b/>
          <w:noProof/>
          <w:lang w:val="ru-RU"/>
        </w:rPr>
        <w:lastRenderedPageBreak/>
        <mc:AlternateContent>
          <mc:Choice Requires="wpg">
            <w:drawing>
              <wp:anchor distT="0" distB="0" distL="114300" distR="114300" simplePos="0" relativeHeight="251842560" behindDoc="0" locked="0" layoutInCell="1" allowOverlap="1" wp14:anchorId="4C255C40" wp14:editId="5050D5AC">
                <wp:simplePos x="0" y="0"/>
                <wp:positionH relativeFrom="page">
                  <wp:posOffset>722630</wp:posOffset>
                </wp:positionH>
                <wp:positionV relativeFrom="page">
                  <wp:posOffset>181798</wp:posOffset>
                </wp:positionV>
                <wp:extent cx="6658610" cy="10209530"/>
                <wp:effectExtent l="19050" t="19050" r="8890" b="127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106" name="Rectangle 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7" name="Group 4"/>
                        <wpg:cNvGrpSpPr>
                          <a:grpSpLocks/>
                        </wpg:cNvGrpSpPr>
                        <wpg:grpSpPr bwMode="auto">
                          <a:xfrm>
                            <a:off x="1015" y="15846"/>
                            <a:ext cx="10486" cy="892"/>
                            <a:chOff x="1015" y="15846"/>
                            <a:chExt cx="10486" cy="892"/>
                          </a:xfrm>
                        </wpg:grpSpPr>
                        <wps:wsp>
                          <wps:cNvPr id="108" name="Line 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9" name="Line 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0" name="Line 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1" name="Line 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2" name="Line 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3" name="Line 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4" name="Line 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5" name="Line 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6" name="Line 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7" name="Text Box 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118" name="Text Box 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119" name="Text Box 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120" name="Text Box 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121" name="Text Box 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122" name="Line 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3" name="Text Box 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13</w:t>
                                </w:r>
                              </w:p>
                            </w:txbxContent>
                          </wps:txbx>
                          <wps:bodyPr rot="0" vert="horz" wrap="square" lIns="0" tIns="0" rIns="0" bIns="0" anchor="t" anchorCtr="0" upright="1">
                            <a:noAutofit/>
                          </wps:bodyPr>
                        </wps:wsp>
                        <wps:wsp>
                          <wps:cNvPr id="124" name="Text Box 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5" o:spid="_x0000_s1422" style="position:absolute;left:0;text-align:left;margin-left:56.9pt;margin-top:14.3pt;width:524.3pt;height:803.9pt;z-index:25184256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">
                <v:rect id="Rectangle 3" o:spid="_x0000_s142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TE+8QA&#10;AADcAAAADwAAAGRycy9kb3ducmV2LnhtbERPTWvCQBC9F/wPywi91V1jqxJdRQOFQnsxCuptyI5J&#10;MDsbsltN++u7hUJv83ifs1z3thE36nztWMN4pEAQF87UXGo47F+f5iB8QDbYOCYNX+RhvRo8LDE1&#10;7s47uuWhFDGEfYoaqhDaVEpfVGTRj1xLHLmL6yyGCLtSmg7vMdw2MlFqKi3WHBsqbCmrqLjmn1bD&#10;7mW7OZ9mk6P9Vu/5c/Zhk2ycaP047DcLEIH68C/+c7+ZOF9N4feZeIF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0xPvEAAAA3AAAAA8AAAAAAAAAAAAAAAAAmAIAAGRycy9k&#10;b3ducmV2LnhtbFBLBQYAAAAABAAEAPUAAACJAwAAAAA=&#10;" filled="f" strokeweight="2.25pt"/>
                <v:group id="_x0000_s142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line id="Line 5" o:spid="_x0000_s142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lZ4MIAAADcAAAADwAAAGRycy9kb3ducmV2LnhtbESPQWvCQBCF7wX/wzJCb3VjLRKiq4hF&#10;KLlVe+ltyI5JSHY27q6a/vvOQfA2w3vz3jfr7eh6daMQW88G5rMMFHHlbcu1gZ/T4S0HFROyxd4z&#10;GfijCNvN5GWNhfV3/qbbMdVKQjgWaKBJaSi0jlVDDuPMD8SinX1wmGQNtbYB7xLuev2eZUvtsGVp&#10;aHCgfUNVd7w6A/niAzH/7cqO4iJc0mfpRi6NeZ2OuxWoRGN6mh/XX1bwM6GVZ2QCv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lZ4MIAAADcAAAADwAAAAAAAAAAAAAA&#10;AAChAgAAZHJzL2Rvd25yZXYueG1sUEsFBgAAAAAEAAQA+QAAAJADAAAAAA==&#10;" strokeweight="2.25pt">
                    <v:stroke endarrowwidth="narrow"/>
                  </v:line>
                  <v:line id="Line 6" o:spid="_x0000_s142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ctsAAAADcAAAADwAAAGRycy9kb3ducmV2LnhtbERP24rCMBB9F/yHMAu+iKYqiHaNIoIg&#10;IoKtHzDbzLbFZlKbqPXvjSD4NodzncWqNZW4U+NKywpGwwgEcWZ1ybmCc7odzEA4j6yxskwKnuRg&#10;tex2Fhhr++AT3ROfixDCLkYFhfd1LKXLCjLohrYmDty/bQz6AJtc6gYfIdxUchxFU2mw5NBQYE2b&#10;grJLcjMKygn+9f28z3l1OF+Ozyy97q+pUr2fdv0LwlPrv+KPe6fD/GgO72fC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lnLbAAAAA3AAAAA8AAAAAAAAAAAAAAAAA&#10;oQIAAGRycy9kb3ducmV2LnhtbFBLBQYAAAAABAAEAPkAAACOAwAAAAA=&#10;" strokeweight="2.25pt">
                    <v:stroke endarrowwidth="narrow"/>
                  </v:line>
                  <v:line id="Line 7" o:spid="_x0000_s142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aj9sQAAADcAAAADwAAAGRycy9kb3ducmV2LnhtbESP0YrCQAxF3xf2H4YIvsg61YXFrY6y&#10;CILIImj9gNiJbbGTqZ1R69+bB8G3hHtz78ls0bla3agNlWcDo2ECijj3tuLCwCFbfU1AhYhssfZM&#10;Bh4UYDH//Jhhav2dd3Tbx0JJCIcUDZQxNqnWIS/JYRj6hli0k28dRlnbQtsW7xLuaj1Okh/tsGJp&#10;KLGhZUn5eX91BqpvPA7i74CL+v9w3j7y7LK5ZMb0e93fFFSkLr7Nr+u1FfyR4MszMoG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BqP2xAAAANwAAAAPAAAAAAAAAAAA&#10;AAAAAKECAABkcnMvZG93bnJldi54bWxQSwUGAAAAAAQABAD5AAAAkgMAAAAA&#10;" strokeweight="2.25pt">
                    <v:stroke endarrowwidth="narrow"/>
                  </v:line>
                  <v:line id="Line 8" o:spid="_x0000_s142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oGbcEAAADcAAAADwAAAGRycy9kb3ducmV2LnhtbERP24rCMBB9F/yHMIIvomldkN1qKiIs&#10;iMiC1g8Ym7EtbSa1yWr9e7Ow4NscznVW69404k6dqywriGcRCOLc6ooLBefse/oJwnlkjY1lUvAk&#10;B+t0OFhhou2Dj3Q/+UKEEHYJKii9bxMpXV6SQTezLXHgrrYz6APsCqk7fIRw08h5FC2kwYpDQ4kt&#10;bUvK69OvUVB94GXivyZcNIdz/fPMs9v+lik1HvWbJQhPvX+L/907HebHMfw9Ey6Q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gZtwQAAANwAAAAPAAAAAAAAAAAAAAAA&#10;AKECAABkcnMvZG93bnJldi54bWxQSwUGAAAAAAQABAD5AAAAjwMAAAAA&#10;" strokeweight="2.25pt">
                    <v:stroke endarrowwidth="narrow"/>
                  </v:line>
                  <v:line id="Line 9" o:spid="_x0000_s142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iYGsMAAADcAAAADwAAAGRycy9kb3ducmV2LnhtbERP22rCQBB9L/gPywh9Ed2YQtE0q0ih&#10;UEopmPgB0+yYhGRnY3aby993CwXf5nCukx4n04qBeldbVrDdRCCIC6trLhVc8rf1DoTzyBpby6Rg&#10;JgfHw+IhxUTbkc80ZL4UIYRdggoq77tESldUZNBtbEccuKvtDfoA+1LqHscQbloZR9GzNFhzaKiw&#10;o9eKiib7MQrqJ/xe+f2Ky/bz0nzNRX77uOVKPS6n0wsIT5O/i//d7zrM38bw90y4QB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YmBrDAAAA3AAAAA8AAAAAAAAAAAAA&#10;AAAAoQIAAGRycy9kb3ducmV2LnhtbFBLBQYAAAAABAAEAPkAAACRAwAAAAA=&#10;" strokeweight="2.25pt">
                    <v:stroke endarrowwidth="narrow"/>
                  </v:line>
                  <v:line id="Line 10" o:spid="_x0000_s143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Q9gcMAAADcAAAADwAAAGRycy9kb3ducmV2LnhtbERP22rCQBB9L/gPywh9Ed3YQNE0q0ih&#10;IKUUmvgB0+yYhGRnY3bN5e+7hULf5nCukx4n04qBeldbVrDdRCCIC6trLhVc8rf1DoTzyBpby6Rg&#10;JgfHw+IhxUTbkb9oyHwpQgi7BBVU3neJlK6oyKDb2I44cFfbG/QB9qXUPY4h3LTyKYqepcGaQ0OF&#10;Hb1WVDTZ3SioY/xe+f2Ky/bj0nzORX57v+VKPS6n0wsIT5P/F/+5zzrM38bw+0y4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UPYHDAAAA3AAAAA8AAAAAAAAAAAAA&#10;AAAAoQIAAGRycy9kb3ducmV2LnhtbFBLBQYAAAAABAAEAPkAAACRAwAAAAA=&#10;" strokeweight="2.25pt">
                    <v:stroke endarrowwidth="narrow"/>
                  </v:line>
                  <v:line id="Line 11" o:spid="_x0000_s143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2l9cIAAADcAAAADwAAAGRycy9kb3ducmV2LnhtbERP24rCMBB9X/Afwgi+iKbqIlpNRQRB&#10;ZFnQ+gFjM7alzaQ2UevfbxYW9m0O5zrrTWdq8aTWlZYVTMYRCOLM6pJzBZd0P1qAcB5ZY22ZFLzJ&#10;wSbpfawx1vbFJ3qefS5CCLsYFRTeN7GULivIoBvbhjhwN9sa9AG2udQtvkK4qeU0iubSYMmhocCG&#10;dgVl1flhFJQzvA79csh5/XWpvt9Zej/eU6UG/W67AuGp8//iP/dBh/mTT/h9Jlwgk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2l9cIAAADcAAAADwAAAAAAAAAAAAAA&#10;AAChAgAAZHJzL2Rvd25yZXYueG1sUEsFBgAAAAAEAAQA+QAAAJADAAAAAA==&#10;" strokeweight="2.25pt">
                    <v:stroke endarrowwidth="narrow"/>
                  </v:line>
                  <v:line id="Line 12" o:spid="_x0000_s143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EAbsIAAADcAAAADwAAAGRycy9kb3ducmV2LnhtbERP24rCMBB9X/Afwgi+iKYqK1pNRQRB&#10;ZFnQ+gFjM7alzaQ2UevfbxYW9m0O5zrrTWdq8aTWlZYVTMYRCOLM6pJzBZd0P1qAcB5ZY22ZFLzJ&#10;wSbpfawx1vbFJ3qefS5CCLsYFRTeN7GULivIoBvbhjhwN9sa9AG2udQtvkK4qeU0iubSYMmhocCG&#10;dgVl1flhFJQzvA79csh5/XWpvt9Zej/eU6UG/W67AuGp8//iP/dBh/mTT/h9Jlwgk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EAbsIAAADcAAAADwAAAAAAAAAAAAAA&#10;AAChAgAAZHJzL2Rvd25yZXYueG1sUEsFBgAAAAAEAAQA+QAAAJADAAAAAA==&#10;" strokeweight="2.25pt">
                    <v:stroke endarrowwidth="narrow"/>
                  </v:line>
                  <v:line id="Line 13" o:spid="_x0000_s143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OeGcAAAADcAAAADwAAAGRycy9kb3ducmV2LnhtbERPy6rCMBDdC/5DGMGNaKqCaDWKCMJF&#10;RND6AWMztsVmUptcrX9vBMHdHM5zFqvGlOJBtSssKxgOIhDEqdUFZwrOybY/BeE8ssbSMil4kYPV&#10;st1aYKztk4/0OPlMhBB2MSrIva9iKV2ak0E3sBVx4K62NugDrDOpa3yGcFPKURRNpMGCQ0OOFW1y&#10;Sm+nf6OgGOOl52c9zsr9+XZ4pcl9d0+U6naa9RyEp8b/xF/3nw7zhxP4PBMu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jnhnAAAAA3AAAAA8AAAAAAAAAAAAAAAAA&#10;oQIAAGRycy9kb3ducmV2LnhtbFBLBQYAAAAABAAEAPkAAACOAwAAAAA=&#10;" strokeweight="2.25pt">
                    <v:stroke endarrowwidth="narrow"/>
                  </v:line>
                  <v:shape id="Text Box 14" o:spid="_x0000_s143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8f8IA&#10;AADcAAAADwAAAGRycy9kb3ducmV2LnhtbERPTWvCQBC9F/wPywi91U08WEldQxEU7aFUbfU6ZKdJ&#10;NDsbslNN/31XEHqbx/ucWd67Rl2oC7VnA+koAUVceFtzaeBzv3yaggqCbLHxTAZ+KUA+HzzMMLP+&#10;ylu67KRUMYRDhgYqkTbTOhQVOQwj3xJH7tt3DiXCrtS2w2sMd40eJ8lEO6w5NlTY0qKi4rz7cQbK&#10;436D+uvj7f3g2tBsT0KrlRjzOOxfX0AJ9fIvvrvXNs5Pn+H2TLx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x/wgAAANwAAAAPAAAAAAAAAAAAAAAAAJgCAABkcnMvZG93&#10;bnJldi54bWxQSwUGAAAAAAQABAD1AAAAhwMAAAAA&#10;" filled="f" stroked="f" strokeweight="2.25pt">
                    <v:stroke endarrowwidth="narrow"/>
                    <v:textbox inset="0,0,0,0">
                      <w:txbxContent>
                        <w:p w:rsidR="009D310A" w:rsidRDefault="009D310A" w:rsidP="00771552">
                          <w:pPr>
                            <w:rPr>
                              <w:i/>
                            </w:rPr>
                          </w:pPr>
                          <w:proofErr w:type="gramStart"/>
                          <w:r>
                            <w:rPr>
                              <w:rFonts w:ascii="GOST type B" w:hAnsi="GOST type B"/>
                              <w:i/>
                            </w:rPr>
                            <w:t>Зм</w:t>
                          </w:r>
                          <w:r>
                            <w:rPr>
                              <w:i/>
                            </w:rPr>
                            <w:t>.</w:t>
                          </w:r>
                          <w:proofErr w:type="gramEnd"/>
                        </w:p>
                      </w:txbxContent>
                    </v:textbox>
                  </v:shape>
                  <v:shape id="Text Box 15" o:spid="_x0000_s143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DcQA&#10;AADcAAAADwAAAGRycy9kb3ducmV2LnhtbESPzW7CQAyE75V4h5WReisbOKAqsKAKCUQ5VOWvvVpZ&#10;NwlkvVHWhfTt60Ol3mzNeObzfNmHxtyoS3VkB+NRBoa4iL7m0sHpuH56BpME2WMTmRz8UILlYvAw&#10;x9zHO+/pdpDSaAinHB1UIm1ubSoqCphGsSVW7St2AUXXrrS+w7uGh8ZOsmxqA9asDRW2tKqouB6+&#10;g4Py8/iK9vy+e/sIbWr2F6HNRpx7HPYvMzBCvfyb/663XvHHSqvP6AR2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kaA3EAAAA3AAAAA8AAAAAAAAAAAAAAAAAmAIAAGRycy9k&#10;b3ducmV2LnhtbFBLBQYAAAAABAAEAPUAAACJAwAAAAA=&#10;" filled="f" stroked="f" strokeweight="2.25pt">
                    <v:stroke endarrowwidth="narrow"/>
                    <v:textbox inset="0,0,0,0">
                      <w:txbxContent>
                        <w:p w:rsidR="009D310A" w:rsidRDefault="009D310A" w:rsidP="00771552">
                          <w:pPr>
                            <w:rPr>
                              <w:i/>
                            </w:rPr>
                          </w:pPr>
                          <w:proofErr w:type="gramStart"/>
                          <w:r>
                            <w:rPr>
                              <w:rFonts w:ascii="GOST type B" w:hAnsi="GOST type B"/>
                              <w:i/>
                            </w:rPr>
                            <w:t>Арк</w:t>
                          </w:r>
                          <w:r>
                            <w:rPr>
                              <w:i/>
                            </w:rPr>
                            <w:t>.</w:t>
                          </w:r>
                          <w:proofErr w:type="gramEnd"/>
                        </w:p>
                      </w:txbxContent>
                    </v:textbox>
                  </v:shape>
                  <v:shape id="Text Box 16" o:spid="_x0000_s143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NlsIA&#10;AADcAAAADwAAAGRycy9kb3ducmV2LnhtbERPTWvCQBC9F/wPywi91U08SE1dQxEU7aFUbfU6ZKdJ&#10;NDsbslNN/31XEHqbx/ucWd67Rl2oC7VnA+koAUVceFtzaeBzv3x6BhUE2WLjmQz8UoB8PniYYWb9&#10;lbd02UmpYgiHDA1UIm2mdSgqchhGviWO3LfvHEqEXalth9cY7ho9TpKJdlhzbKiwpUVFxXn34wyU&#10;x/0G9dfH2/vBtaHZnoRWKzHmcdi/voAS6uVffHevbZyfTuH2TLx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M2WwgAAANwAAAAPAAAAAAAAAAAAAAAAAJgCAABkcnMvZG93&#10;bnJldi54bWxQSwUGAAAAAAQABAD1AAAAhwM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 o:spid="_x0000_s143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utsQA&#10;AADcAAAADwAAAGRycy9kb3ducmV2LnhtbESPzW7CQAyE75V4h5UrcSubckBVYEEVEohyQOWvvVpZ&#10;NwlkvVHWhfTt60Ol3mzNeObzbNGHxtyoS3VkB8+jDAxxEX3NpYPTcfX0AiYJsscmMjn4oQSL+eBh&#10;hrmPd97T7SCl0RBOOTqoRNrc2lRUFDCNYkus2lfsAoquXWl9h3cND40dZ9nEBqxZGypsaVlRcT18&#10;Bwfl5/EN7fl9u/sIbWr2F6H1WpwbPvavUzBCvfyb/643XvHHiq/P6AR2/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rrbEAAAA3AAAAA8AAAAAAAAAAAAAAAAAmAIAAGRycy9k&#10;b3ducmV2LnhtbFBLBQYAAAAABAAEAPUAAACJAwAAAAA=&#10;" filled="f" stroked="f" strokeweight="2.25pt">
                    <v:stroke endarrowwidth="narrow"/>
                    <v:textbox inset="0,0,0,0">
                      <w:txbxContent>
                        <w:p w:rsidR="009D310A" w:rsidRDefault="009D310A" w:rsidP="00771552">
                          <w:pPr>
                            <w:rPr>
                              <w:rFonts w:ascii="GOST type B" w:hAnsi="GOST type B"/>
                              <w:i/>
                            </w:rPr>
                          </w:pPr>
                          <w:proofErr w:type="gramStart"/>
                          <w:r>
                            <w:rPr>
                              <w:rFonts w:ascii="GOST type B" w:hAnsi="GOST type B"/>
                              <w:i/>
                            </w:rPr>
                            <w:t>Підп.</w:t>
                          </w:r>
                          <w:proofErr w:type="gramEnd"/>
                        </w:p>
                      </w:txbxContent>
                    </v:textbox>
                  </v:shape>
                  <v:shape id="Text Box 18" o:spid="_x0000_s143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LLcEA&#10;AADcAAAADwAAAGRycy9kb3ducmV2LnhtbERPS2vCQBC+F/oflhG81Y0epERXKYJSPYiv1uuQHZPU&#10;7GzIjhr/fVcQvM3H95zxtHWVulITSs8G+r0EFHHmbcm5gcN+/vEJKgiyxcozGbhTgOnk/W2MqfU3&#10;3tJ1J7mKIRxSNFCI1KnWISvIYej5mjhyJ984lAibXNsGbzHcVXqQJEPtsOTYUGBNs4Ky8+7iDOTH&#10;/RL1z2a1/nV1qLZ/QouFGNPttF8jUEKtvMRP97eN8wd9eDwTL9C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yCy3BAAAA3AAAAA8AAAAAAAAAAAAAAAAAmAIAAGRycy9kb3du&#10;cmV2LnhtbFBLBQYAAAAABAAEAPUAAACGAw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v:textbox>
                  </v:shape>
                  <v:line id="Line 19" o:spid="_x0000_s143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RSp8IAAADcAAAADwAAAGRycy9kb3ducmV2LnhtbERP22rCQBB9L/Qflin0JdSNEYpGVxFB&#10;kCKFJvmAaXZMgtnZmF01+XtXKPRtDuc6q81gWnGj3jWWFUwnMQji0uqGKwVFvv+Yg3AeWWNrmRSM&#10;5GCzfn1ZYartnX/olvlKhBB2KSqove9SKV1Zk0E3sR1x4E62N+gD7Cupe7yHcNPKJI4/pcGGQ0ON&#10;He1qKs/Z1ShoZvgb+UXEVXsszt9jmV++LrlS72/DdgnC0+D/xX/ugw7zkwSez4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RSp8IAAADcAAAADwAAAAAAAAAAAAAA&#10;AAChAgAAZHJzL2Rvd25yZXYueG1sUEsFBgAAAAAEAAQA+QAAAJADAAAAAA==&#10;" strokeweight="2.25pt">
                    <v:stroke endarrowwidth="narrow"/>
                  </v:line>
                  <v:shape id="Text Box 20" o:spid="_x0000_s144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wwcEA&#10;AADcAAAADwAAAGRycy9kb3ducmV2LnhtbERPS2vCQBC+C/6HZYTedFOFItFVpFCpHsRH1euQHZO0&#10;2dmQnWr6711B6G0+vudM562r1JWaUHo28DpIQBFn3pacG/g6fPTHoIIgW6w8k4E/CjCfdTtTTK2/&#10;8Y6ue8lVDOGQooFCpE61DllBDsPA18SRu/jGoUTY5No2eIvhrtLDJHnTDkuODQXW9F5Q9rP/dQby&#10;82GF+rhdb06uDtXuW2i5FGNeeu1iAkqolX/x0/1p4/zhCB7PxAv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sMMHBAAAA3AAAAA8AAAAAAAAAAAAAAAAAmAIAAGRycy9kb3du&#10;cmV2LnhtbFBLBQYAAAAABAAEAPUAAACGAwAAAAA=&#10;" filled="f" stroked="f" strokeweight="2.25pt">
                    <v:stroke endarrowwidth="narrow"/>
                    <v:textbox inset="0,0,0,0">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13</w:t>
                          </w:r>
                        </w:p>
                      </w:txbxContent>
                    </v:textbox>
                  </v:shape>
                  <v:shape id="Text Box 21" o:spid="_x0000_s144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otcEA&#10;AADcAAAADwAAAGRycy9kb3ducmV2LnhtbERPS2vCQBC+C/6HZYTedFORItFVpFCpHsRH1euQHZO0&#10;2dmQnWr6711B6G0+vudM562r1JWaUHo28DpIQBFn3pacG/g6fPTHoIIgW6w8k4E/CjCfdTtTTK2/&#10;8Y6ue8lVDOGQooFCpE61DllBDsPA18SRu/jGoUTY5No2eIvhrtLDJHnTDkuODQXW9F5Q9rP/dQby&#10;82GF+rhdb06uDtXuW2i5FGNeeu1iAkqolX/x0/1p4/zhCB7PxAv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FqLXBAAAA3AAAAA8AAAAAAAAAAAAAAAAAmAIAAGRycy9kb3du&#10;cmV2LnhtbFBLBQYAAAAABAAEAPUAAACGAwAAAAA=&#10;" filled="f" stroked="f" strokeweight="2.25pt">
                    <v:stroke endarrowwidth="narrow"/>
                    <v:textbox inset="0,0,0,0">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Pr="00EE2C94">
        <w:rPr>
          <w:rFonts w:ascii="GOST type A" w:hAnsi="GOST type A"/>
          <w:b/>
          <w:i/>
          <w:sz w:val="28"/>
          <w:szCs w:val="28"/>
          <w:lang w:val="ru-RU"/>
        </w:rPr>
        <w:t>Організація пам</w:t>
      </w:r>
      <w:r w:rsidRPr="00EE2C94">
        <w:rPr>
          <w:rFonts w:cs="Arial"/>
          <w:b/>
          <w:i/>
          <w:sz w:val="28"/>
          <w:szCs w:val="28"/>
          <w:lang w:val="ru-RU"/>
        </w:rPr>
        <w:t>’</w:t>
      </w:r>
      <w:r w:rsidRPr="00EE2C94">
        <w:rPr>
          <w:rFonts w:ascii="GOST type A" w:hAnsi="GOST type A"/>
          <w:b/>
          <w:i/>
          <w:sz w:val="28"/>
          <w:szCs w:val="28"/>
          <w:lang w:val="uk-UA"/>
        </w:rPr>
        <w:t>яті.</w:t>
      </w:r>
      <w:r>
        <w:rPr>
          <w:rFonts w:ascii="GOST type A" w:hAnsi="GOST type A"/>
          <w:i/>
          <w:sz w:val="28"/>
          <w:szCs w:val="28"/>
          <w:lang w:val="uk-UA"/>
        </w:rPr>
        <w:t xml:space="preserve"> МК51 має фізично і логічно розділену пам</w:t>
      </w:r>
      <w:r w:rsidRPr="00EE2C94">
        <w:rPr>
          <w:rFonts w:cs="Arial"/>
          <w:i/>
          <w:sz w:val="28"/>
          <w:szCs w:val="28"/>
          <w:lang w:val="uk-UA"/>
        </w:rPr>
        <w:t>’</w:t>
      </w:r>
      <w:r>
        <w:rPr>
          <w:rFonts w:ascii="GOST type A" w:hAnsi="GOST type A"/>
          <w:i/>
          <w:sz w:val="28"/>
          <w:szCs w:val="28"/>
          <w:lang w:val="uk-UA"/>
        </w:rPr>
        <w:t>ять програм і пам</w:t>
      </w:r>
      <w:r w:rsidRPr="00EE2C94">
        <w:rPr>
          <w:rFonts w:cs="Arial"/>
          <w:i/>
          <w:sz w:val="28"/>
          <w:szCs w:val="28"/>
          <w:lang w:val="uk-UA"/>
        </w:rPr>
        <w:t>’</w:t>
      </w:r>
      <w:r>
        <w:rPr>
          <w:rFonts w:ascii="GOST type A" w:hAnsi="GOST type A"/>
          <w:i/>
          <w:sz w:val="28"/>
          <w:szCs w:val="28"/>
          <w:lang w:val="uk-UA"/>
        </w:rPr>
        <w:t xml:space="preserve">ять даних, ємність кожної з котрих може бути розширена до 64Кб за рахунок </w:t>
      </w:r>
      <w:proofErr w:type="gramStart"/>
      <w:r>
        <w:rPr>
          <w:rFonts w:ascii="GOST type A" w:hAnsi="GOST type A"/>
          <w:i/>
          <w:sz w:val="28"/>
          <w:szCs w:val="28"/>
          <w:lang w:val="uk-UA"/>
        </w:rPr>
        <w:t>п</w:t>
      </w:r>
      <w:proofErr w:type="gramEnd"/>
      <w:r>
        <w:rPr>
          <w:rFonts w:ascii="GOST type A" w:hAnsi="GOST type A"/>
          <w:i/>
          <w:sz w:val="28"/>
          <w:szCs w:val="28"/>
          <w:lang w:val="uk-UA"/>
        </w:rPr>
        <w:t>ідключення зовнішніх мікросхем пам</w:t>
      </w:r>
      <w:r w:rsidRPr="00EE2C94">
        <w:rPr>
          <w:rFonts w:cs="Arial"/>
          <w:i/>
          <w:sz w:val="28"/>
          <w:szCs w:val="28"/>
          <w:lang w:val="uk-UA"/>
        </w:rPr>
        <w:t>’</w:t>
      </w:r>
      <w:r>
        <w:rPr>
          <w:rFonts w:ascii="GOST type A" w:hAnsi="GOST type A"/>
          <w:i/>
          <w:sz w:val="28"/>
          <w:szCs w:val="28"/>
          <w:lang w:val="uk-UA"/>
        </w:rPr>
        <w:t>яті. Пам</w:t>
      </w:r>
      <w:r w:rsidRPr="00EE2C94">
        <w:rPr>
          <w:rFonts w:cs="Arial"/>
          <w:i/>
          <w:sz w:val="28"/>
          <w:szCs w:val="28"/>
          <w:lang w:val="uk-UA"/>
        </w:rPr>
        <w:t>’</w:t>
      </w:r>
      <w:r>
        <w:rPr>
          <w:rFonts w:ascii="GOST type A" w:hAnsi="GOST type A"/>
          <w:i/>
          <w:sz w:val="28"/>
          <w:szCs w:val="28"/>
          <w:lang w:val="uk-UA"/>
        </w:rPr>
        <w:t>ять програм і пам</w:t>
      </w:r>
      <w:r w:rsidRPr="00EE2C94">
        <w:rPr>
          <w:rFonts w:cs="Arial"/>
          <w:i/>
          <w:sz w:val="28"/>
          <w:szCs w:val="28"/>
          <w:lang w:val="uk-UA"/>
        </w:rPr>
        <w:t>’</w:t>
      </w:r>
      <w:r>
        <w:rPr>
          <w:rFonts w:ascii="GOST type A" w:hAnsi="GOST type A"/>
          <w:i/>
          <w:sz w:val="28"/>
          <w:szCs w:val="28"/>
          <w:lang w:val="uk-UA"/>
        </w:rPr>
        <w:t>ят даних мають різні механізми адресації і працюють під управлінням різних управляючих сигналів. Організація пам</w:t>
      </w:r>
      <w:r>
        <w:rPr>
          <w:rFonts w:cs="Arial"/>
          <w:i/>
          <w:sz w:val="28"/>
          <w:szCs w:val="28"/>
        </w:rPr>
        <w:t>’</w:t>
      </w:r>
      <w:r>
        <w:rPr>
          <w:rFonts w:ascii="GOST type A" w:hAnsi="GOST type A"/>
          <w:i/>
          <w:sz w:val="28"/>
          <w:szCs w:val="28"/>
          <w:lang w:val="uk-UA"/>
        </w:rPr>
        <w:t>ті ілюструється на рис. 2.4.</w:t>
      </w:r>
    </w:p>
    <w:p w:rsidR="00771552" w:rsidRDefault="00771552" w:rsidP="00FC02D1">
      <w:pPr>
        <w:spacing w:line="360" w:lineRule="auto"/>
        <w:ind w:left="284" w:right="283" w:firstLine="567"/>
        <w:rPr>
          <w:rFonts w:ascii="GOST type A" w:hAnsi="GOST type A"/>
          <w:i/>
          <w:sz w:val="28"/>
          <w:szCs w:val="28"/>
          <w:lang w:val="uk-UA"/>
        </w:rPr>
      </w:pPr>
      <w:r>
        <w:rPr>
          <w:rFonts w:ascii="GOST type A" w:hAnsi="GOST type A"/>
          <w:i/>
          <w:sz w:val="28"/>
          <w:szCs w:val="28"/>
          <w:lang w:val="uk-UA"/>
        </w:rPr>
        <w:t xml:space="preserve"> </w:t>
      </w:r>
      <w:r>
        <w:rPr>
          <w:rFonts w:ascii="GOST type A" w:hAnsi="GOST type A"/>
          <w:i/>
          <w:noProof/>
          <w:sz w:val="28"/>
          <w:szCs w:val="28"/>
          <w:lang w:val="ru-RU"/>
        </w:rPr>
        <w:drawing>
          <wp:inline distT="0" distB="0" distL="0" distR="0" wp14:anchorId="4821F9D5" wp14:editId="5A7A2BC1">
            <wp:extent cx="6042039" cy="3792056"/>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jpg"/>
                    <pic:cNvPicPr/>
                  </pic:nvPicPr>
                  <pic:blipFill>
                    <a:blip r:embed="rId14">
                      <a:extLst>
                        <a:ext uri="{28A0092B-C50C-407E-A947-70E740481C1C}">
                          <a14:useLocalDpi xmlns:a14="http://schemas.microsoft.com/office/drawing/2010/main" val="0"/>
                        </a:ext>
                      </a:extLst>
                    </a:blip>
                    <a:stretch>
                      <a:fillRect/>
                    </a:stretch>
                  </pic:blipFill>
                  <pic:spPr>
                    <a:xfrm>
                      <a:off x="0" y="0"/>
                      <a:ext cx="6042039" cy="3792056"/>
                    </a:xfrm>
                    <a:prstGeom prst="rect">
                      <a:avLst/>
                    </a:prstGeom>
                  </pic:spPr>
                </pic:pic>
              </a:graphicData>
            </a:graphic>
          </wp:inline>
        </w:drawing>
      </w:r>
    </w:p>
    <w:p w:rsidR="00771552" w:rsidRDefault="00771552" w:rsidP="00FC02D1">
      <w:pPr>
        <w:spacing w:line="360" w:lineRule="auto"/>
        <w:ind w:left="284" w:right="283" w:firstLine="567"/>
        <w:jc w:val="center"/>
        <w:rPr>
          <w:rFonts w:ascii="GOST type A" w:hAnsi="GOST type A"/>
          <w:i/>
          <w:sz w:val="28"/>
          <w:szCs w:val="28"/>
          <w:lang w:val="uk-UA"/>
        </w:rPr>
      </w:pPr>
      <w:r>
        <w:rPr>
          <w:rFonts w:ascii="GOST type A" w:hAnsi="GOST type A"/>
          <w:i/>
          <w:sz w:val="28"/>
          <w:szCs w:val="28"/>
          <w:lang w:val="uk-UA"/>
        </w:rPr>
        <w:t xml:space="preserve">Рисунок 2.4 </w:t>
      </w:r>
      <w:r>
        <w:rPr>
          <w:rFonts w:cs="Arial"/>
          <w:i/>
          <w:sz w:val="28"/>
          <w:szCs w:val="28"/>
          <w:lang w:val="uk-UA"/>
        </w:rPr>
        <w:t>–</w:t>
      </w:r>
      <w:r>
        <w:rPr>
          <w:rFonts w:ascii="GOST type A" w:hAnsi="GOST type A"/>
          <w:i/>
          <w:sz w:val="28"/>
          <w:szCs w:val="28"/>
          <w:lang w:val="uk-UA"/>
        </w:rPr>
        <w:t xml:space="preserve"> Організація пам</w:t>
      </w:r>
      <w:r>
        <w:rPr>
          <w:rFonts w:cs="Arial"/>
          <w:i/>
          <w:sz w:val="28"/>
          <w:szCs w:val="28"/>
        </w:rPr>
        <w:t>’</w:t>
      </w:r>
      <w:r>
        <w:rPr>
          <w:rFonts w:ascii="GOST type A" w:hAnsi="GOST type A"/>
          <w:i/>
          <w:sz w:val="28"/>
          <w:szCs w:val="28"/>
          <w:lang w:val="uk-UA"/>
        </w:rPr>
        <w:t>яті</w:t>
      </w:r>
    </w:p>
    <w:p w:rsidR="00771552" w:rsidRDefault="0020515C" w:rsidP="00FC02D1">
      <w:pPr>
        <w:spacing w:line="360" w:lineRule="auto"/>
        <w:ind w:left="284" w:right="283" w:firstLine="567"/>
        <w:rPr>
          <w:rFonts w:ascii="GOST type A" w:hAnsi="GOST type A"/>
          <w:i/>
          <w:sz w:val="28"/>
          <w:szCs w:val="28"/>
          <w:lang w:val="uk-UA"/>
        </w:rPr>
      </w:pPr>
      <w:r w:rsidRPr="00EE2C94">
        <w:rPr>
          <w:b/>
          <w:noProof/>
          <w:lang w:val="ru-RU"/>
        </w:rPr>
        <w:lastRenderedPageBreak/>
        <mc:AlternateContent>
          <mc:Choice Requires="wpg">
            <w:drawing>
              <wp:anchor distT="0" distB="0" distL="114300" distR="114300" simplePos="0" relativeHeight="251843584" behindDoc="0" locked="0" layoutInCell="1" allowOverlap="1" wp14:anchorId="34CFEF95" wp14:editId="28270684">
                <wp:simplePos x="0" y="0"/>
                <wp:positionH relativeFrom="page">
                  <wp:posOffset>725170</wp:posOffset>
                </wp:positionH>
                <wp:positionV relativeFrom="page">
                  <wp:posOffset>168275</wp:posOffset>
                </wp:positionV>
                <wp:extent cx="6658610" cy="10209530"/>
                <wp:effectExtent l="19050" t="19050" r="8890" b="127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128" name="Rectangle 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9" name="Group 4"/>
                        <wpg:cNvGrpSpPr>
                          <a:grpSpLocks/>
                        </wpg:cNvGrpSpPr>
                        <wpg:grpSpPr bwMode="auto">
                          <a:xfrm>
                            <a:off x="1015" y="15846"/>
                            <a:ext cx="10486" cy="892"/>
                            <a:chOff x="1015" y="15846"/>
                            <a:chExt cx="10486" cy="892"/>
                          </a:xfrm>
                        </wpg:grpSpPr>
                        <wps:wsp>
                          <wps:cNvPr id="130" name="Line 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1" name="Line 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2" name="Line 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3" name="Line 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4" name="Line 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5" name="Line 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6" name="Line 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7" name="Line 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8" name="Line 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9" name="Text Box 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140" name="Text Box 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141" name="Text Box 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142" name="Text Box 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143" name="Text Box 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144" name="Line 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5" name="Text Box 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14</w:t>
                                </w:r>
                              </w:p>
                            </w:txbxContent>
                          </wps:txbx>
                          <wps:bodyPr rot="0" vert="horz" wrap="square" lIns="0" tIns="0" rIns="0" bIns="0" anchor="t" anchorCtr="0" upright="1">
                            <a:noAutofit/>
                          </wps:bodyPr>
                        </wps:wsp>
                        <wps:wsp>
                          <wps:cNvPr id="146" name="Text Box 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27" o:spid="_x0000_s1442" style="position:absolute;left:0;text-align:left;margin-left:57.1pt;margin-top:13.25pt;width:524.3pt;height:803.9pt;z-index:251843584;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">
                <v:rect id="Rectangle 3" o:spid="_x0000_s144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pcscA&#10;AADcAAAADwAAAGRycy9kb3ducmV2LnhtbESPT2vCQBDF7wW/wzKCt7ox9h/RVTRQKLQXo9B6G7Jj&#10;EszOhuyqaT9951DobYb35r3fLNeDa9WV+tB4NjCbJqCIS28brgwc9q/3L6BCRLbYeiYD3xRgvRrd&#10;LTGz/sY7uhaxUhLCIUMDdYxdpnUoa3IYpr4jFu3ke4dR1r7StsebhLtWp0nypB02LA01dpTXVJ6L&#10;izOwe9xujl/P80/3k7wXD/mHS/NZasxkPGwWoCIN8d/8d/1mBT8VWnlGJ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SqXLHAAAA3AAAAA8AAAAAAAAAAAAAAAAAmAIAAGRy&#10;cy9kb3ducmV2LnhtbFBLBQYAAAAABAAEAPUAAACMAwAAAAA=&#10;" filled="f" strokeweight="2.25pt"/>
                <v:group id="_x0000_s144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line id="Line 5" o:spid="_x0000_s144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OfW8MAAADcAAAADwAAAGRycy9kb3ducmV2LnhtbESPQWvCQBCF7wX/wzKCt7ppU0pIXaVY&#10;BMmt6sXbkJ0mIdnZuLtq+u87h4K3Gd6b975ZbSY3qBuF2Hk28LLMQBHX3nbcGDgdd88FqJiQLQ6e&#10;ycAvRdisZ08rLK2/8zfdDqlREsKxRANtSmOpdaxbchiXfiQW7ccHh0nW0Ggb8C7hbtCvWfauHXYs&#10;DS2OtG2p7g9XZ6DI3xCLc1/1FPNwSV+Vm7gyZjGfPj9AJZrSw/x/vbeCnwu+PCMT6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Tn1vDAAAA3AAAAA8AAAAAAAAAAAAA&#10;AAAAoQIAAGRycy9kb3ducmV2LnhtbFBLBQYAAAAABAAEAPkAAACRAwAAAAA=&#10;" strokeweight="2.25pt">
                    <v:stroke endarrowwidth="narrow"/>
                  </v:line>
                  <v:line id="Line 6" o:spid="_x0000_s144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DcMAAADcAAAADwAAAGRycy9kb3ducmV2LnhtbERP22rCQBB9L/gPywh9Ed3YQNE0q0ih&#10;IKUUmvgB0+yYhGRnY3bN5e+7hULf5nCukx4n04qBeldbVrDdRCCIC6trLhVc8rf1DoTzyBpby6Rg&#10;JgfHw+IhxUTbkb9oyHwpQgi7BBVU3neJlK6oyKDb2I44cFfbG/QB9qXUPY4h3LTyKYqepcGaQ0OF&#10;Hb1WVDTZ3SioY/xe+f2Ky/bj0nzORX57v+VKPS6n0wsIT5P/F/+5zzrMj7fw+0y4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Wg3DAAAA3AAAAA8AAAAAAAAAAAAA&#10;AAAAoQIAAGRycy9kb3ducmV2LnhtbFBLBQYAAAAABAAEAPkAAACRAwAAAAA=&#10;" strokeweight="2.25pt">
                    <v:stroke endarrowwidth="narrow"/>
                  </v:line>
                  <v:line id="Line 7" o:spid="_x0000_s144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3EesIAAADcAAAADwAAAGRycy9kb3ducmV2LnhtbERP24rCMBB9F/yHMIIvoqkKorVRRBBk&#10;WRa29QPGZmxLm0ltota/3yws7NscznWSfW8a8aTOVZYVzGcRCOLc6ooLBZfsNF2DcB5ZY2OZFLzJ&#10;wX43HCQYa/vib3qmvhAhhF2MCkrv21hKl5dk0M1sSxy4m+0M+gC7QuoOXyHcNHIRRStpsOLQUGJL&#10;x5LyOn0YBdUSrxO/mXDRfF7qr3ee3T/umVLjUX/YgvDU+3/xn/usw/zlAn6fCR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3EesIAAADcAAAADwAAAAAAAAAAAAAA&#10;AAChAgAAZHJzL2Rvd25yZXYueG1sUEsFBgAAAAAEAAQA+QAAAJADAAAAAA==&#10;" strokeweight="2.25pt">
                    <v:stroke endarrowwidth="narrow"/>
                  </v:line>
                  <v:line id="Line 8" o:spid="_x0000_s144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h4cAAAADcAAAADwAAAGRycy9kb3ducmV2LnhtbERP24rCMBB9F/yHMMK+iKZuQbQaRQRB&#10;RBa0fsDYjG2xmdQmav17Iyz4NodznfmyNZV4UONKywpGwwgEcWZ1ybmCU7oZTEA4j6yxskwKXuRg&#10;ueh25pho++QDPY4+FyGEXYIKCu/rREqXFWTQDW1NHLiLbQz6AJtc6gafIdxU8jeKxtJgyaGhwJrW&#10;BWXX490oKGM89/20z3m1P13/Xll6291SpX567WoGwlPrv+J/91aH+XEMn2fCBXLx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hhYeHAAAAA3AAAAA8AAAAAAAAAAAAAAAAA&#10;oQIAAGRycy9kb3ducmV2LnhtbFBLBQYAAAAABAAEAPkAAACOAwAAAAA=&#10;" strokeweight="2.25pt">
                    <v:stroke endarrowwidth="narrow"/>
                  </v:line>
                  <v:line id="Line 9" o:spid="_x0000_s144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j5lcMAAADcAAAADwAAAGRycy9kb3ducmV2LnhtbERP22rCQBB9F/yHZQq+SN1opNTUVUQo&#10;lCKCST5gmh2TYHY2Zrea/L1bKPg2h3Od9bY3jbhR52rLCuazCARxYXXNpYI8+3x9B+E8ssbGMikY&#10;yMF2Mx6tMdH2zie6pb4UIYRdggoq79tESldUZNDNbEscuLPtDPoAu1LqDu8h3DRyEUVv0mDNoaHC&#10;lvYVFZf01yioY/yZ+tWUy+aQX45DkV2/r5lSk5d+9wHCU++f4n/3lw7z4yX8PRMu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I+ZXDAAAA3AAAAA8AAAAAAAAAAAAA&#10;AAAAoQIAAGRycy9kb3ducmV2LnhtbFBLBQYAAAAABAAEAPkAAACRAwAAAAA=&#10;" strokeweight="2.25pt">
                    <v:stroke endarrowwidth="narrow"/>
                  </v:line>
                  <v:line id="Line 10" o:spid="_x0000_s145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cDsMAAADcAAAADwAAAGRycy9kb3ducmV2LnhtbERP22rCQBB9F/yHZQq+SN1osNTUVUQo&#10;lCKCST5gmh2TYHY2Zrea/L1bKPg2h3Od9bY3jbhR52rLCuazCARxYXXNpYI8+3x9B+E8ssbGMikY&#10;yMF2Mx6tMdH2zie6pb4UIYRdggoq79tESldUZNDNbEscuLPtDPoAu1LqDu8h3DRyEUVv0mDNoaHC&#10;lvYVFZf01yioY/yZ+tWUy+aQX45DkV2/r5lSk5d+9wHCU++f4n/3lw7z4yX8PRMu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EXA7DAAAA3AAAAA8AAAAAAAAAAAAA&#10;AAAAoQIAAGRycy9kb3ducmV2LnhtbFBLBQYAAAAABAAEAPkAAACRAwAAAAA=&#10;" strokeweight="2.25pt">
                    <v:stroke endarrowwidth="narrow"/>
                  </v:line>
                  <v:line id="Line 11" o:spid="_x0000_s145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bCecAAAADcAAAADwAAAGRycy9kb3ducmV2LnhtbERPy6rCMBDdC/5DGMGNaHoVRKtR5IIg&#10;IoLWDxibsS02k9pErX9vBMHdHM5z5svGlOJBtSssK/gbRCCIU6sLzhScknV/AsJ5ZI2lZVLwIgfL&#10;Rbs1x1jbJx/ocfSZCCHsYlSQe1/FUro0J4NuYCviwF1sbdAHWGdS1/gM4aaUwygaS4MFh4YcK/rP&#10;Kb0e70ZBMcJzz097nJW703X/SpPb9pYo1e00qxkIT43/ib/ujQ7zR2P4PBMukI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WwnnAAAAA3AAAAA8AAAAAAAAAAAAAAAAA&#10;oQIAAGRycy9kb3ducmV2LnhtbFBLBQYAAAAABAAEAPkAAACOAwAAAAA=&#10;" strokeweight="2.25pt">
                    <v:stroke endarrowwidth="narrow"/>
                  </v:line>
                  <v:line id="Line 12" o:spid="_x0000_s145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pn4sMAAADcAAAADwAAAGRycy9kb3ducmV2LnhtbERP22rCQBB9F/yHZQq+SN1owNbUVUQo&#10;lCKCST5gmh2TYHY2Zrea/L1bKPg2h3Od9bY3jbhR52rLCuazCARxYXXNpYI8+3x9B+E8ssbGMikY&#10;yMF2Mx6tMdH2zie6pb4UIYRdggoq79tESldUZNDNbEscuLPtDPoAu1LqDu8h3DRyEUVLabDm0FBh&#10;S/uKikv6axTUMf5M/WrKZXPIL8ehyK7f10ypyUu/+wDhqfdP8b/7S4f58Rv8PRMu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aZ+LDAAAA3AAAAA8AAAAAAAAAAAAA&#10;AAAAoQIAAGRycy9kb3ducmV2LnhtbFBLBQYAAAAABAAEAPkAAACRAwAAAAA=&#10;" strokeweight="2.25pt">
                    <v:stroke endarrowwidth="narrow"/>
                  </v:line>
                  <v:line id="Line 13" o:spid="_x0000_s145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XzkMYAAADcAAAADwAAAGRycy9kb3ducmV2LnhtbESP0WrCQBBF3wv+wzIFX0Q3baBo6hqk&#10;IBQphRo/YJqdJsHsbJJdNfn7zkOhbzPcO/ee2eaja9WNhtB4NvC0SkARl942XBk4F4flGlSIyBZb&#10;z2RgogD5bvawxcz6O3/R7RQrJSEcMjRQx9hlWoeyJodh5Tti0X784DDKOlTaDniXcNfq5yR50Q4b&#10;loYaO3qrqbycrs5Ak+L3Im4WXLUf58vnVBb9sS+MmT+O+1dQkcb4b/67freCnwqtPCMT6N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F85DGAAAA3AAAAA8AAAAAAAAA&#10;AAAAAAAAoQIAAGRycy9kb3ducmV2LnhtbFBLBQYAAAAABAAEAPkAAACUAwAAAAA=&#10;" strokeweight="2.25pt">
                    <v:stroke endarrowwidth="narrow"/>
                  </v:line>
                  <v:shape id="Text Box 14" o:spid="_x0000_s145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R9sIA&#10;AADcAAAADwAAAGRycy9kb3ducmV2LnhtbERPTWvCQBC9F/wPywje6sYKRaOrFEFpeyhqWr0O2TFJ&#10;zc6G7FTTf98tCN7m8T5nvuxcrS7UhsqzgdEwAUWce1txYeAzWz9OQAVBtlh7JgO/FGC56D3MMbX+&#10;yju67KVQMYRDigZKkSbVOuQlOQxD3xBH7uRbhxJhW2jb4jWGu1o/JcmzdlhxbCixoVVJ+Xn/4wwU&#10;x+wN9df2/ePgmlDvvoU2GzFm0O9eZqCEOrmLb+5XG+ePp/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ZH2wgAAANwAAAAPAAAAAAAAAAAAAAAAAJgCAABkcnMvZG93&#10;bnJldi54bWxQSwUGAAAAAAQABAD1AAAAhwMAAAAA&#10;" filled="f" stroked="f" strokeweight="2.25pt">
                    <v:stroke endarrowwidth="narrow"/>
                    <v:textbox inset="0,0,0,0">
                      <w:txbxContent>
                        <w:p w:rsidR="009D310A" w:rsidRDefault="009D310A" w:rsidP="00771552">
                          <w:pPr>
                            <w:rPr>
                              <w:i/>
                            </w:rPr>
                          </w:pPr>
                          <w:proofErr w:type="gramStart"/>
                          <w:r>
                            <w:rPr>
                              <w:rFonts w:ascii="GOST type B" w:hAnsi="GOST type B"/>
                              <w:i/>
                            </w:rPr>
                            <w:t>Зм</w:t>
                          </w:r>
                          <w:r>
                            <w:rPr>
                              <w:i/>
                            </w:rPr>
                            <w:t>.</w:t>
                          </w:r>
                          <w:proofErr w:type="gramEnd"/>
                        </w:p>
                      </w:txbxContent>
                    </v:textbox>
                  </v:shape>
                  <v:shape id="Text Box 15" o:spid="_x0000_s145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LFsQA&#10;AADcAAAADwAAAGRycy9kb3ducmV2LnhtbESPzWrDQAyE74W+w6JAb806JZTiZBNKoaHJITT/V+FV&#10;bLderfGqifv21aGQm8SMZj5N531ozIW6VEd2MBpmYIiL6GsuHex3748vYJIge2wik4NfSjCf3d9N&#10;Mffxyhu6bKU0GsIpRweVSJtbm4qKAqZhbIlVO8cuoOjaldZ3eNXw0NinLHu2AWvWhgpbequo+N7+&#10;BAflabdEe/hcrY+hTc3mS2ixEOceBv3rBIxQLzfz//WHV/yx4uszOo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SxbEAAAA3AAAAA8AAAAAAAAAAAAAAAAAmAIAAGRycy9k&#10;b3ducmV2LnhtbFBLBQYAAAAABAAEAPUAAACJAwAAAAA=&#10;" filled="f" stroked="f" strokeweight="2.25pt">
                    <v:stroke endarrowwidth="narrow"/>
                    <v:textbox inset="0,0,0,0">
                      <w:txbxContent>
                        <w:p w:rsidR="009D310A" w:rsidRDefault="009D310A" w:rsidP="00771552">
                          <w:pPr>
                            <w:rPr>
                              <w:i/>
                            </w:rPr>
                          </w:pPr>
                          <w:proofErr w:type="gramStart"/>
                          <w:r>
                            <w:rPr>
                              <w:rFonts w:ascii="GOST type B" w:hAnsi="GOST type B"/>
                              <w:i/>
                            </w:rPr>
                            <w:t>Арк</w:t>
                          </w:r>
                          <w:r>
                            <w:rPr>
                              <w:i/>
                            </w:rPr>
                            <w:t>.</w:t>
                          </w:r>
                          <w:proofErr w:type="gramEnd"/>
                        </w:p>
                      </w:txbxContent>
                    </v:textbox>
                  </v:shape>
                  <v:shape id="Text Box 16" o:spid="_x0000_s145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ujcIA&#10;AADcAAAADwAAAGRycy9kb3ducmV2LnhtbERPTWvCQBC9F/wPywi91U1EiqSuoQiK9lCqtnodstMk&#10;mp0N2amm/74rCL3N433OLO9doy7UhdqzgXSUgCIuvK25NPC5Xz5NQQVBtth4JgO/FCCfDx5mmFl/&#10;5S1ddlKqGMIhQwOVSJtpHYqKHIaRb4kj9+07hxJhV2rb4TWGu0aPk+RZO6w5NlTY0qKi4rz7cQbK&#10;436D+uvj7f3g2tBsT0KrlRjzOOxfX0AJ9fIvvrvXNs6fpHB7Jl6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be6NwgAAANwAAAAPAAAAAAAAAAAAAAAAAJgCAABkcnMvZG93&#10;bnJldi54bWxQSwUGAAAAAAQABAD1AAAAhwM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 o:spid="_x0000_s145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w+sEA&#10;AADcAAAADwAAAGRycy9kb3ducmV2LnhtbERPS2vCQBC+C/6HZYTedFORItFVpFCpHsRH1euQHZO0&#10;2dmQnWr6711B6G0+vudM562r1JWaUHo28DpIQBFn3pacG/g6fPTHoIIgW6w8k4E/CjCfdTtTTK2/&#10;8Y6ue8lVDOGQooFCpE61DllBDsPA18SRu/jGoUTY5No2eIvhrtLDJHnTDkuODQXW9F5Q9rP/dQby&#10;82GF+rhdb06uDtXuW2i5FGNeeu1iAkqolX/x0/1p4/zREB7PxAv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cPrBAAAA3AAAAA8AAAAAAAAAAAAAAAAAmAIAAGRycy9kb3du&#10;cmV2LnhtbFBLBQYAAAAABAAEAPUAAACGAwAAAAA=&#10;" filled="f" stroked="f" strokeweight="2.25pt">
                    <v:stroke endarrowwidth="narrow"/>
                    <v:textbox inset="0,0,0,0">
                      <w:txbxContent>
                        <w:p w:rsidR="009D310A" w:rsidRDefault="009D310A" w:rsidP="00771552">
                          <w:pPr>
                            <w:rPr>
                              <w:rFonts w:ascii="GOST type B" w:hAnsi="GOST type B"/>
                              <w:i/>
                            </w:rPr>
                          </w:pPr>
                          <w:proofErr w:type="gramStart"/>
                          <w:r>
                            <w:rPr>
                              <w:rFonts w:ascii="GOST type B" w:hAnsi="GOST type B"/>
                              <w:i/>
                            </w:rPr>
                            <w:t>Підп.</w:t>
                          </w:r>
                          <w:proofErr w:type="gramEnd"/>
                        </w:p>
                      </w:txbxContent>
                    </v:textbox>
                  </v:shape>
                  <v:shape id="Text Box 18" o:spid="_x0000_s145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VYcIA&#10;AADcAAAADwAAAGRycy9kb3ducmV2LnhtbERPTWvCQBC9F/wPywje6sZaRKKrFEFpeyhqWr0O2TFJ&#10;zc6G7FTTf98tCN7m8T5nvuxcrS7UhsqzgdEwAUWce1txYeAzWz9OQQVBtlh7JgO/FGC56D3MMbX+&#10;yju67KVQMYRDigZKkSbVOuQlOQxD3xBH7uRbhxJhW2jb4jWGu1o/JclEO6w4NpTY0Kqk/Lz/cQaK&#10;Y/aG+mv7/nFwTah330KbjRgz6HcvM1BCndzFN/erjfOfx/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89VhwgAAANwAAAAPAAAAAAAAAAAAAAAAAJgCAABkcnMvZG93&#10;bnJldi54bWxQSwUGAAAAAAQABAD1AAAAhwMAAAAA&#10;" filled="f" stroked="f" strokeweight="2.25pt">
                    <v:stroke endarrowwidth="narrow"/>
                    <v:textbox inset="0,0,0,0">
                      <w:txbxContent>
                        <w:p w:rsidR="009D310A" w:rsidRDefault="009D310A" w:rsidP="00771552">
                          <w:pPr>
                            <w:rPr>
                              <w:rFonts w:ascii="GOST type B" w:hAnsi="GOST type B"/>
                              <w:i/>
                            </w:rPr>
                          </w:pPr>
                          <w:r>
                            <w:rPr>
                              <w:rFonts w:ascii="GOST type B" w:hAnsi="GOST type B"/>
                              <w:i/>
                              <w:sz w:val="18"/>
                            </w:rPr>
                            <w:t>Дат</w:t>
                          </w:r>
                          <w:r>
                            <w:rPr>
                              <w:rFonts w:ascii="GOST type B" w:hAnsi="GOST type B"/>
                              <w:i/>
                            </w:rPr>
                            <w:t>а</w:t>
                          </w:r>
                        </w:p>
                      </w:txbxContent>
                    </v:textbox>
                  </v:shape>
                  <v:line id="Line 19" o:spid="_x0000_s145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6K6MMAAADcAAAADwAAAGRycy9kb3ducmV2LnhtbERP22rCQBB9L/gPyxT6EpqNVUTTrCJC&#10;oZRS0PgB0+yYhGRnY3Ybk793C4W+zeFcJ9uNphUD9a62rGAeJyCIC6trLhWc87fnNQjnkTW2lknB&#10;RA5229lDhqm2Nz7ScPKlCCHsUlRQed+lUrqiIoMuth1x4C62N+gD7Eupe7yFcNPKlyRZSYM1h4YK&#10;OzpUVDSnH6OgXuB35DcRl+3nufmaivz6cc2Venoc968gPI3+X/znftdh/nIJv8+EC+T2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iujDAAAA3AAAAA8AAAAAAAAAAAAA&#10;AAAAoQIAAGRycy9kb3ducmV2LnhtbFBLBQYAAAAABAAEAPkAAACRAwAAAAA=&#10;" strokeweight="2.25pt">
                    <v:stroke endarrowwidth="narrow"/>
                  </v:line>
                  <v:shape id="Text Box 20" o:spid="_x0000_s146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ojsIA&#10;AADcAAAADwAAAGRycy9kb3ducmV2LnhtbERPTWvCQBC9F/wPywje6sZiRaKrFEFpeyhqWr0O2TFJ&#10;zc6G7FTTf98tCN7m8T5nvuxcrS7UhsqzgdEwAUWce1txYeAzWz9OQQVBtlh7JgO/FGC56D3MMbX+&#10;yju67KVQMYRDigZKkSbVOuQlOQxD3xBH7uRbhxJhW2jb4jWGu1o/JclEO6w4NpTY0Kqk/Lz/cQaK&#10;Y/aG+mv7/nFwTah330KbjRgz6HcvM1BCndzFN/erjfPHz/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uiOwgAAANwAAAAPAAAAAAAAAAAAAAAAAJgCAABkcnMvZG93&#10;bnJldi54bWxQSwUGAAAAAAQABAD1AAAAhwMAAAAA&#10;" filled="f" stroked="f" strokeweight="2.25pt">
                    <v:stroke endarrowwidth="narrow"/>
                    <v:textbox inset="0,0,0,0">
                      <w:txbxContent>
                        <w:p w:rsidR="009D310A" w:rsidRDefault="009D310A" w:rsidP="00771552">
                          <w:pPr>
                            <w:rPr>
                              <w:rFonts w:ascii="GOST type B" w:hAnsi="GOST type B"/>
                              <w:i/>
                              <w:lang w:val="uk-UA"/>
                            </w:rPr>
                          </w:pPr>
                          <w:proofErr w:type="gramStart"/>
                          <w:r>
                            <w:rPr>
                              <w:rFonts w:ascii="GOST type B" w:hAnsi="GOST type B"/>
                              <w:i/>
                            </w:rPr>
                            <w:t>Арк.</w:t>
                          </w:r>
                          <w:proofErr w:type="gramEnd"/>
                        </w:p>
                        <w:p w:rsidR="009D310A" w:rsidRDefault="009D310A" w:rsidP="00771552">
                          <w:pPr>
                            <w:rPr>
                              <w:rFonts w:ascii="GOST type B" w:hAnsi="GOST type B"/>
                              <w:i/>
                              <w:lang w:val="uk-UA"/>
                            </w:rPr>
                          </w:pPr>
                        </w:p>
                        <w:p w:rsidR="009D310A" w:rsidRDefault="009D310A" w:rsidP="00771552">
                          <w:pPr>
                            <w:jc w:val="center"/>
                            <w:rPr>
                              <w:rFonts w:ascii="GOST type B" w:hAnsi="GOST type B"/>
                              <w:i/>
                              <w:lang w:val="uk-UA"/>
                            </w:rPr>
                          </w:pPr>
                          <w:r>
                            <w:rPr>
                              <w:rFonts w:ascii="GOST type B" w:hAnsi="GOST type B"/>
                              <w:i/>
                              <w:lang w:val="uk-UA"/>
                            </w:rPr>
                            <w:t>14</w:t>
                          </w:r>
                        </w:p>
                      </w:txbxContent>
                    </v:textbox>
                  </v:shape>
                  <v:shape id="Text Box 21" o:spid="_x0000_s146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2+cIA&#10;AADcAAAADwAAAGRycy9kb3ducmV2LnhtbERPTWvCQBC9C/0PyxS86aZFpETXIIUG9VCqVr0O2TFJ&#10;m50N2VHTf98tCL3N433OPOtdo67UhdqzgadxAoq48Lbm0sDn/m30AioIssXGMxn4oQDZ4mEwx9T6&#10;G2/pupNSxRAOKRqoRNpU61BU5DCMfUscubPvHEqEXalth7cY7hr9nCRT7bDm2FBhS68VFd+7izNQ&#10;nvZr1IePzfvRtaHZfgnluRgzfOyXM1BCvfyL7+6VjfMnU/h7Jl6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hHb5wgAAANwAAAAPAAAAAAAAAAAAAAAAAJgCAABkcnMvZG93&#10;bnJldi54bWxQSwUGAAAAAAQABAD1AAAAhwMAAAAA&#10;" filled="f" stroked="f" strokeweight="2.25pt">
                    <v:stroke endarrowwidth="narrow"/>
                    <v:textbox inset="0,0,0,0">
                      <w:txbxContent>
                        <w:p w:rsidR="009D310A" w:rsidRDefault="009D310A" w:rsidP="00771552">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771552">
        <w:rPr>
          <w:rFonts w:ascii="GOST type A" w:hAnsi="GOST type A"/>
          <w:i/>
          <w:sz w:val="28"/>
          <w:szCs w:val="28"/>
          <w:lang w:val="uk-UA"/>
        </w:rPr>
        <w:t xml:space="preserve">                      </w:t>
      </w:r>
      <w:r w:rsidR="00771552">
        <w:rPr>
          <w:rFonts w:ascii="GOST type A" w:hAnsi="GOST type A"/>
          <w:i/>
          <w:noProof/>
          <w:sz w:val="28"/>
          <w:szCs w:val="28"/>
          <w:lang w:val="ru-RU"/>
        </w:rPr>
        <w:drawing>
          <wp:inline distT="0" distB="0" distL="0" distR="0" wp14:anchorId="7BD6ED5D" wp14:editId="7F5D02C4">
            <wp:extent cx="3962400" cy="3578134"/>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6319" cy="3581673"/>
                    </a:xfrm>
                    <a:prstGeom prst="rect">
                      <a:avLst/>
                    </a:prstGeom>
                  </pic:spPr>
                </pic:pic>
              </a:graphicData>
            </a:graphic>
          </wp:inline>
        </w:drawing>
      </w:r>
    </w:p>
    <w:p w:rsidR="00771552" w:rsidRDefault="00771552" w:rsidP="00FC02D1">
      <w:pPr>
        <w:spacing w:line="360" w:lineRule="auto"/>
        <w:ind w:left="284" w:right="283" w:firstLine="567"/>
        <w:jc w:val="center"/>
        <w:rPr>
          <w:rFonts w:ascii="GOST type A" w:hAnsi="GOST type A"/>
          <w:i/>
          <w:sz w:val="28"/>
          <w:szCs w:val="28"/>
          <w:lang w:val="uk-UA"/>
        </w:rPr>
      </w:pPr>
      <w:r>
        <w:rPr>
          <w:rFonts w:ascii="GOST type A" w:hAnsi="GOST type A"/>
          <w:i/>
          <w:sz w:val="28"/>
          <w:szCs w:val="28"/>
          <w:lang w:val="uk-UA"/>
        </w:rPr>
        <w:t xml:space="preserve">Рисунок 2.5 </w:t>
      </w:r>
      <w:r>
        <w:rPr>
          <w:rFonts w:cs="Arial"/>
          <w:i/>
          <w:sz w:val="28"/>
          <w:szCs w:val="28"/>
          <w:lang w:val="uk-UA"/>
        </w:rPr>
        <w:t>–</w:t>
      </w:r>
      <w:r>
        <w:rPr>
          <w:rFonts w:ascii="GOST type A" w:hAnsi="GOST type A"/>
          <w:i/>
          <w:sz w:val="28"/>
          <w:szCs w:val="28"/>
          <w:lang w:val="uk-UA"/>
        </w:rPr>
        <w:t xml:space="preserve"> Організація РПП</w:t>
      </w:r>
    </w:p>
    <w:p w:rsidR="00771552" w:rsidRDefault="00771552" w:rsidP="00FC02D1">
      <w:pPr>
        <w:spacing w:line="360" w:lineRule="auto"/>
        <w:ind w:left="284" w:right="283" w:firstLine="567"/>
        <w:jc w:val="center"/>
        <w:rPr>
          <w:rFonts w:ascii="GOST type A" w:hAnsi="GOST type A"/>
          <w:i/>
          <w:sz w:val="28"/>
          <w:szCs w:val="28"/>
          <w:lang w:val="uk-UA"/>
        </w:rPr>
      </w:pPr>
    </w:p>
    <w:p w:rsidR="00771552" w:rsidRDefault="00771552" w:rsidP="00FC02D1">
      <w:pPr>
        <w:spacing w:line="360" w:lineRule="auto"/>
        <w:ind w:left="284" w:right="283" w:firstLine="567"/>
        <w:rPr>
          <w:rFonts w:ascii="GOST type A" w:hAnsi="GOST type A"/>
          <w:i/>
          <w:sz w:val="28"/>
          <w:szCs w:val="28"/>
          <w:lang w:val="uk-UA"/>
        </w:rPr>
      </w:pPr>
      <w:r>
        <w:rPr>
          <w:rFonts w:ascii="GOST type A" w:hAnsi="GOST type A"/>
          <w:i/>
          <w:sz w:val="28"/>
          <w:szCs w:val="28"/>
          <w:lang w:val="uk-UA"/>
        </w:rPr>
        <w:t xml:space="preserve">                              </w:t>
      </w:r>
      <w:r>
        <w:rPr>
          <w:b/>
          <w:noProof/>
          <w:lang w:val="ru-RU"/>
        </w:rPr>
        <w:drawing>
          <wp:inline distT="0" distB="0" distL="0" distR="0" wp14:anchorId="2E400E51" wp14:editId="6A720FAA">
            <wp:extent cx="3314700" cy="4531990"/>
            <wp:effectExtent l="0" t="0" r="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473" cy="4531680"/>
                    </a:xfrm>
                    <a:prstGeom prst="rect">
                      <a:avLst/>
                    </a:prstGeom>
                  </pic:spPr>
                </pic:pic>
              </a:graphicData>
            </a:graphic>
          </wp:inline>
        </w:drawing>
      </w:r>
    </w:p>
    <w:p w:rsidR="00771552" w:rsidRDefault="00771552" w:rsidP="00FC02D1">
      <w:pPr>
        <w:spacing w:line="360" w:lineRule="auto"/>
        <w:ind w:left="284" w:right="283" w:firstLine="567"/>
        <w:jc w:val="center"/>
        <w:rPr>
          <w:rFonts w:ascii="GOST type A" w:hAnsi="GOST type A"/>
          <w:i/>
          <w:sz w:val="28"/>
          <w:szCs w:val="28"/>
          <w:lang w:val="uk-UA"/>
        </w:rPr>
      </w:pPr>
      <w:r>
        <w:rPr>
          <w:rFonts w:ascii="GOST type A" w:hAnsi="GOST type A"/>
          <w:i/>
          <w:sz w:val="28"/>
          <w:szCs w:val="28"/>
          <w:lang w:val="uk-UA"/>
        </w:rPr>
        <w:t xml:space="preserve">Рисунок 2.6 </w:t>
      </w:r>
      <w:r>
        <w:rPr>
          <w:rFonts w:cs="Arial"/>
          <w:i/>
          <w:sz w:val="28"/>
          <w:szCs w:val="28"/>
          <w:lang w:val="uk-UA"/>
        </w:rPr>
        <w:t>–</w:t>
      </w:r>
      <w:r>
        <w:rPr>
          <w:rFonts w:ascii="GOST type A" w:hAnsi="GOST type A"/>
          <w:i/>
          <w:sz w:val="28"/>
          <w:szCs w:val="28"/>
          <w:lang w:val="uk-UA"/>
        </w:rPr>
        <w:t xml:space="preserve"> Організація РПД</w:t>
      </w:r>
    </w:p>
    <w:p w:rsidR="00771552" w:rsidRDefault="00220DD0" w:rsidP="00FC02D1">
      <w:pPr>
        <w:spacing w:line="360" w:lineRule="auto"/>
        <w:ind w:left="284" w:right="283" w:firstLine="567"/>
        <w:jc w:val="both"/>
        <w:rPr>
          <w:rFonts w:ascii="GOST type A" w:hAnsi="GOST type A"/>
          <w:i/>
          <w:sz w:val="28"/>
          <w:szCs w:val="28"/>
          <w:lang w:val="uk-UA"/>
        </w:rPr>
      </w:pPr>
      <w:r>
        <w:rPr>
          <w:rFonts w:ascii="GOST type A" w:hAnsi="GOST type A" w:cstheme="majorBidi"/>
          <w:i/>
          <w:iCs/>
          <w:noProof/>
          <w:sz w:val="28"/>
          <w:szCs w:val="28"/>
          <w:lang w:val="ru-RU"/>
        </w:rPr>
        <w:lastRenderedPageBreak/>
        <mc:AlternateContent>
          <mc:Choice Requires="wpg">
            <w:drawing>
              <wp:anchor distT="0" distB="0" distL="114300" distR="114300" simplePos="0" relativeHeight="251849728" behindDoc="0" locked="0" layoutInCell="1" allowOverlap="1" wp14:anchorId="6332271C" wp14:editId="161351B0">
                <wp:simplePos x="0" y="0"/>
                <wp:positionH relativeFrom="page">
                  <wp:posOffset>733425</wp:posOffset>
                </wp:positionH>
                <wp:positionV relativeFrom="page">
                  <wp:posOffset>168910</wp:posOffset>
                </wp:positionV>
                <wp:extent cx="6658610" cy="10209530"/>
                <wp:effectExtent l="19050" t="19050" r="8890" b="1270"/>
                <wp:wrapNone/>
                <wp:docPr id="9189" name="Группа 9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190" name="Rectangle 16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191" name="Group 166"/>
                        <wpg:cNvGrpSpPr>
                          <a:grpSpLocks/>
                        </wpg:cNvGrpSpPr>
                        <wpg:grpSpPr bwMode="auto">
                          <a:xfrm>
                            <a:off x="1015" y="15846"/>
                            <a:ext cx="10486" cy="892"/>
                            <a:chOff x="1015" y="15846"/>
                            <a:chExt cx="10486" cy="892"/>
                          </a:xfrm>
                        </wpg:grpSpPr>
                        <wps:wsp>
                          <wps:cNvPr id="9192" name="Line 16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93" name="Line 16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94" name="Line 16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95" name="Line 17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96" name="Line 17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97" name="Line 17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98" name="Line 17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99" name="Line 17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00" name="Line 17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01" name="Text Box 17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202" name="Text Box 17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203" name="Text Box 17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204" name="Text Box 17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205" name="Text Box 18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206" name="Line 18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07" name="Text Box 18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lang w:val="uk-UA"/>
                                  </w:rPr>
                                </w:pPr>
                                <w:proofErr w:type="gramStart"/>
                                <w:r>
                                  <w:rPr>
                                    <w:rFonts w:ascii="GOST type B" w:hAnsi="GOST type B"/>
                                    <w:i/>
                                  </w:rPr>
                                  <w:t>Арк.</w:t>
                                </w:r>
                                <w:proofErr w:type="gramEnd"/>
                              </w:p>
                              <w:p w:rsidR="009D310A" w:rsidRDefault="009D310A" w:rsidP="000A5A26">
                                <w:pPr>
                                  <w:rPr>
                                    <w:rFonts w:ascii="GOST type B" w:hAnsi="GOST type B"/>
                                    <w:i/>
                                    <w:lang w:val="uk-UA"/>
                                  </w:rPr>
                                </w:pPr>
                              </w:p>
                              <w:p w:rsidR="009D310A" w:rsidRDefault="009D310A" w:rsidP="000A5A26">
                                <w:pPr>
                                  <w:jc w:val="center"/>
                                  <w:rPr>
                                    <w:rFonts w:ascii="GOST type B" w:hAnsi="GOST type B"/>
                                    <w:i/>
                                    <w:lang w:val="uk-UA"/>
                                  </w:rPr>
                                </w:pPr>
                                <w:r>
                                  <w:rPr>
                                    <w:rFonts w:ascii="GOST type B" w:hAnsi="GOST type B"/>
                                    <w:i/>
                                    <w:lang w:val="uk-UA"/>
                                  </w:rPr>
                                  <w:t>15</w:t>
                                </w:r>
                              </w:p>
                            </w:txbxContent>
                          </wps:txbx>
                          <wps:bodyPr rot="0" vert="horz" wrap="square" lIns="0" tIns="0" rIns="0" bIns="0" anchor="t" anchorCtr="0" upright="1">
                            <a:noAutofit/>
                          </wps:bodyPr>
                        </wps:wsp>
                        <wps:wsp>
                          <wps:cNvPr id="9208" name="Text Box 18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189" o:spid="_x0000_s1462" style="position:absolute;left:0;text-align:left;margin-left:57.75pt;margin-top:13.3pt;width:524.3pt;height:803.9pt;z-index:25184972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">
                <v:rect id="Rectangle 165" o:spid="_x0000_s146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UD8UA&#10;AADdAAAADwAAAGRycy9kb3ducmV2LnhtbERPTWvCQBC9F/wPywjemk2itjV1FRsQBHsxLbS9Ddlp&#10;EpqdDdlVo7/ePQg9Pt73cj2YVpyod41lBUkUgyAurW64UvD5sX18AeE8ssbWMim4kIP1avSwxEzb&#10;Mx/oVPhKhBB2GSqove8yKV1Zk0EX2Y44cL+2N+gD7CupezyHcNPKNI6fpMGGQ0ONHeU1lX/F0Sg4&#10;zN82P9/P0y9zjffFLH83aZ6kSk3Gw+YVhKfB/4vv7p1WsEgWYX94E5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lQPxQAAAN0AAAAPAAAAAAAAAAAAAAAAAJgCAABkcnMv&#10;ZG93bnJldi54bWxQSwUGAAAAAAQABAD1AAAAigMAAAAA&#10;" filled="f" strokeweight="2.25pt"/>
                <v:group id="Group 166" o:spid="_x0000_s146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8d8txgAAAN0A&#10;AAAPAAAAAAAAAAAAAAAAAKoCAABkcnMvZG93bnJldi54bWxQSwUGAAAAAAQABAD6AAAAnQMAAAAA&#10;">
                  <v:line id="Line 167" o:spid="_x0000_s146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TB8MAAADdAAAADwAAAGRycy9kb3ducmV2LnhtbESPT4vCMBTE74LfITxhb5r6B6nVKIvL&#10;gvSm7mVvj+bZljYv3SRq99sbQfA4zMxvmM2uN624kfO1ZQXTSQKCuLC65lLBz/l7nILwAVlja5kU&#10;/JOH3XY42GCm7Z2PdDuFUkQI+wwVVCF0mZS+qMign9iOOHoX6wyGKF0ptcN7hJtWzpJkKQ3WHBcq&#10;7GhfUdGcrkZBOl8gpr9N3pCfu7/wlZuec6U+Rv3nGkSgPrzDr/ZBK1hNVzN4volPQG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3kwfDAAAA3QAAAA8AAAAAAAAAAAAA&#10;AAAAoQIAAGRycy9kb3ducmV2LnhtbFBLBQYAAAAABAAEAPkAAACRAwAAAAA=&#10;" strokeweight="2.25pt">
                    <v:stroke endarrowwidth="narrow"/>
                  </v:line>
                  <v:line id="Line 168" o:spid="_x0000_s146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UsYAAADdAAAADwAAAGRycy9kb3ducmV2LnhtbESP0WqDQBRE3wv5h+UW+hKa1QZKtVkl&#10;FAolhEJiPuDWvVXRvavu1pi/zwYKeRxm5gyzyWfTiYlG11hWEK8iEMSl1Q1XCk7F5/MbCOeRNXaW&#10;ScGFHOTZ4mGDqbZnPtB09JUIEHYpKqi971MpXVmTQbeyPXHwfu1o0Ac5VlKPeA5w08mXKHqVBhsO&#10;CzX29FFT2R7/jIJmjT9Lnyy56van9vtSFsNuKJR6epy37yA8zf4e/m9/aQVJnKzh9iY8AZl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mlLGAAAA3QAAAA8AAAAAAAAA&#10;AAAAAAAAoQIAAGRycy9kb3ducmV2LnhtbFBLBQYAAAAABAAEAPkAAACUAwAAAAA=&#10;" strokeweight="2.25pt">
                    <v:stroke endarrowwidth="narrow"/>
                  </v:line>
                  <v:line id="Line 169" o:spid="_x0000_s146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YCJsYAAADdAAAADwAAAGRycy9kb3ducmV2LnhtbESP0WrCQBRE3wv+w3ILvoS6iUppUleR&#10;giAiQo0fcJu9TYLZu0l2q8nfu4VCH4eZOcOsNoNpxI16V1tWkMxiEMSF1TWXCi757uUNhPPIGhvL&#10;pGAkB5v15GmFmbZ3/qTb2ZciQNhlqKDyvs2kdEVFBt3MtsTB+7a9QR9kX0rd4z3ATSPncfwqDdYc&#10;Fips6aOi4nr+MQrqBX5FPo24bI6X62ks8u7Q5UpNn4ftOwhPg/8P/7X3WkGapEv4fR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AibGAAAA3QAAAA8AAAAAAAAA&#10;AAAAAAAAoQIAAGRycy9kb3ducmV2LnhtbFBLBQYAAAAABAAEAPkAAACUAwAAAAA=&#10;" strokeweight="2.25pt">
                    <v:stroke endarrowwidth="narrow"/>
                  </v:line>
                  <v:line id="Line 170" o:spid="_x0000_s146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qnvcYAAADdAAAADwAAAGRycy9kb3ducmV2LnhtbESP0WrCQBRE3wv+w3ILvoS6iWJpUleR&#10;giAiQo0fcJu9TYLZu0l2q8nfu4VCH4eZOcOsNoNpxI16V1tWkMxiEMSF1TWXCi757uUNhPPIGhvL&#10;pGAkB5v15GmFmbZ3/qTb2ZciQNhlqKDyvs2kdEVFBt3MtsTB+7a9QR9kX0rd4z3ATSPncfwqDdYc&#10;Fips6aOi4nr+MQrqBX5FPo24bI6X62ks8u7Q5UpNn4ftOwhPg/8P/7X3WkGapEv4fR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ap73GAAAA3QAAAA8AAAAAAAAA&#10;AAAAAAAAoQIAAGRycy9kb3ducmV2LnhtbFBLBQYAAAAABAAEAPkAAACUAwAAAAA=&#10;" strokeweight="2.25pt">
                    <v:stroke endarrowwidth="narrow"/>
                  </v:line>
                  <v:line id="Line 171" o:spid="_x0000_s146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g5ysMAAADdAAAADwAAAGRycy9kb3ducmV2LnhtbESP0YrCMBRE3wX/IVzBF9FUF8RWo8jC&#10;gsgiaP2Aa3Nti81NbaLWvzeC4OMwM2eYxao1lbhT40rLCsajCARxZnXJuYJj+jecgXAeWWNlmRQ8&#10;ycFq2e0sMNH2wXu6H3wuAoRdggoK7+tESpcVZNCNbE0cvLNtDPogm1zqBh8Bbio5iaKpNFhyWCiw&#10;pt+CssvhZhSUP3ga+HjAefV/vOyeWXrdXlOl+r12PQfhqfXf8Ke90QricTyF95vw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OcrDAAAA3QAAAA8AAAAAAAAAAAAA&#10;AAAAoQIAAGRycy9kb3ducmV2LnhtbFBLBQYAAAAABAAEAPkAAACRAwAAAAA=&#10;" strokeweight="2.25pt">
                    <v:stroke endarrowwidth="narrow"/>
                  </v:line>
                  <v:line id="Line 172" o:spid="_x0000_s147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ScUcYAAADdAAAADwAAAGRycy9kb3ducmV2LnhtbESP0WrCQBRE3wv+w3ILvoS6iYJtUleR&#10;giAiQo0fcJu9TYLZu0l2q8nfu4VCH4eZOcOsNoNpxI16V1tWkMxiEMSF1TWXCi757uUNhPPIGhvL&#10;pGAkB5v15GmFmbZ3/qTb2ZciQNhlqKDyvs2kdEVFBt3MtsTB+7a9QR9kX0rd4z3ATSPncbyUBmsO&#10;CxW29FFRcT3/GAX1Ar8in0ZcNsfL9TQWeXfocqWmz8P2HYSnwf+H/9p7rSBN0lf4fR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EnFHGAAAA3QAAAA8AAAAAAAAA&#10;AAAAAAAAoQIAAGRycy9kb3ducmV2LnhtbFBLBQYAAAAABAAEAPkAAACUAwAAAAA=&#10;" strokeweight="2.25pt">
                    <v:stroke endarrowwidth="narrow"/>
                  </v:line>
                  <v:line id="Line 173" o:spid="_x0000_s147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II8MAAADdAAAADwAAAGRycy9kb3ducmV2LnhtbERP3WrCMBS+H+wdwhG8KTPVwVg7owxB&#10;EBnCWh/grDm2xeakNrE/b28uhF1+fP/r7Wga0VPnassKlosYBHFhdc2lgnO+f/sE4TyyxsYyKZjI&#10;wXbz+rLGVNuBf6nPfClCCLsUFVTet6mUrqjIoFvYljhwF9sZ9AF2pdQdDiHcNHIVxx/SYM2hocKW&#10;dhUV1+xuFNTv+Bf5JOKy+TlfT1OR3463XKn5bPz+AuFp9P/ip/ugFSTLJMwNb8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bCCPDAAAA3QAAAA8AAAAAAAAAAAAA&#10;AAAAoQIAAGRycy9kb3ducmV2LnhtbFBLBQYAAAAABAAEAPkAAACRAwAAAAA=&#10;" strokeweight="2.25pt">
                    <v:stroke endarrowwidth="narrow"/>
                  </v:line>
                  <v:line id="Line 174" o:spid="_x0000_s147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etuMQAAADdAAAADwAAAGRycy9kb3ducmV2LnhtbESP0YrCMBRE3xf2H8Jd8EU0VWGxXVMR&#10;QRARYa0fcG3utqXNTW2i1r83grCPw8ycYRbL3jTiRp2rLCuYjCMQxLnVFRcKTtlmNAfhPLLGxjIp&#10;eJCDZfr5scBE2zv/0u3oCxEg7BJUUHrfJlK6vCSDbmxb4uD92c6gD7IrpO7wHuCmkdMo+pYGKw4L&#10;Jba0Limvj1ejoJrheejjIRfN/lQfHnl22V0ypQZf/eoHhKfe/4ff7a1WEE/iGF5vwhOQ6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1624xAAAAN0AAAAPAAAAAAAAAAAA&#10;AAAAAKECAABkcnMvZG93bnJldi54bWxQSwUGAAAAAAQABAD5AAAAkgMAAAAA&#10;" strokeweight="2.25pt">
                    <v:stroke endarrowwidth="narrow"/>
                  </v:line>
                  <v:line id="Line 175" o:spid="_x0000_s147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Lw3sIAAADdAAAADwAAAGRycy9kb3ducmV2LnhtbESP0YrCMBRE3wX/IdwFX0RTFUS7RhFB&#10;EBHB1g+429xti81NbaLWvzeC4OMwM2eYxao1lbhT40rLCkbDCARxZnXJuYJzuh3MQDiPrLGyTAqe&#10;5GC17HYWGGv74BPdE5+LAGEXo4LC+zqW0mUFGXRDWxMH7982Bn2QTS51g48AN5UcR9FUGiw5LBRY&#10;06ag7JLcjIJygn99P+9zXh3Ol+MzS6/7a6pU76dd/4Lw1Ppv+NPeaQXzgIT3m/A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Lw3sIAAADdAAAADwAAAAAAAAAAAAAA&#10;AAChAgAAZHJzL2Rvd25yZXYueG1sUEsFBgAAAAAEAAQA+QAAAJADAAAAAA==&#10;" strokeweight="2.25pt">
                    <v:stroke endarrowwidth="narrow"/>
                  </v:line>
                  <v:shape id="Text Box 176" o:spid="_x0000_s147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4YKsQA&#10;AADdAAAADwAAAGRycy9kb3ducmV2LnhtbESPT2vCQBTE7wW/w/IEb3Wjh2KjqxRBsR6k/u31kX1N&#10;UrNvQ/ap8dt3C4LHYWZ+w0xmravUlZpQejYw6CegiDNvS84NHPaL1xGoIMgWK89k4E4BZtPOywRT&#10;62+8petOchUhHFI0UIjUqdYhK8hh6PuaOHo/vnEoUTa5tg3eItxVepgkb9phyXGhwJrmBWXn3cUZ&#10;yL/3n6iPX+vNydWh2v4KLZdiTK/bfoxBCbXyDD/aK2vgfZgM4P9NfAJ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GCrEAAAA3QAAAA8AAAAAAAAAAAAAAAAAmAIAAGRycy9k&#10;b3ducmV2LnhtbFBLBQYAAAAABAAEAPUAAACJAwAAAAA=&#10;" filled="f" stroked="f" strokeweight="2.25pt">
                    <v:stroke endarrowwidth="narrow"/>
                    <v:textbox inset="0,0,0,0">
                      <w:txbxContent>
                        <w:p w:rsidR="009D310A" w:rsidRDefault="009D310A" w:rsidP="000A5A26">
                          <w:pPr>
                            <w:rPr>
                              <w:i/>
                            </w:rPr>
                          </w:pPr>
                          <w:proofErr w:type="gramStart"/>
                          <w:r>
                            <w:rPr>
                              <w:rFonts w:ascii="GOST type B" w:hAnsi="GOST type B"/>
                              <w:i/>
                            </w:rPr>
                            <w:t>Зм</w:t>
                          </w:r>
                          <w:r>
                            <w:rPr>
                              <w:i/>
                            </w:rPr>
                            <w:t>.</w:t>
                          </w:r>
                          <w:proofErr w:type="gramEnd"/>
                        </w:p>
                      </w:txbxContent>
                    </v:textbox>
                  </v:shape>
                  <v:shape id="Text Box 177" o:spid="_x0000_s147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yGXcUA&#10;AADdAAAADwAAAGRycy9kb3ducmV2LnhtbESPT2vCQBTE7wW/w/IEb3VjDlJTVymCoh6kmv65PrKv&#10;Sdrs25B9avrtu4LQ4zAzv2Hmy9416kJdqD0bmIwTUMSFtzWXBt7y9eMTqCDIFhvPZOCXAiwXg4c5&#10;ZtZf+UiXk5QqQjhkaKASaTOtQ1GRwzD2LXH0vnznUKLsSm07vEa4a3SaJFPtsOa4UGFLq4qKn9PZ&#10;GSg/8x3q99f94cO1oTl+C202Ysxo2L88gxLq5T98b2+tgVmapHB7E5+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7IZdxQAAAN0AAAAPAAAAAAAAAAAAAAAAAJgCAABkcnMv&#10;ZG93bnJldi54bWxQSwUGAAAAAAQABAD1AAAAigMAAAAA&#10;" filled="f" stroked="f" strokeweight="2.25pt">
                    <v:stroke endarrowwidth="narrow"/>
                    <v:textbox inset="0,0,0,0">
                      <w:txbxContent>
                        <w:p w:rsidR="009D310A" w:rsidRDefault="009D310A" w:rsidP="000A5A26">
                          <w:pPr>
                            <w:rPr>
                              <w:i/>
                            </w:rPr>
                          </w:pPr>
                          <w:proofErr w:type="gramStart"/>
                          <w:r>
                            <w:rPr>
                              <w:rFonts w:ascii="GOST type B" w:hAnsi="GOST type B"/>
                              <w:i/>
                            </w:rPr>
                            <w:t>Арк</w:t>
                          </w:r>
                          <w:r>
                            <w:rPr>
                              <w:i/>
                            </w:rPr>
                            <w:t>.</w:t>
                          </w:r>
                          <w:proofErr w:type="gramEnd"/>
                        </w:p>
                      </w:txbxContent>
                    </v:textbox>
                  </v:shape>
                  <v:shape id="Text Box 178" o:spid="_x0000_s147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AjxsUA&#10;AADdAAAADwAAAGRycy9kb3ducmV2LnhtbESPQWvCQBSE70L/w/IK3nRThdJGVykFRXuQqlWvj+wz&#10;ic2+Ddmnxn/vCoUeh5n5hhlPW1epCzWh9GzgpZ+AIs68LTk38LOd9d5ABUG2WHkmAzcKMJ08dcaY&#10;Wn/lNV02kqsI4ZCigUKkTrUOWUEOQ9/XxNE7+sahRNnk2jZ4jXBX6UGSvGqHJceFAmv6LCj73Zyd&#10;gfywXaLefX+t9q4O1fokNJ+LMd3n9mMESqiV//Bfe2ENvA+SITzexCe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CPG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9" o:spid="_x0000_s147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7ssUA&#10;AADdAAAADwAAAGRycy9kb3ducmV2LnhtbESPQWvCQBSE70L/w/IK3nRTkdJGVykFRXuQqlWvj+wz&#10;ic2+Ddmnxn/vCoUeh5n5hhlPW1epCzWh9GzgpZ+AIs68LTk38LOd9d5ABUG2WHkmAzcKMJ08dcaY&#10;Wn/lNV02kqsI4ZCigUKkTrUOWUEOQ9/XxNE7+sahRNnk2jZ4jXBX6UGSvGqHJceFAmv6LCj73Zyd&#10;gfywXaLefX+t9q4O1fokNJ+LMd3n9mMESqiV//Bfe2ENvA+SITzexCe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buy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rPr>
                          </w:pPr>
                          <w:proofErr w:type="gramStart"/>
                          <w:r>
                            <w:rPr>
                              <w:rFonts w:ascii="GOST type B" w:hAnsi="GOST type B"/>
                              <w:i/>
                            </w:rPr>
                            <w:t>Підп.</w:t>
                          </w:r>
                          <w:proofErr w:type="gramEnd"/>
                        </w:p>
                      </w:txbxContent>
                    </v:textbox>
                  </v:shape>
                  <v:shape id="Text Box 180" o:spid="_x0000_s147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eKcUA&#10;AADdAAAADwAAAGRycy9kb3ducmV2LnhtbESPQWvCQBSE70L/w/IK3nRTwdJGVykFRXuQqlWvj+wz&#10;ic2+Ddmnxn/vCoUeh5n5hhlPW1epCzWh9GzgpZ+AIs68LTk38LOd9d5ABUG2WHkmAzcKMJ08dcaY&#10;Wn/lNV02kqsI4ZCigUKkTrUOWUEOQ9/XxNE7+sahRNnk2jZ4jXBX6UGSvGqHJceFAmv6LCj73Zyd&#10;gfywXaLefX+t9q4O1fokNJ+LMd3n9mMESqiV//Bfe2ENvA+SITzexCe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R4p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rPr>
                          </w:pPr>
                          <w:r>
                            <w:rPr>
                              <w:rFonts w:ascii="GOST type B" w:hAnsi="GOST type B"/>
                              <w:i/>
                              <w:sz w:val="18"/>
                            </w:rPr>
                            <w:t>Дат</w:t>
                          </w:r>
                          <w:r>
                            <w:rPr>
                              <w:rFonts w:ascii="GOST type B" w:hAnsi="GOST type B"/>
                              <w:i/>
                            </w:rPr>
                            <w:t>а</w:t>
                          </w:r>
                        </w:p>
                      </w:txbxContent>
                    </v:textbox>
                  </v:shape>
                  <v:line id="Line 181" o:spid="_x0000_s147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fNMcUAAADdAAAADwAAAGRycy9kb3ducmV2LnhtbESP0WrCQBRE3wv9h+UKfRHdaEE0dQ1F&#10;EIqUQhM/4DZ7TYLZu0l2NcnfuwXBx2FmzjDbZDC1uFHnKssKFvMIBHFudcWFglN2mK1BOI+ssbZM&#10;CkZykOxeX7YYa9vzL91SX4gAYRejgtL7JpbS5SUZdHPbEAfvbDuDPsiukLrDPsBNLZdRtJIGKw4L&#10;JTa0Lym/pFejoHrHv6nfTLmov0+XnzHP2mObKfU2GT4/QHga/DP8aH9pBZtltIL/N+EJ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2fNMcUAAADdAAAADwAAAAAAAAAA&#10;AAAAAAChAgAAZHJzL2Rvd25yZXYueG1sUEsFBgAAAAAEAAQA+QAAAJMDAAAAAA==&#10;" strokeweight="2.25pt">
                    <v:stroke endarrowwidth="narrow"/>
                  </v:line>
                  <v:shape id="Text Box 182" o:spid="_x0000_s148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lxcUA&#10;AADdAAAADwAAAGRycy9kb3ducmV2LnhtbESPQWvCQBSE70L/w/IK3nRTD7aNrlIKivYgVateH9ln&#10;Ept9G7JPjf/eFQo9DjPzDTOetq5SF2pC6dnASz8BRZx5W3Ju4Gc7672BCoJssfJMBm4UYDp56owx&#10;tf7Ka7psJFcRwiFFA4VInWodsoIchr6viaN39I1DibLJtW3wGuGu0oMkGWqHJceFAmv6LCj73Zyd&#10;gfywXaLefX+t9q4O1fokNJ+LMd3n9mMESqiV//Bfe2ENvA+SV3i8iU9A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yXF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lang w:val="uk-UA"/>
                            </w:rPr>
                          </w:pPr>
                          <w:proofErr w:type="gramStart"/>
                          <w:r>
                            <w:rPr>
                              <w:rFonts w:ascii="GOST type B" w:hAnsi="GOST type B"/>
                              <w:i/>
                            </w:rPr>
                            <w:t>Арк.</w:t>
                          </w:r>
                          <w:proofErr w:type="gramEnd"/>
                        </w:p>
                        <w:p w:rsidR="009D310A" w:rsidRDefault="009D310A" w:rsidP="000A5A26">
                          <w:pPr>
                            <w:rPr>
                              <w:rFonts w:ascii="GOST type B" w:hAnsi="GOST type B"/>
                              <w:i/>
                              <w:lang w:val="uk-UA"/>
                            </w:rPr>
                          </w:pPr>
                        </w:p>
                        <w:p w:rsidR="009D310A" w:rsidRDefault="009D310A" w:rsidP="000A5A26">
                          <w:pPr>
                            <w:jc w:val="center"/>
                            <w:rPr>
                              <w:rFonts w:ascii="GOST type B" w:hAnsi="GOST type B"/>
                              <w:i/>
                              <w:lang w:val="uk-UA"/>
                            </w:rPr>
                          </w:pPr>
                          <w:r>
                            <w:rPr>
                              <w:rFonts w:ascii="GOST type B" w:hAnsi="GOST type B"/>
                              <w:i/>
                              <w:lang w:val="uk-UA"/>
                            </w:rPr>
                            <w:t>15</w:t>
                          </w:r>
                        </w:p>
                      </w:txbxContent>
                    </v:textbox>
                  </v:shape>
                  <v:shape id="Text Box 183" o:spid="_x0000_s148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Sxt8EA&#10;AADdAAAADwAAAGRycy9kb3ducmV2LnhtbERPS2vCQBC+F/wPywje6kYPYqOrFEFRD+KjttchO02i&#10;2dmQHTX+e/dQ6PHje0/nravUnZpQejYw6CegiDNvS84NfJ2W72NQQZAtVp7JwJMCzGedtymm1j/4&#10;QPej5CqGcEjRQCFSp1qHrCCHoe9r4sj9+sahRNjk2jb4iOGu0sMkGWmHJceGAmtaFJRdjzdnIP85&#10;bVCf99vdt6tDdbgIrVZiTK/bfk5ACbXyL/5zr62Bj2ES58Y38Qno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EsbfBAAAA3QAAAA8AAAAAAAAAAAAAAAAAmAIAAGRycy9kb3du&#10;cmV2LnhtbFBLBQYAAAAABAAEAPUAAACGAwAAAAA=&#10;" filled="f" stroked="f" strokeweight="2.25pt">
                    <v:stroke endarrowwidth="narrow"/>
                    <v:textbox inset="0,0,0,0">
                      <w:txbxContent>
                        <w:p w:rsidR="009D310A" w:rsidRDefault="009D310A" w:rsidP="000A5A26">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771552" w:rsidRPr="001B5F2B">
        <w:rPr>
          <w:rFonts w:ascii="GOST type A" w:hAnsi="GOST type A"/>
          <w:b/>
          <w:i/>
          <w:sz w:val="28"/>
          <w:szCs w:val="28"/>
          <w:lang w:val="uk-UA"/>
        </w:rPr>
        <w:t>Таймери/лічильники.</w:t>
      </w:r>
      <w:r w:rsidR="00771552">
        <w:rPr>
          <w:rFonts w:ascii="GOST type A" w:hAnsi="GOST type A"/>
          <w:i/>
          <w:sz w:val="28"/>
          <w:szCs w:val="28"/>
          <w:lang w:val="uk-UA"/>
        </w:rPr>
        <w:t xml:space="preserve"> Два шістнадцятирозрядні таймери-лічильники </w:t>
      </w:r>
      <w:r w:rsidR="00771552">
        <w:rPr>
          <w:rFonts w:cs="Arial"/>
          <w:i/>
          <w:sz w:val="28"/>
          <w:szCs w:val="28"/>
          <w:lang w:val="uk-UA"/>
        </w:rPr>
        <w:t>–</w:t>
      </w:r>
      <w:r w:rsidR="00771552">
        <w:rPr>
          <w:rFonts w:ascii="GOST type A" w:hAnsi="GOST type A"/>
          <w:i/>
          <w:sz w:val="28"/>
          <w:szCs w:val="28"/>
          <w:lang w:val="uk-UA"/>
        </w:rPr>
        <w:t xml:space="preserve"> Т/Л1 і Т/Л0, призначені для отримання програмно керованих часових затримок і підрахунку зовнішніх подій. </w:t>
      </w:r>
    </w:p>
    <w:p w:rsidR="00771552" w:rsidRDefault="00771552" w:rsidP="00FC02D1">
      <w:pPr>
        <w:spacing w:line="360" w:lineRule="auto"/>
        <w:ind w:left="284" w:right="283" w:firstLine="567"/>
        <w:jc w:val="both"/>
        <w:rPr>
          <w:rFonts w:ascii="GOST type A" w:hAnsi="GOST type A"/>
          <w:i/>
          <w:sz w:val="28"/>
          <w:szCs w:val="28"/>
          <w:lang w:val="uk-UA"/>
        </w:rPr>
      </w:pPr>
      <w:r w:rsidRPr="001B5F2B">
        <w:rPr>
          <w:rFonts w:ascii="GOST type A" w:hAnsi="GOST type A"/>
          <w:b/>
          <w:i/>
          <w:sz w:val="28"/>
          <w:szCs w:val="28"/>
          <w:lang w:val="uk-UA"/>
        </w:rPr>
        <w:t>Порти вводу/виводу.</w:t>
      </w:r>
      <w:r>
        <w:rPr>
          <w:rFonts w:ascii="GOST type A" w:hAnsi="GOST type A"/>
          <w:i/>
          <w:sz w:val="28"/>
          <w:szCs w:val="28"/>
          <w:lang w:val="uk-UA"/>
        </w:rPr>
        <w:t xml:space="preserve"> Порти вводу/виводу Р0, Р1, Р2, Р3 можуть бути використані для організації вводу/виводу інформації за тридцяти двома лініями передачі. Порт Р0 є двоспрямованим, а порти Р1, Р2, Р3 </w:t>
      </w:r>
      <w:r>
        <w:rPr>
          <w:rFonts w:cs="Arial"/>
          <w:i/>
          <w:sz w:val="28"/>
          <w:szCs w:val="28"/>
          <w:lang w:val="uk-UA"/>
        </w:rPr>
        <w:t>–</w:t>
      </w:r>
      <w:r>
        <w:rPr>
          <w:rFonts w:ascii="GOST type A" w:hAnsi="GOST type A"/>
          <w:i/>
          <w:sz w:val="28"/>
          <w:szCs w:val="28"/>
          <w:lang w:val="uk-UA"/>
        </w:rPr>
        <w:t xml:space="preserve"> квазідвоспрямованими. Їх особливість полягає в тому, що під час вводу над вхідними даними і поточним станом порту </w:t>
      </w:r>
      <w:r>
        <w:rPr>
          <w:rFonts w:cs="Arial"/>
          <w:i/>
          <w:sz w:val="28"/>
          <w:szCs w:val="28"/>
          <w:lang w:val="uk-UA"/>
        </w:rPr>
        <w:t>–</w:t>
      </w:r>
      <w:r>
        <w:rPr>
          <w:rFonts w:ascii="GOST type A" w:hAnsi="GOST type A"/>
          <w:i/>
          <w:sz w:val="28"/>
          <w:szCs w:val="28"/>
          <w:lang w:val="uk-UA"/>
        </w:rPr>
        <w:t xml:space="preserve"> даними, які виводилися з порту останніми, виконується порозрядна логічна операція І. Вихідні дані з порту запам</w:t>
      </w:r>
      <w:r w:rsidRPr="001B5F2B">
        <w:rPr>
          <w:rFonts w:cs="Arial"/>
          <w:i/>
          <w:sz w:val="28"/>
          <w:szCs w:val="28"/>
          <w:lang w:val="uk-UA"/>
        </w:rPr>
        <w:t>’</w:t>
      </w:r>
      <w:r>
        <w:rPr>
          <w:rFonts w:ascii="GOST type A" w:hAnsi="GOST type A"/>
          <w:i/>
          <w:sz w:val="28"/>
          <w:szCs w:val="28"/>
          <w:lang w:val="uk-UA"/>
        </w:rPr>
        <w:t>ятовуються.</w:t>
      </w:r>
    </w:p>
    <w:p w:rsidR="00771552" w:rsidRDefault="00771552" w:rsidP="00FC02D1">
      <w:pPr>
        <w:spacing w:line="360" w:lineRule="auto"/>
        <w:ind w:left="284" w:right="283" w:firstLine="567"/>
        <w:jc w:val="both"/>
        <w:rPr>
          <w:rFonts w:ascii="GOST type A" w:hAnsi="GOST type A"/>
          <w:i/>
          <w:sz w:val="28"/>
          <w:szCs w:val="28"/>
          <w:lang w:val="uk-UA"/>
        </w:rPr>
      </w:pPr>
      <w:r w:rsidRPr="00C42CD9">
        <w:rPr>
          <w:rFonts w:ascii="GOST type A" w:hAnsi="GOST type A"/>
          <w:b/>
          <w:i/>
          <w:sz w:val="28"/>
          <w:szCs w:val="28"/>
          <w:lang w:val="uk-UA"/>
        </w:rPr>
        <w:t>Блок послідовного інтерфейсу і переривань.</w:t>
      </w:r>
      <w:r>
        <w:rPr>
          <w:rFonts w:ascii="GOST type A" w:hAnsi="GOST type A"/>
          <w:i/>
          <w:sz w:val="28"/>
          <w:szCs w:val="28"/>
          <w:lang w:val="uk-UA"/>
        </w:rPr>
        <w:t xml:space="preserve"> Блок послідовного інтерфейсу і переривань призначений для вводу і виводу послідовної інформації і організації системи переривання програм. У його склад входять універсальний асинхронний приймач/передавач УАПП, буфер приймача/передавача </w:t>
      </w:r>
      <w:r>
        <w:rPr>
          <w:rFonts w:ascii="GOST type A" w:hAnsi="GOST type A"/>
          <w:i/>
          <w:sz w:val="28"/>
          <w:szCs w:val="28"/>
        </w:rPr>
        <w:t>SBUF</w:t>
      </w:r>
      <w:r>
        <w:rPr>
          <w:rFonts w:ascii="GOST type A" w:hAnsi="GOST type A"/>
          <w:i/>
          <w:sz w:val="28"/>
          <w:szCs w:val="28"/>
          <w:lang w:val="uk-UA"/>
        </w:rPr>
        <w:t xml:space="preserve">, регістр управління/статусу УАПП </w:t>
      </w:r>
      <w:r>
        <w:rPr>
          <w:rFonts w:ascii="GOST type A" w:hAnsi="GOST type A"/>
          <w:i/>
          <w:sz w:val="28"/>
          <w:szCs w:val="28"/>
        </w:rPr>
        <w:t>SCON</w:t>
      </w:r>
      <w:r>
        <w:rPr>
          <w:rFonts w:ascii="GOST type A" w:hAnsi="GOST type A"/>
          <w:i/>
          <w:sz w:val="28"/>
          <w:szCs w:val="28"/>
          <w:lang w:val="uk-UA"/>
        </w:rPr>
        <w:t xml:space="preserve">, регістри масок переривань </w:t>
      </w:r>
      <w:r>
        <w:rPr>
          <w:rFonts w:ascii="GOST type A" w:hAnsi="GOST type A"/>
          <w:i/>
          <w:sz w:val="28"/>
          <w:szCs w:val="28"/>
        </w:rPr>
        <w:t>IE</w:t>
      </w:r>
      <w:r>
        <w:rPr>
          <w:rFonts w:ascii="GOST type A" w:hAnsi="GOST type A"/>
          <w:i/>
          <w:sz w:val="28"/>
          <w:szCs w:val="28"/>
          <w:lang w:val="uk-UA"/>
        </w:rPr>
        <w:t xml:space="preserve"> і пріоритетів переривань </w:t>
      </w:r>
      <w:r>
        <w:rPr>
          <w:rFonts w:ascii="GOST type A" w:hAnsi="GOST type A"/>
          <w:i/>
          <w:sz w:val="28"/>
          <w:szCs w:val="28"/>
        </w:rPr>
        <w:t>IP</w:t>
      </w:r>
      <w:r>
        <w:rPr>
          <w:rFonts w:ascii="GOST type A" w:hAnsi="GOST type A"/>
          <w:i/>
          <w:sz w:val="28"/>
          <w:szCs w:val="28"/>
          <w:lang w:val="uk-UA"/>
        </w:rPr>
        <w:t xml:space="preserve">. </w:t>
      </w:r>
    </w:p>
    <w:p w:rsidR="00771552" w:rsidRDefault="00771552" w:rsidP="00FC02D1">
      <w:pPr>
        <w:spacing w:line="360" w:lineRule="auto"/>
        <w:ind w:left="284" w:right="283" w:firstLine="567"/>
        <w:jc w:val="both"/>
        <w:rPr>
          <w:rFonts w:ascii="GOST type A" w:hAnsi="GOST type A"/>
          <w:i/>
          <w:sz w:val="28"/>
          <w:szCs w:val="28"/>
          <w:lang w:val="uk-UA"/>
        </w:rPr>
      </w:pPr>
      <w:r>
        <w:rPr>
          <w:rFonts w:ascii="GOST type A" w:hAnsi="GOST type A"/>
          <w:i/>
          <w:sz w:val="28"/>
          <w:szCs w:val="28"/>
          <w:lang w:val="uk-UA"/>
        </w:rPr>
        <w:t>УАПП, який називається також послідовним портом, призначений для обміну інформацією, поданою послідовним кодом.</w:t>
      </w:r>
    </w:p>
    <w:p w:rsidR="00771552" w:rsidRPr="001B5F2B" w:rsidRDefault="00771552" w:rsidP="00FC02D1">
      <w:pPr>
        <w:spacing w:line="360" w:lineRule="auto"/>
        <w:ind w:left="284" w:right="283" w:firstLine="567"/>
        <w:jc w:val="both"/>
        <w:rPr>
          <w:rFonts w:ascii="GOST type A" w:hAnsi="GOST type A"/>
          <w:i/>
          <w:sz w:val="28"/>
          <w:szCs w:val="28"/>
          <w:lang w:val="uk-UA"/>
        </w:rPr>
      </w:pPr>
      <w:r>
        <w:rPr>
          <w:rFonts w:ascii="GOST type A" w:hAnsi="GOST type A"/>
          <w:i/>
          <w:sz w:val="28"/>
          <w:szCs w:val="28"/>
          <w:lang w:val="uk-UA"/>
        </w:rPr>
        <w:t>Система переривань дозволяє автоматично реагувати на зовнішні і внутрішні події.</w:t>
      </w:r>
    </w:p>
    <w:p w:rsidR="00EB6E39" w:rsidRPr="00965D1A" w:rsidRDefault="00EB6E39" w:rsidP="00FC02D1">
      <w:pPr>
        <w:spacing w:line="360" w:lineRule="auto"/>
        <w:ind w:left="284" w:right="283" w:firstLine="567"/>
        <w:jc w:val="both"/>
        <w:rPr>
          <w:rFonts w:ascii="GOST type A" w:hAnsi="GOST type A"/>
          <w:bCs/>
          <w:i/>
          <w:sz w:val="28"/>
          <w:szCs w:val="28"/>
          <w:lang w:val="uk-UA"/>
        </w:rPr>
      </w:pPr>
    </w:p>
    <w:p w:rsidR="000A5A26" w:rsidRPr="0074122C" w:rsidRDefault="000A5A26" w:rsidP="00FC02D1">
      <w:pPr>
        <w:spacing w:line="360" w:lineRule="auto"/>
        <w:ind w:left="284" w:right="283" w:firstLine="567"/>
        <w:rPr>
          <w:rFonts w:ascii="GOST type A" w:hAnsi="GOST type A" w:cstheme="majorBidi"/>
          <w:b/>
          <w:bCs/>
          <w:i/>
          <w:iCs/>
          <w:sz w:val="28"/>
          <w:szCs w:val="28"/>
          <w:lang w:val="uk-UA"/>
        </w:rPr>
      </w:pPr>
      <w:r w:rsidRPr="000A5A26">
        <w:rPr>
          <w:rFonts w:ascii="GOST type A" w:hAnsi="GOST type A"/>
          <w:b/>
          <w:bCs/>
          <w:i/>
          <w:sz w:val="28"/>
          <w:szCs w:val="28"/>
          <w:lang w:val="ru-RU"/>
        </w:rPr>
        <w:t>2</w:t>
      </w:r>
      <w:r>
        <w:rPr>
          <w:rFonts w:ascii="GOST type A" w:hAnsi="GOST type A"/>
          <w:b/>
          <w:bCs/>
          <w:i/>
          <w:sz w:val="28"/>
          <w:szCs w:val="28"/>
          <w:lang w:val="uk-UA"/>
        </w:rPr>
        <w:t>.3</w:t>
      </w:r>
      <w:r w:rsidRPr="0074122C">
        <w:rPr>
          <w:rFonts w:ascii="GOST type A" w:hAnsi="GOST type A"/>
          <w:b/>
          <w:bCs/>
          <w:i/>
          <w:sz w:val="28"/>
          <w:szCs w:val="28"/>
          <w:lang w:val="uk-UA"/>
        </w:rPr>
        <w:t xml:space="preserve"> </w:t>
      </w:r>
      <w:r w:rsidRPr="0074122C">
        <w:rPr>
          <w:rFonts w:ascii="GOST type A" w:hAnsi="GOST type A" w:cstheme="majorBidi"/>
          <w:b/>
          <w:bCs/>
          <w:i/>
          <w:iCs/>
          <w:sz w:val="28"/>
          <w:szCs w:val="28"/>
          <w:lang w:val="uk-UA"/>
        </w:rPr>
        <w:t xml:space="preserve">Система команд </w:t>
      </w:r>
      <w:proofErr w:type="gramStart"/>
      <w:r w:rsidRPr="0074122C">
        <w:rPr>
          <w:rFonts w:ascii="GOST type A" w:hAnsi="GOST type A" w:cstheme="majorBidi"/>
          <w:b/>
          <w:bCs/>
          <w:i/>
          <w:iCs/>
          <w:sz w:val="28"/>
          <w:szCs w:val="28"/>
          <w:lang w:val="uk-UA"/>
        </w:rPr>
        <w:t>м</w:t>
      </w:r>
      <w:proofErr w:type="gramEnd"/>
      <w:r w:rsidRPr="0074122C">
        <w:rPr>
          <w:rFonts w:ascii="GOST type A" w:hAnsi="GOST type A" w:cstheme="majorBidi"/>
          <w:b/>
          <w:bCs/>
          <w:i/>
          <w:iCs/>
          <w:sz w:val="28"/>
          <w:szCs w:val="28"/>
          <w:lang w:val="uk-UA"/>
        </w:rPr>
        <w:t>ікроконтролера КР1816ВЕ51</w:t>
      </w:r>
      <w:r w:rsidRPr="0074122C">
        <w:rPr>
          <w:rFonts w:ascii="GOST type A" w:hAnsi="GOST type A"/>
          <w:b/>
          <w:bCs/>
          <w:i/>
          <w:sz w:val="28"/>
          <w:szCs w:val="28"/>
          <w:lang w:val="uk-UA"/>
        </w:rPr>
        <w:t>.</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Система команд мікроконтролера КР1816ВЕ51 містить сто одинадцять команд. Відносно функціональних ознак команди класифікуються за наступними групами:</w:t>
      </w:r>
    </w:p>
    <w:p w:rsidR="000A5A26" w:rsidRPr="005C11BA" w:rsidRDefault="000A5A26" w:rsidP="00FC02D1">
      <w:pPr>
        <w:pStyle w:val="af"/>
        <w:numPr>
          <w:ilvl w:val="0"/>
          <w:numId w:val="38"/>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команди передачі даних;</w:t>
      </w:r>
    </w:p>
    <w:p w:rsidR="000A5A26" w:rsidRPr="005C11BA" w:rsidRDefault="000A5A26" w:rsidP="00FC02D1">
      <w:pPr>
        <w:pStyle w:val="af"/>
        <w:numPr>
          <w:ilvl w:val="0"/>
          <w:numId w:val="38"/>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команди виконання арифметичних операцій;</w:t>
      </w:r>
    </w:p>
    <w:p w:rsidR="000A5A26" w:rsidRPr="005C11BA" w:rsidRDefault="000A5A26" w:rsidP="00FC02D1">
      <w:pPr>
        <w:pStyle w:val="af"/>
        <w:numPr>
          <w:ilvl w:val="0"/>
          <w:numId w:val="38"/>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команди виконання логічних операцій;</w:t>
      </w:r>
    </w:p>
    <w:p w:rsidR="000A5A26" w:rsidRPr="005C11BA" w:rsidRDefault="000A5A26" w:rsidP="00FC02D1">
      <w:pPr>
        <w:pStyle w:val="af"/>
        <w:numPr>
          <w:ilvl w:val="0"/>
          <w:numId w:val="38"/>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команди виконання операцій з бітами;</w:t>
      </w:r>
    </w:p>
    <w:p w:rsidR="000A5A26" w:rsidRPr="005C11BA" w:rsidRDefault="000A5A26" w:rsidP="00FC02D1">
      <w:pPr>
        <w:pStyle w:val="af"/>
        <w:numPr>
          <w:ilvl w:val="0"/>
          <w:numId w:val="38"/>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команди передачі управління;</w:t>
      </w:r>
    </w:p>
    <w:p w:rsidR="000A5A26" w:rsidRPr="005C11BA" w:rsidRDefault="00220DD0"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noProof/>
          <w:sz w:val="28"/>
          <w:szCs w:val="28"/>
          <w:lang w:val="ru-RU"/>
        </w:rPr>
        <w:lastRenderedPageBreak/>
        <mc:AlternateContent>
          <mc:Choice Requires="wpg">
            <w:drawing>
              <wp:anchor distT="0" distB="0" distL="114300" distR="114300" simplePos="0" relativeHeight="251854848" behindDoc="0" locked="0" layoutInCell="1" allowOverlap="1" wp14:anchorId="6FB1DB81" wp14:editId="153EDC93">
                <wp:simplePos x="0" y="0"/>
                <wp:positionH relativeFrom="page">
                  <wp:posOffset>718820</wp:posOffset>
                </wp:positionH>
                <wp:positionV relativeFrom="page">
                  <wp:posOffset>168727</wp:posOffset>
                </wp:positionV>
                <wp:extent cx="6658610" cy="10209530"/>
                <wp:effectExtent l="19050" t="19050" r="8890" b="1270"/>
                <wp:wrapNone/>
                <wp:docPr id="9209" name="Группа 9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210" name="Rectangle 16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211" name="Group 166"/>
                        <wpg:cNvGrpSpPr>
                          <a:grpSpLocks/>
                        </wpg:cNvGrpSpPr>
                        <wpg:grpSpPr bwMode="auto">
                          <a:xfrm>
                            <a:off x="1015" y="15846"/>
                            <a:ext cx="10486" cy="892"/>
                            <a:chOff x="1015" y="15846"/>
                            <a:chExt cx="10486" cy="892"/>
                          </a:xfrm>
                        </wpg:grpSpPr>
                        <wps:wsp>
                          <wps:cNvPr id="9212" name="Line 16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13" name="Line 16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14" name="Line 16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15" name="Line 17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16" name="Line 17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17" name="Line 17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18" name="Line 17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19" name="Line 17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20" name="Line 17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21" name="Text Box 17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222" name="Text Box 17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223" name="Text Box 17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224" name="Text Box 17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225" name="Text Box 18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226" name="Line 18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27" name="Text Box 18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Default="009D310A" w:rsidP="00220DD0">
                                <w:pPr>
                                  <w:jc w:val="center"/>
                                  <w:rPr>
                                    <w:rFonts w:ascii="GOST type B" w:hAnsi="GOST type B"/>
                                    <w:i/>
                                    <w:lang w:val="uk-UA"/>
                                  </w:rPr>
                                </w:pPr>
                                <w:r>
                                  <w:rPr>
                                    <w:rFonts w:ascii="GOST type B" w:hAnsi="GOST type B"/>
                                    <w:i/>
                                    <w:lang w:val="uk-UA"/>
                                  </w:rPr>
                                  <w:t>16</w:t>
                                </w:r>
                              </w:p>
                            </w:txbxContent>
                          </wps:txbx>
                          <wps:bodyPr rot="0" vert="horz" wrap="square" lIns="0" tIns="0" rIns="0" bIns="0" anchor="t" anchorCtr="0" upright="1">
                            <a:noAutofit/>
                          </wps:bodyPr>
                        </wps:wsp>
                        <wps:wsp>
                          <wps:cNvPr id="9228" name="Text Box 18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209" o:spid="_x0000_s1482" style="position:absolute;left:0;text-align:left;margin-left:56.6pt;margin-top:13.3pt;width:524.3pt;height:803.9pt;z-index:25185484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">
                <v:rect id="Rectangle 165" o:spid="_x0000_s148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2KcUA&#10;AADdAAAADwAAAGRycy9kb3ducmV2LnhtbERPy2rCQBTdF/yH4Qrumknio23qKDYgFHRjWmi7u2Ru&#10;k9DMnZAZNfbrnYXg8nDey/VgWnGi3jWWFSRRDIK4tLrhSsHnx/bxGYTzyBpby6TgQg7Wq9HDEjNt&#10;z3ygU+ErEULYZaig9r7LpHRlTQZdZDviwP3a3qAPsK+k7vEcwk0r0zheSIMNh4YaO8prKv+Ko1Fw&#10;mL9tfr6fpl/mP94Vs3xv0jxJlZqMh80rCE+Dv4tv7net4CVNwv7wJjw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YpxQAAAN0AAAAPAAAAAAAAAAAAAAAAAJgCAABkcnMv&#10;ZG93bnJldi54bWxQSwUGAAAAAAQABAD1AAAAigMAAAAA&#10;" filled="f" strokeweight="2.25pt"/>
                <v:group id="Group 166" o:spid="_x0000_s148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B70LxgAAAN0A&#10;AAAPAAAAAAAAAAAAAAAAAKoCAABkcnMvZG93bnJldi54bWxQSwUGAAAAAAQABAD6AAAAnQMAAAAA&#10;">
                  <v:line id="Line 167" o:spid="_x0000_s148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HxIcQAAADdAAAADwAAAGRycy9kb3ducmV2LnhtbESPQWvCQBSE70L/w/IK3nSTWCSmrkEq&#10;Qsmtthdvj+xrEpJ9G3e3Gv99t1DwOMzMN8y2nMwgruR8Z1lBukxAENdWd9wo+Po8LnIQPiBrHCyT&#10;gjt5KHdPsy0W2t74g66n0IgIYV+ggjaEsZDS1y0Z9Es7Ekfv2zqDIUrXSO3wFuFmkFmSrKXBjuNC&#10;iyO9tVT3px+jIF+9IObnvurJr9wlHCozcaXU/Hnav4IINIVH+L/9rhVssjSDvzfx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AfEhxAAAAN0AAAAPAAAAAAAAAAAA&#10;AAAAAKECAABkcnMvZG93bnJldi54bWxQSwUGAAAAAAQABAD5AAAAkgMAAAAA&#10;" strokeweight="2.25pt">
                    <v:stroke endarrowwidth="narrow"/>
                  </v:line>
                  <v:line id="Line 168" o:spid="_x0000_s148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n4dMUAAADdAAAADwAAAGRycy9kb3ducmV2LnhtbESP0YrCMBRE3xf2H8Jd8EU0VWHRrqmI&#10;IIiIsK0fcG3utqXNTW2i1r83grCPw8ycYZar3jTiRp2rLCuYjCMQxLnVFRcKTtl2NAfhPLLGxjIp&#10;eJCDVfL5scRY2zv/0i31hQgQdjEqKL1vYyldXpJBN7YtcfD+bGfQB9kVUnd4D3DTyGkUfUuDFYeF&#10;ElvalJTX6dUoqGZ4HvrFkIvmcKqPjzy77C+ZUoOvfv0DwlPv/8Pv9k4rWEwnM3i9CU9AJ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n4dMUAAADdAAAADwAAAAAAAAAA&#10;AAAAAAChAgAAZHJzL2Rvd25yZXYueG1sUEsFBgAAAAAEAAQA+QAAAJMDAAAAAA==&#10;" strokeweight="2.25pt">
                    <v:stroke endarrowwidth="narrow"/>
                  </v:line>
                  <v:line id="Line 169" o:spid="_x0000_s148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BgAMYAAADdAAAADwAAAGRycy9kb3ducmV2LnhtbESP0WrCQBRE3wX/YblCX6TZaEVMmlVK&#10;oVBKETR+wG32NgnJ3o3ZrUn+vlso+DjMzBkmO4ymFTfqXW1ZwSqKQRAXVtdcKrjkb487EM4ja2wt&#10;k4KJHBz281mGqbYDn+h29qUIEHYpKqi871IpXVGRQRfZjjh437Y36IPsS6l7HALctHIdx1tpsOaw&#10;UGFHrxUVzfnHKKif8GvpkyWX7eelOU5Ffv245ko9LMaXZxCeRn8P/7fftYJkvdrA35vwBOT+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gYADGAAAA3QAAAA8AAAAAAAAA&#10;AAAAAAAAoQIAAGRycy9kb3ducmV2LnhtbFBLBQYAAAAABAAEAPkAAACUAwAAAAA=&#10;" strokeweight="2.25pt">
                    <v:stroke endarrowwidth="narrow"/>
                  </v:line>
                  <v:line id="Line 170" o:spid="_x0000_s148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Fm8YAAADdAAAADwAAAGRycy9kb3ducmV2LnhtbESP0WrCQBRE3wX/YblCX6TZaFFMmlVK&#10;oVBKETR+wG32NgnJ3o3ZrUn+vlso+DjMzBkmO4ymFTfqXW1ZwSqKQRAXVtdcKrjkb487EM4ja2wt&#10;k4KJHBz281mGqbYDn+h29qUIEHYpKqi871IpXVGRQRfZjjh437Y36IPsS6l7HALctHIdx1tpsOaw&#10;UGFHrxUVzfnHKKif8GvpkyWX7eelOU5Ffv245ko9LMaXZxCeRn8P/7fftYJkvdrA35vwBOT+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sxZvGAAAA3QAAAA8AAAAAAAAA&#10;AAAAAAAAoQIAAGRycy9kb3ducmV2LnhtbFBLBQYAAAAABAAEAPkAAACUAwAAAAA=&#10;" strokeweight="2.25pt">
                    <v:stroke endarrowwidth="narrow"/>
                  </v:line>
                  <v:line id="Line 171" o:spid="_x0000_s148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5b7MUAAADdAAAADwAAAGRycy9kb3ducmV2LnhtbESP0YrCMBRE3xf2H8Jd8EU01QXRrqmI&#10;IIgswrZ+wLW525Y2N7WJWv/eCIKPw8ycYZar3jTiSp2rLCuYjCMQxLnVFRcKjtl2NAfhPLLGxjIp&#10;uJODVfL5scRY2xv/0TX1hQgQdjEqKL1vYyldXpJBN7YtcfD+bWfQB9kVUnd4C3DTyGkUzaTBisNC&#10;iS1tSsrr9GIUVN94GvrFkIvm91gf7nl23p8zpQZf/foHhKfev8Ov9k4rWEwnM3i+CU9AJ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5b7MUAAADdAAAADwAAAAAAAAAA&#10;AAAAAAChAgAAZHJzL2Rvd25yZXYueG1sUEsFBgAAAAAEAAQA+QAAAJMDAAAAAA==&#10;" strokeweight="2.25pt">
                    <v:stroke endarrowwidth="narrow"/>
                  </v:line>
                  <v:line id="Line 172" o:spid="_x0000_s149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d8YAAADdAAAADwAAAGRycy9kb3ducmV2LnhtbESP0WrCQBRE3wX/YblCX6TZaEFNmlVK&#10;oVBKETR+wG32NgnJ3o3ZrUn+vlso+DjMzBkmO4ymFTfqXW1ZwSqKQRAXVtdcKrjkb487EM4ja2wt&#10;k4KJHBz281mGqbYDn+h29qUIEHYpKqi871IpXVGRQRfZjjh437Y36IPsS6l7HALctHIdxxtpsOaw&#10;UGFHrxUVzfnHKKif8GvpkyWX7eelOU5Ffv245ko9LMaXZxCeRn8P/7fftYJkvdrC35vwBOT+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y/nfGAAAA3QAAAA8AAAAAAAAA&#10;AAAAAAAAoQIAAGRycy9kb3ducmV2LnhtbFBLBQYAAAAABAAEAPkAAACUAwAAAAA=&#10;" strokeweight="2.25pt">
                    <v:stroke endarrowwidth="narrow"/>
                  </v:line>
                  <v:line id="Line 173" o:spid="_x0000_s149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qBb4AAADdAAAADwAAAGRycy9kb3ducmV2LnhtbERP3QoBQRS+V95hOsqNmEWJZUhKSVKs&#10;Bzh2jt3Nzpm1M1hvby6Uy6/vf7FqTCleVLvCsoLhIAJBnFpdcKbgkmz7UxDOI2ssLZOCDzlYLdut&#10;BcbavvlEr7PPRAhhF6OC3PsqltKlORl0A1sRB+5ma4M+wDqTusZ3CDelHEXRRBosODTkWNEmp/R+&#10;fhoFxRivPT/rcVYeLvfjJ00e+0eiVLfTrOcgPDX+L/65d1rBbDQMc8Ob8ATk8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4bWoFvgAAAN0AAAAPAAAAAAAAAAAAAAAAAKEC&#10;AABkcnMvZG93bnJldi54bWxQSwUGAAAAAAQABAD5AAAAjAMAAAAA&#10;" strokeweight="2.25pt">
                    <v:stroke endarrowwidth="narrow"/>
                  </v:line>
                  <v:line id="Line 174" o:spid="_x0000_s149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HPnsUAAADdAAAADwAAAGRycy9kb3ducmV2LnhtbESP0WrCQBRE3wv9h+UKvkiz0UJp0qyh&#10;CIKICDV+wG32mgSzd5PsqvHv3YLQx2FmzjBZPppWXGlwjWUF8ygGQVxa3XCl4Fis3z5BOI+ssbVM&#10;Cu7kIF++vmSYanvjH7oefCUChF2KCmrvu1RKV9Zk0EW2Iw7eyQ4GfZBDJfWAtwA3rVzE8Yc02HBY&#10;qLGjVU3l+XAxCpp3/J35ZMZVuzue9/ey6Ld9odR0Mn5/gfA0+v/ws73RCpLFPIG/N+E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HPnsUAAADdAAAADwAAAAAAAAAA&#10;AAAAAAChAgAAZHJzL2Rvd25yZXYueG1sUEsFBgAAAAAEAAQA+QAAAJMDAAAAAA==&#10;" strokeweight="2.25pt">
                    <v:stroke endarrowwidth="narrow"/>
                  </v:line>
                  <v:line id="Line 175" o:spid="_x0000_s149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esvsMAAADdAAAADwAAAGRycy9kb3ducmV2LnhtbERP3WrCMBS+H+wdwhG8KTO1gzE7UxmC&#10;IDKEtT7AWXNsS5uT2kRt395cCLv8+P7Xm9F04kaDaywrWC5iEMSl1Q1XCk7F7u0ThPPIGjvLpGAi&#10;B5vs9WWNqbZ3/qVb7isRQtilqKD2vk+ldGVNBt3C9sSBO9vBoA9wqKQe8B7CTSeTOP6QBhsODTX2&#10;tK2pbPOrUdC841/kVxFX3c+pPU5lcTlcCqXms/H7C4Sn0f+Ln+69VrBKkrA/vAlP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3rL7DAAAA3QAAAA8AAAAAAAAAAAAA&#10;AAAAoQIAAGRycy9kb3ducmV2LnhtbFBLBQYAAAAABAAEAPkAAACRAwAAAAA=&#10;" strokeweight="2.25pt">
                    <v:stroke endarrowwidth="narrow"/>
                  </v:line>
                  <v:shape id="Text Box 176" o:spid="_x0000_s149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tESsUA&#10;AADdAAAADwAAAGRycy9kb3ducmV2LnhtbESPQWvCQBSE7wX/w/IEb3VjDqWmriJCpe2hVKPt9ZF9&#10;TaLZtyH71PTfdwXB4zAz3zCzRe8adaYu1J4NTMYJKOLC25pLA7v89fEZVBBki41nMvBHARbzwcMM&#10;M+svvKHzVkoVIRwyNFCJtJnWoajIYRj7ljh6v75zKFF2pbYdXiLcNTpNkiftsOa4UGFLq4qK4/bk&#10;DJQ/+Tvq/dfH57drQ7M5CK3XYsxo2C9fQAn1cg/f2m/WwDRNJ3B9E5+An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0RKxQAAAN0AAAAPAAAAAAAAAAAAAAAAAJgCAABkcnMv&#10;ZG93bnJldi54bWxQSwUGAAAAAAQABAD1AAAAigMAAAAA&#10;" filled="f" stroked="f" strokeweight="2.25pt">
                    <v:stroke endarrowwidth="narrow"/>
                    <v:textbox inset="0,0,0,0">
                      <w:txbxContent>
                        <w:p w:rsidR="009D310A" w:rsidRDefault="009D310A" w:rsidP="00220DD0">
                          <w:pPr>
                            <w:rPr>
                              <w:i/>
                            </w:rPr>
                          </w:pPr>
                          <w:proofErr w:type="gramStart"/>
                          <w:r>
                            <w:rPr>
                              <w:rFonts w:ascii="GOST type B" w:hAnsi="GOST type B"/>
                              <w:i/>
                            </w:rPr>
                            <w:t>Зм</w:t>
                          </w:r>
                          <w:r>
                            <w:rPr>
                              <w:i/>
                            </w:rPr>
                            <w:t>.</w:t>
                          </w:r>
                          <w:proofErr w:type="gramEnd"/>
                        </w:p>
                      </w:txbxContent>
                    </v:textbox>
                  </v:shape>
                  <v:shape id="Text Box 177" o:spid="_x0000_s149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aPcUA&#10;AADdAAAADwAAAGRycy9kb3ducmV2LnhtbESPT2vCQBTE74LfYXlCb7ppDsVGVykFxfZQ/NteH9nX&#10;JJp9G7KvGr+9WxA8DjPzG2Y671ytztSGyrOB51ECijj3tuLCwH63GI5BBUG2WHsmA1cKMJ/1e1PM&#10;rL/whs5bKVSEcMjQQCnSZFqHvCSHYeQb4uj9+tahRNkW2rZ4iXBX6zRJXrTDiuNCiQ29l5Sftn/O&#10;QPGz+0B9WH9+fbsm1Juj0HIpxjwNurcJKKFOHuF7e2UNvKZpCv9v4hP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do9xQAAAN0AAAAPAAAAAAAAAAAAAAAAAJgCAABkcnMv&#10;ZG93bnJldi54bWxQSwUGAAAAAAQABAD1AAAAigMAAAAA&#10;" filled="f" stroked="f" strokeweight="2.25pt">
                    <v:stroke endarrowwidth="narrow"/>
                    <v:textbox inset="0,0,0,0">
                      <w:txbxContent>
                        <w:p w:rsidR="009D310A" w:rsidRDefault="009D310A" w:rsidP="00220DD0">
                          <w:pPr>
                            <w:rPr>
                              <w:i/>
                            </w:rPr>
                          </w:pPr>
                          <w:proofErr w:type="gramStart"/>
                          <w:r>
                            <w:rPr>
                              <w:rFonts w:ascii="GOST type B" w:hAnsi="GOST type B"/>
                              <w:i/>
                            </w:rPr>
                            <w:t>Арк</w:t>
                          </w:r>
                          <w:r>
                            <w:rPr>
                              <w:i/>
                            </w:rPr>
                            <w:t>.</w:t>
                          </w:r>
                          <w:proofErr w:type="gramEnd"/>
                        </w:p>
                      </w:txbxContent>
                    </v:textbox>
                  </v:shape>
                  <v:shape id="Text Box 178" o:spid="_x0000_s149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psYA&#10;AADdAAAADwAAAGRycy9kb3ducmV2LnhtbESPX2vCQBDE34V+h2MLvunFCGKjp0hBsT4U/1R9XXLb&#10;JG1uL+S2mn77XqHQx2FmfsPMl52r1Y3aUHk2MBomoIhzbysuDLyd1oMpqCDIFmvPZOCbAiwXD705&#10;Ztbf+UC3oxQqQjhkaKAUaTKtQ16SwzD0DXH03n3rUKJsC21bvEe4q3WaJBPtsOK4UGJDzyXln8cv&#10;Z6C4nl5Qn/e714trQn34ENpsxJj+Y7eagRLq5D/8195aA09pOobfN/EJ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V/psYAAADdAAAADwAAAAAAAAAAAAAAAACYAgAAZHJz&#10;L2Rvd25yZXYueG1sUEsFBgAAAAAEAAQA9QAAAIsDA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79" o:spid="_x0000_s149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n0sYA&#10;AADdAAAADwAAAGRycy9kb3ducmV2LnhtbESPX2vCQBDE34V+h2MLvunFIGKjp0hBsT4U/1R9XXLb&#10;JG1uL+S2mn77XqHQx2FmfsPMl52r1Y3aUHk2MBomoIhzbysuDLyd1oMpqCDIFmvPZOCbAiwXD705&#10;Ztbf+UC3oxQqQjhkaKAUaTKtQ16SwzD0DXH03n3rUKJsC21bvEe4q3WaJBPtsOK4UGJDzyXln8cv&#10;Z6C4nl5Qn/e714trQn34ENpsxJj+Y7eagRLq5D/8195aA09pOobfN/EJ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zn0sYAAADdAAAADwAAAAAAAAAAAAAAAACYAgAAZHJz&#10;L2Rvd25yZXYueG1sUEsFBgAAAAAEAAQA9QAAAIsDAAAAAA==&#10;" filled="f" stroked="f" strokeweight="2.25pt">
                    <v:stroke endarrowwidth="narrow"/>
                    <v:textbox inset="0,0,0,0">
                      <w:txbxContent>
                        <w:p w:rsidR="009D310A" w:rsidRDefault="009D310A" w:rsidP="00220DD0">
                          <w:pPr>
                            <w:rPr>
                              <w:rFonts w:ascii="GOST type B" w:hAnsi="GOST type B"/>
                              <w:i/>
                            </w:rPr>
                          </w:pPr>
                          <w:proofErr w:type="gramStart"/>
                          <w:r>
                            <w:rPr>
                              <w:rFonts w:ascii="GOST type B" w:hAnsi="GOST type B"/>
                              <w:i/>
                            </w:rPr>
                            <w:t>Підп.</w:t>
                          </w:r>
                          <w:proofErr w:type="gramEnd"/>
                        </w:p>
                      </w:txbxContent>
                    </v:textbox>
                  </v:shape>
                  <v:shape id="Text Box 180" o:spid="_x0000_s149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CScYA&#10;AADdAAAADwAAAGRycy9kb3ducmV2LnhtbESPX2vCQBDE34V+h2MLvunFgGKjp0hBsT4U/1R9XXLb&#10;JG1uL+S2mn77XqHQx2FmfsPMl52r1Y3aUHk2MBomoIhzbysuDLyd1oMpqCDIFmvPZOCbAiwXD705&#10;Ztbf+UC3oxQqQjhkaKAUaTKtQ16SwzD0DXH03n3rUKJsC21bvEe4q3WaJBPtsOK4UGJDzyXln8cv&#10;Z6C4nl5Qn/e714trQn34ENpsxJj+Y7eagRLq5D/8195aA09pOobfN/EJ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BCScYAAADdAAAADwAAAAAAAAAAAAAAAACYAgAAZHJz&#10;L2Rvd25yZXYueG1sUEsFBgAAAAAEAAQA9QAAAIsDA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v:textbox>
                  </v:shape>
                  <v:line id="Line 181" o:spid="_x0000_s149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KRUcUAAADdAAAADwAAAGRycy9kb3ducmV2LnhtbESP0YrCMBRE3xf8h3AFX0TT7YJobRRZ&#10;EEQWYa0fcG2ubWlzU5uo9e+NsLCPw8ycYdJ1bxpxp85VlhV8TiMQxLnVFRcKTtl2MgfhPLLGxjIp&#10;eJKD9WrwkWKi7YN/6X70hQgQdgkqKL1vEyldXpJBN7UtcfAutjPog+wKqTt8BLhpZBxFM2mw4rBQ&#10;YkvfJeX18WYUVF94HvvFmIvm51Qfnnl23V8zpUbDfrME4an3/+G/9k4rWMTxDN5vwhO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KRUcUAAADdAAAADwAAAAAAAAAA&#10;AAAAAAChAgAAZHJzL2Rvd25yZXYueG1sUEsFBgAAAAAEAAQA+QAAAJMDAAAAAA==&#10;" strokeweight="2.25pt">
                    <v:stroke endarrowwidth="narrow"/>
                  </v:line>
                  <v:shape id="Text Box 182" o:spid="_x0000_s150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55pcYA&#10;AADdAAAADwAAAGRycy9kb3ducmV2LnhtbESPT2vCQBTE70K/w/IK3nRjDmqjq0hBsR6Kf6peH9nX&#10;JG32bci+avrtu4VCj8PM/IaZLztXqxu1ofJsYDRMQBHn3lZcGHg7rQdTUEGQLdaeycA3BVguHnpz&#10;zKy/84FuRylUhHDI0EAp0mRah7wkh2HoG+LovfvWoUTZFtq2eI9wV+s0ScbaYcVxocSGnkvKP49f&#10;zkBxPb2gPu93rxfXhPrwIbTZiDH9x241AyXUyX/4r721Bp7SdAK/b+IT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55pcYAAADdAAAADwAAAAAAAAAAAAAAAACYAgAAZHJz&#10;L2Rvd25yZXYueG1sUEsFBgAAAAAEAAQA9QAAAIsDAAAAAA==&#10;" filled="f" stroked="f" strokeweight="2.25pt">
                    <v:stroke endarrowwidth="narrow"/>
                    <v:textbox inset="0,0,0,0">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Default="009D310A" w:rsidP="00220DD0">
                          <w:pPr>
                            <w:jc w:val="center"/>
                            <w:rPr>
                              <w:rFonts w:ascii="GOST type B" w:hAnsi="GOST type B"/>
                              <w:i/>
                              <w:lang w:val="uk-UA"/>
                            </w:rPr>
                          </w:pPr>
                          <w:r>
                            <w:rPr>
                              <w:rFonts w:ascii="GOST type B" w:hAnsi="GOST type B"/>
                              <w:i/>
                              <w:lang w:val="uk-UA"/>
                            </w:rPr>
                            <w:t>16</w:t>
                          </w:r>
                        </w:p>
                      </w:txbxContent>
                    </v:textbox>
                  </v:shape>
                  <v:shape id="Text Box 183" o:spid="_x0000_s150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Ht18IA&#10;AADdAAAADwAAAGRycy9kb3ducmV2LnhtbERPTWvCQBC9C/0PyxR6001zKDW6ihQMtodStep1yI5J&#10;NDsbstOY/vvuQejx8b7ny8E1qqcu1J4NPE8SUMSFtzWXBr736/ErqCDIFhvPZOCXAiwXD6M5Ztbf&#10;eEv9TkoVQzhkaKASaTOtQ1GRwzDxLXHkzr5zKBF2pbYd3mK4a3SaJC/aYc2xocKW3ioqrrsfZ6A8&#10;7d9RH74+Po+uDc32IpTnYszT47CagRIa5F98d2+sgWmaxrnxTXwCe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e3XwgAAAN0AAAAPAAAAAAAAAAAAAAAAAJgCAABkcnMvZG93&#10;bnJldi54bWxQSwUGAAAAAAQABAD1AAAAhwMAAAAA&#10;" filled="f" stroked="f" strokeweight="2.25pt">
                    <v:stroke endarrowwidth="narrow"/>
                    <v:textbox inset="0,0,0,0">
                      <w:txbxContent>
                        <w:p w:rsidR="009D310A" w:rsidRDefault="009D310A" w:rsidP="00220DD0">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0A5A26" w:rsidRPr="005C11BA">
        <w:rPr>
          <w:rFonts w:ascii="GOST type A" w:hAnsi="GOST type A" w:cstheme="majorBidi"/>
          <w:i/>
          <w:iCs/>
          <w:sz w:val="28"/>
          <w:szCs w:val="28"/>
          <w:lang w:val="uk-UA"/>
        </w:rPr>
        <w:t xml:space="preserve">Команди МК51 мають довжину один, два або три байти і виконуються відповідно за один, два або чотири машинні цикли. За тактової частоти генератора </w:t>
      </w:r>
      <w:r w:rsidR="000A5A26" w:rsidRPr="005C11BA">
        <w:rPr>
          <w:rFonts w:ascii="GOST type A" w:hAnsi="GOST type A" w:cstheme="majorBidi"/>
          <w:i/>
          <w:iCs/>
          <w:sz w:val="28"/>
          <w:szCs w:val="28"/>
        </w:rPr>
        <w:t>f</w:t>
      </w:r>
      <w:r w:rsidR="000A5A26" w:rsidRPr="000A5A26">
        <w:rPr>
          <w:rFonts w:ascii="GOST type A" w:hAnsi="GOST type A" w:cstheme="majorBidi"/>
          <w:i/>
          <w:iCs/>
          <w:sz w:val="28"/>
          <w:szCs w:val="28"/>
          <w:lang w:val="ru-RU"/>
        </w:rPr>
        <w:t>=12</w:t>
      </w:r>
      <w:r w:rsidR="000A5A26" w:rsidRPr="005C11BA">
        <w:rPr>
          <w:rFonts w:ascii="GOST type A" w:hAnsi="GOST type A" w:cstheme="majorBidi"/>
          <w:i/>
          <w:iCs/>
          <w:sz w:val="28"/>
          <w:szCs w:val="28"/>
          <w:lang w:val="uk-UA"/>
        </w:rPr>
        <w:t xml:space="preserve">Мгц тривалість циклу складає 1 мкс. </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Операнди можуть бути чотирьох типів:</w:t>
      </w:r>
    </w:p>
    <w:p w:rsidR="000A5A26" w:rsidRPr="005C11BA" w:rsidRDefault="000A5A26" w:rsidP="00FC02D1">
      <w:pPr>
        <w:pStyle w:val="af"/>
        <w:numPr>
          <w:ilvl w:val="0"/>
          <w:numId w:val="39"/>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 xml:space="preserve">однобітні операнди (біти), в якості яких можливо застосовувати окремі біти регістрів спеціальних функцій </w:t>
      </w:r>
      <w:r w:rsidRPr="005C11BA">
        <w:rPr>
          <w:rFonts w:ascii="GOST type A" w:hAnsi="GOST type A" w:cstheme="majorBidi"/>
          <w:i/>
          <w:iCs/>
          <w:sz w:val="28"/>
          <w:szCs w:val="28"/>
        </w:rPr>
        <w:t>SFR</w:t>
      </w:r>
      <w:r w:rsidRPr="005C11BA">
        <w:rPr>
          <w:rFonts w:ascii="GOST type A" w:hAnsi="GOST type A" w:cstheme="majorBidi"/>
          <w:i/>
          <w:iCs/>
          <w:sz w:val="28"/>
          <w:szCs w:val="28"/>
          <w:lang w:val="uk-UA"/>
        </w:rPr>
        <w:t xml:space="preserve"> та портів; для адресації бітів застосовуються пряма восьмибітна адреса (</w:t>
      </w:r>
      <w:r w:rsidRPr="005C11BA">
        <w:rPr>
          <w:rFonts w:ascii="GOST type A" w:hAnsi="GOST type A" w:cstheme="majorBidi"/>
          <w:i/>
          <w:iCs/>
          <w:sz w:val="28"/>
          <w:szCs w:val="28"/>
        </w:rPr>
        <w:t>bit</w:t>
      </w:r>
      <w:r w:rsidRPr="005C11BA">
        <w:rPr>
          <w:rFonts w:ascii="GOST type A" w:hAnsi="GOST type A" w:cstheme="majorBidi"/>
          <w:i/>
          <w:iCs/>
          <w:sz w:val="28"/>
          <w:szCs w:val="28"/>
          <w:lang w:val="uk-UA"/>
        </w:rPr>
        <w:t>); непряма адресація бітів неможлива;</w:t>
      </w:r>
    </w:p>
    <w:p w:rsidR="000A5A26" w:rsidRPr="005C11BA" w:rsidRDefault="000A5A26" w:rsidP="00FC02D1">
      <w:pPr>
        <w:pStyle w:val="af"/>
        <w:numPr>
          <w:ilvl w:val="0"/>
          <w:numId w:val="39"/>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 xml:space="preserve">чотирибітні операнди (тетради) застосовуються під час виконання операцій обміну тетрадами </w:t>
      </w:r>
      <w:r w:rsidRPr="005C11BA">
        <w:rPr>
          <w:rFonts w:ascii="GOST type A" w:hAnsi="GOST type A" w:cstheme="majorBidi"/>
          <w:i/>
          <w:iCs/>
          <w:sz w:val="28"/>
          <w:szCs w:val="28"/>
        </w:rPr>
        <w:t>SWAP</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lang w:val="uk-UA"/>
        </w:rPr>
        <w:t xml:space="preserve">та </w:t>
      </w:r>
      <w:r w:rsidRPr="005C11BA">
        <w:rPr>
          <w:rFonts w:ascii="GOST type A" w:hAnsi="GOST type A" w:cstheme="majorBidi"/>
          <w:i/>
          <w:iCs/>
          <w:sz w:val="28"/>
          <w:szCs w:val="28"/>
        </w:rPr>
        <w:t>XCHD</w:t>
      </w:r>
      <w:r w:rsidRPr="005C11BA">
        <w:rPr>
          <w:rFonts w:ascii="GOST type A" w:hAnsi="GOST type A" w:cstheme="majorBidi"/>
          <w:i/>
          <w:iCs/>
          <w:sz w:val="28"/>
          <w:szCs w:val="28"/>
          <w:lang w:val="uk-UA"/>
        </w:rPr>
        <w:t>;</w:t>
      </w:r>
    </w:p>
    <w:p w:rsidR="000A5A26" w:rsidRPr="005C11BA" w:rsidRDefault="000A5A26" w:rsidP="00FC02D1">
      <w:pPr>
        <w:pStyle w:val="af"/>
        <w:numPr>
          <w:ilvl w:val="0"/>
          <w:numId w:val="39"/>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восьмибітні операнди (байти), являють собою комірки пам</w:t>
      </w:r>
      <w:r w:rsidRPr="005C11BA">
        <w:rPr>
          <w:rFonts w:asciiTheme="majorBidi" w:hAnsiTheme="majorBidi" w:cstheme="majorBidi"/>
          <w:i/>
          <w:iCs/>
          <w:sz w:val="28"/>
          <w:szCs w:val="28"/>
          <w:lang w:val="uk-UA"/>
        </w:rPr>
        <w:t>’</w:t>
      </w:r>
      <w:r w:rsidRPr="005C11BA">
        <w:rPr>
          <w:rFonts w:ascii="GOST type A" w:hAnsi="GOST type A" w:cstheme="majorBidi"/>
          <w:i/>
          <w:iCs/>
          <w:sz w:val="28"/>
          <w:szCs w:val="28"/>
          <w:lang w:val="uk-UA"/>
        </w:rPr>
        <w:t xml:space="preserve">яті програм або даних, порти вводу/виводу; порти та регістри спеціальних функцій </w:t>
      </w:r>
      <w:r w:rsidRPr="005C11BA">
        <w:rPr>
          <w:rFonts w:ascii="GOST type A" w:hAnsi="GOST type A" w:cstheme="majorBidi"/>
          <w:i/>
          <w:iCs/>
          <w:sz w:val="28"/>
          <w:szCs w:val="28"/>
        </w:rPr>
        <w:t>SFR</w:t>
      </w:r>
      <w:r w:rsidRPr="005C11BA">
        <w:rPr>
          <w:rFonts w:ascii="GOST type A" w:hAnsi="GOST type A" w:cstheme="majorBidi"/>
          <w:i/>
          <w:iCs/>
          <w:sz w:val="28"/>
          <w:szCs w:val="28"/>
          <w:lang w:val="uk-UA"/>
        </w:rPr>
        <w:t xml:space="preserve"> адресуються тільки прямим способом; байти пам</w:t>
      </w:r>
      <w:r w:rsidRPr="005C11BA">
        <w:rPr>
          <w:rFonts w:asciiTheme="majorBidi" w:hAnsiTheme="majorBidi" w:cstheme="majorBidi"/>
          <w:i/>
          <w:iCs/>
          <w:sz w:val="28"/>
          <w:szCs w:val="28"/>
          <w:lang w:val="uk-UA"/>
        </w:rPr>
        <w:t>’</w:t>
      </w:r>
      <w:r w:rsidRPr="005C11BA">
        <w:rPr>
          <w:rFonts w:ascii="GOST type A" w:hAnsi="GOST type A" w:cstheme="majorBidi"/>
          <w:i/>
          <w:iCs/>
          <w:sz w:val="28"/>
          <w:szCs w:val="28"/>
          <w:lang w:val="uk-UA"/>
        </w:rPr>
        <w:t xml:space="preserve">яті можуть адресуватися і непрямим способом, за допомогою адресних регістрів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0,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1, </w:t>
      </w:r>
      <w:r w:rsidRPr="005C11BA">
        <w:rPr>
          <w:rFonts w:ascii="GOST type A" w:hAnsi="GOST type A" w:cstheme="majorBidi"/>
          <w:i/>
          <w:iCs/>
          <w:sz w:val="28"/>
          <w:szCs w:val="28"/>
        </w:rPr>
        <w:t>DPTR</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PC</w:t>
      </w:r>
      <w:r w:rsidRPr="005C11BA">
        <w:rPr>
          <w:rFonts w:ascii="GOST type A" w:hAnsi="GOST type A" w:cstheme="majorBidi"/>
          <w:i/>
          <w:iCs/>
          <w:sz w:val="28"/>
          <w:szCs w:val="28"/>
          <w:lang w:val="uk-UA"/>
        </w:rPr>
        <w:t>;</w:t>
      </w:r>
    </w:p>
    <w:p w:rsidR="000A5A26" w:rsidRPr="005C11BA" w:rsidRDefault="000A5A26" w:rsidP="00FC02D1">
      <w:pPr>
        <w:pStyle w:val="af"/>
        <w:numPr>
          <w:ilvl w:val="0"/>
          <w:numId w:val="39"/>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двобайтні операнди це константи та прямі адреси, для подання яких застосовуються другий і третій байти команди.</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У мікроконтролері МК51 застосовуються наступні способи адресації джерел операндів:</w:t>
      </w:r>
    </w:p>
    <w:p w:rsidR="000A5A26" w:rsidRPr="005C11BA" w:rsidRDefault="000A5A26" w:rsidP="00FC02D1">
      <w:pPr>
        <w:pStyle w:val="af"/>
        <w:numPr>
          <w:ilvl w:val="0"/>
          <w:numId w:val="40"/>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пряма адресація;</w:t>
      </w:r>
    </w:p>
    <w:p w:rsidR="000A5A26" w:rsidRPr="005C11BA" w:rsidRDefault="000A5A26" w:rsidP="00FC02D1">
      <w:pPr>
        <w:pStyle w:val="af"/>
        <w:numPr>
          <w:ilvl w:val="0"/>
          <w:numId w:val="40"/>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безпосередня адресація;</w:t>
      </w:r>
    </w:p>
    <w:p w:rsidR="000A5A26" w:rsidRPr="005C11BA" w:rsidRDefault="000A5A26" w:rsidP="00FC02D1">
      <w:pPr>
        <w:pStyle w:val="af"/>
        <w:numPr>
          <w:ilvl w:val="0"/>
          <w:numId w:val="40"/>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пряма регістрова адресація;</w:t>
      </w:r>
    </w:p>
    <w:p w:rsidR="000A5A26" w:rsidRPr="005C11BA" w:rsidRDefault="000A5A26" w:rsidP="00FC02D1">
      <w:pPr>
        <w:pStyle w:val="af"/>
        <w:numPr>
          <w:ilvl w:val="0"/>
          <w:numId w:val="40"/>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пряма побітова адресація;</w:t>
      </w:r>
    </w:p>
    <w:p w:rsidR="000A5A26" w:rsidRPr="005C11BA" w:rsidRDefault="000A5A26" w:rsidP="00FC02D1">
      <w:pPr>
        <w:pStyle w:val="af"/>
        <w:numPr>
          <w:ilvl w:val="0"/>
          <w:numId w:val="40"/>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непряма регістрова адресація;</w:t>
      </w:r>
    </w:p>
    <w:p w:rsidR="000A5A26" w:rsidRPr="005C11BA" w:rsidRDefault="000A5A26" w:rsidP="00FC02D1">
      <w:pPr>
        <w:pStyle w:val="af"/>
        <w:numPr>
          <w:ilvl w:val="0"/>
          <w:numId w:val="40"/>
        </w:num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 xml:space="preserve">непряма адресація за сумою базового індексного регістра. </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Перші три із зазначених способів адресації використовуються для адресації приймачів операндів. Використовувані способи адресації, поєднані в різних комбінаціях, забезпечують двадцять один режим адресації.</w:t>
      </w:r>
    </w:p>
    <w:p w:rsidR="000A5A26" w:rsidRDefault="000A5A26" w:rsidP="00FC02D1">
      <w:pPr>
        <w:spacing w:line="360" w:lineRule="auto"/>
        <w:ind w:left="284" w:right="283" w:firstLine="567"/>
        <w:rPr>
          <w:rFonts w:ascii="GOST type A" w:hAnsi="GOST type A" w:cstheme="majorBidi"/>
          <w:i/>
          <w:iCs/>
          <w:sz w:val="28"/>
          <w:szCs w:val="28"/>
          <w:lang w:val="uk-UA"/>
        </w:rPr>
      </w:pPr>
    </w:p>
    <w:p w:rsidR="000A5A26" w:rsidRDefault="000A5A26" w:rsidP="00FC02D1">
      <w:pPr>
        <w:spacing w:line="360" w:lineRule="auto"/>
        <w:ind w:left="284" w:right="283" w:firstLine="567"/>
        <w:rPr>
          <w:rFonts w:ascii="GOST type A" w:hAnsi="GOST type A" w:cstheme="majorBidi"/>
          <w:i/>
          <w:iCs/>
          <w:sz w:val="28"/>
          <w:szCs w:val="28"/>
          <w:lang w:val="uk-UA"/>
        </w:rPr>
      </w:pPr>
    </w:p>
    <w:p w:rsidR="000A5A26" w:rsidRPr="005C11BA" w:rsidRDefault="0020515C"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noProof/>
          <w:sz w:val="28"/>
          <w:szCs w:val="28"/>
          <w:lang w:val="ru-RU"/>
        </w:rPr>
        <w:lastRenderedPageBreak/>
        <mc:AlternateContent>
          <mc:Choice Requires="wpg">
            <w:drawing>
              <wp:anchor distT="0" distB="0" distL="114300" distR="114300" simplePos="0" relativeHeight="251850752" behindDoc="0" locked="0" layoutInCell="1" allowOverlap="1" wp14:anchorId="26C440F5" wp14:editId="51FCC7C7">
                <wp:simplePos x="0" y="0"/>
                <wp:positionH relativeFrom="page">
                  <wp:posOffset>723900</wp:posOffset>
                </wp:positionH>
                <wp:positionV relativeFrom="page">
                  <wp:posOffset>167828</wp:posOffset>
                </wp:positionV>
                <wp:extent cx="6658610" cy="10209530"/>
                <wp:effectExtent l="19050" t="19050" r="8890" b="1270"/>
                <wp:wrapNone/>
                <wp:docPr id="9169" name="Группа 9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170" name="Rectangle 18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171" name="Group 186"/>
                        <wpg:cNvGrpSpPr>
                          <a:grpSpLocks/>
                        </wpg:cNvGrpSpPr>
                        <wpg:grpSpPr bwMode="auto">
                          <a:xfrm>
                            <a:off x="1015" y="15846"/>
                            <a:ext cx="10486" cy="892"/>
                            <a:chOff x="1015" y="15846"/>
                            <a:chExt cx="10486" cy="892"/>
                          </a:xfrm>
                        </wpg:grpSpPr>
                        <wps:wsp>
                          <wps:cNvPr id="9172" name="Line 18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73" name="Line 18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74" name="Line 18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75" name="Line 19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76" name="Line 19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77" name="Line 19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78" name="Line 19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79" name="Line 19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80" name="Line 19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81" name="Text Box 19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182" name="Text Box 19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183" name="Text Box 19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184" name="Text Box 19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185" name="Text Box 20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186" name="Line 20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87" name="Text Box 20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lang w:val="uk-UA"/>
                                  </w:rPr>
                                </w:pPr>
                                <w:proofErr w:type="gramStart"/>
                                <w:r>
                                  <w:rPr>
                                    <w:rFonts w:ascii="GOST type B" w:hAnsi="GOST type B"/>
                                    <w:i/>
                                  </w:rPr>
                                  <w:t>Арк.</w:t>
                                </w:r>
                                <w:proofErr w:type="gramEnd"/>
                              </w:p>
                              <w:p w:rsidR="009D310A" w:rsidRDefault="009D310A" w:rsidP="000A5A26">
                                <w:pPr>
                                  <w:rPr>
                                    <w:rFonts w:ascii="GOST type B" w:hAnsi="GOST type B"/>
                                    <w:i/>
                                    <w:lang w:val="uk-UA"/>
                                  </w:rPr>
                                </w:pPr>
                              </w:p>
                              <w:p w:rsidR="009D310A" w:rsidRDefault="009D310A" w:rsidP="000A5A26">
                                <w:pPr>
                                  <w:jc w:val="center"/>
                                  <w:rPr>
                                    <w:rFonts w:ascii="GOST type B" w:hAnsi="GOST type B"/>
                                    <w:i/>
                                    <w:lang w:val="uk-UA"/>
                                  </w:rPr>
                                </w:pPr>
                                <w:r>
                                  <w:rPr>
                                    <w:rFonts w:ascii="GOST type B" w:hAnsi="GOST type B"/>
                                    <w:i/>
                                    <w:lang w:val="uk-UA"/>
                                  </w:rPr>
                                  <w:t>17</w:t>
                                </w:r>
                              </w:p>
                            </w:txbxContent>
                          </wps:txbx>
                          <wps:bodyPr rot="0" vert="horz" wrap="square" lIns="0" tIns="0" rIns="0" bIns="0" anchor="t" anchorCtr="0" upright="1">
                            <a:noAutofit/>
                          </wps:bodyPr>
                        </wps:wsp>
                        <wps:wsp>
                          <wps:cNvPr id="9188" name="Text Box 20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169" o:spid="_x0000_s1502" style="position:absolute;left:0;text-align:left;margin-left:57pt;margin-top:13.2pt;width:524.3pt;height:803.9pt;z-index:25185075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">
                <v:rect id="Rectangle 185" o:spid="_x0000_s150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ay9cUA&#10;AADdAAAADwAAAGRycy9kb3ducmV2LnhtbERPTWvCQBC9C/6HZQRvuklsq01dxQYEoV5MBe1tyE6T&#10;0OxsyK6a+uu7h4LHx/ternvTiCt1rrasIJ5GIIgLq2suFRw/t5MFCOeRNTaWScEvOVivhoMlptre&#10;+EDX3JcihLBLUUHlfZtK6YqKDLqpbYkD9207gz7ArpS6w1sIN41MouhFGqw5NFTYUlZR8ZNfjILD&#10;8/vm6zyfncw9+sifsr1JsjhRajzqN28gPPX+If5377SC13ge9oc34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rL1xQAAAN0AAAAPAAAAAAAAAAAAAAAAAJgCAABkcnMv&#10;ZG93bnJldi54bWxQSwUGAAAAAAQABAD1AAAAigMAAAAA&#10;" filled="f" strokeweight="2.25pt"/>
                <v:group id="Group 186" o:spid="_x0000_s150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0518YAAADdAAAADwAAAGRycy9kb3ducmV2LnhtbESPQWvCQBSE7wX/w/KE&#10;3nSzltY2uoqIlh5EUAvF2yP7TILZtyG7JvHfdwtCj8PMfMPMl72tREuNLx1rUOMEBHHmTMm5hu/T&#10;dvQOwgdkg5Vj0nAnD8vF4GmOqXEdH6g9hlxECPsUNRQh1KmUPivIoh+7mjh6F9dYDFE2uTQNdhFu&#10;KzlJkjdpseS4UGBN64Ky6/FmNXx22K1e1KbdXS/r+/n0uv/ZKdL6edivZiAC9eE//Gh/GQ0faqr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TnXxgAAAN0A&#10;AAAPAAAAAAAAAAAAAAAAAKoCAABkcnMvZG93bnJldi54bWxQSwUGAAAAAAQABAD6AAAAnQMAAAAA&#10;">
                  <v:line id="Line 187" o:spid="_x0000_s150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t1/cQAAADdAAAADwAAAGRycy9kb3ducmV2LnhtbESPQWvCQBSE74L/YXmCN91ES01TNyKV&#10;guRW9dLbI/uahGTfxt2tpv/eLRR6HGbmG2a7G00vbuR8a1lBukxAEFdWt1wruJzfFxkIH5A19pZJ&#10;wQ952BXTyRZzbe/8QbdTqEWEsM9RQRPCkEvpq4YM+qUdiKP3ZZ3BEKWrpXZ4j3DTy1WSPEuDLceF&#10;Bgd6a6jqTt9GQbZ+Qsw+u7Ijv3bXcCjNyKVS89m4fwURaAz/4b/2USt4STcr+H0Tn4As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3X9xAAAAN0AAAAPAAAAAAAAAAAA&#10;AAAAAKECAABkcnMvZG93bnJldi54bWxQSwUGAAAAAAQABAD5AAAAkgMAAAAA&#10;" strokeweight="2.25pt">
                    <v:stroke endarrowwidth="narrow"/>
                  </v:line>
                  <v:line id="Line 188" o:spid="_x0000_s150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8qMYAAADdAAAADwAAAGRycy9kb3ducmV2LnhtbESP0WrCQBRE3wv+w3KFvojZ2EA1qauI&#10;IIiUgsYPuGZvk2D2bsyumvx9t1Do4zAzZ5jlujeNeFDnassKZlEMgriwuuZSwTnfTRcgnEfW2Fgm&#10;BQM5WK9GL0vMtH3ykR4nX4oAYZehgsr7NpPSFRUZdJFtiYP3bTuDPsiulLrDZ4CbRr7F8bs0WHNY&#10;qLClbUXF9XQ3CuoELxOfTrhsPs/Xr6HIb4dbrtTruN98gPDU+//wX3uvFaSzeQK/b8IT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zfKjGAAAA3QAAAA8AAAAAAAAA&#10;AAAAAAAAoQIAAGRycy9kb3ducmV2LnhtbFBLBQYAAAAABAAEAPkAAACUAwAAAAA=&#10;" strokeweight="2.25pt">
                    <v:stroke endarrowwidth="narrow"/>
                  </v:line>
                  <v:line id="Line 189" o:spid="_x0000_s150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rk3McAAADdAAAADwAAAGRycy9kb3ducmV2LnhtbESP0WrCQBRE3wv+w3KFvkjd2JbWRFcp&#10;hUIREZrkA67ZaxLM3o3ZrUn+3hUKfRxm5gyz3g6mEVfqXG1ZwWIegSAurK65VJBnX09LEM4ja2ws&#10;k4KRHGw3k4c1Jtr2/EPX1JciQNglqKDyvk2kdEVFBt3ctsTBO9nOoA+yK6XusA9w08jnKHqTBmsO&#10;CxW29FlRcU5/jYL6BY8zH8+4bPb5+TAW2WV3yZR6nA4fKxCeBv8f/mt/awXx4v0V7m/CE5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uTcxwAAAN0AAAAPAAAAAAAA&#10;AAAAAAAAAKECAABkcnMvZG93bnJldi54bWxQSwUGAAAAAAQABAD5AAAAlQMAAAAA&#10;" strokeweight="2.25pt">
                    <v:stroke endarrowwidth="narrow"/>
                  </v:line>
                  <v:line id="Line 190" o:spid="_x0000_s150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ZBR8cAAADdAAAADwAAAGRycy9kb3ducmV2LnhtbESP0WrCQBRE3wv+w3KFvkjd2NLWRFcp&#10;hUIREZrkA67ZaxLM3o3ZrUn+3hUKfRxm5gyz3g6mEVfqXG1ZwWIegSAurK65VJBnX09LEM4ja2ws&#10;k4KRHGw3k4c1Jtr2/EPX1JciQNglqKDyvk2kdEVFBt3ctsTBO9nOoA+yK6XusA9w08jnKHqTBmsO&#10;CxW29FlRcU5/jYL6BY8zH8+4bPb5+TAW2WV3yZR6nA4fKxCeBv8f/mt/awXx4v0V7m/CE5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lkFHxwAAAN0AAAAPAAAAAAAA&#10;AAAAAAAAAKECAABkcnMvZG93bnJldi54bWxQSwUGAAAAAAQABAD5AAAAlQMAAAAA&#10;" strokeweight="2.25pt">
                    <v:stroke endarrowwidth="narrow"/>
                  </v:line>
                  <v:line id="Line 191" o:spid="_x0000_s150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fMMQAAADdAAAADwAAAGRycy9kb3ducmV2LnhtbESP3YrCMBSE7wXfIRzBG9FUF/ypRhFB&#10;EFkErQ9wbI5tsTmpTdT69psFwcthZr5hFqvGlOJJtSssKxgOIhDEqdUFZwrOybY/BeE8ssbSMil4&#10;k4PVst1aYKzti4/0PPlMBAi7GBXk3lexlC7NyaAb2Io4eFdbG/RB1pnUNb4C3JRyFEVjabDgsJBj&#10;RZuc0tvpYRQUP3jp+VmPs/L3fDu80+S+vydKdTvNeg7CU+O/4U97pxXMhpMx/L8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RN8wxAAAAN0AAAAPAAAAAAAAAAAA&#10;AAAAAKECAABkcnMvZG93bnJldi54bWxQSwUGAAAAAAQABAD5AAAAkgMAAAAA&#10;" strokeweight="2.25pt">
                    <v:stroke endarrowwidth="narrow"/>
                  </v:line>
                  <v:line id="Line 192" o:spid="_x0000_s151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h6q8YAAADdAAAADwAAAGRycy9kb3ducmV2LnhtbESP0WrCQBRE3wv+w3KFvgSzsYVqUlcR&#10;QRApBY0fcM3eJsHs3ZhdNfn7bqHg4zAzZ5jFqjeNuFPnassKpnECgriwuuZSwSnfTuYgnEfW2Fgm&#10;BQM5WC1HLwvMtH3wge5HX4oAYZehgsr7NpPSFRUZdLFtiYP3YzuDPsiulLrDR4CbRr4lyYc0WHNY&#10;qLClTUXF5XgzCup3PEc+jbhsvk6X76HIr/trrtTruF9/gvDU+2f4v73TCtLpbAZ/b8IT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IeqvGAAAA3QAAAA8AAAAAAAAA&#10;AAAAAAAAoQIAAGRycy9kb3ducmV2LnhtbFBLBQYAAAAABAAEAPkAAACUAwAAAAA=&#10;" strokeweight="2.25pt">
                    <v:stroke endarrowwidth="narrow"/>
                  </v:line>
                  <v:line id="Line 193" o:spid="_x0000_s151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fu2cMAAADdAAAADwAAAGRycy9kb3ducmV2LnhtbERP3WqDMBS+H+wdwhnsRmbsCtu0pmUM&#10;CqWMQdUHODOnKjUn1qStvn1zMdjlx/efbybTiyuNrrOsYBEnIIhrqztuFFTl9uUDhPPIGnvLpGAm&#10;B5v140OOmbY3PtC18I0IIewyVNB6P2RSurolgy62A3HgjnY06AMcG6lHvIVw08vXJHmTBjsODS0O&#10;9NVSfSouRkG3xN/IpxE3/Xd1+pnr8rw/l0o9P02fKxCeJv8v/nPvtIJ08R7mhjfhCc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X7tnDAAAA3QAAAA8AAAAAAAAAAAAA&#10;AAAAoQIAAGRycy9kb3ducmV2LnhtbFBLBQYAAAAABAAEAPkAAACRAwAAAAA=&#10;" strokeweight="2.25pt">
                    <v:stroke endarrowwidth="narrow"/>
                  </v:line>
                  <v:line id="Line 194" o:spid="_x0000_s151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tLQsYAAADdAAAADwAAAGRycy9kb3ducmV2LnhtbESP0WrCQBRE3wv+w3ILvoS6iYJtUleR&#10;giAiQo0fcJu9TYLZu0l2q8nfu4VCH4eZOcOsNoNpxI16V1tWkMxiEMSF1TWXCi757uUNhPPIGhvL&#10;pGAkB5v15GmFmbZ3/qTb2ZciQNhlqKDyvs2kdEVFBt3MtsTB+7a9QR9kX0rd4z3ATSPncbyUBmsO&#10;CxW29FFRcT3/GAX1Ar8in0ZcNsfL9TQWeXfocqWmz8P2HYSnwf+H/9p7rSBNXlP4fR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bS0LGAAAA3QAAAA8AAAAAAAAA&#10;AAAAAAAAoQIAAGRycy9kb3ducmV2LnhtbFBLBQYAAAAABAAEAPkAAACUAwAAAAA=&#10;" strokeweight="2.25pt">
                    <v:stroke endarrowwidth="narrow"/>
                  </v:line>
                  <v:line id="Line 195" o:spid="_x0000_s151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S+L4AAADdAAAADwAAAGRycy9kb3ducmV2LnhtbERP3QoBQRS+V95hOsqNmEWJZUhKSVKs&#10;Bzh2jt3Nzpm1M1hvby6Uy6/vf7FqTCleVLvCsoLhIAJBnFpdcKbgkmz7UxDOI2ssLZOCDzlYLdut&#10;BcbavvlEr7PPRAhhF6OC3PsqltKlORl0A1sRB+5ma4M+wDqTusZ3CDelHEXRRBosODTkWNEmp/R+&#10;fhoFxRivPT/rcVYeLvfjJ00e+0eiVLfTrOcgPDX+L/65d1rBbDgN+8Ob8ATk8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NJL4vgAAAN0AAAAPAAAAAAAAAAAAAAAAAKEC&#10;AABkcnMvZG93bnJldi54bWxQSwUGAAAAAAQABAD5AAAAjAMAAAAA&#10;" strokeweight="2.25pt">
                    <v:stroke endarrowwidth="narrow"/>
                  </v:line>
                  <v:shape id="Text Box 196" o:spid="_x0000_s151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h6DMUA&#10;AADdAAAADwAAAGRycy9kb3ducmV2LnhtbESPQWvCQBSE70L/w/IKvekmPRSNrlIKldaDVNPq9ZF9&#10;Jmmzb0P2qfHfdwXB4zAz3zCzRe8adaIu1J4NpKMEFHHhbc2lge/8fTgGFQTZYuOZDFwowGL+MJhh&#10;Zv2ZN3TaSqkihEOGBiqRNtM6FBU5DCPfEkfv4DuHEmVXatvhOcJdo5+T5EU7rDkuVNjSW0XF3/bo&#10;DJT7/BP1z9dqvXNtaDa/QsulGPP02L9OQQn1cg/f2h/WwCQdp3B9E5+An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HoMxQAAAN0AAAAPAAAAAAAAAAAAAAAAAJgCAABkcnMv&#10;ZG93bnJldi54bWxQSwUGAAAAAAQABAD1AAAAigMAAAAA&#10;" filled="f" stroked="f" strokeweight="2.25pt">
                    <v:stroke endarrowwidth="narrow"/>
                    <v:textbox inset="0,0,0,0">
                      <w:txbxContent>
                        <w:p w:rsidR="009D310A" w:rsidRDefault="009D310A" w:rsidP="000A5A26">
                          <w:pPr>
                            <w:rPr>
                              <w:i/>
                            </w:rPr>
                          </w:pPr>
                          <w:proofErr w:type="gramStart"/>
                          <w:r>
                            <w:rPr>
                              <w:rFonts w:ascii="GOST type B" w:hAnsi="GOST type B"/>
                              <w:i/>
                            </w:rPr>
                            <w:t>Зм</w:t>
                          </w:r>
                          <w:r>
                            <w:rPr>
                              <w:i/>
                            </w:rPr>
                            <w:t>.</w:t>
                          </w:r>
                          <w:proofErr w:type="gramEnd"/>
                        </w:p>
                      </w:txbxContent>
                    </v:textbox>
                  </v:shape>
                  <v:shape id="Text Box 197" o:spid="_x0000_s151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ke8UA&#10;AADdAAAADwAAAGRycy9kb3ducmV2LnhtbESPT2vCQBTE7wW/w/IK3uomHkRT11AKinooVfvn+si+&#10;JtHs25B9avrtu4LQ4zAzv2Hmee8adaEu1J4NpKMEFHHhbc2lgY/D8mkKKgiyxcYzGfilAPli8DDH&#10;zPor7+iyl1JFCIcMDVQibaZ1KCpyGEa+JY7ej+8cSpRdqW2H1wh3jR4nyUQ7rDkuVNjSa0XFaX92&#10;Bsrvwwb15/v27cu1odkdhVYrMWb42L88gxLq5T98b6+tgVk6HcPtTXwC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GuR7xQAAAN0AAAAPAAAAAAAAAAAAAAAAAJgCAABkcnMv&#10;ZG93bnJldi54bWxQSwUGAAAAAAQABAD1AAAAigMAAAAA&#10;" filled="f" stroked="f" strokeweight="2.25pt">
                    <v:stroke endarrowwidth="narrow"/>
                    <v:textbox inset="0,0,0,0">
                      <w:txbxContent>
                        <w:p w:rsidR="009D310A" w:rsidRDefault="009D310A" w:rsidP="000A5A26">
                          <w:pPr>
                            <w:rPr>
                              <w:i/>
                            </w:rPr>
                          </w:pPr>
                          <w:proofErr w:type="gramStart"/>
                          <w:r>
                            <w:rPr>
                              <w:rFonts w:ascii="GOST type B" w:hAnsi="GOST type B"/>
                              <w:i/>
                            </w:rPr>
                            <w:t>Арк</w:t>
                          </w:r>
                          <w:r>
                            <w:rPr>
                              <w:i/>
                            </w:rPr>
                            <w:t>.</w:t>
                          </w:r>
                          <w:proofErr w:type="gramEnd"/>
                        </w:p>
                      </w:txbxContent>
                    </v:textbox>
                  </v:shape>
                  <v:shape id="Text Box 198" o:spid="_x0000_s151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ZB4MUA&#10;AADdAAAADwAAAGRycy9kb3ducmV2LnhtbESPX2vCQBDE3wt+h2MF3+rFCqKppxShYvtQ1PTP65Lb&#10;Jqm5vZBbNX57ryD4OMzMb5j5snO1OlEbKs8GRsMEFHHubcWFgc/s9XEKKgiyxdozGbhQgOWi9zDH&#10;1Poz7+i0l0JFCIcUDZQiTap1yEtyGIa+IY7er28dSpRtoW2L5wh3tX5Kkol2WHFcKLGhVUn5YX90&#10;Boqf7A311/b949s1od79Ca3XYsyg3708gxLq5B6+tTfWwGw0HcP/m/gE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kHg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99" o:spid="_x0000_s151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ZlMUA&#10;AADdAAAADwAAAGRycy9kb3ducmV2LnhtbESPX2vCQBDE3wt+h2MF3+rFIqKppxShYvtQ1PTP65Lb&#10;Jqm5vZBbNX57ryD4OMzMb5j5snO1OlEbKs8GRsMEFHHubcWFgc/s9XEKKgiyxdozGbhQgOWi9zDH&#10;1Poz7+i0l0JFCIcUDZQiTap1yEtyGIa+IY7er28dSpRtoW2L5wh3tX5Kkol2WHFcKLGhVUn5YX90&#10;Boqf7A311/b949s1od79Ca3XYsyg3708gxLq5B6+tTfWwGw0HcP/m/gE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mU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rPr>
                          </w:pPr>
                          <w:proofErr w:type="gramStart"/>
                          <w:r>
                            <w:rPr>
                              <w:rFonts w:ascii="GOST type B" w:hAnsi="GOST type B"/>
                              <w:i/>
                            </w:rPr>
                            <w:t>Підп.</w:t>
                          </w:r>
                          <w:proofErr w:type="gramEnd"/>
                        </w:p>
                      </w:txbxContent>
                    </v:textbox>
                  </v:shape>
                  <v:shape id="Text Box 200" o:spid="_x0000_s151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8D8UA&#10;AADdAAAADwAAAGRycy9kb3ducmV2LnhtbESPX2vCQBDE3wt+h2MF3+rFgqKppxShYvtQ1PTP65Lb&#10;Jqm5vZBbNX57ryD4OMzMb5j5snO1OlEbKs8GRsMEFHHubcWFgc/s9XEKKgiyxdozGbhQgOWi9zDH&#10;1Poz7+i0l0JFCIcUDZQiTap1yEtyGIa+IY7er28dSpRtoW2L5wh3tX5Kkol2WHFcKLGhVUn5YX90&#10;Boqf7A311/b949s1od79Ca3XYsyg3708gxLq5B6+tTfWwGw0HcP/m/gE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83wP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rPr>
                          </w:pPr>
                          <w:r>
                            <w:rPr>
                              <w:rFonts w:ascii="GOST type B" w:hAnsi="GOST type B"/>
                              <w:i/>
                              <w:sz w:val="18"/>
                            </w:rPr>
                            <w:t>Дат</w:t>
                          </w:r>
                          <w:r>
                            <w:rPr>
                              <w:rFonts w:ascii="GOST type B" w:hAnsi="GOST type B"/>
                              <w:i/>
                            </w:rPr>
                            <w:t>а</w:t>
                          </w:r>
                        </w:p>
                      </w:txbxContent>
                    </v:textbox>
                  </v:shape>
                  <v:line id="Line 201" o:spid="_x0000_s151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GvF8MAAADdAAAADwAAAGRycy9kb3ducmV2LnhtbESP0arCMBBE3wX/Iazgi2iqgmg1ily4&#10;ICKC1g9Ym7UtNpvaRK1/bwTBx2FmzjCLVWNK8aDaFZYVDAcRCOLU6oIzBafkvz8F4TyyxtIyKXiR&#10;g9Wy3VpgrO2TD/Q4+kwECLsYFeTeV7GULs3JoBvYijh4F1sb9EHWmdQ1PgPclHIURRNpsOCwkGNF&#10;fzml1+PdKCjGeO75WY+zcne67l9pctveEqW6nWY9B+Gp8b/wt73RCmbD6QQ+b8ITk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RrxfDAAAA3QAAAA8AAAAAAAAAAAAA&#10;AAAAoQIAAGRycy9kb3ducmV2LnhtbFBLBQYAAAAABAAEAPkAAACRAwAAAAA=&#10;" strokeweight="2.25pt">
                    <v:stroke endarrowwidth="narrow"/>
                  </v:line>
                  <v:shape id="Text Box 202" o:spid="_x0000_s152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1H48YA&#10;AADdAAAADwAAAGRycy9kb3ducmV2LnhtbESPzWvCQBTE7wX/h+UJ3urGHvxIXaUIFdtDUdOP6yP7&#10;mqRm34bsU+N/7xYEj8PM/IaZLztXqxO1ofJsYDRMQBHn3lZcGPjMXh+noIIgW6w9k4ELBVgueg9z&#10;TK0/845OeylUhHBI0UAp0qRah7wkh2HoG+Lo/frWoUTZFtq2eI5wV+unJBlrhxXHhRIbWpWUH/ZH&#10;Z6D4yd5Qf23fP75dE+rdn9B6LcYM+t3LMyihTu7hW3tjDcxG0wn8v4lP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1H48YAAADdAAAADwAAAAAAAAAAAAAAAACYAgAAZHJz&#10;L2Rvd25yZXYueG1sUEsFBgAAAAAEAAQA9QAAAIsDAAAAAA==&#10;" filled="f" stroked="f" strokeweight="2.25pt">
                    <v:stroke endarrowwidth="narrow"/>
                    <v:textbox inset="0,0,0,0">
                      <w:txbxContent>
                        <w:p w:rsidR="009D310A" w:rsidRDefault="009D310A" w:rsidP="000A5A26">
                          <w:pPr>
                            <w:rPr>
                              <w:rFonts w:ascii="GOST type B" w:hAnsi="GOST type B"/>
                              <w:i/>
                              <w:lang w:val="uk-UA"/>
                            </w:rPr>
                          </w:pPr>
                          <w:proofErr w:type="gramStart"/>
                          <w:r>
                            <w:rPr>
                              <w:rFonts w:ascii="GOST type B" w:hAnsi="GOST type B"/>
                              <w:i/>
                            </w:rPr>
                            <w:t>Арк.</w:t>
                          </w:r>
                          <w:proofErr w:type="gramEnd"/>
                        </w:p>
                        <w:p w:rsidR="009D310A" w:rsidRDefault="009D310A" w:rsidP="000A5A26">
                          <w:pPr>
                            <w:rPr>
                              <w:rFonts w:ascii="GOST type B" w:hAnsi="GOST type B"/>
                              <w:i/>
                              <w:lang w:val="uk-UA"/>
                            </w:rPr>
                          </w:pPr>
                        </w:p>
                        <w:p w:rsidR="009D310A" w:rsidRDefault="009D310A" w:rsidP="000A5A26">
                          <w:pPr>
                            <w:jc w:val="center"/>
                            <w:rPr>
                              <w:rFonts w:ascii="GOST type B" w:hAnsi="GOST type B"/>
                              <w:i/>
                              <w:lang w:val="uk-UA"/>
                            </w:rPr>
                          </w:pPr>
                          <w:r>
                            <w:rPr>
                              <w:rFonts w:ascii="GOST type B" w:hAnsi="GOST type B"/>
                              <w:i/>
                              <w:lang w:val="uk-UA"/>
                            </w:rPr>
                            <w:t>17</w:t>
                          </w:r>
                        </w:p>
                      </w:txbxContent>
                    </v:textbox>
                  </v:shape>
                  <v:shape id="Text Box 203" o:spid="_x0000_s152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kcIA&#10;AADdAAAADwAAAGRycy9kb3ducmV2LnhtbERPTWvCQBC9F/oflil4q5v0IDa6BilUtAepsdXrkB2T&#10;2OxsyE41/vvuoeDx8b7n+eBadaE+NJ4NpOMEFHHpbcOVga/9+/MUVBBki61nMnCjAPni8WGOmfVX&#10;3tGlkErFEA4ZGqhFukzrUNbkMIx9Rxy5k+8dSoR9pW2P1xjuWv2SJBPtsOHYUGNHbzWVP8WvM1Ad&#10;9xvU358f24PrQrs7C61WYszoaVjOQAkNchf/u9fWwGs6jXPjm/gE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tORwgAAAN0AAAAPAAAAAAAAAAAAAAAAAJgCAABkcnMvZG93&#10;bnJldi54bWxQSwUGAAAAAAQABAD1AAAAhwMAAAAA&#10;" filled="f" stroked="f" strokeweight="2.25pt">
                    <v:stroke endarrowwidth="narrow"/>
                    <v:textbox inset="0,0,0,0">
                      <w:txbxContent>
                        <w:p w:rsidR="009D310A" w:rsidRDefault="009D310A" w:rsidP="000A5A26">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0A5A26" w:rsidRPr="005C11BA">
        <w:rPr>
          <w:rFonts w:ascii="GOST type A" w:hAnsi="GOST type A" w:cstheme="majorBidi"/>
          <w:i/>
          <w:iCs/>
          <w:sz w:val="28"/>
          <w:szCs w:val="28"/>
          <w:lang w:val="uk-UA"/>
        </w:rPr>
        <w:t>Формати більшості команд містить поля: «приймач» і «джерело» операндів, які визначають тип даних, способи адресації і саме операнди, що приймають участь в обчисленнях.</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В командах, що не виконують операції перезапису, операнд призначення є операндом-джерелом.</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Велика кількість команд включає операнди, розташовані у внутрішньому ОЗП даних МК51. Вибір адресного простору пам</w:t>
      </w:r>
      <w:r w:rsidRPr="005C11BA">
        <w:rPr>
          <w:rFonts w:asciiTheme="majorBidi" w:hAnsiTheme="majorBidi" w:cstheme="majorBidi"/>
          <w:i/>
          <w:iCs/>
          <w:sz w:val="28"/>
          <w:szCs w:val="28"/>
          <w:lang w:val="uk-UA"/>
        </w:rPr>
        <w:t>’</w:t>
      </w:r>
      <w:r w:rsidRPr="005C11BA">
        <w:rPr>
          <w:rFonts w:ascii="GOST type A" w:hAnsi="GOST type A" w:cstheme="majorBidi"/>
          <w:i/>
          <w:iCs/>
          <w:sz w:val="28"/>
          <w:szCs w:val="28"/>
          <w:lang w:val="uk-UA"/>
        </w:rPr>
        <w:t>яті програм або зовнішньої пам</w:t>
      </w:r>
      <w:r w:rsidRPr="005C11BA">
        <w:rPr>
          <w:rFonts w:asciiTheme="majorBidi" w:hAnsiTheme="majorBidi" w:cstheme="majorBidi"/>
          <w:i/>
          <w:iCs/>
          <w:sz w:val="28"/>
          <w:szCs w:val="28"/>
          <w:lang w:val="uk-UA"/>
        </w:rPr>
        <w:t>’</w:t>
      </w:r>
      <w:r w:rsidRPr="005C11BA">
        <w:rPr>
          <w:rFonts w:ascii="GOST type A" w:hAnsi="GOST type A" w:cstheme="majorBidi"/>
          <w:i/>
          <w:iCs/>
          <w:sz w:val="28"/>
          <w:szCs w:val="28"/>
          <w:lang w:val="uk-UA"/>
        </w:rPr>
        <w:t>яті даних як другий операнд визначається командною мнемонікою (якщо тільки другий операнд не є безпосередньою величиною).</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Область внутрішнього ОЗП даних, що адресуються, визначається способом адресації і величиною адреси. Наприклад, звернення до регістрів спеціального призначення може бути виконане тільки за допомогою прямої адресації.</w:t>
      </w:r>
    </w:p>
    <w:p w:rsidR="000A5A26" w:rsidRPr="000A5A26" w:rsidRDefault="000A5A26" w:rsidP="00FC02D1">
      <w:pPr>
        <w:spacing w:line="360" w:lineRule="auto"/>
        <w:ind w:left="284" w:right="283" w:firstLine="567"/>
        <w:rPr>
          <w:rFonts w:ascii="GOST type A" w:hAnsi="GOST type A" w:cstheme="majorBidi"/>
          <w:i/>
          <w:iCs/>
          <w:sz w:val="28"/>
          <w:szCs w:val="28"/>
          <w:lang w:val="ru-RU"/>
        </w:rPr>
      </w:pPr>
      <w:r w:rsidRPr="005C11BA">
        <w:rPr>
          <w:rFonts w:ascii="GOST type A" w:hAnsi="GOST type A" w:cstheme="majorBidi"/>
          <w:i/>
          <w:iCs/>
          <w:sz w:val="28"/>
          <w:szCs w:val="28"/>
          <w:lang w:val="uk-UA"/>
        </w:rPr>
        <w:t xml:space="preserve">Пряма адресація використовується для звернення до комірок резидентної пам'яті даних ОЗП з адресами (0 - 127) і до регістрів спеціального призначення. </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 xml:space="preserve">Пряма регістрова адресація використовується під час звернення до робочих регістрів. Пряма регістрова адресація використовується також для звернення до акумулятора АСС, регістрів В, АВ (АВ - використовується, як регістр подвійної довжини), регістру </w:t>
      </w:r>
      <w:r w:rsidRPr="005C11BA">
        <w:rPr>
          <w:rFonts w:ascii="GOST type A" w:hAnsi="GOST type A" w:cstheme="majorBidi"/>
          <w:i/>
          <w:iCs/>
          <w:sz w:val="28"/>
          <w:szCs w:val="28"/>
        </w:rPr>
        <w:t>DPTR</w:t>
      </w:r>
      <w:r w:rsidRPr="005C11BA">
        <w:rPr>
          <w:rFonts w:ascii="GOST type A" w:hAnsi="GOST type A" w:cstheme="majorBidi"/>
          <w:i/>
          <w:iCs/>
          <w:sz w:val="28"/>
          <w:szCs w:val="28"/>
          <w:lang w:val="uk-UA"/>
        </w:rPr>
        <w:t xml:space="preserve"> і до ознаки переносу С. </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Пряма побітова адресація використовується для звернення до прямо адресованих бітів комірок ОЗП з адресами 20Н - 2</w:t>
      </w:r>
      <w:r w:rsidRPr="005C11BA">
        <w:rPr>
          <w:rFonts w:ascii="GOST type A" w:hAnsi="GOST type A" w:cstheme="majorBidi"/>
          <w:i/>
          <w:iCs/>
          <w:sz w:val="28"/>
          <w:szCs w:val="28"/>
        </w:rPr>
        <w:t>FH</w:t>
      </w:r>
      <w:r w:rsidRPr="005C11BA">
        <w:rPr>
          <w:rFonts w:ascii="GOST type A" w:hAnsi="GOST type A" w:cstheme="majorBidi"/>
          <w:i/>
          <w:iCs/>
          <w:sz w:val="28"/>
          <w:szCs w:val="28"/>
          <w:lang w:val="uk-UA"/>
        </w:rPr>
        <w:t>. Вказані комірки послідовно пронумеровані від молодшого біта молодшого байта до старшого біта старшого байта.</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 xml:space="preserve">Непряма регістрова адресація використовується під час звернення до комірок резидентної пам'яті даних, при цьому як покажчики адреси використовуються регістри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0,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1 вибраного банку регістрів. У командах </w:t>
      </w:r>
      <w:r w:rsidRPr="005C11BA">
        <w:rPr>
          <w:rFonts w:ascii="GOST type A" w:hAnsi="GOST type A" w:cstheme="majorBidi"/>
          <w:i/>
          <w:iCs/>
          <w:sz w:val="28"/>
          <w:szCs w:val="28"/>
        </w:rPr>
        <w:t>PUSH</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lang w:val="uk-UA"/>
        </w:rPr>
        <w:t xml:space="preserve">і </w:t>
      </w:r>
      <w:r w:rsidRPr="005C11BA">
        <w:rPr>
          <w:rFonts w:ascii="GOST type A" w:hAnsi="GOST type A" w:cstheme="majorBidi"/>
          <w:i/>
          <w:iCs/>
          <w:sz w:val="28"/>
          <w:szCs w:val="28"/>
        </w:rPr>
        <w:t>POP</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lang w:val="uk-UA"/>
        </w:rPr>
        <w:t xml:space="preserve">в якості покажчика адреси використовується вміст покажчика стека </w:t>
      </w:r>
      <w:r w:rsidRPr="005C11BA">
        <w:rPr>
          <w:rFonts w:ascii="GOST type A" w:hAnsi="GOST type A" w:cstheme="majorBidi"/>
          <w:i/>
          <w:iCs/>
          <w:sz w:val="28"/>
          <w:szCs w:val="28"/>
        </w:rPr>
        <w:t>SP</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lang w:val="uk-UA"/>
        </w:rPr>
        <w:t xml:space="preserve">Під час звернення до будь-якої комірки адресного простору зовнішньої пам'яті даних об'ємом до 64 Кб застосовується шістнадцятирозрядний покажчик даних </w:t>
      </w:r>
      <w:r w:rsidRPr="005C11BA">
        <w:rPr>
          <w:rFonts w:ascii="GOST type A" w:hAnsi="GOST type A" w:cstheme="majorBidi"/>
          <w:i/>
          <w:iCs/>
          <w:sz w:val="28"/>
          <w:szCs w:val="28"/>
        </w:rPr>
        <w:t>DPTR</w:t>
      </w:r>
      <w:r w:rsidRPr="005C11BA">
        <w:rPr>
          <w:rFonts w:ascii="GOST type A" w:hAnsi="GOST type A" w:cstheme="majorBidi"/>
          <w:i/>
          <w:iCs/>
          <w:sz w:val="28"/>
          <w:szCs w:val="28"/>
          <w:lang w:val="uk-UA"/>
        </w:rPr>
        <w:t>.</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lastRenderedPageBreak/>
        <w:t>Непряма регістрова адресація за сумою базового і індексного регістрів використовується для читання даних з пам'яті програм, зокрема для вибірки елементу з порядковим номером з таблиці.</w:t>
      </w:r>
    </w:p>
    <w:p w:rsidR="000A5A26" w:rsidRPr="000A5A26" w:rsidRDefault="000A5A26" w:rsidP="003A6912">
      <w:pPr>
        <w:spacing w:line="360" w:lineRule="auto"/>
        <w:ind w:left="284" w:right="283" w:firstLine="567"/>
        <w:rPr>
          <w:rFonts w:ascii="GOST type A" w:hAnsi="GOST type A" w:cstheme="majorBidi"/>
          <w:i/>
          <w:iCs/>
          <w:sz w:val="28"/>
          <w:szCs w:val="28"/>
          <w:lang w:val="ru-RU"/>
        </w:rPr>
      </w:pPr>
      <w:r w:rsidRPr="005C11BA">
        <w:rPr>
          <w:rFonts w:ascii="GOST type A" w:hAnsi="GOST type A" w:cstheme="majorBidi"/>
          <w:i/>
          <w:iCs/>
          <w:sz w:val="28"/>
          <w:szCs w:val="28"/>
          <w:lang w:val="uk-UA"/>
        </w:rPr>
        <w:t xml:space="preserve">Команди, виконання яких модифікує ознаки результату, наведені у табл. </w:t>
      </w:r>
      <w:r>
        <w:rPr>
          <w:rFonts w:ascii="GOST type A" w:hAnsi="GOST type A" w:cstheme="majorBidi"/>
          <w:i/>
          <w:iCs/>
          <w:sz w:val="28"/>
          <w:szCs w:val="28"/>
          <w:lang w:val="uk-UA"/>
        </w:rPr>
        <w:t>2.1</w:t>
      </w:r>
      <w:r w:rsidRPr="005C11BA">
        <w:rPr>
          <w:rFonts w:ascii="GOST type A" w:hAnsi="GOST type A" w:cstheme="majorBidi"/>
          <w:i/>
          <w:iCs/>
          <w:sz w:val="28"/>
          <w:szCs w:val="28"/>
          <w:lang w:val="uk-UA"/>
        </w:rPr>
        <w:t xml:space="preserve">. Значення ознаки парності змінюється всіма командами, що змінюють вміст акумулятора. Окрім зазначених у табл. </w:t>
      </w:r>
      <w:r>
        <w:rPr>
          <w:rFonts w:ascii="GOST type A" w:hAnsi="GOST type A" w:cstheme="majorBidi"/>
          <w:i/>
          <w:iCs/>
          <w:sz w:val="28"/>
          <w:szCs w:val="28"/>
          <w:lang w:val="uk-UA"/>
        </w:rPr>
        <w:t xml:space="preserve">2.1 </w:t>
      </w:r>
      <w:r w:rsidRPr="005C11BA">
        <w:rPr>
          <w:rFonts w:ascii="GOST type A" w:hAnsi="GOST type A" w:cstheme="majorBidi"/>
          <w:i/>
          <w:iCs/>
          <w:sz w:val="28"/>
          <w:szCs w:val="28"/>
          <w:lang w:val="uk-UA"/>
        </w:rPr>
        <w:t xml:space="preserve"> команд ознаки змінюють команди, в яких призначення результату визначає регістр </w:t>
      </w:r>
      <w:r w:rsidRPr="005C11BA">
        <w:rPr>
          <w:rFonts w:ascii="GOST type A" w:hAnsi="GOST type A" w:cstheme="majorBidi"/>
          <w:i/>
          <w:iCs/>
          <w:sz w:val="28"/>
          <w:szCs w:val="28"/>
        </w:rPr>
        <w:t>PSW</w:t>
      </w:r>
      <w:r w:rsidRPr="005C11BA">
        <w:rPr>
          <w:rFonts w:ascii="GOST type A" w:hAnsi="GOST type A" w:cstheme="majorBidi"/>
          <w:i/>
          <w:iCs/>
          <w:sz w:val="28"/>
          <w:szCs w:val="28"/>
          <w:lang w:val="uk-UA"/>
        </w:rPr>
        <w:t>, або його окремі біти, а також операції над бітами.</w:t>
      </w:r>
    </w:p>
    <w:p w:rsidR="000A5A26" w:rsidRPr="0016694C" w:rsidRDefault="00220DD0"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noProof/>
          <w:sz w:val="28"/>
          <w:szCs w:val="28"/>
          <w:lang w:val="ru-RU"/>
        </w:rPr>
        <mc:AlternateContent>
          <mc:Choice Requires="wpg">
            <w:drawing>
              <wp:anchor distT="0" distB="0" distL="114300" distR="114300" simplePos="0" relativeHeight="251851776" behindDoc="0" locked="0" layoutInCell="1" allowOverlap="1" wp14:anchorId="7C6AEDA4" wp14:editId="2D2BB83F">
                <wp:simplePos x="0" y="0"/>
                <wp:positionH relativeFrom="page">
                  <wp:posOffset>731520</wp:posOffset>
                </wp:positionH>
                <wp:positionV relativeFrom="page">
                  <wp:posOffset>172537</wp:posOffset>
                </wp:positionV>
                <wp:extent cx="6658610" cy="10209530"/>
                <wp:effectExtent l="19050" t="19050" r="8890" b="1270"/>
                <wp:wrapNone/>
                <wp:docPr id="9149" name="Группа 9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150" name="Rectangle 20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151" name="Group 206"/>
                        <wpg:cNvGrpSpPr>
                          <a:grpSpLocks/>
                        </wpg:cNvGrpSpPr>
                        <wpg:grpSpPr bwMode="auto">
                          <a:xfrm>
                            <a:off x="1015" y="15846"/>
                            <a:ext cx="10486" cy="892"/>
                            <a:chOff x="1015" y="15846"/>
                            <a:chExt cx="10486" cy="892"/>
                          </a:xfrm>
                        </wpg:grpSpPr>
                        <wps:wsp>
                          <wps:cNvPr id="9152" name="Line 20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53" name="Line 20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54" name="Line 20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55" name="Line 21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56" name="Line 21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57" name="Line 21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58" name="Line 21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59" name="Line 21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60" name="Line 21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61" name="Text Box 21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162" name="Text Box 21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163" name="Text Box 21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164" name="Text Box 21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165" name="Text Box 22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166" name="Line 22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167" name="Text Box 22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lang w:val="uk-UA"/>
                                  </w:rPr>
                                </w:pPr>
                                <w:proofErr w:type="gramStart"/>
                                <w:r>
                                  <w:rPr>
                                    <w:rFonts w:ascii="GOST type B" w:hAnsi="GOST type B"/>
                                    <w:i/>
                                  </w:rPr>
                                  <w:t>Арк.</w:t>
                                </w:r>
                                <w:proofErr w:type="gramEnd"/>
                              </w:p>
                              <w:p w:rsidR="009D310A" w:rsidRDefault="009D310A" w:rsidP="000A5A26">
                                <w:pPr>
                                  <w:rPr>
                                    <w:rFonts w:ascii="GOST type B" w:hAnsi="GOST type B"/>
                                    <w:i/>
                                    <w:lang w:val="uk-UA"/>
                                  </w:rPr>
                                </w:pPr>
                              </w:p>
                              <w:p w:rsidR="009D310A" w:rsidRDefault="009D310A" w:rsidP="000A5A26">
                                <w:pPr>
                                  <w:jc w:val="center"/>
                                  <w:rPr>
                                    <w:rFonts w:ascii="GOST type B" w:hAnsi="GOST type B"/>
                                    <w:i/>
                                    <w:lang w:val="uk-UA"/>
                                  </w:rPr>
                                </w:pPr>
                                <w:r>
                                  <w:rPr>
                                    <w:rFonts w:ascii="GOST type B" w:hAnsi="GOST type B"/>
                                    <w:i/>
                                    <w:lang w:val="uk-UA"/>
                                  </w:rPr>
                                  <w:t>18</w:t>
                                </w:r>
                              </w:p>
                            </w:txbxContent>
                          </wps:txbx>
                          <wps:bodyPr rot="0" vert="horz" wrap="square" lIns="0" tIns="0" rIns="0" bIns="0" anchor="t" anchorCtr="0" upright="1">
                            <a:noAutofit/>
                          </wps:bodyPr>
                        </wps:wsp>
                        <wps:wsp>
                          <wps:cNvPr id="9168" name="Text Box 22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0A5A26">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149" o:spid="_x0000_s1522" style="position:absolute;left:0;text-align:left;margin-left:57.6pt;margin-top:13.6pt;width:524.3pt;height:803.9pt;z-index:25185177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">
                <v:rect id="Rectangle 205" o:spid="_x0000_s152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PulcUA&#10;AADdAAAADwAAAGRycy9kb3ducmV2LnhtbERPTWvCQBC9F/wPywi91U3SWm3qKjZQKOjFVFBvQ3ZM&#10;gtnZkN1q6q93D4LHx/ueLXrTiDN1rrasIB5FIIgLq2suFWx/v1+mIJxH1thYJgX/5GAxHzzNMNX2&#10;whs6574UIYRdigoq79tUSldUZNCNbEscuKPtDPoAu1LqDi8h3DQyiaJ3abDm0FBhS1lFxSn/Mwo2&#10;46/lYT953ZlrtMrfsrVJsjhR6nnYLz9BeOr9Q3x3/2gFH/E47A9vwhO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s+6VxQAAAN0AAAAPAAAAAAAAAAAAAAAAAJgCAABkcnMv&#10;ZG93bnJldi54bWxQSwUGAAAAAAQABAD1AAAAigMAAAAA&#10;" filled="f" strokeweight="2.25pt"/>
                <v:group id="Group 206" o:spid="_x0000_s152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SGW3xgAAAN0A&#10;AAAPAAAAAAAAAAAAAAAAAKoCAABkcnMvZG93bnJldi54bWxQSwUGAAAAAAQABAD6AAAAnQMAAAAA&#10;">
                  <v:line id="Line 207" o:spid="_x0000_s152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4pncQAAADdAAAADwAAAGRycy9kb3ducmV2LnhtbESPQWvCQBSE74L/YXmCN91EW0lTNyKV&#10;guRW9dLbI/uahGTfxt2tpv/eLRR6HGbmG2a7G00vbuR8a1lBukxAEFdWt1wruJzfFxkIH5A19pZJ&#10;wQ952BXTyRZzbe/8QbdTqEWEsM9RQRPCkEvpq4YM+qUdiKP3ZZ3BEKWrpXZ4j3DTy1WSbKTBluNC&#10;gwO9NVR1p2+jIFs/IWafXdmRX7trOJRm5FKp+Wzcv4IINIb/8F/7qBW8pM8r+H0Tn4As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TimdxAAAAN0AAAAPAAAAAAAAAAAA&#10;AAAAAKECAABkcnMvZG93bnJldi54bWxQSwUGAAAAAAQABAD5AAAAkgMAAAAA&#10;" strokeweight="2.25pt">
                    <v:stroke endarrowwidth="narrow"/>
                  </v:line>
                  <v:line id="Line 208" o:spid="_x0000_s152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yMYAAADdAAAADwAAAGRycy9kb3ducmV2LnhtbESP0WrCQBRE3wv+w3KFvojZ2FAxqauI&#10;IIiUgsYPuGZvk2D2bsyumvx9t1Do4zAzZ5jlujeNeFDnassKZlEMgriwuuZSwTnfTRcgnEfW2Fgm&#10;BQM5WK9GL0vMtH3ykR4nX4oAYZehgsr7NpPSFRUZdJFtiYP3bTuDPsiulLrDZ4CbRr7F8VwarDks&#10;VNjStqLierobBXWCl4lPJ1w2n+fr11Dkt8MtV+p13G8+QHjq/X/4r73XCtLZewK/b8IT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GIMjGAAAA3QAAAA8AAAAAAAAA&#10;AAAAAAAAoQIAAGRycy9kb3ducmV2LnhtbFBLBQYAAAAABAAEAPkAAACUAwAAAAA=&#10;" strokeweight="2.25pt">
                    <v:stroke endarrowwidth="narrow"/>
                  </v:line>
                  <v:line id="Line 209" o:spid="_x0000_s152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vMYAAADdAAAADwAAAGRycy9kb3ducmV2LnhtbESP3WrCQBSE7wu+w3KE3kjd2D9MdJVS&#10;KBQRoUke4Jg9JsHs2ZjdmuTtXaHQy2FmvmHW28E04kqdqy0rWMwjEMSF1TWXCvLs62kJwnlkjY1l&#10;UjCSg+1m8rDGRNuef+ia+lIECLsEFVTet4mUrqjIoJvbljh4J9sZ9EF2pdQd9gFuGvkcRe/SYM1h&#10;ocKWPisqzumvUVC/4HHm4xmXzT4/H8Yiu+wumVKP0+FjBcLT4P/Df+1vrSBevL3C/U14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vuLzGAAAA3QAAAA8AAAAAAAAA&#10;AAAAAAAAoQIAAGRycy9kb3ducmV2LnhtbFBLBQYAAAAABAAEAPkAAACUAwAAAAA=&#10;" strokeweight="2.25pt">
                    <v:stroke endarrowwidth="narrow"/>
                  </v:line>
                  <v:line id="Line 210" o:spid="_x0000_s152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MdJ8QAAADdAAAADwAAAGRycy9kb3ducmV2LnhtbESP0YrCMBRE3wX/IVzBF9FUF0WrUUQQ&#10;RBZB6wdcm2tbbG5qE7X+/WZB8HGYmTPMYtWYUjypdoVlBcNBBII4tbrgTME52fanIJxH1lhaJgVv&#10;crBatlsLjLV98ZGeJ5+JAGEXo4Lc+yqW0qU5GXQDWxEH72prgz7IOpO6xleAm1KOomgiDRYcFnKs&#10;aJNTejs9jILiBy89P+txVv6eb4d3mtz390SpbqdZz0F4avw3/GnvtILZcDyG/zfh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Ix0nxAAAAN0AAAAPAAAAAAAAAAAA&#10;AAAAAKECAABkcnMvZG93bnJldi54bWxQSwUGAAAAAAQABAD5AAAAkgMAAAAA&#10;" strokeweight="2.25pt">
                    <v:stroke endarrowwidth="narrow"/>
                  </v:line>
                  <v:line id="Line 211" o:spid="_x0000_s152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DUMYAAADdAAAADwAAAGRycy9kb3ducmV2LnhtbESP0WrCQBRE3wv+w3KFvgSzsaViUlcR&#10;QRApBY0fcM3eJsHs3ZhdNfn7bqHg4zAzZ5jFqjeNuFPnassKpnECgriwuuZSwSnfTuYgnEfW2Fgm&#10;BQM5WC1HLwvMtH3wge5HX4oAYZehgsr7NpPSFRUZdLFtiYP3YzuDPsiulLrDR4CbRr4lyUwarDks&#10;VNjSpqLicrwZBfU7niOfRlw2X6fL91Dk1/01V+p13K8/QXjq/TP8395pBen0YwZ/b8IT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xg1DGAAAA3QAAAA8AAAAAAAAA&#10;AAAAAAAAoQIAAGRycy9kb3ducmV2LnhtbFBLBQYAAAAABAAEAPkAAACUAwAAAAA=&#10;" strokeweight="2.25pt">
                    <v:stroke endarrowwidth="narrow"/>
                  </v:line>
                  <v:line id="Line 212" o:spid="_x0000_s153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0my8cAAADdAAAADwAAAGRycy9kb3ducmV2LnhtbESP0WrCQBRE3wv+w3KFvkjd2NLWRFcp&#10;hUIREZrkA67ZaxLM3o3ZrUn+3hUKfRxm5gyz3g6mEVfqXG1ZwWIegSAurK65VJBnX09LEM4ja2ws&#10;k4KRHGw3k4c1Jtr2/EPX1JciQNglqKDyvk2kdEVFBt3ctsTBO9nOoA+yK6XusA9w08jnKHqTBmsO&#10;CxW29FlRcU5/jYL6BY8zH8+4bPb5+TAW2WV3yZR6nA4fKxCeBv8f/mt/awXx4vUd7m/CE5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vSbLxwAAAN0AAAAPAAAAAAAA&#10;AAAAAAAAAKECAABkcnMvZG93bnJldi54bWxQSwUGAAAAAAQABAD5AAAAlQMAAAAA&#10;" strokeweight="2.25pt">
                    <v:stroke endarrowwidth="narrow"/>
                  </v:line>
                  <v:line id="Line 213" o:spid="_x0000_s153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KyucMAAADdAAAADwAAAGRycy9kb3ducmV2LnhtbERP3WqDMBS+H+wdwhnsRmbsysa0pmUM&#10;CqWMQdUHODOnKjUn1qStvn1zMdjlx/efbybTiyuNrrOsYBEnIIhrqztuFFTl9uUDhPPIGnvLpGAm&#10;B5v140OOmbY3PtC18I0IIewyVNB6P2RSurolgy62A3HgjnY06AMcG6lHvIVw08vXJHmXBjsODS0O&#10;9NVSfSouRkG3xN/IpxE3/Xd1+pnr8rw/l0o9P02fKxCeJv8v/nPvtIJ08RbmhjfhCc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isrnDAAAA3QAAAA8AAAAAAAAAAAAA&#10;AAAAoQIAAGRycy9kb3ducmV2LnhtbFBLBQYAAAAABAAEAPkAAACRAwAAAAA=&#10;" strokeweight="2.25pt">
                    <v:stroke endarrowwidth="narrow"/>
                  </v:line>
                  <v:line id="Line 214" o:spid="_x0000_s153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4XIsYAAADdAAAADwAAAGRycy9kb3ducmV2LnhtbESP0WrCQBRE3wv+w3ILvoS6iWJpUleR&#10;giAiQo0fcJu9TYLZu0l2q8nfu4VCH4eZOcOsNoNpxI16V1tWkMxiEMSF1TWXCi757uUNhPPIGhvL&#10;pGAkB5v15GmFmbZ3/qTb2ZciQNhlqKDyvs2kdEVFBt3MtsTB+7a9QR9kX0rd4z3ATSPncfwqDdYc&#10;Fips6aOi4nr+MQrqBX5FPo24bI6X62ks8u7Q5UpNn4ftOwhPg/8P/7X3WkGaLFP4fR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uFyLGAAAA3QAAAA8AAAAAAAAA&#10;AAAAAAAAoQIAAGRycy9kb3ducmV2LnhtbFBLBQYAAAAABAAEAPkAAACUAwAAAAA=&#10;" strokeweight="2.25pt">
                    <v:stroke endarrowwidth="narrow"/>
                  </v:line>
                  <v:line id="Line 215" o:spid="_x0000_s153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h0Ar4AAADdAAAADwAAAGRycy9kb3ducmV2LnhtbERP3QoBQRS+V95hOsqNmEWJZUhKSVKs&#10;Bzh2jt3Nzpm1M1hvby6Uy6/vf7FqTCleVLvCsoLhIAJBnFpdcKbgkmz7UxDOI2ssLZOCDzlYLdut&#10;BcbavvlEr7PPRAhhF6OC3PsqltKlORl0A1sRB+5ma4M+wDqTusZ3CDelHEXRRBosODTkWNEmp/R+&#10;fhoFxRivPT/rcVYeLvfjJ00e+0eiVLfTrOcgPDX+L/65d1rBbDgJ+8Ob8ATk8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OHQCvgAAAN0AAAAPAAAAAAAAAAAAAAAAAKEC&#10;AABkcnMvZG93bnJldi54bWxQSwUGAAAAAAQABAD5AAAAjAMAAAAA&#10;" strokeweight="2.25pt">
                    <v:stroke endarrowwidth="narrow"/>
                  </v:line>
                  <v:shape id="Text Box 216" o:spid="_x0000_s153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Sc9sUA&#10;AADdAAAADwAAAGRycy9kb3ducmV2LnhtbESPQWvCQBSE74L/YXlCb7pJD6Kpq4hQaXso1Wh7fWRf&#10;k2j2bci+avz3XaHQ4zAz3zCLVe8adaEu1J4NpJMEFHHhbc2lgUP+PJ6BCoJssfFMBm4UYLUcDhaY&#10;WX/lHV32UqoI4ZChgUqkzbQORUUOw8S3xNH79p1DibIrte3wGuGu0Y9JMtUOa44LFba0qag473+c&#10;gfIrf0V9/Hh7/3RtaHYnoe1WjHkY9esnUEK9/If/2i/WwDydpnB/E5+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Jz2xQAAAN0AAAAPAAAAAAAAAAAAAAAAAJgCAABkcnMv&#10;ZG93bnJldi54bWxQSwUGAAAAAAQABAD1AAAAigMAAAAA&#10;" filled="f" stroked="f" strokeweight="2.25pt">
                    <v:stroke endarrowwidth="narrow"/>
                    <v:textbox inset="0,0,0,0">
                      <w:txbxContent>
                        <w:p w:rsidR="009D310A" w:rsidRDefault="009D310A" w:rsidP="000A5A26">
                          <w:pPr>
                            <w:rPr>
                              <w:i/>
                            </w:rPr>
                          </w:pPr>
                          <w:proofErr w:type="gramStart"/>
                          <w:r>
                            <w:rPr>
                              <w:rFonts w:ascii="GOST type B" w:hAnsi="GOST type B"/>
                              <w:i/>
                            </w:rPr>
                            <w:t>Зм</w:t>
                          </w:r>
                          <w:r>
                            <w:rPr>
                              <w:i/>
                            </w:rPr>
                            <w:t>.</w:t>
                          </w:r>
                          <w:proofErr w:type="gramEnd"/>
                        </w:p>
                      </w:txbxContent>
                    </v:textbox>
                  </v:shape>
                  <v:shape id="Text Box 217" o:spid="_x0000_s153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CgcQA&#10;AADdAAAADwAAAGRycy9kb3ducmV2LnhtbESPT2vCQBTE7wW/w/IEb3WjB2mjqxRBaT2If9vrI/ua&#10;RLNvQ/ap6bd3C4LHYWZ+w0xmravUlZpQejYw6CegiDNvS84NHPaL1zdQQZAtVp7JwB8FmE07LxNM&#10;rb/xlq47yVWEcEjRQCFSp1qHrCCHoe9r4uj9+sahRNnk2jZ4i3BX6WGSjLTDkuNCgTXNC8rOu4sz&#10;kP/sv1AfN6v1t6tDtT0JLZdiTK/bfoxBCbXyDD/an9bA+2A0hP838Qno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WAoHEAAAA3QAAAA8AAAAAAAAAAAAAAAAAmAIAAGRycy9k&#10;b3ducmV2LnhtbFBLBQYAAAAABAAEAPUAAACJAwAAAAA=&#10;" filled="f" stroked="f" strokeweight="2.25pt">
                    <v:stroke endarrowwidth="narrow"/>
                    <v:textbox inset="0,0,0,0">
                      <w:txbxContent>
                        <w:p w:rsidR="009D310A" w:rsidRDefault="009D310A" w:rsidP="000A5A26">
                          <w:pPr>
                            <w:rPr>
                              <w:i/>
                            </w:rPr>
                          </w:pPr>
                          <w:proofErr w:type="gramStart"/>
                          <w:r>
                            <w:rPr>
                              <w:rFonts w:ascii="GOST type B" w:hAnsi="GOST type B"/>
                              <w:i/>
                            </w:rPr>
                            <w:t>Арк</w:t>
                          </w:r>
                          <w:r>
                            <w:rPr>
                              <w:i/>
                            </w:rPr>
                            <w:t>.</w:t>
                          </w:r>
                          <w:proofErr w:type="gramEnd"/>
                        </w:p>
                      </w:txbxContent>
                    </v:textbox>
                  </v:shape>
                  <v:shape id="Text Box 218" o:spid="_x0000_s153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nGsUA&#10;AADdAAAADwAAAGRycy9kb3ducmV2LnhtbESPQWvCQBSE74X+h+UVeqsbFUSjq5SCoh6KGrXXR/Y1&#10;SZt9G7Kvmv77bkHwOMzMN8xs0blaXagNlWcD/V4Cijj3tuLCwDFbvoxBBUG2WHsmA78UYDF/fJhh&#10;av2V93Q5SKEihEOKBkqRJtU65CU5DD3fEEfv07cOJcq20LbFa4S7Wg+SZKQdVhwXSmzoraT8+/Dj&#10;DBQf2Qb1abd9P7sm1PsvodVKjHl+6l6noIQ6uYdv7bU1MOmPhvD/Jj4B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qca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219" o:spid="_x0000_s153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bsUA&#10;AADdAAAADwAAAGRycy9kb3ducmV2LnhtbESPQWvCQBSE74X+h+UVeqsbRUSjq5SCoh6KGrXXR/Y1&#10;SZt9G7Kvmv77bkHwOMzMN8xs0blaXagNlWcD/V4Cijj3tuLCwDFbvoxBBUG2WHsmA78UYDF/fJhh&#10;av2V93Q5SKEihEOKBkqRJtU65CU5DD3fEEfv07cOJcq20LbFa4S7Wg+SZKQdVhwXSmzoraT8+/Dj&#10;DBQf2Qb1abd9P7sm1PsvodVKjHl+6l6noIQ6uYdv7bU1MOmPhvD/Jj4B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z9u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rPr>
                          </w:pPr>
                          <w:proofErr w:type="gramStart"/>
                          <w:r>
                            <w:rPr>
                              <w:rFonts w:ascii="GOST type B" w:hAnsi="GOST type B"/>
                              <w:i/>
                            </w:rPr>
                            <w:t>Підп.</w:t>
                          </w:r>
                          <w:proofErr w:type="gramEnd"/>
                        </w:p>
                      </w:txbxContent>
                    </v:textbox>
                  </v:shape>
                  <v:shape id="Text Box 220" o:spid="_x0000_s153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9cUA&#10;AADdAAAADwAAAGRycy9kb3ducmV2LnhtbESPQWvCQBSE74X+h+UVeqsbBUWjq5SCoh6KGrXXR/Y1&#10;SZt9G7Kvmv77bkHwOMzMN8xs0blaXagNlWcD/V4Cijj3tuLCwDFbvoxBBUG2WHsmA78UYDF/fJhh&#10;av2V93Q5SKEihEOKBkqRJtU65CU5DD3fEEfv07cOJcq20LbFa4S7Wg+SZKQdVhwXSmzoraT8+/Dj&#10;DBQf2Qb1abd9P7sm1PsvodVKjHl+6l6noIQ6uYdv7bU1MOmPhvD/Jj4B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5r1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rPr>
                          </w:pPr>
                          <w:r>
                            <w:rPr>
                              <w:rFonts w:ascii="GOST type B" w:hAnsi="GOST type B"/>
                              <w:i/>
                              <w:sz w:val="18"/>
                            </w:rPr>
                            <w:t>Дат</w:t>
                          </w:r>
                          <w:r>
                            <w:rPr>
                              <w:rFonts w:ascii="GOST type B" w:hAnsi="GOST type B"/>
                              <w:i/>
                            </w:rPr>
                            <w:t>а</w:t>
                          </w:r>
                        </w:p>
                      </w:txbxContent>
                    </v:textbox>
                  </v:shape>
                  <v:line id="Line 221" o:spid="_x0000_s153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1J7cUAAADdAAAADwAAAGRycy9kb3ducmV2LnhtbESP0WrCQBRE3wv+w3ILfQm6SQtBU1cR&#10;QShShBo/4DZ7mwSzd5PsVpO/dwXBx2FmzjDL9WAacaHe1ZYVJLMYBHFhdc2lglO+m85BOI+ssbFM&#10;CkZysF5NXpaYaXvlH7ocfSkChF2GCirv20xKV1Rk0M1sSxy8P9sb9EH2pdQ9XgPcNPI9jlNpsOaw&#10;UGFL24qK8/HfKKg/8Dfyi4jL5vt0PoxF3u27XKm312HzCcLT4J/hR/tLK1gkaQr3N+EJ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1J7cUAAADdAAAADwAAAAAAAAAA&#10;AAAAAAChAgAAZHJzL2Rvd25yZXYueG1sUEsFBgAAAAAEAAQA+QAAAJMDAAAAAA==&#10;" strokeweight="2.25pt">
                    <v:stroke endarrowwidth="narrow"/>
                  </v:line>
                  <v:shape id="Text Box 222" o:spid="_x0000_s154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GhGcUA&#10;AADdAAAADwAAAGRycy9kb3ducmV2LnhtbESPQWvCQBSE7wX/w/IEb3VjD7amriJCRXsoVdt6fWSf&#10;STT7NmSfmv57VxA8DjPzDTOetq5SZ2pC6dnAoJ+AIs68LTk38LP9eH4DFQTZYuWZDPxTgOmk8zTG&#10;1PoLr+m8kVxFCIcUDRQidap1yApyGPq+Jo7e3jcOJcom17bBS4S7Sr8kyVA7LDkuFFjTvKDsuDk5&#10;A/luu0L9+/359efqUK0PQouFGNPrtrN3UEKtPML39tIaGA2Gr3B7E5+An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EZxQAAAN0AAAAPAAAAAAAAAAAAAAAAAJgCAABkcnMv&#10;ZG93bnJldi54bWxQSwUGAAAAAAQABAD1AAAAigMAAAAA&#10;" filled="f" stroked="f" strokeweight="2.25pt">
                    <v:stroke endarrowwidth="narrow"/>
                    <v:textbox inset="0,0,0,0">
                      <w:txbxContent>
                        <w:p w:rsidR="009D310A" w:rsidRDefault="009D310A" w:rsidP="000A5A26">
                          <w:pPr>
                            <w:rPr>
                              <w:rFonts w:ascii="GOST type B" w:hAnsi="GOST type B"/>
                              <w:i/>
                              <w:lang w:val="uk-UA"/>
                            </w:rPr>
                          </w:pPr>
                          <w:proofErr w:type="gramStart"/>
                          <w:r>
                            <w:rPr>
                              <w:rFonts w:ascii="GOST type B" w:hAnsi="GOST type B"/>
                              <w:i/>
                            </w:rPr>
                            <w:t>Арк.</w:t>
                          </w:r>
                          <w:proofErr w:type="gramEnd"/>
                        </w:p>
                        <w:p w:rsidR="009D310A" w:rsidRDefault="009D310A" w:rsidP="000A5A26">
                          <w:pPr>
                            <w:rPr>
                              <w:rFonts w:ascii="GOST type B" w:hAnsi="GOST type B"/>
                              <w:i/>
                              <w:lang w:val="uk-UA"/>
                            </w:rPr>
                          </w:pPr>
                        </w:p>
                        <w:p w:rsidR="009D310A" w:rsidRDefault="009D310A" w:rsidP="000A5A26">
                          <w:pPr>
                            <w:jc w:val="center"/>
                            <w:rPr>
                              <w:rFonts w:ascii="GOST type B" w:hAnsi="GOST type B"/>
                              <w:i/>
                              <w:lang w:val="uk-UA"/>
                            </w:rPr>
                          </w:pPr>
                          <w:r>
                            <w:rPr>
                              <w:rFonts w:ascii="GOST type B" w:hAnsi="GOST type B"/>
                              <w:i/>
                              <w:lang w:val="uk-UA"/>
                            </w:rPr>
                            <w:t>18</w:t>
                          </w:r>
                        </w:p>
                      </w:txbxContent>
                    </v:textbox>
                  </v:shape>
                  <v:shape id="Text Box 223" o:spid="_x0000_s154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1a8IA&#10;AADdAAAADwAAAGRycy9kb3ducmV2LnhtbERPTWvCQBC9F/wPywi91U08SI2uQQpK20OpsdXrkB2T&#10;2OxsyE41/ffdg+Dx8b6X+eBadaE+NJ4NpJMEFHHpbcOVga/95ukZVBBki61nMvBHAfLV6GGJmfVX&#10;3tGlkErFEA4ZGqhFukzrUNbkMEx8Rxy5k+8dSoR9pW2P1xjuWj1Nkpl22HBsqLGjl5rKn+LXGaiO&#10;+zfU35/vHwfXhXZ3FtpuxZjH8bBegBIa5C6+uV+tgXk6i3Pjm/gE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VrwgAAAN0AAAAPAAAAAAAAAAAAAAAAAJgCAABkcnMvZG93&#10;bnJldi54bWxQSwUGAAAAAAQABAD1AAAAhwMAAAAA&#10;" filled="f" stroked="f" strokeweight="2.25pt">
                    <v:stroke endarrowwidth="narrow"/>
                    <v:textbox inset="0,0,0,0">
                      <w:txbxContent>
                        <w:p w:rsidR="009D310A" w:rsidRDefault="009D310A" w:rsidP="000A5A26">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0A5A26">
        <w:rPr>
          <w:rFonts w:ascii="GOST type A" w:hAnsi="GOST type A" w:cstheme="majorBidi"/>
          <w:i/>
          <w:iCs/>
          <w:sz w:val="28"/>
          <w:szCs w:val="28"/>
          <w:lang w:val="uk-UA"/>
        </w:rPr>
        <w:t>Таблиця 2.1 - формування ознак результату</w:t>
      </w:r>
    </w:p>
    <w:tbl>
      <w:tblPr>
        <w:tblStyle w:val="ab"/>
        <w:tblW w:w="4565" w:type="pct"/>
        <w:jc w:val="center"/>
        <w:tblInd w:w="834" w:type="dxa"/>
        <w:tblLook w:val="04A0" w:firstRow="1" w:lastRow="0" w:firstColumn="1" w:lastColumn="0" w:noHBand="0" w:noVBand="1"/>
      </w:tblPr>
      <w:tblGrid>
        <w:gridCol w:w="2715"/>
        <w:gridCol w:w="686"/>
        <w:gridCol w:w="964"/>
        <w:gridCol w:w="940"/>
        <w:gridCol w:w="2567"/>
        <w:gridCol w:w="686"/>
        <w:gridCol w:w="659"/>
        <w:gridCol w:w="557"/>
      </w:tblGrid>
      <w:tr w:rsidR="0084357D" w:rsidRPr="00677747"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Мнемоніка</w:t>
            </w:r>
          </w:p>
        </w:tc>
        <w:tc>
          <w:tcPr>
            <w:tcW w:w="1325" w:type="pct"/>
            <w:gridSpan w:val="3"/>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Ознаки</w:t>
            </w:r>
          </w:p>
        </w:tc>
        <w:tc>
          <w:tcPr>
            <w:tcW w:w="131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Мнемоніка</w:t>
            </w:r>
          </w:p>
        </w:tc>
        <w:tc>
          <w:tcPr>
            <w:tcW w:w="974" w:type="pct"/>
            <w:gridSpan w:val="3"/>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Ознаки</w:t>
            </w:r>
          </w:p>
        </w:tc>
      </w:tr>
      <w:tr w:rsidR="0084357D" w:rsidRPr="005C11BA"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ADD</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49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OV</w:t>
            </w:r>
          </w:p>
        </w:tc>
        <w:tc>
          <w:tcPr>
            <w:tcW w:w="480"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AC</w:t>
            </w:r>
          </w:p>
        </w:tc>
        <w:tc>
          <w:tcPr>
            <w:tcW w:w="131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CLR C</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0</w:t>
            </w:r>
          </w:p>
        </w:tc>
        <w:tc>
          <w:tcPr>
            <w:tcW w:w="337"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285"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r>
      <w:tr w:rsidR="0084357D" w:rsidRPr="005C11BA"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ADDC</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49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OV</w:t>
            </w:r>
          </w:p>
        </w:tc>
        <w:tc>
          <w:tcPr>
            <w:tcW w:w="480"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AC</w:t>
            </w:r>
          </w:p>
        </w:tc>
        <w:tc>
          <w:tcPr>
            <w:tcW w:w="131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CPL C</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337"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285"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r>
      <w:tr w:rsidR="0084357D" w:rsidRPr="005C11BA"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SUBB</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49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OV</w:t>
            </w:r>
          </w:p>
        </w:tc>
        <w:tc>
          <w:tcPr>
            <w:tcW w:w="480"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AC</w:t>
            </w:r>
          </w:p>
        </w:tc>
        <w:tc>
          <w:tcPr>
            <w:tcW w:w="131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ANL C, bit</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337"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285"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r>
      <w:tr w:rsidR="0084357D" w:rsidRPr="005C11BA"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MUL</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0</w:t>
            </w:r>
          </w:p>
        </w:tc>
        <w:tc>
          <w:tcPr>
            <w:tcW w:w="49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OV</w:t>
            </w:r>
          </w:p>
        </w:tc>
        <w:tc>
          <w:tcPr>
            <w:tcW w:w="480"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131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ANL C, /bit</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337"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285"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r>
      <w:tr w:rsidR="0084357D" w:rsidRPr="005C11BA"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DIV</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0</w:t>
            </w:r>
          </w:p>
        </w:tc>
        <w:tc>
          <w:tcPr>
            <w:tcW w:w="49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OV</w:t>
            </w:r>
          </w:p>
        </w:tc>
        <w:tc>
          <w:tcPr>
            <w:tcW w:w="480"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131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ORL C, bit</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337"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285"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r>
      <w:tr w:rsidR="0084357D" w:rsidRPr="005C11BA"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DA</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49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480"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131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ORL C, /bit</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337"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285"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r>
      <w:tr w:rsidR="0084357D" w:rsidRPr="005C11BA"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RRC</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49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480"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131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MOV C, bit</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337"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285"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r>
      <w:tr w:rsidR="0084357D" w:rsidRPr="005C11BA"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RLC</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49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480"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131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CJNE</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C</w:t>
            </w:r>
          </w:p>
        </w:tc>
        <w:tc>
          <w:tcPr>
            <w:tcW w:w="337"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285"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r>
      <w:tr w:rsidR="0084357D" w:rsidRPr="005C11BA" w:rsidTr="009D310A">
        <w:trPr>
          <w:jc w:val="center"/>
        </w:trPr>
        <w:tc>
          <w:tcPr>
            <w:tcW w:w="1389"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SETB C</w:t>
            </w:r>
          </w:p>
        </w:tc>
        <w:tc>
          <w:tcPr>
            <w:tcW w:w="351"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1</w:t>
            </w:r>
          </w:p>
        </w:tc>
        <w:tc>
          <w:tcPr>
            <w:tcW w:w="493"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480" w:type="pct"/>
          </w:tcPr>
          <w:p w:rsidR="0084357D" w:rsidRPr="00677747" w:rsidRDefault="0084357D" w:rsidP="009D310A">
            <w:pPr>
              <w:spacing w:line="360" w:lineRule="auto"/>
              <w:rPr>
                <w:rFonts w:ascii="GOST type A" w:hAnsi="GOST type A"/>
                <w:bCs/>
                <w:i/>
                <w:sz w:val="28"/>
                <w:szCs w:val="28"/>
                <w:lang w:val="uk-UA"/>
              </w:rPr>
            </w:pPr>
            <w:r w:rsidRPr="00677747">
              <w:rPr>
                <w:rFonts w:ascii="GOST type A" w:hAnsi="GOST type A"/>
                <w:bCs/>
                <w:i/>
                <w:sz w:val="28"/>
                <w:szCs w:val="28"/>
                <w:lang w:val="uk-UA"/>
              </w:rPr>
              <w:t>-</w:t>
            </w:r>
          </w:p>
        </w:tc>
        <w:tc>
          <w:tcPr>
            <w:tcW w:w="1313" w:type="pct"/>
          </w:tcPr>
          <w:p w:rsidR="0084357D" w:rsidRPr="00677747" w:rsidRDefault="0084357D" w:rsidP="009D310A">
            <w:pPr>
              <w:spacing w:line="360" w:lineRule="auto"/>
              <w:rPr>
                <w:rFonts w:ascii="GOST type A" w:hAnsi="GOST type A"/>
                <w:bCs/>
                <w:i/>
                <w:sz w:val="28"/>
                <w:szCs w:val="28"/>
                <w:lang w:val="uk-UA"/>
              </w:rPr>
            </w:pPr>
          </w:p>
        </w:tc>
        <w:tc>
          <w:tcPr>
            <w:tcW w:w="351" w:type="pct"/>
          </w:tcPr>
          <w:p w:rsidR="0084357D" w:rsidRPr="00677747" w:rsidRDefault="0084357D" w:rsidP="009D310A">
            <w:pPr>
              <w:spacing w:line="360" w:lineRule="auto"/>
              <w:rPr>
                <w:rFonts w:ascii="GOST type A" w:hAnsi="GOST type A"/>
                <w:bCs/>
                <w:i/>
                <w:sz w:val="28"/>
                <w:szCs w:val="28"/>
                <w:lang w:val="uk-UA"/>
              </w:rPr>
            </w:pPr>
          </w:p>
        </w:tc>
        <w:tc>
          <w:tcPr>
            <w:tcW w:w="337" w:type="pct"/>
          </w:tcPr>
          <w:p w:rsidR="0084357D" w:rsidRPr="00677747" w:rsidRDefault="0084357D" w:rsidP="009D310A">
            <w:pPr>
              <w:spacing w:line="360" w:lineRule="auto"/>
              <w:rPr>
                <w:rFonts w:ascii="GOST type A" w:hAnsi="GOST type A"/>
                <w:bCs/>
                <w:i/>
                <w:sz w:val="28"/>
                <w:szCs w:val="28"/>
                <w:lang w:val="uk-UA"/>
              </w:rPr>
            </w:pPr>
          </w:p>
        </w:tc>
        <w:tc>
          <w:tcPr>
            <w:tcW w:w="285" w:type="pct"/>
          </w:tcPr>
          <w:p w:rsidR="0084357D" w:rsidRPr="00677747" w:rsidRDefault="0084357D" w:rsidP="009D310A">
            <w:pPr>
              <w:spacing w:line="360" w:lineRule="auto"/>
              <w:rPr>
                <w:rFonts w:ascii="GOST type A" w:hAnsi="GOST type A"/>
                <w:bCs/>
                <w:i/>
                <w:sz w:val="28"/>
                <w:szCs w:val="28"/>
                <w:lang w:val="uk-UA"/>
              </w:rPr>
            </w:pPr>
          </w:p>
        </w:tc>
      </w:tr>
    </w:tbl>
    <w:p w:rsidR="000A5A26" w:rsidRDefault="000A5A26" w:rsidP="00FC02D1">
      <w:pPr>
        <w:spacing w:line="360" w:lineRule="auto"/>
        <w:ind w:left="284" w:right="283" w:firstLine="567"/>
        <w:rPr>
          <w:rFonts w:ascii="GOST type A" w:hAnsi="GOST type A" w:cstheme="majorBidi"/>
          <w:i/>
          <w:iCs/>
          <w:sz w:val="28"/>
          <w:szCs w:val="28"/>
        </w:rPr>
      </w:pP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Приклад прямої адресації:</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rPr>
        <w:t>ADD</w:t>
      </w:r>
      <w:r w:rsidRPr="000A5A26">
        <w:rPr>
          <w:rFonts w:ascii="GOST type A" w:hAnsi="GOST type A" w:cstheme="majorBidi"/>
          <w:i/>
          <w:iCs/>
          <w:sz w:val="28"/>
          <w:szCs w:val="28"/>
          <w:lang w:val="ru-RU"/>
        </w:rPr>
        <w:t xml:space="preserve"> </w:t>
      </w:r>
      <w:r>
        <w:rPr>
          <w:rFonts w:ascii="GOST type A" w:hAnsi="GOST type A" w:cstheme="majorBidi"/>
          <w:i/>
          <w:iCs/>
          <w:sz w:val="28"/>
          <w:szCs w:val="28"/>
        </w:rPr>
        <w:t>A</w:t>
      </w:r>
      <w:r w:rsidRPr="000A5A26">
        <w:rPr>
          <w:rFonts w:ascii="GOST type A" w:hAnsi="GOST type A" w:cstheme="majorBidi"/>
          <w:i/>
          <w:iCs/>
          <w:sz w:val="28"/>
          <w:szCs w:val="28"/>
          <w:lang w:val="ru-RU"/>
        </w:rPr>
        <w:t>, 31</w:t>
      </w:r>
      <w:r>
        <w:rPr>
          <w:rFonts w:ascii="GOST type A" w:hAnsi="GOST type A" w:cstheme="majorBidi"/>
          <w:i/>
          <w:iCs/>
          <w:sz w:val="28"/>
          <w:szCs w:val="28"/>
        </w:rPr>
        <w:t>h</w:t>
      </w:r>
      <w:r w:rsidRPr="000A5A26">
        <w:rPr>
          <w:rFonts w:ascii="GOST type A" w:hAnsi="GOST type A" w:cstheme="majorBidi"/>
          <w:i/>
          <w:iCs/>
          <w:sz w:val="28"/>
          <w:szCs w:val="28"/>
          <w:lang w:val="ru-RU"/>
        </w:rPr>
        <w:tab/>
        <w:t xml:space="preserve">; </w:t>
      </w:r>
      <w:r>
        <w:rPr>
          <w:rFonts w:ascii="GOST type A" w:hAnsi="GOST type A" w:cstheme="majorBidi"/>
          <w:i/>
          <w:iCs/>
          <w:sz w:val="28"/>
          <w:szCs w:val="28"/>
          <w:lang w:val="uk-UA"/>
        </w:rPr>
        <w:t xml:space="preserve">Додавання вмісту акумулятора до вмісту комірки резидентної </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t>; пам'яті з адресою 31</w:t>
      </w:r>
      <w:r>
        <w:rPr>
          <w:rFonts w:ascii="GOST type A" w:hAnsi="GOST type A" w:cstheme="majorBidi"/>
          <w:i/>
          <w:iCs/>
          <w:sz w:val="28"/>
          <w:szCs w:val="28"/>
        </w:rPr>
        <w:t>h</w:t>
      </w:r>
      <w:r w:rsidRPr="000A5A26">
        <w:rPr>
          <w:rFonts w:ascii="GOST type A" w:hAnsi="GOST type A" w:cstheme="majorBidi"/>
          <w:i/>
          <w:iCs/>
          <w:sz w:val="28"/>
          <w:szCs w:val="28"/>
          <w:lang w:val="ru-RU"/>
        </w:rPr>
        <w:t xml:space="preserve">. </w:t>
      </w:r>
      <w:r>
        <w:rPr>
          <w:rFonts w:ascii="GOST type A" w:hAnsi="GOST type A" w:cstheme="majorBidi"/>
          <w:i/>
          <w:iCs/>
          <w:sz w:val="28"/>
          <w:szCs w:val="28"/>
          <w:lang w:val="uk-UA"/>
        </w:rPr>
        <w:t>Результат розміщується в акумуляторі.</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Приклад прямої регістрової адресації:</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rPr>
        <w:t>MOVA</w:t>
      </w:r>
      <w:r w:rsidRPr="001129A7">
        <w:rPr>
          <w:rFonts w:ascii="GOST type A" w:hAnsi="GOST type A" w:cstheme="majorBidi"/>
          <w:i/>
          <w:iCs/>
          <w:sz w:val="28"/>
          <w:szCs w:val="28"/>
          <w:lang w:val="uk-UA"/>
        </w:rPr>
        <w:t xml:space="preserve">, </w:t>
      </w:r>
      <w:r>
        <w:rPr>
          <w:rFonts w:ascii="GOST type A" w:hAnsi="GOST type A" w:cstheme="majorBidi"/>
          <w:i/>
          <w:iCs/>
          <w:sz w:val="28"/>
          <w:szCs w:val="28"/>
        </w:rPr>
        <w:t>R</w:t>
      </w:r>
      <w:r w:rsidRPr="001129A7">
        <w:rPr>
          <w:rFonts w:ascii="GOST type A" w:hAnsi="GOST type A" w:cstheme="majorBidi"/>
          <w:i/>
          <w:iCs/>
          <w:sz w:val="28"/>
          <w:szCs w:val="28"/>
          <w:lang w:val="uk-UA"/>
        </w:rPr>
        <w:t>5</w:t>
      </w:r>
      <w:r w:rsidRPr="001129A7">
        <w:rPr>
          <w:rFonts w:ascii="GOST type A" w:hAnsi="GOST type A" w:cstheme="majorBidi"/>
          <w:i/>
          <w:iCs/>
          <w:sz w:val="28"/>
          <w:szCs w:val="28"/>
          <w:lang w:val="uk-UA"/>
        </w:rPr>
        <w:tab/>
        <w:t xml:space="preserve">; </w:t>
      </w:r>
      <w:r>
        <w:rPr>
          <w:rFonts w:ascii="GOST type A" w:hAnsi="GOST type A" w:cstheme="majorBidi"/>
          <w:i/>
          <w:iCs/>
          <w:sz w:val="28"/>
          <w:szCs w:val="28"/>
          <w:lang w:val="uk-UA"/>
        </w:rPr>
        <w:t xml:space="preserve">Завантаження акумулятора операндом із регістра </w:t>
      </w:r>
      <w:r>
        <w:rPr>
          <w:rFonts w:ascii="GOST type A" w:hAnsi="GOST type A" w:cstheme="majorBidi"/>
          <w:i/>
          <w:iCs/>
          <w:sz w:val="28"/>
          <w:szCs w:val="28"/>
        </w:rPr>
        <w:t>R</w:t>
      </w:r>
      <w:r w:rsidRPr="001129A7">
        <w:rPr>
          <w:rFonts w:ascii="GOST type A" w:hAnsi="GOST type A" w:cstheme="majorBidi"/>
          <w:i/>
          <w:iCs/>
          <w:sz w:val="28"/>
          <w:szCs w:val="28"/>
          <w:lang w:val="uk-UA"/>
        </w:rPr>
        <w:t>5</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Приклад непрямої регістрової адресації:</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rPr>
        <w:t>ADD</w:t>
      </w:r>
      <w:r w:rsidRPr="00151430">
        <w:rPr>
          <w:rFonts w:ascii="GOST type A" w:hAnsi="GOST type A" w:cstheme="majorBidi"/>
          <w:i/>
          <w:iCs/>
          <w:sz w:val="28"/>
          <w:szCs w:val="28"/>
          <w:lang w:val="uk-UA"/>
        </w:rPr>
        <w:t xml:space="preserve"> </w:t>
      </w:r>
      <w:r>
        <w:rPr>
          <w:rFonts w:ascii="GOST type A" w:hAnsi="GOST type A" w:cstheme="majorBidi"/>
          <w:i/>
          <w:iCs/>
          <w:sz w:val="28"/>
          <w:szCs w:val="28"/>
        </w:rPr>
        <w:t>A</w:t>
      </w:r>
      <w:r w:rsidRPr="00151430">
        <w:rPr>
          <w:rFonts w:ascii="GOST type A" w:hAnsi="GOST type A" w:cstheme="majorBidi"/>
          <w:i/>
          <w:iCs/>
          <w:sz w:val="28"/>
          <w:szCs w:val="28"/>
          <w:lang w:val="uk-UA"/>
        </w:rPr>
        <w:t>, @</w:t>
      </w:r>
      <w:r>
        <w:rPr>
          <w:rFonts w:ascii="GOST type A" w:hAnsi="GOST type A" w:cstheme="majorBidi"/>
          <w:i/>
          <w:iCs/>
          <w:sz w:val="28"/>
          <w:szCs w:val="28"/>
        </w:rPr>
        <w:t>R</w:t>
      </w:r>
      <w:r w:rsidRPr="00151430">
        <w:rPr>
          <w:rFonts w:ascii="GOST type A" w:hAnsi="GOST type A" w:cstheme="majorBidi"/>
          <w:i/>
          <w:iCs/>
          <w:sz w:val="28"/>
          <w:szCs w:val="28"/>
          <w:lang w:val="uk-UA"/>
        </w:rPr>
        <w:t>0</w:t>
      </w:r>
      <w:r w:rsidRPr="00151430">
        <w:rPr>
          <w:rFonts w:ascii="GOST type A" w:hAnsi="GOST type A" w:cstheme="majorBidi"/>
          <w:i/>
          <w:iCs/>
          <w:sz w:val="28"/>
          <w:szCs w:val="28"/>
          <w:lang w:val="uk-UA"/>
        </w:rPr>
        <w:tab/>
        <w:t xml:space="preserve">; </w:t>
      </w:r>
      <w:r>
        <w:rPr>
          <w:rFonts w:ascii="GOST type A" w:hAnsi="GOST type A" w:cstheme="majorBidi"/>
          <w:i/>
          <w:iCs/>
          <w:sz w:val="28"/>
          <w:szCs w:val="28"/>
          <w:lang w:val="uk-UA"/>
        </w:rPr>
        <w:t>Складання вмісту акумулятора з вмістом комірки пам'яті,</w:t>
      </w:r>
    </w:p>
    <w:p w:rsidR="000A5A26" w:rsidRPr="001129A7" w:rsidRDefault="000A5A26" w:rsidP="00FC02D1">
      <w:pPr>
        <w:spacing w:line="360" w:lineRule="auto"/>
        <w:ind w:left="284" w:right="283" w:firstLine="567"/>
        <w:rPr>
          <w:rFonts w:ascii="GOST type A" w:hAnsi="GOST type A" w:cstheme="majorBidi"/>
          <w:i/>
          <w:iCs/>
          <w:sz w:val="28"/>
          <w:szCs w:val="28"/>
          <w:lang w:val="ru-RU"/>
        </w:rPr>
      </w:pP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t xml:space="preserve">; адреса якої знаходиться в регістрі </w:t>
      </w:r>
      <w:r>
        <w:rPr>
          <w:rFonts w:ascii="GOST type A" w:hAnsi="GOST type A" w:cstheme="majorBidi"/>
          <w:i/>
          <w:iCs/>
          <w:sz w:val="28"/>
          <w:szCs w:val="28"/>
        </w:rPr>
        <w:t>R</w:t>
      </w:r>
      <w:r w:rsidRPr="000A5A26">
        <w:rPr>
          <w:rFonts w:ascii="GOST type A" w:hAnsi="GOST type A" w:cstheme="majorBidi"/>
          <w:i/>
          <w:iCs/>
          <w:sz w:val="28"/>
          <w:szCs w:val="28"/>
          <w:lang w:val="ru-RU"/>
        </w:rPr>
        <w:t>0</w:t>
      </w:r>
    </w:p>
    <w:p w:rsidR="000A5A26" w:rsidRDefault="006B7C9B"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noProof/>
          <w:sz w:val="28"/>
          <w:szCs w:val="28"/>
          <w:lang w:val="ru-RU"/>
        </w:rPr>
        <w:lastRenderedPageBreak/>
        <mc:AlternateContent>
          <mc:Choice Requires="wpg">
            <w:drawing>
              <wp:anchor distT="0" distB="0" distL="114300" distR="114300" simplePos="0" relativeHeight="251858944" behindDoc="0" locked="0" layoutInCell="1" allowOverlap="1" wp14:anchorId="2BC7B25D" wp14:editId="2712514F">
                <wp:simplePos x="0" y="0"/>
                <wp:positionH relativeFrom="page">
                  <wp:posOffset>724040</wp:posOffset>
                </wp:positionH>
                <wp:positionV relativeFrom="page">
                  <wp:posOffset>183515</wp:posOffset>
                </wp:positionV>
                <wp:extent cx="6658610" cy="10209530"/>
                <wp:effectExtent l="19050" t="19050" r="8890" b="1270"/>
                <wp:wrapNone/>
                <wp:docPr id="9249" name="Группа 9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250" name="Rectangle 22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251" name="Group 226"/>
                        <wpg:cNvGrpSpPr>
                          <a:grpSpLocks/>
                        </wpg:cNvGrpSpPr>
                        <wpg:grpSpPr bwMode="auto">
                          <a:xfrm>
                            <a:off x="1015" y="15846"/>
                            <a:ext cx="10486" cy="892"/>
                            <a:chOff x="1015" y="15846"/>
                            <a:chExt cx="10486" cy="892"/>
                          </a:xfrm>
                        </wpg:grpSpPr>
                        <wps:wsp>
                          <wps:cNvPr id="9252" name="Line 22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53" name="Line 22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54" name="Line 22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55" name="Line 23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56" name="Line 23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57" name="Line 23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58" name="Line 23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59" name="Line 23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60" name="Line 23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61" name="Text Box 23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262" name="Text Box 23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263" name="Text Box 23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264" name="Text Box 23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265" name="Text Box 24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266" name="Line 24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67" name="Text Box 24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Default="009D310A" w:rsidP="00220DD0">
                                <w:pPr>
                                  <w:jc w:val="center"/>
                                  <w:rPr>
                                    <w:rFonts w:ascii="GOST type B" w:hAnsi="GOST type B"/>
                                    <w:i/>
                                    <w:lang w:val="uk-UA"/>
                                  </w:rPr>
                                </w:pPr>
                                <w:r>
                                  <w:rPr>
                                    <w:rFonts w:ascii="GOST type B" w:hAnsi="GOST type B"/>
                                    <w:i/>
                                    <w:lang w:val="uk-UA"/>
                                  </w:rPr>
                                  <w:t>19</w:t>
                                </w:r>
                              </w:p>
                            </w:txbxContent>
                          </wps:txbx>
                          <wps:bodyPr rot="0" vert="horz" wrap="square" lIns="0" tIns="0" rIns="0" bIns="0" anchor="t" anchorCtr="0" upright="1">
                            <a:noAutofit/>
                          </wps:bodyPr>
                        </wps:wsp>
                        <wps:wsp>
                          <wps:cNvPr id="9268" name="Text Box 24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249" o:spid="_x0000_s1542" style="position:absolute;left:0;text-align:left;margin-left:57pt;margin-top:14.45pt;width:524.3pt;height:803.9pt;z-index:251858944;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">
                <v:rect id="Rectangle 225" o:spid="_x0000_s154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P6cQA&#10;AADdAAAADwAAAGRycy9kb3ducmV2LnhtbERPy2rCQBTdF/oPwy10VyfGZ1NH0YAg6MYo2O4umdsk&#10;NHMnZKYa/XpnIbg8nPds0ZlanKl1lWUF/V4Egji3uuJCwfGw/piCcB5ZY22ZFFzJwWL++jLDRNsL&#10;7+mc+UKEEHYJKii9bxIpXV6SQdezDXHgfm1r0AfYFlK3eAnhppZxFI2lwYpDQ4kNpSXlf9m/UbAf&#10;rZY/35PBydyibTZMdyZO+7FS72/d8guEp84/xQ/3Riv4jEdhf3gTn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Wj+nEAAAA3QAAAA8AAAAAAAAAAAAAAAAAmAIAAGRycy9k&#10;b3ducmV2LnhtbFBLBQYAAAAABAAEAPUAAACJAwAAAAA=&#10;" filled="f" strokeweight="2.25pt"/>
                <v:group id="Group 226" o:spid="_x0000_s154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0Ey8UAAADdAAAADwAAAGRycy9kb3ducmV2LnhtbESPQYvCMBSE78L+h/CE&#10;vWlaF8WtRhFZlz2IoC6It0fzbIvNS2liW/+9EQSPw8x8w8yXnSlFQ7UrLCuIhxEI4tTqgjMF/8fN&#10;YArCeWSNpWVScCcHy8VHb46Jti3vqTn4TAQIuwQV5N5XiZQuzcmgG9qKOHgXWxv0QdaZ1DW2AW5K&#10;OYqiiTRYcFjIsaJ1Tun1cDMKfltsV1/xT7O9Xtb383G8O21jUuqz361mIDx1/h1+tf+0gu/RO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ltBMvFAAAA3QAA&#10;AA8AAAAAAAAAAAAAAAAAqgIAAGRycy9kb3ducmV2LnhtbFBLBQYAAAAABAAEAPoAAACcAwAAAAA=&#10;">
                  <v:line id="Line 227" o:spid="_x0000_s154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tI4cMAAADdAAAADwAAAGRycy9kb3ducmV2LnhtbESPQWvCQBSE74L/YXmCN90Ya0mjq0il&#10;ILlpe+ntkX1NQrJv4+5W03/vFgSPw8x8w2x2g+nElZxvLCtYzBMQxKXVDVcKvj4/ZhkIH5A1dpZJ&#10;wR952G3How3m2t74RNdzqESEsM9RQR1Cn0vpy5oM+rntiaP3Y53BEKWrpHZ4i3DTyTRJXqXBhuNC&#10;jT2911S251+jIFu+IGbfbdGSX7pLOBRm4EKp6WTYr0EEGsIz/GgftYK3dJXC/5v4BOT2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rSOHDAAAA3QAAAA8AAAAAAAAAAAAA&#10;AAAAoQIAAGRycy9kb3ducmV2LnhtbFBLBQYAAAAABAAEAPkAAACRAwAAAAA=&#10;" strokeweight="2.25pt">
                    <v:stroke endarrowwidth="narrow"/>
                  </v:line>
                  <v:line id="Line 228" o:spid="_x0000_s154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NBtMYAAADdAAAADwAAAGRycy9kb3ducmV2LnhtbESP0WrCQBRE3wv+w3KFvkjdGLHU1DWI&#10;UChFBI0fcJu9TYLZu0l2NfHvXUHo4zAzZ5hVOphaXKlzlWUFs2kEgji3uuJCwSn7evsA4Tyyxtoy&#10;KbiRg3Q9ellhom3PB7oefSEChF2CCkrvm0RKl5dk0E1tQxy8P9sZ9EF2hdQd9gFuahlH0bs0WHFY&#10;KLGhbUn5+XgxCqo5/k78csJFvTud97c8a3/aTKnX8bD5BOFp8P/hZ/tbK1jGizk83oQn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jQbTGAAAA3QAAAA8AAAAAAAAA&#10;AAAAAAAAoQIAAGRycy9kb3ducmV2LnhtbFBLBQYAAAAABAAEAPkAAACUAwAAAAA=&#10;" strokeweight="2.25pt">
                    <v:stroke endarrowwidth="narrow"/>
                  </v:line>
                  <v:line id="Line 229" o:spid="_x0000_s154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rZwMUAAADdAAAADwAAAGRycy9kb3ducmV2LnhtbESP0YrCMBRE3wX/IVxhX2RNV91Fq1GW&#10;BUFEhG39gGtzbYvNTW2i1r83guDjMDNnmPmyNZW4UuNKywq+BhEI4szqknMF+3T1OQHhPLLGyjIp&#10;uJOD5aLbmWOs7Y3/6Zr4XAQIuxgVFN7XsZQuK8igG9iaOHhH2xj0QTa51A3eAtxUchhFP9JgyWGh&#10;wJr+CspOycUoKEd46Ptpn/Nquz/t7ll63pxTpT567e8MhKfWv8Ov9lormA6/x/B8E5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rZwMUAAADdAAAADwAAAAAAAAAA&#10;AAAAAAChAgAAZHJzL2Rvd25yZXYueG1sUEsFBgAAAAAEAAQA+QAAAJMDAAAAAA==&#10;" strokeweight="2.25pt">
                    <v:stroke endarrowwidth="narrow"/>
                  </v:line>
                  <v:line id="Line 230" o:spid="_x0000_s154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Z8W8QAAADdAAAADwAAAGRycy9kb3ducmV2LnhtbESP0YrCMBRE3wX/IVzBF9FUF0WrUUQQ&#10;RBZB6wdcm2tbbG5qE7X+/WZB8HGYmTPMYtWYUjypdoVlBcNBBII4tbrgTME52fanIJxH1lhaJgVv&#10;crBatlsLjLV98ZGeJ5+JAGEXo4Lc+yqW0qU5GXQDWxEH72prgz7IOpO6xleAm1KOomgiDRYcFnKs&#10;aJNTejs9jILiBy89P+txVv6eb4d3mtz390SpbqdZz0F4avw3/GnvtILZaDyG/zfh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BnxbxAAAAN0AAAAPAAAAAAAAAAAA&#10;AAAAAKECAABkcnMvZG93bnJldi54bWxQSwUGAAAAAAQABAD5AAAAkgMAAAAA&#10;" strokeweight="2.25pt">
                    <v:stroke endarrowwidth="narrow"/>
                  </v:line>
                  <v:line id="Line 231" o:spid="_x0000_s154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iLMUAAADdAAAADwAAAGRycy9kb3ducmV2LnhtbESP0YrCMBRE3wX/IVzBF9FUF0Vro8iC&#10;ILIsaP2Aa3Nti81NbbK1/v1mYcHHYWbOMMm2M5VoqXGlZQXTSQSCOLO65FzBJd2PlyCcR9ZYWSYF&#10;L3Kw3fR7CcbaPvlE7dnnIkDYxaig8L6OpXRZQQbdxNbEwbvZxqAPssmlbvAZ4KaSsyhaSIMlh4UC&#10;a/osKLuff4yC8gOvI78acV59Xe7fryx9HB+pUsNBt1uD8NT5d/i/fdAKVrP5Av7ehCc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iLMUAAADdAAAADwAAAAAAAAAA&#10;AAAAAAChAgAAZHJzL2Rvd25yZXYueG1sUEsFBgAAAAAEAAQA+QAAAJMDAAAAAA==&#10;" strokeweight="2.25pt">
                    <v:stroke endarrowwidth="narrow"/>
                  </v:line>
                  <v:line id="Line 232" o:spid="_x0000_s155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hHt8UAAADdAAAADwAAAGRycy9kb3ducmV2LnhtbESP0YrCMBRE3wX/IVxhX2RNV3FXq1GW&#10;BUFEhG39gGtzbYvNTW2i1r83guDjMDNnmPmyNZW4UuNKywq+BhEI4szqknMF+3T1OQHhPLLGyjIp&#10;uJOD5aLbmWOs7Y3/6Zr4XAQIuxgVFN7XsZQuK8igG9iaOHhH2xj0QTa51A3eAtxUchhF39JgyWGh&#10;wJr+CspOycUoKEd46Ptpn/Nquz/t7ll63pxTpT567e8MhKfWv8Ov9lormA7HP/B8E5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hHt8UAAADdAAAADwAAAAAAAAAA&#10;AAAAAAChAgAAZHJzL2Rvd25yZXYueG1sUEsFBgAAAAAEAAQA+QAAAJMDAAAAAA==&#10;" strokeweight="2.25pt">
                    <v:stroke endarrowwidth="narrow"/>
                  </v:line>
                  <v:line id="Line 233" o:spid="_x0000_s155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fTxcMAAADdAAAADwAAAGRycy9kb3ducmV2LnhtbERP3WqDMBS+H/QdwinsRmZcy0q1pmUM&#10;BmOMQdUHODOnKjUn1mStvn1zMdjlx/efHybTiyuNrrOs4DlOQBDXVnfcKKjK96ctCOeRNfaWScFM&#10;Dg77xUOOmbY3PtK18I0IIewyVNB6P2RSurolgy62A3HgTnY06AMcG6lHvIVw08tVkmykwY5DQ4sD&#10;vbVUn4tfo6Bb40/k04ib/qs6f891efm8lEo9LqfXHQhPk/8X/7k/tIJ09RLmhjfhCc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H08XDAAAA3QAAAA8AAAAAAAAAAAAA&#10;AAAAoQIAAGRycy9kb3ducmV2LnhtbFBLBQYAAAAABAAEAPkAAACRAwAAAAA=&#10;" strokeweight="2.25pt">
                    <v:stroke endarrowwidth="narrow"/>
                  </v:line>
                  <v:line id="Line 234" o:spid="_x0000_s155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2XsYAAADdAAAADwAAAGRycy9kb3ducmV2LnhtbESP0WrCQBRE3wv+w3KFvoS6aYqlia4i&#10;BaEUEWr8gGv2mgSzd5Psqsnfu4VCH4eZOcMs14NpxI16V1tW8DqLQRAXVtdcKjjm25cPEM4ja2ws&#10;k4KRHKxXk6clZtre+YduB1+KAGGXoYLK+zaT0hUVGXQz2xIH72x7gz7IvpS6x3uAm0YmcfwuDdYc&#10;Fips6bOi4nK4GgX1G54in0ZcNrvjZT8Weffd5Uo9T4fNAoSnwf+H/9pfWkGazFP4fR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Ldl7GAAAA3QAAAA8AAAAAAAAA&#10;AAAAAAAAoQIAAGRycy9kb3ducmV2LnhtbFBLBQYAAAAABAAEAPkAAACUAwAAAAA=&#10;" strokeweight="2.25pt">
                    <v:stroke endarrowwidth="narrow"/>
                  </v:line>
                  <v:line id="Line 235" o:spid="_x0000_s155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0Vfr4AAADdAAAADwAAAGRycy9kb3ducmV2LnhtbERP3QoBQRS+V95hOsqNmEWJZUhKSVKs&#10;Bzh2jt3Nzpm1M1hvby6Uy6/vf7FqTCleVLvCsoLhIAJBnFpdcKbgkmz7UxDOI2ssLZOCDzlYLdut&#10;BcbavvlEr7PPRAhhF6OC3PsqltKlORl0A1sRB+5ma4M+wDqTusZ3CDelHEXRRBosODTkWNEmp/R+&#10;fhoFxRivPT/rcVYeLvfjJ00e+0eiVLfTrOcgPDX+L/65d1rBbDQJ+8Ob8ATk8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HRV+vgAAAN0AAAAPAAAAAAAAAAAAAAAAAKEC&#10;AABkcnMvZG93bnJldi54bWxQSwUGAAAAAAQABAD5AAAAjAMAAAAA&#10;" strokeweight="2.25pt">
                    <v:stroke endarrowwidth="narrow"/>
                  </v:line>
                  <v:shape id="Text Box 236" o:spid="_x0000_s155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H9isQA&#10;AADdAAAADwAAAGRycy9kb3ducmV2LnhtbESPT2vCQBTE7wW/w/IEb3WjB2mjqxRBaT2If9vrI/ua&#10;RLNvQ/ap6bd3C4LHYWZ+w0xmravUlZpQejYw6CegiDNvS84NHPaL1zdQQZAtVp7JwB8FmE07LxNM&#10;rb/xlq47yVWEcEjRQCFSp1qHrCCHoe9r4uj9+sahRNnk2jZ4i3BX6WGSjLTDkuNCgTXNC8rOu4sz&#10;kP/sv1AfN6v1t6tDtT0JLZdiTK/bfoxBCbXyDD/an9bA+3A0gP838Qno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h/YrEAAAA3QAAAA8AAAAAAAAAAAAAAAAAmAIAAGRycy9k&#10;b3ducmV2LnhtbFBLBQYAAAAABAAEAPUAAACJAwAAAAA=&#10;" filled="f" stroked="f" strokeweight="2.25pt">
                    <v:stroke endarrowwidth="narrow"/>
                    <v:textbox inset="0,0,0,0">
                      <w:txbxContent>
                        <w:p w:rsidR="009D310A" w:rsidRDefault="009D310A" w:rsidP="00220DD0">
                          <w:pPr>
                            <w:rPr>
                              <w:i/>
                            </w:rPr>
                          </w:pPr>
                          <w:proofErr w:type="gramStart"/>
                          <w:r>
                            <w:rPr>
                              <w:rFonts w:ascii="GOST type B" w:hAnsi="GOST type B"/>
                              <w:i/>
                            </w:rPr>
                            <w:t>Зм</w:t>
                          </w:r>
                          <w:r>
                            <w:rPr>
                              <w:i/>
                            </w:rPr>
                            <w:t>.</w:t>
                          </w:r>
                          <w:proofErr w:type="gramEnd"/>
                        </w:p>
                      </w:txbxContent>
                    </v:textbox>
                  </v:shape>
                  <v:shape id="Text Box 237" o:spid="_x0000_s155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Nj/cQA&#10;AADdAAAADwAAAGRycy9kb3ducmV2LnhtbESPT2vCQBTE74V+h+UJvdWNOYiNriJCpe2h1P/XR/aZ&#10;RLNvQ/ZV47fvFgSPw8z8hpnMOlerC7Wh8mxg0E9AEefeVlwY2G7eX0eggiBbrD2TgRsFmE2fnyaY&#10;WX/lFV3WUqgI4ZChgVKkybQOeUkOQ983xNE7+tahRNkW2rZ4jXBX6zRJhtphxXGhxIYWJeXn9a8z&#10;UBw2n6h3P1/fe9eEenUSWi7FmJdeNx+DEurkEb63P6yBt3SYwv+b+AT0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zY/3EAAAA3QAAAA8AAAAAAAAAAAAAAAAAmAIAAGRycy9k&#10;b3ducmV2LnhtbFBLBQYAAAAABAAEAPUAAACJAwAAAAA=&#10;" filled="f" stroked="f" strokeweight="2.25pt">
                    <v:stroke endarrowwidth="narrow"/>
                    <v:textbox inset="0,0,0,0">
                      <w:txbxContent>
                        <w:p w:rsidR="009D310A" w:rsidRDefault="009D310A" w:rsidP="00220DD0">
                          <w:pPr>
                            <w:rPr>
                              <w:i/>
                            </w:rPr>
                          </w:pPr>
                          <w:proofErr w:type="gramStart"/>
                          <w:r>
                            <w:rPr>
                              <w:rFonts w:ascii="GOST type B" w:hAnsi="GOST type B"/>
                              <w:i/>
                            </w:rPr>
                            <w:t>Арк</w:t>
                          </w:r>
                          <w:r>
                            <w:rPr>
                              <w:i/>
                            </w:rPr>
                            <w:t>.</w:t>
                          </w:r>
                          <w:proofErr w:type="gramEnd"/>
                        </w:p>
                      </w:txbxContent>
                    </v:textbox>
                  </v:shape>
                  <v:shape id="Text Box 238" o:spid="_x0000_s155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ZsUA&#10;AADdAAAADwAAAGRycy9kb3ducmV2LnhtbESPS2sCQRCE70L+w9ABbzobBdGNo4RARD2IjzyuzU5n&#10;d5OdnmWn1fXfO4Lgsaiqr6jpvHWVOlETSs8GXvoJKOLM25JzA5+Hj94YVBBki5VnMnChAPPZU2eK&#10;qfVn3tFpL7mKEA4pGihE6lTrkBXkMPR9TRy9X984lCibXNsGzxHuKj1IkpF2WHJcKLCm94Ky//3R&#10;Gch/DivUX9v15tvVodr9CS0WYkz3uX17BSXUyiN8by+tgclgNITbm/gE9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8Zm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239" o:spid="_x0000_s155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eEsUA&#10;AADdAAAADwAAAGRycy9kb3ducmV2LnhtbESPS2sCQRCE70L+w9ABbzobEdGNo4RARD2IjzyuzU5n&#10;d5OdnmWn1fXfO4Lgsaiqr6jpvHWVOlETSs8GXvoJKOLM25JzA5+Hj94YVBBki5VnMnChAPPZU2eK&#10;qfVn3tFpL7mKEA4pGihE6lTrkBXkMPR9TRy9X984lCibXNsGzxHuKj1IkpF2WHJcKLCm94Ky//3R&#10;Gch/DivUX9v15tvVodr9CS0WYkz3uX17BSXUyiN8by+tgclgNITbm/gE9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ll4S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proofErr w:type="gramStart"/>
                          <w:r>
                            <w:rPr>
                              <w:rFonts w:ascii="GOST type B" w:hAnsi="GOST type B"/>
                              <w:i/>
                            </w:rPr>
                            <w:t>Підп.</w:t>
                          </w:r>
                          <w:proofErr w:type="gramEnd"/>
                        </w:p>
                      </w:txbxContent>
                    </v:textbox>
                  </v:shape>
                  <v:shape id="Text Box 240" o:spid="_x0000_s155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r7icUA&#10;AADdAAAADwAAAGRycy9kb3ducmV2LnhtbESPS2sCQRCE70L+w9ABbzobQdGNo4RARD2IjzyuzU5n&#10;d5OdnmWn1fXfO4Lgsaiqr6jpvHWVOlETSs8GXvoJKOLM25JzA5+Hj94YVBBki5VnMnChAPPZU2eK&#10;qfVn3tFpL7mKEA4pGihE6lTrkBXkMPR9TRy9X984lCibXNsGzxHuKj1IkpF2WHJcKLCm94Ky//3R&#10;Gch/DivUX9v15tvVodr9CS0WYkz3uX17BSXUyiN8by+tgclgNITbm/gE9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vuJ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v:textbox>
                  </v:shape>
                  <v:line id="Line 241" o:spid="_x0000_s155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okcYAAADdAAAADwAAAGRycy9kb3ducmV2LnhtbESP0WqDQBRE3wv5h+UW8hKatSlIY10l&#10;FAIhlEJjPuDWvVXRvWvcjZq/zxYKfRxm5gyT5rPpxEiDaywreF5HIIhLqxuuFJyL/dMrCOeRNXaW&#10;ScGNHOTZ4iHFRNuJv2g8+UoECLsEFdTe94mUrqzJoFvbnjh4P3Yw6IMcKqkHnALcdHITRbE02HBY&#10;qLGn95rK9nQ1CpoX/F757Yqr7uPcft7K4nK8FEotH+fdGwhPs/8P/7UPWsF2E8fw+yY8AZn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4KJHGAAAA3QAAAA8AAAAAAAAA&#10;AAAAAAAAoQIAAGRycy9kb3ducmV2LnhtbFBLBQYAAAAABAAEAPkAAACUAwAAAAA=&#10;" strokeweight="2.25pt">
                    <v:stroke endarrowwidth="narrow"/>
                  </v:line>
                  <v:shape id="Text Box 242" o:spid="_x0000_s156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TAZcUA&#10;AADdAAAADwAAAGRycy9kb3ducmV2LnhtbESPT2vCQBTE74V+h+UJ3upGD7ZGV5FCxfZQ6v/rI/tM&#10;YrNvQ/ZV02/vCoLHYWZ+w0xmravUmZpQejbQ7yWgiDNvS84NbDcfL2+ggiBbrDyTgX8KMJs+P00w&#10;tf7CKzqvJVcRwiFFA4VInWodsoIchp6viaN39I1DibLJtW3wEuGu0oMkGWqHJceFAmt6Lyj7Xf85&#10;A/lh84l69/P1vXd1qFYnocVCjOl22vkYlFArj/C9vbQGRoPhK9zexCe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MBl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Default="009D310A" w:rsidP="00220DD0">
                          <w:pPr>
                            <w:jc w:val="center"/>
                            <w:rPr>
                              <w:rFonts w:ascii="GOST type B" w:hAnsi="GOST type B"/>
                              <w:i/>
                              <w:lang w:val="uk-UA"/>
                            </w:rPr>
                          </w:pPr>
                          <w:r>
                            <w:rPr>
                              <w:rFonts w:ascii="GOST type B" w:hAnsi="GOST type B"/>
                              <w:i/>
                              <w:lang w:val="uk-UA"/>
                            </w:rPr>
                            <w:t>19</w:t>
                          </w:r>
                        </w:p>
                      </w:txbxContent>
                    </v:textbox>
                  </v:shape>
                  <v:shape id="Text Box 243" o:spid="_x0000_s156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UF8IA&#10;AADdAAAADwAAAGRycy9kb3ducmV2LnhtbERPTWvCQBC9F/oflil4q5vmIDV1DUWotD0UjVqvQ3ZM&#10;UrOzITtq+u/dg+Dx8b5n+eBadaY+NJ4NvIwTUMSltw1XBrabj+dXUEGQLbaeycA/Bcjnjw8zzKy/&#10;8JrOhVQqhnDI0EAt0mVah7Imh2HsO+LIHXzvUCLsK217vMRw1+o0SSbaYcOxocaOFjWVx+LkDFT7&#10;zRfq3er759d1oV3/CS2XYszoaXh/AyU0yF18c39aA9N0EufGN/EJ6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1QXwgAAAN0AAAAPAAAAAAAAAAAAAAAAAJgCAABkcnMvZG93&#10;bnJldi54bWxQSwUGAAAAAAQABAD1AAAAhwMAAAAA&#10;" filled="f" stroked="f" strokeweight="2.25pt">
                    <v:stroke endarrowwidth="narrow"/>
                    <v:textbox inset="0,0,0,0">
                      <w:txbxContent>
                        <w:p w:rsidR="009D310A" w:rsidRDefault="009D310A" w:rsidP="00220DD0">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0A5A26" w:rsidRPr="000A5A26">
        <w:rPr>
          <w:rFonts w:ascii="GOST type A" w:hAnsi="GOST type A" w:cstheme="majorBidi"/>
          <w:i/>
          <w:iCs/>
          <w:sz w:val="28"/>
          <w:szCs w:val="28"/>
          <w:lang w:val="ru-RU"/>
        </w:rPr>
        <w:t xml:space="preserve">Приклад </w:t>
      </w:r>
      <w:r w:rsidR="000A5A26">
        <w:rPr>
          <w:rFonts w:ascii="GOST type A" w:hAnsi="GOST type A" w:cstheme="majorBidi"/>
          <w:i/>
          <w:iCs/>
          <w:sz w:val="28"/>
          <w:szCs w:val="28"/>
          <w:lang w:val="uk-UA"/>
        </w:rPr>
        <w:t>непрямої регістрової адресації за сумою базового і індексного регі</w:t>
      </w:r>
      <w:proofErr w:type="gramStart"/>
      <w:r w:rsidR="000A5A26">
        <w:rPr>
          <w:rFonts w:ascii="GOST type A" w:hAnsi="GOST type A" w:cstheme="majorBidi"/>
          <w:i/>
          <w:iCs/>
          <w:sz w:val="28"/>
          <w:szCs w:val="28"/>
          <w:lang w:val="uk-UA"/>
        </w:rPr>
        <w:t>стр</w:t>
      </w:r>
      <w:proofErr w:type="gramEnd"/>
      <w:r w:rsidR="000A5A26">
        <w:rPr>
          <w:rFonts w:ascii="GOST type A" w:hAnsi="GOST type A" w:cstheme="majorBidi"/>
          <w:i/>
          <w:iCs/>
          <w:sz w:val="28"/>
          <w:szCs w:val="28"/>
          <w:lang w:val="uk-UA"/>
        </w:rPr>
        <w:t>ів:</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rPr>
        <w:t>MOVC</w:t>
      </w:r>
      <w:r w:rsidRPr="000A5A26">
        <w:rPr>
          <w:rFonts w:ascii="GOST type A" w:hAnsi="GOST type A" w:cstheme="majorBidi"/>
          <w:i/>
          <w:iCs/>
          <w:sz w:val="28"/>
          <w:szCs w:val="28"/>
          <w:lang w:val="ru-RU"/>
        </w:rPr>
        <w:t xml:space="preserve"> </w:t>
      </w:r>
      <w:r>
        <w:rPr>
          <w:rFonts w:ascii="GOST type A" w:hAnsi="GOST type A" w:cstheme="majorBidi"/>
          <w:i/>
          <w:iCs/>
          <w:sz w:val="28"/>
          <w:szCs w:val="28"/>
        </w:rPr>
        <w:t>A</w:t>
      </w:r>
      <w:r w:rsidRPr="000A5A26">
        <w:rPr>
          <w:rFonts w:ascii="GOST type A" w:hAnsi="GOST type A" w:cstheme="majorBidi"/>
          <w:i/>
          <w:iCs/>
          <w:sz w:val="28"/>
          <w:szCs w:val="28"/>
          <w:lang w:val="ru-RU"/>
        </w:rPr>
        <w:t>, @</w:t>
      </w:r>
      <w:r>
        <w:rPr>
          <w:rFonts w:ascii="GOST type A" w:hAnsi="GOST type A" w:cstheme="majorBidi"/>
          <w:i/>
          <w:iCs/>
          <w:sz w:val="28"/>
          <w:szCs w:val="28"/>
        </w:rPr>
        <w:t>A</w:t>
      </w:r>
      <w:r w:rsidRPr="000A5A26">
        <w:rPr>
          <w:rFonts w:ascii="GOST type A" w:hAnsi="GOST type A" w:cstheme="majorBidi"/>
          <w:i/>
          <w:iCs/>
          <w:sz w:val="28"/>
          <w:szCs w:val="28"/>
          <w:lang w:val="ru-RU"/>
        </w:rPr>
        <w:t>+</w:t>
      </w:r>
      <w:r>
        <w:rPr>
          <w:rFonts w:ascii="GOST type A" w:hAnsi="GOST type A" w:cstheme="majorBidi"/>
          <w:i/>
          <w:iCs/>
          <w:sz w:val="28"/>
          <w:szCs w:val="28"/>
        </w:rPr>
        <w:t>DPTR</w:t>
      </w:r>
      <w:r w:rsidRPr="000A5A26">
        <w:rPr>
          <w:rFonts w:ascii="GOST type A" w:hAnsi="GOST type A" w:cstheme="majorBidi"/>
          <w:i/>
          <w:iCs/>
          <w:sz w:val="28"/>
          <w:szCs w:val="28"/>
          <w:lang w:val="ru-RU"/>
        </w:rPr>
        <w:tab/>
        <w:t>;</w:t>
      </w:r>
      <w:r>
        <w:rPr>
          <w:rFonts w:ascii="GOST type A" w:hAnsi="GOST type A" w:cstheme="majorBidi"/>
          <w:i/>
          <w:iCs/>
          <w:sz w:val="28"/>
          <w:szCs w:val="28"/>
          <w:lang w:val="uk-UA"/>
        </w:rPr>
        <w:t xml:space="preserve"> Пересилання в акумулятор вмісту комірки пам'яті програм,</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t>; адреса якої обчислюється шляхом додавання двобайтного</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t xml:space="preserve">; значення регістра-покажчика </w:t>
      </w:r>
      <w:r>
        <w:rPr>
          <w:rFonts w:ascii="GOST type A" w:hAnsi="GOST type A" w:cstheme="majorBidi"/>
          <w:i/>
          <w:iCs/>
          <w:sz w:val="28"/>
          <w:szCs w:val="28"/>
        </w:rPr>
        <w:t>DPTR</w:t>
      </w:r>
      <w:r w:rsidRPr="000A5A26">
        <w:rPr>
          <w:rFonts w:ascii="GOST type A" w:hAnsi="GOST type A" w:cstheme="majorBidi"/>
          <w:i/>
          <w:iCs/>
          <w:sz w:val="28"/>
          <w:szCs w:val="28"/>
          <w:lang w:val="ru-RU"/>
        </w:rPr>
        <w:t xml:space="preserve"> </w:t>
      </w:r>
      <w:r>
        <w:rPr>
          <w:rFonts w:ascii="GOST type A" w:hAnsi="GOST type A" w:cstheme="majorBidi"/>
          <w:i/>
          <w:iCs/>
          <w:sz w:val="28"/>
          <w:szCs w:val="28"/>
          <w:lang w:val="uk-UA"/>
        </w:rPr>
        <w:t>і однобайтного операнду</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t>; без знаку, розміщеного в акумуляторі.</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t>; Цю операцію інтерпретують, як читання елементу з номером</w:t>
      </w:r>
    </w:p>
    <w:p w:rsidR="000A5A26"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t xml:space="preserve">; </w:t>
      </w:r>
      <w:r>
        <w:rPr>
          <w:rFonts w:ascii="GOST type A" w:hAnsi="GOST type A" w:cstheme="majorBidi"/>
          <w:i/>
          <w:iCs/>
          <w:sz w:val="28"/>
          <w:szCs w:val="28"/>
        </w:rPr>
        <w:t>i</w:t>
      </w:r>
      <w:r>
        <w:rPr>
          <w:rFonts w:ascii="GOST type A" w:hAnsi="GOST type A" w:cstheme="majorBidi"/>
          <w:i/>
          <w:iCs/>
          <w:sz w:val="28"/>
          <w:szCs w:val="28"/>
          <w:lang w:val="uk-UA"/>
        </w:rPr>
        <w:t>, заданим в акумуляторі, із таблиці, початкова адреса,</w:t>
      </w:r>
    </w:p>
    <w:p w:rsidR="000A5A26" w:rsidRPr="001129A7" w:rsidRDefault="000A5A26" w:rsidP="00FC02D1">
      <w:pPr>
        <w:spacing w:line="360" w:lineRule="auto"/>
        <w:ind w:left="284" w:right="283" w:firstLine="567"/>
        <w:rPr>
          <w:rFonts w:ascii="GOST type A" w:hAnsi="GOST type A" w:cstheme="majorBidi"/>
          <w:i/>
          <w:iCs/>
          <w:sz w:val="28"/>
          <w:szCs w:val="28"/>
          <w:lang w:val="ru-RU"/>
        </w:rPr>
      </w:pP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r>
      <w:r>
        <w:rPr>
          <w:rFonts w:ascii="GOST type A" w:hAnsi="GOST type A" w:cstheme="majorBidi"/>
          <w:i/>
          <w:iCs/>
          <w:sz w:val="28"/>
          <w:szCs w:val="28"/>
          <w:lang w:val="uk-UA"/>
        </w:rPr>
        <w:tab/>
        <w:t xml:space="preserve">; якої задана в </w:t>
      </w:r>
      <w:r>
        <w:rPr>
          <w:rFonts w:ascii="GOST type A" w:hAnsi="GOST type A" w:cstheme="majorBidi"/>
          <w:i/>
          <w:iCs/>
          <w:sz w:val="28"/>
          <w:szCs w:val="28"/>
        </w:rPr>
        <w:t>DPTR</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Приклади виконання команд передачі даних:</w:t>
      </w:r>
    </w:p>
    <w:p w:rsidR="000A5A26" w:rsidRPr="000A5A26" w:rsidRDefault="000A5A26" w:rsidP="00FC02D1">
      <w:pPr>
        <w:spacing w:line="360" w:lineRule="auto"/>
        <w:ind w:left="284" w:right="283" w:firstLine="567"/>
        <w:rPr>
          <w:rFonts w:ascii="GOST type A" w:hAnsi="GOST type A" w:cstheme="majorBidi"/>
          <w:i/>
          <w:iCs/>
          <w:sz w:val="28"/>
          <w:szCs w:val="28"/>
          <w:lang w:val="ru-RU"/>
        </w:rPr>
      </w:pPr>
      <w:r w:rsidRPr="000A5A26">
        <w:rPr>
          <w:rFonts w:ascii="GOST type A" w:hAnsi="GOST type A" w:cstheme="majorBidi"/>
          <w:i/>
          <w:iCs/>
          <w:sz w:val="28"/>
          <w:szCs w:val="28"/>
          <w:lang w:val="ru-RU"/>
        </w:rPr>
        <w:tab/>
      </w:r>
      <w:r w:rsidRPr="005C11BA">
        <w:rPr>
          <w:rFonts w:ascii="GOST type A" w:hAnsi="GOST type A" w:cstheme="majorBidi"/>
          <w:i/>
          <w:iCs/>
          <w:sz w:val="28"/>
          <w:szCs w:val="28"/>
        </w:rPr>
        <w:t>MOV</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rPr>
        <w:t>R</w:t>
      </w:r>
      <w:r w:rsidRPr="000A5A26">
        <w:rPr>
          <w:rFonts w:ascii="GOST type A" w:hAnsi="GOST type A" w:cstheme="majorBidi"/>
          <w:i/>
          <w:iCs/>
          <w:sz w:val="28"/>
          <w:szCs w:val="28"/>
          <w:lang w:val="ru-RU"/>
        </w:rPr>
        <w:t>0</w:t>
      </w:r>
      <w:proofErr w:type="gramStart"/>
      <w:r w:rsidRPr="000A5A26">
        <w:rPr>
          <w:rFonts w:ascii="GOST type A" w:hAnsi="GOST type A" w:cstheme="majorBidi"/>
          <w:i/>
          <w:iCs/>
          <w:sz w:val="28"/>
          <w:szCs w:val="28"/>
          <w:lang w:val="ru-RU"/>
        </w:rPr>
        <w:t>,#</w:t>
      </w:r>
      <w:proofErr w:type="gramEnd"/>
      <w:r w:rsidRPr="000A5A26">
        <w:rPr>
          <w:rFonts w:ascii="GOST type A" w:hAnsi="GOST type A" w:cstheme="majorBidi"/>
          <w:i/>
          <w:iCs/>
          <w:sz w:val="28"/>
          <w:szCs w:val="28"/>
          <w:lang w:val="ru-RU"/>
        </w:rPr>
        <w:t xml:space="preserve">10 </w:t>
      </w:r>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t xml:space="preserve">; </w:t>
      </w:r>
      <w:r w:rsidRPr="005C11BA">
        <w:rPr>
          <w:rFonts w:ascii="GOST type A" w:hAnsi="GOST type A" w:cstheme="majorBidi"/>
          <w:i/>
          <w:iCs/>
          <w:sz w:val="28"/>
          <w:szCs w:val="28"/>
          <w:lang w:val="uk-UA"/>
        </w:rPr>
        <w:t>запис числа 10 в байт на як</w:t>
      </w:r>
      <w:r w:rsidRPr="000A5A26">
        <w:rPr>
          <w:rFonts w:ascii="GOST type A" w:hAnsi="GOST type A" w:cstheme="majorBidi"/>
          <w:i/>
          <w:iCs/>
          <w:sz w:val="28"/>
          <w:szCs w:val="28"/>
          <w:lang w:val="ru-RU"/>
        </w:rPr>
        <w:t>и</w:t>
      </w:r>
      <w:r w:rsidRPr="005C11BA">
        <w:rPr>
          <w:rFonts w:ascii="GOST type A" w:hAnsi="GOST type A" w:cstheme="majorBidi"/>
          <w:i/>
          <w:iCs/>
          <w:sz w:val="28"/>
          <w:szCs w:val="28"/>
          <w:lang w:val="uk-UA"/>
        </w:rPr>
        <w:t xml:space="preserve">й вказує </w:t>
      </w:r>
      <w:r w:rsidRPr="005C11BA">
        <w:rPr>
          <w:rFonts w:ascii="GOST type A" w:hAnsi="GOST type A" w:cstheme="majorBidi"/>
          <w:i/>
          <w:iCs/>
          <w:sz w:val="28"/>
          <w:szCs w:val="28"/>
        </w:rPr>
        <w:t>R</w:t>
      </w:r>
      <w:r w:rsidRPr="000A5A26">
        <w:rPr>
          <w:rFonts w:ascii="GOST type A" w:hAnsi="GOST type A" w:cstheme="majorBidi"/>
          <w:i/>
          <w:iCs/>
          <w:sz w:val="28"/>
          <w:szCs w:val="28"/>
          <w:lang w:val="ru-RU"/>
        </w:rPr>
        <w:t>0</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0A5A26">
        <w:rPr>
          <w:rFonts w:ascii="GOST type A" w:hAnsi="GOST type A" w:cstheme="majorBidi"/>
          <w:i/>
          <w:iCs/>
          <w:sz w:val="28"/>
          <w:szCs w:val="28"/>
          <w:lang w:val="ru-RU"/>
        </w:rPr>
        <w:tab/>
      </w:r>
      <w:r w:rsidRPr="005C11BA">
        <w:rPr>
          <w:rFonts w:ascii="GOST type A" w:hAnsi="GOST type A" w:cstheme="majorBidi"/>
          <w:i/>
          <w:iCs/>
          <w:sz w:val="28"/>
          <w:szCs w:val="28"/>
        </w:rPr>
        <w:t>MOV</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rPr>
        <w:t>DPTR</w:t>
      </w:r>
      <w:r w:rsidRPr="000A5A26">
        <w:rPr>
          <w:rFonts w:ascii="GOST type A" w:hAnsi="GOST type A" w:cstheme="majorBidi"/>
          <w:i/>
          <w:iCs/>
          <w:sz w:val="28"/>
          <w:szCs w:val="28"/>
          <w:lang w:val="ru-RU"/>
        </w:rPr>
        <w:t>, 7</w:t>
      </w:r>
      <w:r w:rsidRPr="005C11BA">
        <w:rPr>
          <w:rFonts w:ascii="GOST type A" w:hAnsi="GOST type A" w:cstheme="majorBidi"/>
          <w:i/>
          <w:iCs/>
          <w:sz w:val="28"/>
          <w:szCs w:val="28"/>
        </w:rPr>
        <w:t>F</w:t>
      </w:r>
      <w:r w:rsidRPr="000A5A26">
        <w:rPr>
          <w:rFonts w:ascii="GOST type A" w:hAnsi="GOST type A" w:cstheme="majorBidi"/>
          <w:i/>
          <w:iCs/>
          <w:sz w:val="28"/>
          <w:szCs w:val="28"/>
          <w:lang w:val="ru-RU"/>
        </w:rPr>
        <w:t>00</w:t>
      </w:r>
      <w:r w:rsidRPr="005C11BA">
        <w:rPr>
          <w:rFonts w:ascii="GOST type A" w:hAnsi="GOST type A" w:cstheme="majorBidi"/>
          <w:i/>
          <w:iCs/>
          <w:sz w:val="28"/>
          <w:szCs w:val="28"/>
        </w:rPr>
        <w:t>H</w:t>
      </w:r>
      <w:r w:rsidRPr="000A5A26">
        <w:rPr>
          <w:rFonts w:ascii="GOST type A" w:hAnsi="GOST type A" w:cstheme="majorBidi"/>
          <w:i/>
          <w:iCs/>
          <w:sz w:val="28"/>
          <w:szCs w:val="28"/>
          <w:lang w:val="ru-RU"/>
        </w:rPr>
        <w:t xml:space="preserve"> </w:t>
      </w:r>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t xml:space="preserve">; </w:t>
      </w:r>
      <w:r w:rsidRPr="005C11BA">
        <w:rPr>
          <w:rFonts w:ascii="GOST type A" w:hAnsi="GOST type A" w:cstheme="majorBidi"/>
          <w:i/>
          <w:iCs/>
          <w:sz w:val="28"/>
          <w:szCs w:val="28"/>
          <w:lang w:val="uk-UA"/>
        </w:rPr>
        <w:t>завантаження початкової адреси масиву даних</w:t>
      </w:r>
    </w:p>
    <w:p w:rsidR="000A5A26" w:rsidRDefault="000A5A26" w:rsidP="00C8386B">
      <w:pPr>
        <w:spacing w:line="360" w:lineRule="auto"/>
        <w:ind w:left="284" w:right="283" w:firstLine="567"/>
        <w:rPr>
          <w:rFonts w:ascii="GOST type A" w:hAnsi="GOST type A" w:cstheme="majorBidi"/>
          <w:i/>
          <w:iCs/>
          <w:sz w:val="28"/>
          <w:szCs w:val="28"/>
          <w:lang w:val="uk-UA"/>
        </w:rPr>
      </w:pPr>
      <w:r w:rsidRPr="000A5A26">
        <w:rPr>
          <w:rFonts w:ascii="GOST type A" w:hAnsi="GOST type A" w:cstheme="majorBidi"/>
          <w:i/>
          <w:iCs/>
          <w:sz w:val="28"/>
          <w:szCs w:val="28"/>
          <w:lang w:val="ru-RU"/>
        </w:rPr>
        <w:tab/>
      </w:r>
      <w:r w:rsidRPr="005C11BA">
        <w:rPr>
          <w:rFonts w:ascii="GOST type A" w:hAnsi="GOST type A" w:cstheme="majorBidi"/>
          <w:i/>
          <w:iCs/>
          <w:sz w:val="28"/>
          <w:szCs w:val="28"/>
        </w:rPr>
        <w:t>MOV</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TCON</w:t>
      </w:r>
      <w:r w:rsidRPr="005C11BA">
        <w:rPr>
          <w:rFonts w:ascii="GOST type A" w:hAnsi="GOST type A" w:cstheme="majorBidi"/>
          <w:i/>
          <w:iCs/>
          <w:sz w:val="28"/>
          <w:szCs w:val="28"/>
          <w:lang w:val="uk-UA"/>
        </w:rPr>
        <w:t>, 00000101</w:t>
      </w:r>
      <w:r w:rsidRPr="005C11BA">
        <w:rPr>
          <w:rFonts w:ascii="GOST type A" w:hAnsi="GOST type A" w:cstheme="majorBidi"/>
          <w:i/>
          <w:iCs/>
          <w:sz w:val="28"/>
          <w:szCs w:val="28"/>
        </w:rPr>
        <w:t>B</w:t>
      </w:r>
      <w:r w:rsidRPr="000A5A26">
        <w:rPr>
          <w:rFonts w:ascii="GOST type A" w:hAnsi="GOST type A" w:cstheme="majorBidi"/>
          <w:i/>
          <w:iCs/>
          <w:sz w:val="28"/>
          <w:szCs w:val="28"/>
          <w:lang w:val="ru-RU"/>
        </w:rPr>
        <w:t xml:space="preserve"> </w:t>
      </w:r>
      <w:r w:rsidRPr="000A5A26">
        <w:rPr>
          <w:rFonts w:ascii="GOST type A" w:hAnsi="GOST type A" w:cstheme="majorBidi"/>
          <w:i/>
          <w:iCs/>
          <w:sz w:val="28"/>
          <w:szCs w:val="28"/>
          <w:lang w:val="ru-RU"/>
        </w:rPr>
        <w:tab/>
      </w:r>
      <w:r w:rsidRPr="005C11BA">
        <w:rPr>
          <w:rFonts w:ascii="GOST type A" w:hAnsi="GOST type A" w:cstheme="majorBidi"/>
          <w:i/>
          <w:iCs/>
          <w:sz w:val="28"/>
          <w:szCs w:val="28"/>
          <w:lang w:val="uk-UA"/>
        </w:rPr>
        <w:t>; скидання області бітів</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 xml:space="preserve">Приклад виконання арифметичних операцій. Складання двох двійкових багатобайтних чисел. Обидва доданки розташовуються у РПД послідовно, розпочинаючи з молодшого байту. Початкові адреси доданків задані в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0 і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1. Формат доданків, що визначає кількість байтів задано в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2.</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rPr>
        <w:t>CLR</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C</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lang w:val="uk-UA"/>
        </w:rPr>
        <w:tab/>
      </w:r>
      <w:r w:rsidRPr="005C11BA">
        <w:rPr>
          <w:rFonts w:ascii="GOST type A" w:hAnsi="GOST type A" w:cstheme="majorBidi"/>
          <w:i/>
          <w:iCs/>
          <w:sz w:val="28"/>
          <w:szCs w:val="28"/>
          <w:lang w:val="uk-UA"/>
        </w:rPr>
        <w:tab/>
        <w:t>; скидання переносу</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rPr>
        <w:t>L</w:t>
      </w:r>
      <w:r w:rsidRPr="005C11BA">
        <w:rPr>
          <w:rFonts w:ascii="GOST type A" w:hAnsi="GOST type A" w:cstheme="majorBidi"/>
          <w:i/>
          <w:iCs/>
          <w:sz w:val="28"/>
          <w:szCs w:val="28"/>
          <w:lang w:val="uk-UA"/>
        </w:rPr>
        <w:t>1:</w:t>
      </w:r>
      <w:r w:rsidRPr="005C11BA">
        <w:rPr>
          <w:rFonts w:ascii="GOST type A" w:hAnsi="GOST type A" w:cstheme="majorBidi"/>
          <w:i/>
          <w:iCs/>
          <w:sz w:val="28"/>
          <w:szCs w:val="28"/>
          <w:lang w:val="uk-UA"/>
        </w:rPr>
        <w:tab/>
      </w:r>
      <w:r w:rsidRPr="005C11BA">
        <w:rPr>
          <w:rFonts w:ascii="GOST type A" w:hAnsi="GOST type A" w:cstheme="majorBidi"/>
          <w:i/>
          <w:iCs/>
          <w:sz w:val="28"/>
          <w:szCs w:val="28"/>
        </w:rPr>
        <w:t>MOV</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A</w:t>
      </w:r>
      <w:r w:rsidRPr="005C11BA">
        <w:rPr>
          <w:rFonts w:ascii="GOST type A" w:hAnsi="GOST type A" w:cstheme="majorBidi"/>
          <w:i/>
          <w:iCs/>
          <w:sz w:val="28"/>
          <w:szCs w:val="28"/>
          <w:lang w:val="uk-UA"/>
        </w:rPr>
        <w:t>,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0 </w:t>
      </w:r>
      <w:r w:rsidRPr="005C11BA">
        <w:rPr>
          <w:rFonts w:ascii="GOST type A" w:hAnsi="GOST type A" w:cstheme="majorBidi"/>
          <w:i/>
          <w:iCs/>
          <w:sz w:val="28"/>
          <w:szCs w:val="28"/>
          <w:lang w:val="uk-UA"/>
        </w:rPr>
        <w:tab/>
        <w:t xml:space="preserve">; завантаження в акумулятор </w:t>
      </w:r>
      <w:r w:rsidRPr="005C11BA">
        <w:rPr>
          <w:rFonts w:ascii="GOST type A" w:hAnsi="GOST type A" w:cstheme="majorBidi"/>
          <w:i/>
          <w:iCs/>
          <w:sz w:val="28"/>
          <w:szCs w:val="28"/>
          <w:lang w:val="uk-UA"/>
        </w:rPr>
        <w:tab/>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lang w:val="uk-UA"/>
        </w:rPr>
        <w:tab/>
      </w:r>
      <w:r w:rsidRPr="005C11BA">
        <w:rPr>
          <w:rFonts w:ascii="GOST type A" w:hAnsi="GOST type A" w:cstheme="majorBidi"/>
          <w:i/>
          <w:iCs/>
          <w:sz w:val="28"/>
          <w:szCs w:val="28"/>
          <w:lang w:val="uk-UA"/>
        </w:rPr>
        <w:tab/>
        <w:t>;</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lang w:val="uk-UA"/>
        </w:rPr>
        <w:t>поточного байту першого доданку</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rPr>
        <w:t>ADDC</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A</w:t>
      </w:r>
      <w:r w:rsidRPr="005C11BA">
        <w:rPr>
          <w:rFonts w:ascii="GOST type A" w:hAnsi="GOST type A" w:cstheme="majorBidi"/>
          <w:i/>
          <w:iCs/>
          <w:sz w:val="28"/>
          <w:szCs w:val="28"/>
          <w:lang w:val="uk-UA"/>
        </w:rPr>
        <w:t>,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1</w:t>
      </w:r>
      <w:r w:rsidRPr="005C11BA">
        <w:rPr>
          <w:rFonts w:ascii="GOST type A" w:hAnsi="GOST type A" w:cstheme="majorBidi"/>
          <w:i/>
          <w:iCs/>
          <w:sz w:val="28"/>
          <w:szCs w:val="28"/>
          <w:lang w:val="uk-UA"/>
        </w:rPr>
        <w:tab/>
        <w:t>;</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lang w:val="uk-UA"/>
        </w:rPr>
        <w:t>складання байт з урахуванням переносу</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rPr>
        <w:t>MOV</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0, </w:t>
      </w:r>
      <w:r w:rsidRPr="005C11BA">
        <w:rPr>
          <w:rFonts w:ascii="GOST type A" w:hAnsi="GOST type A" w:cstheme="majorBidi"/>
          <w:i/>
          <w:iCs/>
          <w:sz w:val="28"/>
          <w:szCs w:val="28"/>
        </w:rPr>
        <w:t>A</w:t>
      </w:r>
      <w:r w:rsidRPr="005C11BA">
        <w:rPr>
          <w:rFonts w:ascii="GOST type A" w:hAnsi="GOST type A" w:cstheme="majorBidi"/>
          <w:i/>
          <w:iCs/>
          <w:sz w:val="28"/>
          <w:szCs w:val="28"/>
          <w:lang w:val="uk-UA"/>
        </w:rPr>
        <w:tab/>
        <w:t>; розміщення байта результату</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rPr>
        <w:t>INC</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0</w:t>
      </w:r>
      <w:r w:rsidRPr="005C11BA">
        <w:rPr>
          <w:rFonts w:ascii="GOST type A" w:hAnsi="GOST type A" w:cstheme="majorBidi"/>
          <w:i/>
          <w:iCs/>
          <w:sz w:val="28"/>
          <w:szCs w:val="28"/>
          <w:lang w:val="uk-UA"/>
        </w:rPr>
        <w:tab/>
      </w:r>
      <w:r w:rsidRPr="005C11BA">
        <w:rPr>
          <w:rFonts w:ascii="GOST type A" w:hAnsi="GOST type A" w:cstheme="majorBidi"/>
          <w:i/>
          <w:iCs/>
          <w:sz w:val="28"/>
          <w:szCs w:val="28"/>
          <w:lang w:val="uk-UA"/>
        </w:rPr>
        <w:tab/>
        <w:t>; просування покажчиків</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rPr>
        <w:t>INC</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1</w:t>
      </w:r>
      <w:r w:rsidRPr="005C11BA">
        <w:rPr>
          <w:rFonts w:ascii="GOST type A" w:hAnsi="GOST type A" w:cstheme="majorBidi"/>
          <w:i/>
          <w:iCs/>
          <w:sz w:val="28"/>
          <w:szCs w:val="28"/>
          <w:lang w:val="uk-UA"/>
        </w:rPr>
        <w:tab/>
      </w:r>
      <w:r w:rsidRPr="005C11BA">
        <w:rPr>
          <w:rFonts w:ascii="GOST type A" w:hAnsi="GOST type A" w:cstheme="majorBidi"/>
          <w:i/>
          <w:iCs/>
          <w:sz w:val="28"/>
          <w:szCs w:val="28"/>
          <w:lang w:val="uk-UA"/>
        </w:rPr>
        <w:tab/>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rPr>
        <w:t>DJNZ</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2, </w:t>
      </w:r>
      <w:r w:rsidRPr="005C11BA">
        <w:rPr>
          <w:rFonts w:ascii="GOST type A" w:hAnsi="GOST type A" w:cstheme="majorBidi"/>
          <w:i/>
          <w:iCs/>
          <w:sz w:val="28"/>
          <w:szCs w:val="28"/>
        </w:rPr>
        <w:t>L</w:t>
      </w:r>
      <w:r w:rsidRPr="005C11BA">
        <w:rPr>
          <w:rFonts w:ascii="GOST type A" w:hAnsi="GOST type A" w:cstheme="majorBidi"/>
          <w:i/>
          <w:iCs/>
          <w:sz w:val="28"/>
          <w:szCs w:val="28"/>
          <w:lang w:val="uk-UA"/>
        </w:rPr>
        <w:t>1</w:t>
      </w:r>
      <w:r w:rsidRPr="005C11BA">
        <w:rPr>
          <w:rFonts w:ascii="GOST type A" w:hAnsi="GOST type A" w:cstheme="majorBidi"/>
          <w:i/>
          <w:iCs/>
          <w:sz w:val="28"/>
          <w:szCs w:val="28"/>
          <w:lang w:val="uk-UA"/>
        </w:rPr>
        <w:tab/>
        <w:t>; цикл, якщо не всі байти додані</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 xml:space="preserve">Приклад виконання логічних операцій (обчислення логічної функції </w:t>
      </w:r>
      <w:r w:rsidRPr="005C11BA">
        <w:rPr>
          <w:rFonts w:ascii="GOST type A" w:hAnsi="GOST type A" w:cstheme="majorBidi"/>
          <w:i/>
          <w:iCs/>
          <w:sz w:val="28"/>
          <w:szCs w:val="28"/>
        </w:rPr>
        <w:t>F</w:t>
      </w:r>
      <w:r w:rsidRPr="005C11BA">
        <w:rPr>
          <w:rFonts w:ascii="GOST type A" w:hAnsi="GOST type A" w:cstheme="majorBidi"/>
          <w:i/>
          <w:iCs/>
          <w:sz w:val="28"/>
          <w:szCs w:val="28"/>
          <w:lang w:val="uk-UA"/>
        </w:rPr>
        <w:t xml:space="preserve"> = 2(</w:t>
      </w:r>
      <w:r w:rsidRPr="005C11BA">
        <w:rPr>
          <w:rFonts w:ascii="GOST type A" w:hAnsi="GOST type A" w:cstheme="majorBidi"/>
          <w:i/>
          <w:iCs/>
          <w:sz w:val="28"/>
          <w:szCs w:val="28"/>
        </w:rPr>
        <w:t>X</w:t>
      </w:r>
      <w:r w:rsidRPr="005C11BA">
        <w:rPr>
          <w:rFonts w:ascii="GOST type A" w:hAnsi="GOST type A" w:cstheme="majorBidi"/>
          <w:i/>
          <w:iCs/>
          <w:sz w:val="28"/>
          <w:szCs w:val="28"/>
          <w:lang w:val="uk-UA"/>
        </w:rPr>
        <w:t xml:space="preserve">1 </w:t>
      </w:r>
      <w:r w:rsidRPr="005C11BA">
        <w:rPr>
          <w:rFonts w:ascii="GOST type A" w:hAnsi="GOST type A" w:cstheme="majorBidi"/>
          <w:i/>
          <w:iCs/>
          <w:sz w:val="28"/>
          <w:szCs w:val="28"/>
        </w:rPr>
        <w:t>v</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X</w:t>
      </w:r>
      <w:r w:rsidRPr="005C11BA">
        <w:rPr>
          <w:rFonts w:ascii="GOST type A" w:hAnsi="GOST type A" w:cstheme="majorBidi"/>
          <w:i/>
          <w:iCs/>
          <w:sz w:val="28"/>
          <w:szCs w:val="28"/>
          <w:lang w:val="uk-UA"/>
        </w:rPr>
        <w:t xml:space="preserve">2), вихідні дані розміщуються в регістрах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 xml:space="preserve">1, </w:t>
      </w:r>
      <w:r w:rsidRPr="005C11BA">
        <w:rPr>
          <w:rFonts w:ascii="GOST type A" w:hAnsi="GOST type A" w:cstheme="majorBidi"/>
          <w:i/>
          <w:iCs/>
          <w:sz w:val="28"/>
          <w:szCs w:val="28"/>
        </w:rPr>
        <w:t>R</w:t>
      </w:r>
      <w:r w:rsidRPr="005C11BA">
        <w:rPr>
          <w:rFonts w:ascii="GOST type A" w:hAnsi="GOST type A" w:cstheme="majorBidi"/>
          <w:i/>
          <w:iCs/>
          <w:sz w:val="28"/>
          <w:szCs w:val="28"/>
          <w:lang w:val="uk-UA"/>
        </w:rPr>
        <w:t>2):</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rPr>
        <w:t>MOV</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rPr>
        <w:t>A</w:t>
      </w:r>
      <w:proofErr w:type="gramStart"/>
      <w:r w:rsidRPr="000A5A26">
        <w:rPr>
          <w:rFonts w:ascii="GOST type A" w:hAnsi="GOST type A" w:cstheme="majorBidi"/>
          <w:i/>
          <w:iCs/>
          <w:sz w:val="28"/>
          <w:szCs w:val="28"/>
          <w:lang w:val="ru-RU"/>
        </w:rPr>
        <w:t>,</w:t>
      </w:r>
      <w:r w:rsidRPr="005C11BA">
        <w:rPr>
          <w:rFonts w:ascii="GOST type A" w:hAnsi="GOST type A" w:cstheme="majorBidi"/>
          <w:i/>
          <w:iCs/>
          <w:sz w:val="28"/>
          <w:szCs w:val="28"/>
        </w:rPr>
        <w:t>R</w:t>
      </w:r>
      <w:r w:rsidRPr="000A5A26">
        <w:rPr>
          <w:rFonts w:ascii="GOST type A" w:hAnsi="GOST type A" w:cstheme="majorBidi"/>
          <w:i/>
          <w:iCs/>
          <w:sz w:val="28"/>
          <w:szCs w:val="28"/>
          <w:lang w:val="ru-RU"/>
        </w:rPr>
        <w:t>1</w:t>
      </w:r>
      <w:proofErr w:type="gramEnd"/>
      <w:r w:rsidRPr="000A5A26">
        <w:rPr>
          <w:rFonts w:ascii="GOST type A" w:hAnsi="GOST type A" w:cstheme="majorBidi"/>
          <w:i/>
          <w:iCs/>
          <w:sz w:val="28"/>
          <w:szCs w:val="28"/>
          <w:lang w:val="ru-RU"/>
        </w:rPr>
        <w:tab/>
        <w:t xml:space="preserve">; </w:t>
      </w:r>
      <w:r w:rsidRPr="005C11BA">
        <w:rPr>
          <w:rFonts w:ascii="GOST type A" w:hAnsi="GOST type A" w:cstheme="majorBidi"/>
          <w:i/>
          <w:iCs/>
          <w:sz w:val="28"/>
          <w:szCs w:val="28"/>
          <w:lang w:val="uk-UA"/>
        </w:rPr>
        <w:t xml:space="preserve">пересилання </w:t>
      </w:r>
      <w:r w:rsidRPr="005C11BA">
        <w:rPr>
          <w:rFonts w:ascii="GOST type A" w:hAnsi="GOST type A" w:cstheme="majorBidi"/>
          <w:i/>
          <w:iCs/>
          <w:sz w:val="28"/>
          <w:szCs w:val="28"/>
        </w:rPr>
        <w:t>R</w:t>
      </w:r>
      <w:r w:rsidRPr="000A5A26">
        <w:rPr>
          <w:rFonts w:ascii="GOST type A" w:hAnsi="GOST type A" w:cstheme="majorBidi"/>
          <w:i/>
          <w:iCs/>
          <w:sz w:val="28"/>
          <w:szCs w:val="28"/>
          <w:lang w:val="ru-RU"/>
        </w:rPr>
        <w:t xml:space="preserve">1 </w:t>
      </w:r>
      <w:r w:rsidRPr="005C11BA">
        <w:rPr>
          <w:rFonts w:ascii="GOST type A" w:hAnsi="GOST type A" w:cstheme="majorBidi"/>
          <w:i/>
          <w:iCs/>
          <w:sz w:val="28"/>
          <w:szCs w:val="28"/>
          <w:lang w:val="uk-UA"/>
        </w:rPr>
        <w:t>в А</w:t>
      </w:r>
    </w:p>
    <w:p w:rsidR="000A5A26" w:rsidRPr="005C11BA" w:rsidRDefault="003A6912" w:rsidP="00FC02D1">
      <w:pPr>
        <w:spacing w:line="360" w:lineRule="auto"/>
        <w:ind w:left="284" w:right="283" w:firstLine="567"/>
        <w:rPr>
          <w:rFonts w:ascii="GOST type A" w:hAnsi="GOST type A" w:cstheme="majorBidi"/>
          <w:i/>
          <w:iCs/>
          <w:sz w:val="28"/>
          <w:szCs w:val="28"/>
          <w:lang w:val="uk-UA"/>
        </w:rPr>
      </w:pPr>
      <w:r>
        <w:rPr>
          <w:rFonts w:ascii="GOST type A" w:hAnsi="GOST type A"/>
          <w:bCs/>
          <w:i/>
          <w:noProof/>
          <w:sz w:val="28"/>
          <w:szCs w:val="28"/>
          <w:lang w:val="ru-RU"/>
        </w:rPr>
        <w:lastRenderedPageBreak/>
        <mc:AlternateContent>
          <mc:Choice Requires="wpg">
            <w:drawing>
              <wp:anchor distT="0" distB="0" distL="114300" distR="114300" simplePos="0" relativeHeight="251884544" behindDoc="0" locked="0" layoutInCell="1" allowOverlap="1" wp14:anchorId="1B3BC1D2" wp14:editId="5E87508E">
                <wp:simplePos x="0" y="0"/>
                <wp:positionH relativeFrom="page">
                  <wp:posOffset>718820</wp:posOffset>
                </wp:positionH>
                <wp:positionV relativeFrom="page">
                  <wp:posOffset>190548</wp:posOffset>
                </wp:positionV>
                <wp:extent cx="6658610" cy="10209530"/>
                <wp:effectExtent l="19050" t="19050" r="8890" b="127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3" name="Rectangle 8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 name="Group 84"/>
                        <wpg:cNvGrpSpPr>
                          <a:grpSpLocks/>
                        </wpg:cNvGrpSpPr>
                        <wpg:grpSpPr bwMode="auto">
                          <a:xfrm>
                            <a:off x="1015" y="15846"/>
                            <a:ext cx="10486" cy="892"/>
                            <a:chOff x="1015" y="15846"/>
                            <a:chExt cx="10486" cy="892"/>
                          </a:xfrm>
                        </wpg:grpSpPr>
                        <wps:wsp>
                          <wps:cNvPr id="5" name="Line 8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6" name="Line 8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 name="Line 8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 name="Line 8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 name="Line 8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 name="Line 9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 name="Line 9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 name="Line 9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 name="Line 9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 name="Text Box 9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D47888">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15" name="Text Box 9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D47888">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16" name="Text Box 9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D47888">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17" name="Text Box 9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D47888">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18" name="Text Box 9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D47888">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19" name="Line 9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0" name="Text Box 10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D47888">
                                <w:pPr>
                                  <w:rPr>
                                    <w:rFonts w:ascii="GOST type B" w:hAnsi="GOST type B"/>
                                    <w:i/>
                                    <w:lang w:val="uk-UA"/>
                                  </w:rPr>
                                </w:pPr>
                                <w:proofErr w:type="gramStart"/>
                                <w:r>
                                  <w:rPr>
                                    <w:rFonts w:ascii="GOST type B" w:hAnsi="GOST type B"/>
                                    <w:i/>
                                  </w:rPr>
                                  <w:t>Арк.</w:t>
                                </w:r>
                                <w:proofErr w:type="gramEnd"/>
                              </w:p>
                              <w:p w:rsidR="009D310A" w:rsidRDefault="009D310A" w:rsidP="00D47888">
                                <w:pPr>
                                  <w:rPr>
                                    <w:rFonts w:ascii="GOST type B" w:hAnsi="GOST type B"/>
                                    <w:i/>
                                    <w:lang w:val="uk-UA"/>
                                  </w:rPr>
                                </w:pPr>
                              </w:p>
                              <w:p w:rsidR="009D310A" w:rsidRPr="00116AD9" w:rsidRDefault="009D310A" w:rsidP="00D47888">
                                <w:pPr>
                                  <w:jc w:val="center"/>
                                  <w:rPr>
                                    <w:rFonts w:ascii="GOST type B" w:hAnsi="GOST type B"/>
                                    <w:i/>
                                    <w:lang w:val="uk-UA"/>
                                  </w:rPr>
                                </w:pPr>
                                <w:r>
                                  <w:rPr>
                                    <w:rFonts w:ascii="GOST type B" w:hAnsi="GOST type B"/>
                                    <w:i/>
                                    <w:lang w:val="uk-UA"/>
                                  </w:rPr>
                                  <w:t>20</w:t>
                                </w:r>
                              </w:p>
                            </w:txbxContent>
                          </wps:txbx>
                          <wps:bodyPr rot="0" vert="horz" wrap="square" lIns="0" tIns="0" rIns="0" bIns="0" anchor="t" anchorCtr="0" upright="1">
                            <a:noAutofit/>
                          </wps:bodyPr>
                        </wps:wsp>
                        <wps:wsp>
                          <wps:cNvPr id="21" name="Text Box 10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D47888">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2" o:spid="_x0000_s1562" style="position:absolute;left:0;text-align:left;margin-left:56.6pt;margin-top:15pt;width:524.3pt;height:803.9pt;z-index:251884544;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">
                <v:rect id="Rectangle 83" o:spid="_x0000_s156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kn8UA&#10;AADaAAAADwAAAGRycy9kb3ducmV2LnhtbESPQWvCQBSE7wX/w/IK3uomsdoS3YgGCgW9GAva2yP7&#10;TEKzb0N21dRf3y0Uehxm5htmuRpMK67Uu8aygngSgSAurW64UvBxeHt6BeE8ssbWMin4JgerbPSw&#10;xFTbG+/pWvhKBAi7FBXU3neplK6syaCb2I44eGfbG/RB9pXUPd4C3LQyiaK5NNhwWKixo7ym8qu4&#10;GAX72Wb9eXqZHs092hbP+c4keZwoNX4c1gsQngb/H/5rv2sFU/i9Em6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uSfxQAAANoAAAAPAAAAAAAAAAAAAAAAAJgCAABkcnMv&#10;ZG93bnJldi54bWxQSwUGAAAAAAQABAD1AAAAigMAAAAA&#10;" filled="f" strokeweight="2.25pt"/>
                <v:group id="_x0000_s156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85" o:spid="_x0000_s156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P/P8EAAADaAAAADwAAAGRycy9kb3ducmV2LnhtbESPwWrDMBBE74H+g9hAbrGcJi3GsRJK&#10;Q6D4VreX3hZrYxtbK1dSHefvq0Chx2Fm3jDFcTaDmMj5zrKCTZKCIK6t7rhR8PlxXmcgfEDWOFgm&#10;BTfycDw8LArMtb3yO01VaESEsM9RQRvCmEvp65YM+sSOxNG7WGcwROkaqR1eI9wM8jFNn6XBjuNC&#10;iyO9tlT31Y9RkG13iNlXX/bkt+47nEozc6nUajm/7EEEmsN/+K/9phU8wf1KvAHy8A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Q/8/wQAAANoAAAAPAAAAAAAAAAAAAAAA&#10;AKECAABkcnMvZG93bnJldi54bWxQSwUGAAAAAAQABAD5AAAAjwMAAAAA&#10;" strokeweight="2.25pt">
                    <v:stroke endarrowwidth="narrow"/>
                  </v:line>
                  <v:line id="Line 86" o:spid="_x0000_s156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ZE8MAAADaAAAADwAAAGRycy9kb3ducmV2LnhtbESP0WrCQBRE3wv+w3IFX6TZaEHamFVK&#10;QZBShJp8wG32moRk7ybZNca/7wqFPg4zc4ZJ95NpxUiDqy0rWEUxCOLC6ppLBXl2eH4F4TyyxtYy&#10;KbiTg/1u9pRiou2Nv2k8+1IECLsEFVTed4mUrqjIoItsRxy8ix0M+iCHUuoBbwFuWrmO4400WHNY&#10;qLCjj4qK5nw1CuoX/Fn6tyWX7VfenO5F1n/2mVKL+fS+BeFp8v/hv/ZRK9jA40q4A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f2RPDAAAA2gAAAA8AAAAAAAAAAAAA&#10;AAAAoQIAAGRycy9kb3ducmV2LnhtbFBLBQYAAAAABAAEAPkAAACRAwAAAAA=&#10;" strokeweight="2.25pt">
                    <v:stroke endarrowwidth="narrow"/>
                  </v:line>
                  <v:line id="Line 87" o:spid="_x0000_s156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8iMMAAADaAAAADwAAAGRycy9kb3ducmV2LnhtbESP0WrCQBRE3wv+w3KFvohurFBt6ioi&#10;FIpIwSQfcJu9TYLZuzG7muTvXUHo4zAzZ5j1tje1uFHrKssK5rMIBHFudcWFgiz9mq5AOI+ssbZM&#10;CgZysN2MXtYYa9vxiW6JL0SAsItRQel9E0vp8pIMupltiIP3Z1uDPsi2kLrFLsBNLd+i6F0arDgs&#10;lNjQvqT8nFyNgmqBvxP/MeGiPmbnnyFPL4dLqtTruN99gvDU+//ws/2tFSzhcSXcALm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TfIjDAAAA2gAAAA8AAAAAAAAAAAAA&#10;AAAAoQIAAGRycy9kb3ducmV2LnhtbFBLBQYAAAAABAAEAPkAAACRAwAAAAA=&#10;" strokeweight="2.25pt">
                    <v:stroke endarrowwidth="narrow"/>
                  </v:line>
                  <v:line id="Line 88" o:spid="_x0000_s156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o+rwAAADaAAAADwAAAGRycy9kb3ducmV2LnhtbERP3QoBQRS+V95hOsqNmEWJZUhKSVKs&#10;Bzh2jt3Nzpm1M1hvby6Uy6/vf7FqTCleVLvCsoLhIAJBnFpdcKbgkmz7UxDOI2ssLZOCDzlYLdut&#10;BcbavvlEr7PPRAhhF6OC3PsqltKlORl0A1sRB+5ma4M+wDqTusZ3CDelHEXRRBosODTkWNEmp/R+&#10;fhoFxRivPT/rcVYeLvfjJ00e+0eiVLfTrOcgPDX+L/65d1pB2BquhBs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ozo+rwAAADaAAAADwAAAAAAAAAAAAAAAAChAgAA&#10;ZHJzL2Rvd25yZXYueG1sUEsFBgAAAAAEAAQA+QAAAIoDAAAAAA==&#10;" strokeweight="2.25pt">
                    <v:stroke endarrowwidth="narrow"/>
                  </v:line>
                  <v:line id="Line 89" o:spid="_x0000_s156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BNYcIAAADaAAAADwAAAGRycy9kb3ducmV2LnhtbESP0YrCMBRE34X9h3AFX8SmqyBaG2VZ&#10;WBCRBVs/4Npc22JzU5us1r83woKPw8ycYdJNbxpxo87VlhV8RjEI4sLqmksFx/xnsgDhPLLGxjIp&#10;eJCDzfpjkGKi7Z0PdMt8KQKEXYIKKu/bREpXVGTQRbYlDt7ZdgZ9kF0pdYf3ADeNnMbxXBqsOSxU&#10;2NJ3RcUl+zMK6hmexn455rLZHy+/jyK/7q65UqNh/7UC4an37/B/e6sVLOF1JdwAu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BNYcIAAADaAAAADwAAAAAAAAAAAAAA&#10;AAChAgAAZHJzL2Rvd25yZXYueG1sUEsFBgAAAAAEAAQA+QAAAJADAAAAAA==&#10;" strokeweight="2.25pt">
                    <v:stroke endarrowwidth="narrow"/>
                  </v:line>
                  <v:line id="Line 90" o:spid="_x0000_s157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bpssMAAADbAAAADwAAAGRycy9kb3ducmV2LnhtbESP0YrCQAxF3wX/YYjgi+hUBdHqKMuC&#10;sCyyoPUDYie2xU6mdma1/v3mYcG3hHtz78lm17laPagNlWcD00kCijj3tuLCwDnbj5egQkS2WHsm&#10;Ay8KsNv2extMrX/ykR6nWCgJ4ZCigTLGJtU65CU5DBPfEIt29a3DKGtbaNviU8JdrWdJstAOK5aG&#10;Ehv6LCm/nX6dgWqOl1FcjbioD+fbzyvP7t/3zJjhoPtYg4rUxbf5//rLCr7Qyy8yg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m6bLDAAAA2wAAAA8AAAAAAAAAAAAA&#10;AAAAoQIAAGRycy9kb3ducmV2LnhtbFBLBQYAAAAABAAEAPkAAACRAwAAAAA=&#10;" strokeweight="2.25pt">
                    <v:stroke endarrowwidth="narrow"/>
                  </v:line>
                  <v:line id="Line 91" o:spid="_x0000_s157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pMKcIAAADbAAAADwAAAGRycy9kb3ducmV2LnhtbERP22rCQBB9L/Qflin4IrpJhdKmboII&#10;QpEimPgBY3aaBLOzSXbV+PddQfBtDuc6y2w0rbjQ4BrLCuJ5BIK4tLrhSsGh2Mw+QTiPrLG1TApu&#10;5CBLX1+WmGh75T1dcl+JEMIuQQW1910ipStrMujmtiMO3J8dDPoAh0rqAa8h3LTyPYo+pMGGQ0ON&#10;Ha1rKk/52ShoFnic+q8pV+3v4bS7lUW/7QulJm/j6huEp9E/xQ/3jw7zY7j/Eg6Q6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pMKcIAAADbAAAADwAAAAAAAAAAAAAA&#10;AAChAgAAZHJzL2Rvd25yZXYueG1sUEsFBgAAAAAEAAQA+QAAAJADAAAAAA==&#10;" strokeweight="2.25pt">
                    <v:stroke endarrowwidth="narrow"/>
                  </v:line>
                  <v:line id="Line 92" o:spid="_x0000_s157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jSXsIAAADbAAAADwAAAGRycy9kb3ducmV2LnhtbERP22rCQBB9F/oPyxT6IrppBNHUTRCh&#10;UIoUTPyAMTtNgtnZJLvV+PeuUPBtDuc6m2w0rbjQ4BrLCt7nEQji0uqGKwXH4nO2AuE8ssbWMim4&#10;kYMsfZlsMNH2yge65L4SIYRdggpq77tESlfWZNDNbUccuF87GPQBDpXUA15DuGllHEVLabDh0FBj&#10;R7uaynP+ZxQ0CzxN/XrKVbs/nn9uZdF/94VSb6/j9gOEp9E/xf/uLx3mx/D4JRwg0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7jSXsIAAADbAAAADwAAAAAAAAAAAAAA&#10;AAChAgAAZHJzL2Rvd25yZXYueG1sUEsFBgAAAAAEAAQA+QAAAJADAAAAAA==&#10;" strokeweight="2.25pt">
                    <v:stroke endarrowwidth="narrow"/>
                  </v:line>
                  <v:line id="Line 93" o:spid="_x0000_s157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R3xcIAAADbAAAADwAAAGRycy9kb3ducmV2LnhtbERP22rCQBB9F/oPyxT6ImbTCqKpq4hQ&#10;KCIFk3zAmJ0mwexskt3G+PeuUPBtDuc66+1oGjFQ72rLCt6jGARxYXXNpYI8+5otQTiPrLGxTApu&#10;5GC7eZmsMdH2yicaUl+KEMIuQQWV920ipSsqMugi2xIH7tf2Bn2AfSl1j9cQbhr5EccLabDm0FBh&#10;S/uKikv6ZxTUczxP/WrKZXPMLz+3IusOXabU2+u4+wThafRP8b/7W4f5c3j8Eg6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R3xcIAAADbAAAADwAAAAAAAAAAAAAA&#10;AAChAgAAZHJzL2Rvd25yZXYueG1sUEsFBgAAAAAEAAQA+QAAAJADAAAAAA==&#10;" strokeweight="2.25pt">
                    <v:stroke endarrowwidth="narrow"/>
                  </v:line>
                  <v:shape id="Text Box 94" o:spid="_x0000_s157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CFMAA&#10;AADbAAAADwAAAGRycy9kb3ducmV2LnhtbERPS2vCQBC+F/oflhG81Y1FSomuIkKlepD6vg7ZMYlm&#10;Z0N21PTfdwuCt/n4njOatK5SN2pC6dlAv5eAIs68LTk3sNt+vX2CCoJssfJMBn4pwGT8+jLC1Po7&#10;r+m2kVzFEA4pGihE6lTrkBXkMPR8TRy5k28cSoRNrm2D9xjuKv2eJB/aYcmxocCaZgVll83VGciP&#10;2wXq/c9ydXB1qNZnoflcjOl22ukQlFArT/HD/W3j/AH8/xIP0O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GCFMAAAADbAAAADwAAAAAAAAAAAAAAAACYAgAAZHJzL2Rvd25y&#10;ZXYueG1sUEsFBgAAAAAEAAQA9QAAAIUDAAAAAA==&#10;" filled="f" stroked="f" strokeweight="2.25pt">
                    <v:stroke endarrowwidth="narrow"/>
                    <v:textbox inset="0,0,0,0">
                      <w:txbxContent>
                        <w:p w:rsidR="009D310A" w:rsidRDefault="009D310A" w:rsidP="00D47888">
                          <w:pPr>
                            <w:rPr>
                              <w:i/>
                            </w:rPr>
                          </w:pPr>
                          <w:proofErr w:type="gramStart"/>
                          <w:r>
                            <w:rPr>
                              <w:rFonts w:ascii="GOST type B" w:hAnsi="GOST type B"/>
                              <w:i/>
                            </w:rPr>
                            <w:t>Зм</w:t>
                          </w:r>
                          <w:r>
                            <w:rPr>
                              <w:i/>
                            </w:rPr>
                            <w:t>.</w:t>
                          </w:r>
                          <w:proofErr w:type="gramEnd"/>
                        </w:p>
                      </w:txbxContent>
                    </v:textbox>
                  </v:shape>
                  <v:shape id="Text Box 95" o:spid="_x0000_s157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0nj8AA&#10;AADbAAAADwAAAGRycy9kb3ducmV2LnhtbERPS2vCQBC+F/oflhG81Y0FS4muIkKlepD6vg7ZMYlm&#10;Z0N21PTfdwuCt/n4njOatK5SN2pC6dlAv5eAIs68LTk3sNt+vX2CCoJssfJMBn4pwGT8+jLC1Po7&#10;r+m2kVzFEA4pGihE6lTrkBXkMPR8TRy5k28cSoRNrm2D9xjuKv2eJB/aYcmxocCaZgVll83VGciP&#10;2wXq/c9ydXB1qNZnoflcjOl22ukQlFArT/HD/W3j/AH8/xIP0O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v0nj8AAAADbAAAADwAAAAAAAAAAAAAAAACYAgAAZHJzL2Rvd25y&#10;ZXYueG1sUEsFBgAAAAAEAAQA9QAAAIUDAAAAAA==&#10;" filled="f" stroked="f" strokeweight="2.25pt">
                    <v:stroke endarrowwidth="narrow"/>
                    <v:textbox inset="0,0,0,0">
                      <w:txbxContent>
                        <w:p w:rsidR="009D310A" w:rsidRDefault="009D310A" w:rsidP="00D47888">
                          <w:pPr>
                            <w:rPr>
                              <w:i/>
                            </w:rPr>
                          </w:pPr>
                          <w:proofErr w:type="gramStart"/>
                          <w:r>
                            <w:rPr>
                              <w:rFonts w:ascii="GOST type B" w:hAnsi="GOST type B"/>
                              <w:i/>
                            </w:rPr>
                            <w:t>Арк</w:t>
                          </w:r>
                          <w:r>
                            <w:rPr>
                              <w:i/>
                            </w:rPr>
                            <w:t>.</w:t>
                          </w:r>
                          <w:proofErr w:type="gramEnd"/>
                        </w:p>
                      </w:txbxContent>
                    </v:textbox>
                  </v:shape>
                  <v:shape id="Text Box 96" o:spid="_x0000_s157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5+MEA&#10;AADbAAAADwAAAGRycy9kb3ducmV2LnhtbERPS2vCQBC+C/0PyxS8mU09iKSuoQgNtQepj7bXITtN&#10;YrOzITvV9N+7guBtPr7nLPLBtepEfWg8G3hKUlDEpbcNVwYO+9fJHFQQZIutZzLwTwHy5cNogZn1&#10;Z97SaSeViiEcMjRQi3SZ1qGsyWFIfEccuR/fO5QI+0rbHs8x3LV6mqYz7bDh2FBjR6uayt/dnzNQ&#10;fe/XqD8/3jdfrgvt9ihUFGLM+HF4eQYlNMhdfHO/2Th/Btdf4gF6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vufjBAAAA2wAAAA8AAAAAAAAAAAAAAAAAmAIAAGRycy9kb3du&#10;cmV2LnhtbFBLBQYAAAAABAAEAPUAAACGAwAAAAA=&#10;" filled="f" stroked="f" strokeweight="2.25pt">
                    <v:stroke endarrowwidth="narrow"/>
                    <v:textbox inset="0,0,0,0">
                      <w:txbxContent>
                        <w:p w:rsidR="009D310A" w:rsidRDefault="009D310A" w:rsidP="00D47888">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97" o:spid="_x0000_s157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cY8AA&#10;AADbAAAADwAAAGRycy9kb3ducmV2LnhtbERPS2vCQBC+F/oflhG81Y092BJdRYRK9SD1fR2yYxLN&#10;zobsqOm/7xYEb/PxPWc0aV2lbtSE0rOBfi8BRZx5W3JuYLf9evsEFQTZYuWZDPxSgMn49WWEqfV3&#10;XtNtI7mKIRxSNFCI1KnWISvIYej5mjhyJ984lAibXNsG7zHcVfo9SQbaYcmxocCaZgVll83VGciP&#10;2wXq/c9ydXB1qNZnoflcjOl22ukQlFArT/HD/W3j/A/4/yUeoM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McY8AAAADbAAAADwAAAAAAAAAAAAAAAACYAgAAZHJzL2Rvd25y&#10;ZXYueG1sUEsFBgAAAAAEAAQA9QAAAIUDAAAAAA==&#10;" filled="f" stroked="f" strokeweight="2.25pt">
                    <v:stroke endarrowwidth="narrow"/>
                    <v:textbox inset="0,0,0,0">
                      <w:txbxContent>
                        <w:p w:rsidR="009D310A" w:rsidRDefault="009D310A" w:rsidP="00D47888">
                          <w:pPr>
                            <w:rPr>
                              <w:rFonts w:ascii="GOST type B" w:hAnsi="GOST type B"/>
                              <w:i/>
                            </w:rPr>
                          </w:pPr>
                          <w:proofErr w:type="gramStart"/>
                          <w:r>
                            <w:rPr>
                              <w:rFonts w:ascii="GOST type B" w:hAnsi="GOST type B"/>
                              <w:i/>
                            </w:rPr>
                            <w:t>Підп.</w:t>
                          </w:r>
                          <w:proofErr w:type="gramEnd"/>
                        </w:p>
                      </w:txbxContent>
                    </v:textbox>
                  </v:shape>
                  <v:shape id="Text Box 98" o:spid="_x0000_s157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yIEcMA&#10;AADbAAAADwAAAGRycy9kb3ducmV2LnhtbESPzWrDQAyE74W8w6JAb826PZTiZBNCoKHtoTT/V+FV&#10;bCderfGqifv21SGQm8SMZj5NZn1ozIW6VEd28DzKwBAX0ddcOthu3p/ewCRB9thEJgd/lGA2HTxM&#10;MPfxyiu6rKU0GsIpRweVSJtbm4qKAqZRbIlVO8YuoOjaldZ3eNXw0NiXLHu1AWvWhgpbWlRUnNe/&#10;wUF52Hyi3f18fe9Dm5rVSWi5FOceh/18DEaol7v5dv3hFV9h9Rcdw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yIEcMAAADbAAAADwAAAAAAAAAAAAAAAACYAgAAZHJzL2Rv&#10;d25yZXYueG1sUEsFBgAAAAAEAAQA9QAAAIgDAAAAAA==&#10;" filled="f" stroked="f" strokeweight="2.25pt">
                    <v:stroke endarrowwidth="narrow"/>
                    <v:textbox inset="0,0,0,0">
                      <w:txbxContent>
                        <w:p w:rsidR="009D310A" w:rsidRDefault="009D310A" w:rsidP="00D47888">
                          <w:pPr>
                            <w:rPr>
                              <w:rFonts w:ascii="GOST type B" w:hAnsi="GOST type B"/>
                              <w:i/>
                            </w:rPr>
                          </w:pPr>
                          <w:r>
                            <w:rPr>
                              <w:rFonts w:ascii="GOST type B" w:hAnsi="GOST type B"/>
                              <w:i/>
                              <w:sz w:val="18"/>
                            </w:rPr>
                            <w:t>Дат</w:t>
                          </w:r>
                          <w:r>
                            <w:rPr>
                              <w:rFonts w:ascii="GOST type B" w:hAnsi="GOST type B"/>
                              <w:i/>
                            </w:rPr>
                            <w:t>а</w:t>
                          </w:r>
                        </w:p>
                      </w:txbxContent>
                    </v:textbox>
                  </v:shape>
                  <v:line id="Line 99" o:spid="_x0000_s157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xAL78AAADbAAAADwAAAGRycy9kb3ducmV2LnhtbERP24rCMBB9F/yHMAu+iKYqiHaNIoIg&#10;IoKtHzDbzLbFZlKbqPXvjSD4NodzncWqNZW4U+NKywpGwwgEcWZ1ybmCc7odzEA4j6yxskwKnuRg&#10;tex2Fhhr++AT3ROfixDCLkYFhfd1LKXLCjLohrYmDty/bQz6AJtc6gYfIdxUchxFU2mw5NBQYE2b&#10;grJLcjMKygn+9f28z3l1OF+Ozyy97q+pUr2fdv0LwlPrv+KPe6fD/Dm8fwkH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RxAL78AAADbAAAADwAAAAAAAAAAAAAAAACh&#10;AgAAZHJzL2Rvd25yZXYueG1sUEsFBgAAAAAEAAQA+QAAAI0DAAAAAA==&#10;" strokeweight="2.25pt">
                    <v:stroke endarrowwidth="narrow"/>
                  </v:line>
                  <v:shape id="Text Box 100" o:spid="_x0000_s158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OqsEA&#10;AADbAAAADwAAAGRycy9kb3ducmV2LnhtbERPS2vCQBC+C/0PyxR6001zKCV1FRGU2kOpj+p1yI5J&#10;NDu7ZMeY/vvuodDjx/eezgfXqp662Hg28DzJQBGX3jZcGTjsV+NXUFGQLbaeycAPRZjPHkZTLKy/&#10;85b6nVQqhXAs0EAtEgqtY1mTwzjxgThxZ985lAS7StsO7ynctTrPshftsOHUUGOgZU3ldXdzBqrT&#10;foP6++vj8+hCbLcXofVajHl6HBZvoIQG+Rf/ud+tgTytT1/SD9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mTqrBAAAA2wAAAA8AAAAAAAAAAAAAAAAAmAIAAGRycy9kb3du&#10;cmV2LnhtbFBLBQYAAAAABAAEAPUAAACGAwAAAAA=&#10;" filled="f" stroked="f" strokeweight="2.25pt">
                    <v:stroke endarrowwidth="narrow"/>
                    <v:textbox inset="0,0,0,0">
                      <w:txbxContent>
                        <w:p w:rsidR="009D310A" w:rsidRDefault="009D310A" w:rsidP="00D47888">
                          <w:pPr>
                            <w:rPr>
                              <w:rFonts w:ascii="GOST type B" w:hAnsi="GOST type B"/>
                              <w:i/>
                              <w:lang w:val="uk-UA"/>
                            </w:rPr>
                          </w:pPr>
                          <w:proofErr w:type="gramStart"/>
                          <w:r>
                            <w:rPr>
                              <w:rFonts w:ascii="GOST type B" w:hAnsi="GOST type B"/>
                              <w:i/>
                            </w:rPr>
                            <w:t>Арк.</w:t>
                          </w:r>
                          <w:proofErr w:type="gramEnd"/>
                        </w:p>
                        <w:p w:rsidR="009D310A" w:rsidRDefault="009D310A" w:rsidP="00D47888">
                          <w:pPr>
                            <w:rPr>
                              <w:rFonts w:ascii="GOST type B" w:hAnsi="GOST type B"/>
                              <w:i/>
                              <w:lang w:val="uk-UA"/>
                            </w:rPr>
                          </w:pPr>
                        </w:p>
                        <w:p w:rsidR="009D310A" w:rsidRPr="00116AD9" w:rsidRDefault="009D310A" w:rsidP="00D47888">
                          <w:pPr>
                            <w:jc w:val="center"/>
                            <w:rPr>
                              <w:rFonts w:ascii="GOST type B" w:hAnsi="GOST type B"/>
                              <w:i/>
                              <w:lang w:val="uk-UA"/>
                            </w:rPr>
                          </w:pPr>
                          <w:r>
                            <w:rPr>
                              <w:rFonts w:ascii="GOST type B" w:hAnsi="GOST type B"/>
                              <w:i/>
                              <w:lang w:val="uk-UA"/>
                            </w:rPr>
                            <w:t>20</w:t>
                          </w:r>
                        </w:p>
                      </w:txbxContent>
                    </v:textbox>
                  </v:shape>
                  <v:shape id="Text Box 101" o:spid="_x0000_s158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rrMcQA&#10;AADbAAAADwAAAGRycy9kb3ducmV2LnhtbESPT2vCQBTE70K/w/KE3swmHqRE11AEpfVQ6p/W6yP7&#10;TFKzb0P2VdNv3y0UPA4z8xtmUQyuVVfqQ+PZQJakoIhLbxuuDBwP68kTqCDIFlvPZOCHAhTLh9EC&#10;c+tvvKPrXioVIRxyNFCLdLnWoazJYUh8Rxy9s+8dSpR9pW2Ptwh3rZ6m6Uw7bDgu1NjRqqbysv92&#10;BqrT4RX1x/v27dN1od19CW02YszjeHiegxIa5B7+b79YA9MM/r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q6zHEAAAA2wAAAA8AAAAAAAAAAAAAAAAAmAIAAGRycy9k&#10;b3ducmV2LnhtbFBLBQYAAAAABAAEAPUAAACJAwAAAAA=&#10;" filled="f" stroked="f" strokeweight="2.25pt">
                    <v:stroke endarrowwidth="narrow"/>
                    <v:textbox inset="0,0,0,0">
                      <w:txbxContent>
                        <w:p w:rsidR="009D310A" w:rsidRDefault="009D310A" w:rsidP="00D47888">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0A5A26" w:rsidRPr="000A5A26">
        <w:rPr>
          <w:rFonts w:ascii="GOST type A" w:hAnsi="GOST type A" w:cstheme="majorBidi"/>
          <w:i/>
          <w:iCs/>
          <w:sz w:val="28"/>
          <w:szCs w:val="28"/>
          <w:lang w:val="ru-RU"/>
        </w:rPr>
        <w:tab/>
      </w:r>
      <w:r w:rsidR="000A5A26" w:rsidRPr="005C11BA">
        <w:rPr>
          <w:rFonts w:ascii="GOST type A" w:hAnsi="GOST type A" w:cstheme="majorBidi"/>
          <w:i/>
          <w:iCs/>
          <w:sz w:val="28"/>
          <w:szCs w:val="28"/>
        </w:rPr>
        <w:t>ORL</w:t>
      </w:r>
      <w:r w:rsidR="000A5A26" w:rsidRPr="000A5A26">
        <w:rPr>
          <w:rFonts w:ascii="GOST type A" w:hAnsi="GOST type A" w:cstheme="majorBidi"/>
          <w:i/>
          <w:iCs/>
          <w:sz w:val="28"/>
          <w:szCs w:val="28"/>
          <w:lang w:val="ru-RU"/>
        </w:rPr>
        <w:t xml:space="preserve"> </w:t>
      </w:r>
      <w:r w:rsidR="000A5A26" w:rsidRPr="005C11BA">
        <w:rPr>
          <w:rFonts w:ascii="GOST type A" w:hAnsi="GOST type A" w:cstheme="majorBidi"/>
          <w:i/>
          <w:iCs/>
          <w:sz w:val="28"/>
          <w:szCs w:val="28"/>
        </w:rPr>
        <w:t>A</w:t>
      </w:r>
      <w:proofErr w:type="gramStart"/>
      <w:r w:rsidR="000A5A26" w:rsidRPr="000A5A26">
        <w:rPr>
          <w:rFonts w:ascii="GOST type A" w:hAnsi="GOST type A" w:cstheme="majorBidi"/>
          <w:i/>
          <w:iCs/>
          <w:sz w:val="28"/>
          <w:szCs w:val="28"/>
          <w:lang w:val="ru-RU"/>
        </w:rPr>
        <w:t>,</w:t>
      </w:r>
      <w:r w:rsidR="000A5A26" w:rsidRPr="005C11BA">
        <w:rPr>
          <w:rFonts w:ascii="GOST type A" w:hAnsi="GOST type A" w:cstheme="majorBidi"/>
          <w:i/>
          <w:iCs/>
          <w:sz w:val="28"/>
          <w:szCs w:val="28"/>
        </w:rPr>
        <w:t>R</w:t>
      </w:r>
      <w:r w:rsidR="000A5A26" w:rsidRPr="000A5A26">
        <w:rPr>
          <w:rFonts w:ascii="GOST type A" w:hAnsi="GOST type A" w:cstheme="majorBidi"/>
          <w:i/>
          <w:iCs/>
          <w:sz w:val="28"/>
          <w:szCs w:val="28"/>
          <w:lang w:val="ru-RU"/>
        </w:rPr>
        <w:t>2</w:t>
      </w:r>
      <w:proofErr w:type="gramEnd"/>
      <w:r w:rsidR="000A5A26" w:rsidRPr="000A5A26">
        <w:rPr>
          <w:rFonts w:ascii="GOST type A" w:hAnsi="GOST type A" w:cstheme="majorBidi"/>
          <w:i/>
          <w:iCs/>
          <w:sz w:val="28"/>
          <w:szCs w:val="28"/>
          <w:lang w:val="ru-RU"/>
        </w:rPr>
        <w:tab/>
        <w:t>;</w:t>
      </w:r>
      <w:r w:rsidR="000A5A26" w:rsidRPr="005C11BA">
        <w:rPr>
          <w:rFonts w:ascii="GOST type A" w:hAnsi="GOST type A" w:cstheme="majorBidi"/>
          <w:i/>
          <w:iCs/>
          <w:sz w:val="28"/>
          <w:szCs w:val="28"/>
          <w:lang w:val="uk-UA"/>
        </w:rPr>
        <w:t xml:space="preserve"> виконання (Х1 </w:t>
      </w:r>
      <w:r w:rsidR="000A5A26" w:rsidRPr="005C11BA">
        <w:rPr>
          <w:rFonts w:ascii="GOST type A" w:hAnsi="GOST type A" w:cstheme="majorBidi"/>
          <w:i/>
          <w:iCs/>
          <w:sz w:val="28"/>
          <w:szCs w:val="28"/>
        </w:rPr>
        <w:t>v</w:t>
      </w:r>
      <w:r w:rsidR="000A5A26" w:rsidRPr="000A5A26">
        <w:rPr>
          <w:rFonts w:ascii="GOST type A" w:hAnsi="GOST type A" w:cstheme="majorBidi"/>
          <w:i/>
          <w:iCs/>
          <w:sz w:val="28"/>
          <w:szCs w:val="28"/>
          <w:lang w:val="ru-RU"/>
        </w:rPr>
        <w:t xml:space="preserve"> </w:t>
      </w:r>
      <w:r w:rsidR="000A5A26" w:rsidRPr="005C11BA">
        <w:rPr>
          <w:rFonts w:ascii="GOST type A" w:hAnsi="GOST type A" w:cstheme="majorBidi"/>
          <w:i/>
          <w:iCs/>
          <w:sz w:val="28"/>
          <w:szCs w:val="28"/>
        </w:rPr>
        <w:t>X</w:t>
      </w:r>
      <w:r w:rsidR="000A5A26" w:rsidRPr="000A5A26">
        <w:rPr>
          <w:rFonts w:ascii="GOST type A" w:hAnsi="GOST type A" w:cstheme="majorBidi"/>
          <w:i/>
          <w:iCs/>
          <w:sz w:val="28"/>
          <w:szCs w:val="28"/>
          <w:lang w:val="ru-RU"/>
        </w:rPr>
        <w:t>2</w:t>
      </w:r>
      <w:r w:rsidR="000A5A26" w:rsidRPr="005C11BA">
        <w:rPr>
          <w:rFonts w:ascii="GOST type A" w:hAnsi="GOST type A" w:cstheme="majorBidi"/>
          <w:i/>
          <w:iCs/>
          <w:sz w:val="28"/>
          <w:szCs w:val="28"/>
          <w:lang w:val="uk-UA"/>
        </w:rPr>
        <w:t>)</w:t>
      </w:r>
    </w:p>
    <w:p w:rsidR="000A5A26" w:rsidRPr="000A5A26" w:rsidRDefault="000A5A26" w:rsidP="00FC02D1">
      <w:pPr>
        <w:spacing w:line="360" w:lineRule="auto"/>
        <w:ind w:left="284" w:right="283" w:firstLine="567"/>
        <w:rPr>
          <w:rFonts w:ascii="GOST type A" w:hAnsi="GOST type A" w:cstheme="majorBidi"/>
          <w:i/>
          <w:iCs/>
          <w:sz w:val="28"/>
          <w:szCs w:val="28"/>
          <w:lang w:val="ru-RU"/>
        </w:rPr>
      </w:pPr>
      <w:r w:rsidRPr="000A5A26">
        <w:rPr>
          <w:rFonts w:ascii="GOST type A" w:hAnsi="GOST type A" w:cstheme="majorBidi"/>
          <w:i/>
          <w:iCs/>
          <w:sz w:val="28"/>
          <w:szCs w:val="28"/>
          <w:lang w:val="ru-RU"/>
        </w:rPr>
        <w:tab/>
      </w:r>
      <w:r w:rsidRPr="005C11BA">
        <w:rPr>
          <w:rFonts w:ascii="GOST type A" w:hAnsi="GOST type A" w:cstheme="majorBidi"/>
          <w:i/>
          <w:iCs/>
          <w:sz w:val="28"/>
          <w:szCs w:val="28"/>
        </w:rPr>
        <w:t>CLR</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rPr>
        <w:t>C</w:t>
      </w:r>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t xml:space="preserve">; </w:t>
      </w:r>
      <w:r w:rsidRPr="005C11BA">
        <w:rPr>
          <w:rFonts w:ascii="GOST type A" w:hAnsi="GOST type A" w:cstheme="majorBidi"/>
          <w:i/>
          <w:iCs/>
          <w:sz w:val="28"/>
          <w:szCs w:val="28"/>
          <w:lang w:val="uk-UA"/>
        </w:rPr>
        <w:t xml:space="preserve">встановлення </w:t>
      </w:r>
      <w:proofErr w:type="gramStart"/>
      <w:r w:rsidRPr="000A5A26">
        <w:rPr>
          <w:rFonts w:ascii="GOST type A" w:hAnsi="GOST type A" w:cstheme="majorBidi"/>
          <w:i/>
          <w:iCs/>
          <w:sz w:val="28"/>
          <w:szCs w:val="28"/>
          <w:lang w:val="ru-RU"/>
        </w:rPr>
        <w:t>С :=</w:t>
      </w:r>
      <w:proofErr w:type="gramEnd"/>
      <w:r w:rsidRPr="000A5A26">
        <w:rPr>
          <w:rFonts w:ascii="GOST type A" w:hAnsi="GOST type A" w:cstheme="majorBidi"/>
          <w:i/>
          <w:iCs/>
          <w:sz w:val="28"/>
          <w:szCs w:val="28"/>
          <w:lang w:val="ru-RU"/>
        </w:rPr>
        <w:t xml:space="preserve"> 0</w:t>
      </w:r>
    </w:p>
    <w:p w:rsidR="000A5A26" w:rsidRPr="000A5A26" w:rsidRDefault="000A5A26" w:rsidP="00FC02D1">
      <w:pPr>
        <w:spacing w:line="360" w:lineRule="auto"/>
        <w:ind w:left="284" w:right="283" w:firstLine="567"/>
        <w:rPr>
          <w:rFonts w:ascii="GOST type A" w:hAnsi="GOST type A" w:cstheme="majorBidi"/>
          <w:i/>
          <w:iCs/>
          <w:sz w:val="28"/>
          <w:szCs w:val="28"/>
          <w:lang w:val="ru-RU"/>
        </w:rPr>
      </w:pPr>
      <w:r w:rsidRPr="000A5A26">
        <w:rPr>
          <w:rFonts w:ascii="GOST type A" w:hAnsi="GOST type A" w:cstheme="majorBidi"/>
          <w:i/>
          <w:iCs/>
          <w:sz w:val="28"/>
          <w:szCs w:val="28"/>
          <w:lang w:val="ru-RU"/>
        </w:rPr>
        <w:tab/>
      </w:r>
      <w:r w:rsidRPr="005C11BA">
        <w:rPr>
          <w:rFonts w:ascii="GOST type A" w:hAnsi="GOST type A" w:cstheme="majorBidi"/>
          <w:i/>
          <w:iCs/>
          <w:sz w:val="28"/>
          <w:szCs w:val="28"/>
        </w:rPr>
        <w:t>RLC</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rPr>
        <w:t>A</w:t>
      </w:r>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t xml:space="preserve">; </w:t>
      </w:r>
      <w:r w:rsidRPr="005C11BA">
        <w:rPr>
          <w:rFonts w:ascii="GOST type A" w:hAnsi="GOST type A" w:cstheme="majorBidi"/>
          <w:i/>
          <w:iCs/>
          <w:sz w:val="28"/>
          <w:szCs w:val="28"/>
          <w:lang w:val="uk-UA"/>
        </w:rPr>
        <w:t xml:space="preserve">зсув вліво 2(Х1 </w:t>
      </w:r>
      <w:r w:rsidRPr="005C11BA">
        <w:rPr>
          <w:rFonts w:ascii="GOST type A" w:hAnsi="GOST type A" w:cstheme="majorBidi"/>
          <w:i/>
          <w:iCs/>
          <w:sz w:val="28"/>
          <w:szCs w:val="28"/>
        </w:rPr>
        <w:t>v</w:t>
      </w:r>
      <w:r w:rsidRPr="000A5A26">
        <w:rPr>
          <w:rFonts w:ascii="GOST type A" w:hAnsi="GOST type A" w:cstheme="majorBidi"/>
          <w:i/>
          <w:iCs/>
          <w:sz w:val="28"/>
          <w:szCs w:val="28"/>
          <w:lang w:val="ru-RU"/>
        </w:rPr>
        <w:t xml:space="preserve"> Х2) </w:t>
      </w:r>
    </w:p>
    <w:p w:rsidR="000A5A26" w:rsidRPr="001129A7" w:rsidRDefault="000A5A26" w:rsidP="00FC02D1">
      <w:pPr>
        <w:spacing w:line="360" w:lineRule="auto"/>
        <w:ind w:left="284" w:right="283" w:firstLine="567"/>
        <w:rPr>
          <w:rFonts w:ascii="GOST type A" w:hAnsi="GOST type A" w:cstheme="majorBidi"/>
          <w:i/>
          <w:iCs/>
          <w:sz w:val="28"/>
          <w:szCs w:val="28"/>
          <w:lang w:val="ru-RU"/>
        </w:rPr>
      </w:pPr>
      <w:r w:rsidRPr="000A5A26">
        <w:rPr>
          <w:rFonts w:ascii="GOST type A" w:hAnsi="GOST type A" w:cstheme="majorBidi"/>
          <w:i/>
          <w:iCs/>
          <w:sz w:val="28"/>
          <w:szCs w:val="28"/>
          <w:lang w:val="ru-RU"/>
        </w:rPr>
        <w:tab/>
      </w:r>
      <w:r w:rsidRPr="005C11BA">
        <w:rPr>
          <w:rFonts w:ascii="GOST type A" w:hAnsi="GOST type A" w:cstheme="majorBidi"/>
          <w:i/>
          <w:iCs/>
          <w:sz w:val="28"/>
          <w:szCs w:val="28"/>
        </w:rPr>
        <w:t>MOV</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rPr>
        <w:t>R</w:t>
      </w:r>
      <w:r w:rsidRPr="000A5A26">
        <w:rPr>
          <w:rFonts w:ascii="GOST type A" w:hAnsi="GOST type A" w:cstheme="majorBidi"/>
          <w:i/>
          <w:iCs/>
          <w:sz w:val="28"/>
          <w:szCs w:val="28"/>
          <w:lang w:val="ru-RU"/>
        </w:rPr>
        <w:t>2</w:t>
      </w:r>
      <w:proofErr w:type="gramStart"/>
      <w:r w:rsidRPr="000A5A26">
        <w:rPr>
          <w:rFonts w:ascii="GOST type A" w:hAnsi="GOST type A" w:cstheme="majorBidi"/>
          <w:i/>
          <w:iCs/>
          <w:sz w:val="28"/>
          <w:szCs w:val="28"/>
          <w:lang w:val="ru-RU"/>
        </w:rPr>
        <w:t>,</w:t>
      </w:r>
      <w:r w:rsidRPr="005C11BA">
        <w:rPr>
          <w:rFonts w:ascii="GOST type A" w:hAnsi="GOST type A" w:cstheme="majorBidi"/>
          <w:i/>
          <w:iCs/>
          <w:sz w:val="28"/>
          <w:szCs w:val="28"/>
        </w:rPr>
        <w:t>A</w:t>
      </w:r>
      <w:proofErr w:type="gramEnd"/>
      <w:r w:rsidRPr="000A5A26">
        <w:rPr>
          <w:rFonts w:ascii="GOST type A" w:hAnsi="GOST type A" w:cstheme="majorBidi"/>
          <w:i/>
          <w:iCs/>
          <w:sz w:val="28"/>
          <w:szCs w:val="28"/>
          <w:lang w:val="ru-RU"/>
        </w:rPr>
        <w:tab/>
        <w:t xml:space="preserve">; </w:t>
      </w:r>
      <w:r w:rsidRPr="005C11BA">
        <w:rPr>
          <w:rFonts w:ascii="GOST type A" w:hAnsi="GOST type A" w:cstheme="majorBidi"/>
          <w:i/>
          <w:iCs/>
          <w:sz w:val="28"/>
          <w:szCs w:val="28"/>
          <w:lang w:val="uk-UA"/>
        </w:rPr>
        <w:t xml:space="preserve">пересилання результату </w:t>
      </w:r>
      <w:r w:rsidRPr="000A5A26">
        <w:rPr>
          <w:rFonts w:ascii="GOST type A" w:hAnsi="GOST type A" w:cstheme="majorBidi"/>
          <w:i/>
          <w:iCs/>
          <w:sz w:val="28"/>
          <w:szCs w:val="28"/>
          <w:lang w:val="ru-RU"/>
        </w:rPr>
        <w:t xml:space="preserve">А в </w:t>
      </w:r>
      <w:r w:rsidRPr="005C11BA">
        <w:rPr>
          <w:rFonts w:ascii="GOST type A" w:hAnsi="GOST type A" w:cstheme="majorBidi"/>
          <w:i/>
          <w:iCs/>
          <w:sz w:val="28"/>
          <w:szCs w:val="28"/>
        </w:rPr>
        <w:t>R</w:t>
      </w:r>
      <w:r w:rsidRPr="000A5A26">
        <w:rPr>
          <w:rFonts w:ascii="GOST type A" w:hAnsi="GOST type A" w:cstheme="majorBidi"/>
          <w:i/>
          <w:iCs/>
          <w:sz w:val="28"/>
          <w:szCs w:val="28"/>
          <w:lang w:val="ru-RU"/>
        </w:rPr>
        <w:t>2</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Приклади виконання операції з бітами:</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rPr>
        <w:t>ANL</w:t>
      </w:r>
      <w:r w:rsidRPr="005C11BA">
        <w:rPr>
          <w:rFonts w:ascii="GOST type A" w:hAnsi="GOST type A" w:cstheme="majorBidi"/>
          <w:i/>
          <w:iCs/>
          <w:sz w:val="28"/>
          <w:szCs w:val="28"/>
          <w:lang w:val="uk-UA"/>
        </w:rPr>
        <w:t xml:space="preserve"> </w:t>
      </w:r>
      <w:r w:rsidRPr="005C11BA">
        <w:rPr>
          <w:rFonts w:ascii="GOST type A" w:hAnsi="GOST type A" w:cstheme="majorBidi"/>
          <w:i/>
          <w:iCs/>
          <w:sz w:val="28"/>
          <w:szCs w:val="28"/>
        </w:rPr>
        <w:t>D</w:t>
      </w:r>
      <w:r w:rsidRPr="005C11BA">
        <w:rPr>
          <w:rFonts w:ascii="GOST type A" w:hAnsi="GOST type A" w:cstheme="majorBidi"/>
          <w:i/>
          <w:iCs/>
          <w:sz w:val="28"/>
          <w:szCs w:val="28"/>
          <w:lang w:val="uk-UA"/>
        </w:rPr>
        <w:t>0</w:t>
      </w:r>
      <w:r w:rsidRPr="005C11BA">
        <w:rPr>
          <w:rFonts w:ascii="GOST type A" w:hAnsi="GOST type A" w:cstheme="majorBidi"/>
          <w:i/>
          <w:iCs/>
          <w:sz w:val="28"/>
          <w:szCs w:val="28"/>
        </w:rPr>
        <w:t>H</w:t>
      </w:r>
      <w:r w:rsidRPr="005C11BA">
        <w:rPr>
          <w:rFonts w:ascii="GOST type A" w:hAnsi="GOST type A" w:cstheme="majorBidi"/>
          <w:i/>
          <w:iCs/>
          <w:sz w:val="28"/>
          <w:szCs w:val="28"/>
          <w:lang w:val="uk-UA"/>
        </w:rPr>
        <w:t>, 11100111</w:t>
      </w:r>
      <w:r w:rsidRPr="005C11BA">
        <w:rPr>
          <w:rFonts w:ascii="GOST type A" w:hAnsi="GOST type A" w:cstheme="majorBidi"/>
          <w:i/>
          <w:iCs/>
          <w:sz w:val="28"/>
          <w:szCs w:val="28"/>
        </w:rPr>
        <w:t>B</w:t>
      </w:r>
      <w:r w:rsidRPr="005C11BA">
        <w:rPr>
          <w:rFonts w:ascii="GOST type A" w:hAnsi="GOST type A" w:cstheme="majorBidi"/>
          <w:i/>
          <w:iCs/>
          <w:sz w:val="28"/>
          <w:szCs w:val="28"/>
          <w:lang w:val="uk-UA"/>
        </w:rPr>
        <w:tab/>
        <w:t xml:space="preserve">; скидання бітів </w:t>
      </w:r>
      <w:r>
        <w:rPr>
          <w:rFonts w:ascii="GOST type A" w:hAnsi="GOST type A" w:cstheme="majorBidi"/>
          <w:i/>
          <w:iCs/>
          <w:sz w:val="28"/>
          <w:szCs w:val="28"/>
        </w:rPr>
        <w:t>RS</w:t>
      </w:r>
      <w:r w:rsidRPr="005C11BA">
        <w:rPr>
          <w:rFonts w:ascii="GOST type A" w:hAnsi="GOST type A" w:cstheme="majorBidi"/>
          <w:i/>
          <w:iCs/>
          <w:sz w:val="28"/>
          <w:szCs w:val="28"/>
          <w:lang w:val="uk-UA"/>
        </w:rPr>
        <w:t xml:space="preserve">1 </w:t>
      </w:r>
      <w:r>
        <w:rPr>
          <w:rFonts w:ascii="GOST type A" w:hAnsi="GOST type A" w:cstheme="majorBidi"/>
          <w:i/>
          <w:iCs/>
          <w:sz w:val="28"/>
          <w:szCs w:val="28"/>
          <w:lang w:val="uk-UA"/>
        </w:rPr>
        <w:t xml:space="preserve">і </w:t>
      </w:r>
      <w:r>
        <w:rPr>
          <w:rFonts w:ascii="GOST type A" w:hAnsi="GOST type A" w:cstheme="majorBidi"/>
          <w:i/>
          <w:iCs/>
          <w:sz w:val="28"/>
          <w:szCs w:val="28"/>
        </w:rPr>
        <w:t>RS</w:t>
      </w:r>
      <w:r w:rsidRPr="005C11BA">
        <w:rPr>
          <w:rFonts w:ascii="GOST type A" w:hAnsi="GOST type A" w:cstheme="majorBidi"/>
          <w:i/>
          <w:iCs/>
          <w:sz w:val="28"/>
          <w:szCs w:val="28"/>
          <w:lang w:val="uk-UA"/>
        </w:rPr>
        <w:t>0</w:t>
      </w:r>
    </w:p>
    <w:p w:rsidR="000A5A26" w:rsidRPr="001129A7" w:rsidRDefault="000A5A26" w:rsidP="00FC02D1">
      <w:pPr>
        <w:spacing w:line="360" w:lineRule="auto"/>
        <w:ind w:left="284" w:right="283" w:firstLine="567"/>
        <w:rPr>
          <w:rFonts w:ascii="GOST type A" w:hAnsi="GOST type A" w:cstheme="majorBidi"/>
          <w:i/>
          <w:iCs/>
          <w:sz w:val="28"/>
          <w:szCs w:val="28"/>
          <w:lang w:val="uk-UA"/>
        </w:rPr>
      </w:pPr>
      <w:r w:rsidRPr="005C11BA">
        <w:rPr>
          <w:rFonts w:ascii="GOST type A" w:hAnsi="GOST type A" w:cstheme="majorBidi"/>
          <w:i/>
          <w:iCs/>
          <w:sz w:val="28"/>
          <w:szCs w:val="28"/>
          <w:lang w:val="uk-UA"/>
        </w:rPr>
        <w:tab/>
      </w:r>
      <w:r w:rsidRPr="005C11BA">
        <w:rPr>
          <w:rFonts w:ascii="GOST type A" w:hAnsi="GOST type A" w:cstheme="majorBidi"/>
          <w:i/>
          <w:iCs/>
          <w:sz w:val="28"/>
          <w:szCs w:val="28"/>
        </w:rPr>
        <w:t>ORL</w:t>
      </w:r>
      <w:r w:rsidRPr="001129A7">
        <w:rPr>
          <w:rFonts w:ascii="GOST type A" w:hAnsi="GOST type A" w:cstheme="majorBidi"/>
          <w:i/>
          <w:iCs/>
          <w:sz w:val="28"/>
          <w:szCs w:val="28"/>
          <w:lang w:val="uk-UA"/>
        </w:rPr>
        <w:t xml:space="preserve"> </w:t>
      </w:r>
      <w:r w:rsidRPr="005C11BA">
        <w:rPr>
          <w:rFonts w:ascii="GOST type A" w:hAnsi="GOST type A" w:cstheme="majorBidi"/>
          <w:i/>
          <w:iCs/>
          <w:sz w:val="28"/>
          <w:szCs w:val="28"/>
        </w:rPr>
        <w:t>P</w:t>
      </w:r>
      <w:r w:rsidRPr="001129A7">
        <w:rPr>
          <w:rFonts w:ascii="GOST type A" w:hAnsi="GOST type A" w:cstheme="majorBidi"/>
          <w:i/>
          <w:iCs/>
          <w:sz w:val="28"/>
          <w:szCs w:val="28"/>
          <w:lang w:val="uk-UA"/>
        </w:rPr>
        <w:t>1, 00001111</w:t>
      </w:r>
      <w:r w:rsidRPr="005C11BA">
        <w:rPr>
          <w:rFonts w:ascii="GOST type A" w:hAnsi="GOST type A" w:cstheme="majorBidi"/>
          <w:i/>
          <w:iCs/>
          <w:sz w:val="28"/>
          <w:szCs w:val="28"/>
        </w:rPr>
        <w:t>B</w:t>
      </w:r>
      <w:r w:rsidRPr="001129A7">
        <w:rPr>
          <w:rFonts w:ascii="GOST type A" w:hAnsi="GOST type A" w:cstheme="majorBidi"/>
          <w:i/>
          <w:iCs/>
          <w:sz w:val="28"/>
          <w:szCs w:val="28"/>
          <w:lang w:val="uk-UA"/>
        </w:rPr>
        <w:tab/>
        <w:t xml:space="preserve">; </w:t>
      </w:r>
      <w:proofErr w:type="gramStart"/>
      <w:r>
        <w:rPr>
          <w:rFonts w:ascii="GOST type A" w:hAnsi="GOST type A" w:cstheme="majorBidi"/>
          <w:i/>
          <w:iCs/>
          <w:sz w:val="28"/>
          <w:szCs w:val="28"/>
        </w:rPr>
        <w:t>P</w:t>
      </w:r>
      <w:r w:rsidRPr="001129A7">
        <w:rPr>
          <w:rFonts w:ascii="GOST type A" w:hAnsi="GOST type A" w:cstheme="majorBidi"/>
          <w:i/>
          <w:iCs/>
          <w:sz w:val="28"/>
          <w:szCs w:val="28"/>
          <w:lang w:val="uk-UA"/>
        </w:rPr>
        <w:t>1[</w:t>
      </w:r>
      <w:proofErr w:type="gramEnd"/>
      <w:r w:rsidRPr="001129A7">
        <w:rPr>
          <w:rFonts w:ascii="GOST type A" w:hAnsi="GOST type A" w:cstheme="majorBidi"/>
          <w:i/>
          <w:iCs/>
          <w:sz w:val="28"/>
          <w:szCs w:val="28"/>
          <w:lang w:val="uk-UA"/>
        </w:rPr>
        <w:t>3..0] &lt;- 1111</w:t>
      </w:r>
    </w:p>
    <w:p w:rsidR="000A5A26" w:rsidRPr="001129A7" w:rsidRDefault="000A5A26" w:rsidP="00FC02D1">
      <w:pPr>
        <w:spacing w:line="360" w:lineRule="auto"/>
        <w:ind w:left="284" w:right="283" w:firstLine="567"/>
        <w:rPr>
          <w:rFonts w:ascii="GOST type A" w:hAnsi="GOST type A" w:cstheme="majorBidi"/>
          <w:i/>
          <w:iCs/>
          <w:sz w:val="28"/>
          <w:szCs w:val="28"/>
          <w:lang w:val="uk-UA"/>
        </w:rPr>
      </w:pPr>
      <w:r w:rsidRPr="001129A7">
        <w:rPr>
          <w:rFonts w:ascii="GOST type A" w:hAnsi="GOST type A" w:cstheme="majorBidi"/>
          <w:i/>
          <w:iCs/>
          <w:sz w:val="28"/>
          <w:szCs w:val="28"/>
          <w:lang w:val="uk-UA"/>
        </w:rPr>
        <w:tab/>
      </w:r>
      <w:r w:rsidRPr="005C11BA">
        <w:rPr>
          <w:rFonts w:ascii="GOST type A" w:hAnsi="GOST type A" w:cstheme="majorBidi"/>
          <w:i/>
          <w:iCs/>
          <w:sz w:val="28"/>
          <w:szCs w:val="28"/>
        </w:rPr>
        <w:t>ANL</w:t>
      </w:r>
      <w:r w:rsidRPr="001129A7">
        <w:rPr>
          <w:rFonts w:ascii="GOST type A" w:hAnsi="GOST type A" w:cstheme="majorBidi"/>
          <w:i/>
          <w:iCs/>
          <w:sz w:val="28"/>
          <w:szCs w:val="28"/>
          <w:lang w:val="uk-UA"/>
        </w:rPr>
        <w:t xml:space="preserve"> </w:t>
      </w:r>
      <w:r w:rsidRPr="005C11BA">
        <w:rPr>
          <w:rFonts w:ascii="GOST type A" w:hAnsi="GOST type A" w:cstheme="majorBidi"/>
          <w:i/>
          <w:iCs/>
          <w:sz w:val="28"/>
          <w:szCs w:val="28"/>
        </w:rPr>
        <w:t>P</w:t>
      </w:r>
      <w:r w:rsidRPr="001129A7">
        <w:rPr>
          <w:rFonts w:ascii="GOST type A" w:hAnsi="GOST type A" w:cstheme="majorBidi"/>
          <w:i/>
          <w:iCs/>
          <w:sz w:val="28"/>
          <w:szCs w:val="28"/>
          <w:lang w:val="uk-UA"/>
        </w:rPr>
        <w:t>2, 10111010</w:t>
      </w:r>
      <w:r w:rsidRPr="005C11BA">
        <w:rPr>
          <w:rFonts w:ascii="GOST type A" w:hAnsi="GOST type A" w:cstheme="majorBidi"/>
          <w:i/>
          <w:iCs/>
          <w:sz w:val="28"/>
          <w:szCs w:val="28"/>
        </w:rPr>
        <w:t>B</w:t>
      </w:r>
      <w:r w:rsidRPr="001129A7">
        <w:rPr>
          <w:rFonts w:ascii="GOST type A" w:hAnsi="GOST type A" w:cstheme="majorBidi"/>
          <w:i/>
          <w:iCs/>
          <w:sz w:val="28"/>
          <w:szCs w:val="28"/>
          <w:lang w:val="uk-UA"/>
        </w:rPr>
        <w:tab/>
        <w:t xml:space="preserve">; </w:t>
      </w:r>
      <w:r>
        <w:rPr>
          <w:rFonts w:ascii="GOST type A" w:hAnsi="GOST type A" w:cstheme="majorBidi"/>
          <w:i/>
          <w:iCs/>
          <w:sz w:val="28"/>
          <w:szCs w:val="28"/>
          <w:lang w:val="uk-UA"/>
        </w:rPr>
        <w:t xml:space="preserve">скидання бітів </w:t>
      </w:r>
      <w:proofErr w:type="gramStart"/>
      <w:r>
        <w:rPr>
          <w:rFonts w:ascii="GOST type A" w:hAnsi="GOST type A" w:cstheme="majorBidi"/>
          <w:i/>
          <w:iCs/>
          <w:sz w:val="28"/>
          <w:szCs w:val="28"/>
        </w:rPr>
        <w:t>P</w:t>
      </w:r>
      <w:r w:rsidRPr="001129A7">
        <w:rPr>
          <w:rFonts w:ascii="GOST type A" w:hAnsi="GOST type A" w:cstheme="majorBidi"/>
          <w:i/>
          <w:iCs/>
          <w:sz w:val="28"/>
          <w:szCs w:val="28"/>
          <w:lang w:val="uk-UA"/>
        </w:rPr>
        <w:t>2[</w:t>
      </w:r>
      <w:proofErr w:type="gramEnd"/>
      <w:r w:rsidRPr="001129A7">
        <w:rPr>
          <w:rFonts w:ascii="GOST type A" w:hAnsi="GOST type A" w:cstheme="majorBidi"/>
          <w:i/>
          <w:iCs/>
          <w:sz w:val="28"/>
          <w:szCs w:val="28"/>
          <w:lang w:val="uk-UA"/>
        </w:rPr>
        <w:t xml:space="preserve">6], </w:t>
      </w:r>
      <w:r>
        <w:rPr>
          <w:rFonts w:ascii="GOST type A" w:hAnsi="GOST type A" w:cstheme="majorBidi"/>
          <w:i/>
          <w:iCs/>
          <w:sz w:val="28"/>
          <w:szCs w:val="28"/>
        </w:rPr>
        <w:t>P</w:t>
      </w:r>
      <w:r w:rsidRPr="001129A7">
        <w:rPr>
          <w:rFonts w:ascii="GOST type A" w:hAnsi="GOST type A" w:cstheme="majorBidi"/>
          <w:i/>
          <w:iCs/>
          <w:sz w:val="28"/>
          <w:szCs w:val="28"/>
          <w:lang w:val="uk-UA"/>
        </w:rPr>
        <w:t xml:space="preserve">2[2,0] </w:t>
      </w:r>
      <w:r>
        <w:rPr>
          <w:rFonts w:ascii="GOST type A" w:hAnsi="GOST type A" w:cstheme="majorBidi"/>
          <w:i/>
          <w:iCs/>
          <w:sz w:val="28"/>
          <w:szCs w:val="28"/>
          <w:lang w:val="uk-UA"/>
        </w:rPr>
        <w:t xml:space="preserve">порту </w:t>
      </w:r>
      <w:r>
        <w:rPr>
          <w:rFonts w:ascii="GOST type A" w:hAnsi="GOST type A" w:cstheme="majorBidi"/>
          <w:i/>
          <w:iCs/>
          <w:sz w:val="28"/>
          <w:szCs w:val="28"/>
        </w:rPr>
        <w:t>P</w:t>
      </w:r>
      <w:r w:rsidRPr="001129A7">
        <w:rPr>
          <w:rFonts w:ascii="GOST type A" w:hAnsi="GOST type A" w:cstheme="majorBidi"/>
          <w:i/>
          <w:iCs/>
          <w:sz w:val="28"/>
          <w:szCs w:val="28"/>
          <w:lang w:val="uk-UA"/>
        </w:rPr>
        <w:t>2</w:t>
      </w:r>
    </w:p>
    <w:p w:rsidR="000A5A26" w:rsidRDefault="000A5A26" w:rsidP="00FC02D1">
      <w:pPr>
        <w:spacing w:line="360" w:lineRule="auto"/>
        <w:ind w:left="284" w:right="283" w:firstLine="567"/>
        <w:rPr>
          <w:rFonts w:ascii="GOST type A" w:hAnsi="GOST type A" w:cstheme="majorBidi"/>
          <w:i/>
          <w:iCs/>
          <w:sz w:val="28"/>
          <w:szCs w:val="28"/>
          <w:lang w:val="uk-UA"/>
        </w:rPr>
      </w:pPr>
      <w:r w:rsidRPr="001129A7">
        <w:rPr>
          <w:rFonts w:ascii="GOST type A" w:hAnsi="GOST type A" w:cstheme="majorBidi"/>
          <w:i/>
          <w:iCs/>
          <w:sz w:val="28"/>
          <w:szCs w:val="28"/>
          <w:lang w:val="uk-UA"/>
        </w:rPr>
        <w:tab/>
      </w:r>
      <w:r w:rsidRPr="005C11BA">
        <w:rPr>
          <w:rFonts w:ascii="GOST type A" w:hAnsi="GOST type A" w:cstheme="majorBidi"/>
          <w:i/>
          <w:iCs/>
          <w:sz w:val="28"/>
          <w:szCs w:val="28"/>
        </w:rPr>
        <w:t>XRL</w:t>
      </w:r>
      <w:r w:rsidRPr="000A5A26">
        <w:rPr>
          <w:rFonts w:ascii="GOST type A" w:hAnsi="GOST type A" w:cstheme="majorBidi"/>
          <w:i/>
          <w:iCs/>
          <w:sz w:val="28"/>
          <w:szCs w:val="28"/>
          <w:lang w:val="ru-RU"/>
        </w:rPr>
        <w:t xml:space="preserve"> </w:t>
      </w:r>
      <w:r w:rsidRPr="005C11BA">
        <w:rPr>
          <w:rFonts w:ascii="GOST type A" w:hAnsi="GOST type A" w:cstheme="majorBidi"/>
          <w:i/>
          <w:iCs/>
          <w:sz w:val="28"/>
          <w:szCs w:val="28"/>
        </w:rPr>
        <w:t>P</w:t>
      </w:r>
      <w:r w:rsidRPr="000A5A26">
        <w:rPr>
          <w:rFonts w:ascii="GOST type A" w:hAnsi="GOST type A" w:cstheme="majorBidi"/>
          <w:i/>
          <w:iCs/>
          <w:sz w:val="28"/>
          <w:szCs w:val="28"/>
          <w:lang w:val="ru-RU"/>
        </w:rPr>
        <w:t>1</w:t>
      </w:r>
      <w:proofErr w:type="gramStart"/>
      <w:r w:rsidRPr="000A5A26">
        <w:rPr>
          <w:rFonts w:ascii="GOST type A" w:hAnsi="GOST type A" w:cstheme="majorBidi"/>
          <w:i/>
          <w:iCs/>
          <w:sz w:val="28"/>
          <w:szCs w:val="28"/>
          <w:lang w:val="ru-RU"/>
        </w:rPr>
        <w:t>,</w:t>
      </w:r>
      <w:r w:rsidRPr="005C11BA">
        <w:rPr>
          <w:rFonts w:ascii="GOST type A" w:hAnsi="GOST type A" w:cstheme="majorBidi"/>
          <w:i/>
          <w:iCs/>
          <w:sz w:val="28"/>
          <w:szCs w:val="28"/>
        </w:rPr>
        <w:t>A</w:t>
      </w:r>
      <w:proofErr w:type="gramEnd"/>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t xml:space="preserve">; ВИКЛЮЧНЕ АБО порту Р1 </w:t>
      </w:r>
      <w:r>
        <w:rPr>
          <w:rFonts w:ascii="GOST type A" w:hAnsi="GOST type A" w:cstheme="majorBidi"/>
          <w:i/>
          <w:iCs/>
          <w:sz w:val="28"/>
          <w:szCs w:val="28"/>
          <w:lang w:val="uk-UA"/>
        </w:rPr>
        <w:t>і акумулятора</w:t>
      </w:r>
    </w:p>
    <w:p w:rsidR="000A5A26" w:rsidRPr="00B81210"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 xml:space="preserve">Приклад виконання команд передачі управляння. Обчислення Х4 = Х1 </w:t>
      </w:r>
      <w:r w:rsidRPr="000A5A26">
        <w:rPr>
          <w:rFonts w:ascii="GOST type A" w:hAnsi="GOST type A" w:cstheme="majorBidi"/>
          <w:i/>
          <w:iCs/>
          <w:sz w:val="28"/>
          <w:szCs w:val="28"/>
          <w:lang w:val="ru-RU"/>
        </w:rPr>
        <w:t xml:space="preserve">&amp; </w:t>
      </w:r>
      <w:r>
        <w:rPr>
          <w:rFonts w:ascii="GOST type A" w:hAnsi="GOST type A" w:cstheme="majorBidi"/>
          <w:i/>
          <w:iCs/>
          <w:sz w:val="28"/>
          <w:szCs w:val="28"/>
          <w:lang w:val="uk-UA"/>
        </w:rPr>
        <w:t>Х2, якщо Р1</w:t>
      </w:r>
      <w:r w:rsidRPr="000A5A26">
        <w:rPr>
          <w:rFonts w:ascii="GOST type A" w:hAnsi="GOST type A" w:cstheme="majorBidi"/>
          <w:i/>
          <w:iCs/>
          <w:sz w:val="28"/>
          <w:szCs w:val="28"/>
          <w:lang w:val="ru-RU"/>
        </w:rPr>
        <w:t>[0]</w:t>
      </w:r>
      <w:r>
        <w:rPr>
          <w:rFonts w:ascii="GOST type A" w:hAnsi="GOST type A" w:cstheme="majorBidi"/>
          <w:i/>
          <w:iCs/>
          <w:sz w:val="28"/>
          <w:szCs w:val="28"/>
          <w:lang w:val="uk-UA"/>
        </w:rPr>
        <w:t xml:space="preserve"> = 1, та Х4 = Х3 - 1, якщо </w:t>
      </w:r>
      <w:r>
        <w:rPr>
          <w:rFonts w:ascii="GOST type A" w:hAnsi="GOST type A" w:cstheme="majorBidi"/>
          <w:i/>
          <w:iCs/>
          <w:sz w:val="28"/>
          <w:szCs w:val="28"/>
        </w:rPr>
        <w:t>P</w:t>
      </w:r>
      <w:r>
        <w:rPr>
          <w:rFonts w:ascii="GOST type A" w:hAnsi="GOST type A" w:cstheme="majorBidi"/>
          <w:i/>
          <w:iCs/>
          <w:sz w:val="28"/>
          <w:szCs w:val="28"/>
          <w:lang w:val="uk-UA"/>
        </w:rPr>
        <w:t>1</w:t>
      </w:r>
      <w:r w:rsidRPr="000A5A26">
        <w:rPr>
          <w:rFonts w:ascii="GOST type A" w:hAnsi="GOST type A" w:cstheme="majorBidi"/>
          <w:i/>
          <w:iCs/>
          <w:sz w:val="28"/>
          <w:szCs w:val="28"/>
          <w:lang w:val="ru-RU"/>
        </w:rPr>
        <w:t>[0]</w:t>
      </w:r>
      <w:r>
        <w:rPr>
          <w:rFonts w:ascii="GOST type A" w:hAnsi="GOST type A" w:cstheme="majorBidi"/>
          <w:i/>
          <w:iCs/>
          <w:sz w:val="28"/>
          <w:szCs w:val="28"/>
          <w:lang w:val="uk-UA"/>
        </w:rPr>
        <w:t xml:space="preserve"> = 0.</w:t>
      </w:r>
      <w:r w:rsidRPr="000A5A26">
        <w:rPr>
          <w:rFonts w:ascii="GOST type A" w:hAnsi="GOST type A" w:cstheme="majorBidi"/>
          <w:i/>
          <w:iCs/>
          <w:sz w:val="28"/>
          <w:szCs w:val="28"/>
          <w:lang w:val="ru-RU"/>
        </w:rPr>
        <w:t xml:space="preserve"> </w:t>
      </w:r>
      <w:r>
        <w:rPr>
          <w:rFonts w:ascii="GOST type A" w:hAnsi="GOST type A" w:cstheme="majorBidi"/>
          <w:i/>
          <w:iCs/>
          <w:sz w:val="28"/>
          <w:szCs w:val="28"/>
          <w:lang w:val="uk-UA"/>
        </w:rPr>
        <w:t xml:space="preserve">Вихідні дані розміщені у регістрах </w:t>
      </w:r>
      <w:r>
        <w:rPr>
          <w:rFonts w:ascii="GOST type A" w:hAnsi="GOST type A" w:cstheme="majorBidi"/>
          <w:i/>
          <w:iCs/>
          <w:sz w:val="28"/>
          <w:szCs w:val="28"/>
        </w:rPr>
        <w:t>R</w:t>
      </w:r>
      <w:r w:rsidRPr="000A5A26">
        <w:rPr>
          <w:rFonts w:ascii="GOST type A" w:hAnsi="GOST type A" w:cstheme="majorBidi"/>
          <w:i/>
          <w:iCs/>
          <w:sz w:val="28"/>
          <w:szCs w:val="28"/>
          <w:lang w:val="ru-RU"/>
        </w:rPr>
        <w:t xml:space="preserve">1, </w:t>
      </w:r>
      <w:r>
        <w:rPr>
          <w:rFonts w:ascii="GOST type A" w:hAnsi="GOST type A" w:cstheme="majorBidi"/>
          <w:i/>
          <w:iCs/>
          <w:sz w:val="28"/>
          <w:szCs w:val="28"/>
        </w:rPr>
        <w:t>R</w:t>
      </w:r>
      <w:r w:rsidRPr="000A5A26">
        <w:rPr>
          <w:rFonts w:ascii="GOST type A" w:hAnsi="GOST type A" w:cstheme="majorBidi"/>
          <w:i/>
          <w:iCs/>
          <w:sz w:val="28"/>
          <w:szCs w:val="28"/>
          <w:lang w:val="ru-RU"/>
        </w:rPr>
        <w:t>2,</w:t>
      </w:r>
      <w:r>
        <w:rPr>
          <w:rFonts w:ascii="GOST type A" w:hAnsi="GOST type A" w:cstheme="majorBidi"/>
          <w:i/>
          <w:iCs/>
          <w:sz w:val="28"/>
          <w:szCs w:val="28"/>
          <w:lang w:val="uk-UA"/>
        </w:rPr>
        <w:t xml:space="preserve"> </w:t>
      </w:r>
      <w:r>
        <w:rPr>
          <w:rFonts w:ascii="GOST type A" w:hAnsi="GOST type A" w:cstheme="majorBidi"/>
          <w:i/>
          <w:iCs/>
          <w:sz w:val="28"/>
          <w:szCs w:val="28"/>
        </w:rPr>
        <w:t>R</w:t>
      </w:r>
      <w:r w:rsidRPr="000A5A26">
        <w:rPr>
          <w:rFonts w:ascii="GOST type A" w:hAnsi="GOST type A" w:cstheme="majorBidi"/>
          <w:i/>
          <w:iCs/>
          <w:sz w:val="28"/>
          <w:szCs w:val="28"/>
          <w:lang w:val="ru-RU"/>
        </w:rPr>
        <w:t>3</w:t>
      </w:r>
      <w:r>
        <w:rPr>
          <w:rFonts w:ascii="GOST type A" w:hAnsi="GOST type A" w:cstheme="majorBidi"/>
          <w:i/>
          <w:iCs/>
          <w:sz w:val="28"/>
          <w:szCs w:val="28"/>
          <w:lang w:val="uk-UA"/>
        </w:rPr>
        <w:t xml:space="preserve">, </w:t>
      </w:r>
      <w:r>
        <w:rPr>
          <w:rFonts w:ascii="GOST type A" w:hAnsi="GOST type A" w:cstheme="majorBidi"/>
          <w:i/>
          <w:iCs/>
          <w:sz w:val="28"/>
          <w:szCs w:val="28"/>
        </w:rPr>
        <w:t>R</w:t>
      </w:r>
      <w:r w:rsidRPr="000A5A26">
        <w:rPr>
          <w:rFonts w:ascii="GOST type A" w:hAnsi="GOST type A" w:cstheme="majorBidi"/>
          <w:i/>
          <w:iCs/>
          <w:sz w:val="28"/>
          <w:szCs w:val="28"/>
          <w:lang w:val="ru-RU"/>
        </w:rPr>
        <w:t xml:space="preserve">4 </w:t>
      </w:r>
      <w:r>
        <w:rPr>
          <w:rFonts w:ascii="GOST type A" w:hAnsi="GOST type A" w:cstheme="majorBidi"/>
          <w:i/>
          <w:iCs/>
          <w:sz w:val="28"/>
          <w:szCs w:val="28"/>
          <w:lang w:val="uk-UA"/>
        </w:rPr>
        <w:t>відповідно</w:t>
      </w:r>
      <w:r w:rsidRPr="000A5A26">
        <w:rPr>
          <w:rFonts w:ascii="GOST type A" w:hAnsi="GOST type A" w:cstheme="majorBidi"/>
          <w:i/>
          <w:iCs/>
          <w:sz w:val="28"/>
          <w:szCs w:val="28"/>
          <w:lang w:val="ru-RU"/>
        </w:rPr>
        <w:t>.</w:t>
      </w:r>
    </w:p>
    <w:p w:rsidR="000A5A26" w:rsidRPr="00A16DC3"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lang w:val="uk-UA"/>
        </w:rPr>
        <w:tab/>
      </w:r>
      <w:r>
        <w:rPr>
          <w:rFonts w:ascii="GOST type A" w:hAnsi="GOST type A" w:cstheme="majorBidi"/>
          <w:i/>
          <w:iCs/>
          <w:sz w:val="28"/>
          <w:szCs w:val="28"/>
        </w:rPr>
        <w:t>ORL</w:t>
      </w:r>
      <w:r w:rsidRPr="000A5A26">
        <w:rPr>
          <w:rFonts w:ascii="GOST type A" w:hAnsi="GOST type A" w:cstheme="majorBidi"/>
          <w:i/>
          <w:iCs/>
          <w:sz w:val="28"/>
          <w:szCs w:val="28"/>
          <w:lang w:val="ru-RU"/>
        </w:rPr>
        <w:t xml:space="preserve"> </w:t>
      </w:r>
      <w:r>
        <w:rPr>
          <w:rFonts w:ascii="GOST type A" w:hAnsi="GOST type A" w:cstheme="majorBidi"/>
          <w:i/>
          <w:iCs/>
          <w:sz w:val="28"/>
          <w:szCs w:val="28"/>
        </w:rPr>
        <w:t>P</w:t>
      </w:r>
      <w:r w:rsidRPr="000A5A26">
        <w:rPr>
          <w:rFonts w:ascii="GOST type A" w:hAnsi="GOST type A" w:cstheme="majorBidi"/>
          <w:i/>
          <w:iCs/>
          <w:sz w:val="28"/>
          <w:szCs w:val="28"/>
          <w:lang w:val="ru-RU"/>
        </w:rPr>
        <w:t>1</w:t>
      </w:r>
      <w:proofErr w:type="gramStart"/>
      <w:r w:rsidRPr="000A5A26">
        <w:rPr>
          <w:rFonts w:ascii="GOST type A" w:hAnsi="GOST type A" w:cstheme="majorBidi"/>
          <w:i/>
          <w:iCs/>
          <w:sz w:val="28"/>
          <w:szCs w:val="28"/>
          <w:lang w:val="ru-RU"/>
        </w:rPr>
        <w:t>,00000001</w:t>
      </w:r>
      <w:r>
        <w:rPr>
          <w:rFonts w:ascii="GOST type A" w:hAnsi="GOST type A" w:cstheme="majorBidi"/>
          <w:i/>
          <w:iCs/>
          <w:sz w:val="28"/>
          <w:szCs w:val="28"/>
        </w:rPr>
        <w:t>B</w:t>
      </w:r>
      <w:proofErr w:type="gramEnd"/>
      <w:r w:rsidRPr="000A5A26">
        <w:rPr>
          <w:rFonts w:ascii="GOST type A" w:hAnsi="GOST type A" w:cstheme="majorBidi"/>
          <w:i/>
          <w:iCs/>
          <w:sz w:val="28"/>
          <w:szCs w:val="28"/>
          <w:lang w:val="ru-RU"/>
        </w:rPr>
        <w:tab/>
        <w:t xml:space="preserve">; </w:t>
      </w:r>
      <w:r>
        <w:rPr>
          <w:rFonts w:ascii="GOST type A" w:hAnsi="GOST type A" w:cstheme="majorBidi"/>
          <w:i/>
          <w:iCs/>
          <w:sz w:val="28"/>
          <w:szCs w:val="28"/>
          <w:lang w:val="uk-UA"/>
        </w:rPr>
        <w:t>налагодження нульового біту Р1</w:t>
      </w:r>
      <w:r w:rsidRPr="000A5A26">
        <w:rPr>
          <w:rFonts w:ascii="GOST type A" w:hAnsi="GOST type A" w:cstheme="majorBidi"/>
          <w:i/>
          <w:iCs/>
          <w:sz w:val="28"/>
          <w:szCs w:val="28"/>
          <w:lang w:val="ru-RU"/>
        </w:rPr>
        <w:t xml:space="preserve">[0] </w:t>
      </w:r>
      <w:r>
        <w:rPr>
          <w:rFonts w:ascii="GOST type A" w:hAnsi="GOST type A" w:cstheme="majorBidi"/>
          <w:i/>
          <w:iCs/>
          <w:sz w:val="28"/>
          <w:szCs w:val="28"/>
          <w:lang w:val="uk-UA"/>
        </w:rPr>
        <w:t>на ввід</w:t>
      </w:r>
    </w:p>
    <w:p w:rsidR="000A5A26" w:rsidRPr="00A16DC3" w:rsidRDefault="000A5A26" w:rsidP="00FC02D1">
      <w:pPr>
        <w:spacing w:line="360" w:lineRule="auto"/>
        <w:ind w:left="284" w:right="283" w:firstLine="567"/>
        <w:rPr>
          <w:rFonts w:ascii="GOST type A" w:hAnsi="GOST type A" w:cstheme="majorBidi"/>
          <w:i/>
          <w:iCs/>
          <w:sz w:val="28"/>
          <w:szCs w:val="28"/>
          <w:lang w:val="uk-UA"/>
        </w:rPr>
      </w:pPr>
      <w:r w:rsidRPr="000A5A26">
        <w:rPr>
          <w:rFonts w:ascii="GOST type A" w:hAnsi="GOST type A" w:cstheme="majorBidi"/>
          <w:i/>
          <w:iCs/>
          <w:sz w:val="28"/>
          <w:szCs w:val="28"/>
          <w:lang w:val="ru-RU"/>
        </w:rPr>
        <w:tab/>
      </w:r>
      <w:r>
        <w:rPr>
          <w:rFonts w:ascii="GOST type A" w:hAnsi="GOST type A" w:cstheme="majorBidi"/>
          <w:i/>
          <w:iCs/>
          <w:sz w:val="28"/>
          <w:szCs w:val="28"/>
        </w:rPr>
        <w:t>JB</w:t>
      </w:r>
      <w:r w:rsidRPr="00ED3AFE">
        <w:rPr>
          <w:rFonts w:ascii="GOST type A" w:hAnsi="GOST type A" w:cstheme="majorBidi"/>
          <w:i/>
          <w:iCs/>
          <w:sz w:val="28"/>
          <w:szCs w:val="28"/>
          <w:lang w:val="ru-RU"/>
        </w:rPr>
        <w:t xml:space="preserve"> </w:t>
      </w:r>
      <w:r>
        <w:rPr>
          <w:rFonts w:ascii="GOST type A" w:hAnsi="GOST type A" w:cstheme="majorBidi"/>
          <w:i/>
          <w:iCs/>
          <w:sz w:val="28"/>
          <w:szCs w:val="28"/>
        </w:rPr>
        <w:t>P</w:t>
      </w:r>
      <w:r w:rsidRPr="00ED3AFE">
        <w:rPr>
          <w:rFonts w:ascii="GOST type A" w:hAnsi="GOST type A" w:cstheme="majorBidi"/>
          <w:i/>
          <w:iCs/>
          <w:sz w:val="28"/>
          <w:szCs w:val="28"/>
          <w:lang w:val="ru-RU"/>
        </w:rPr>
        <w:t>1.5</w:t>
      </w:r>
      <w:proofErr w:type="gramStart"/>
      <w:r w:rsidRPr="00ED3AFE">
        <w:rPr>
          <w:rFonts w:ascii="GOST type A" w:hAnsi="GOST type A" w:cstheme="majorBidi"/>
          <w:i/>
          <w:iCs/>
          <w:sz w:val="28"/>
          <w:szCs w:val="28"/>
          <w:lang w:val="ru-RU"/>
        </w:rPr>
        <w:t>,</w:t>
      </w:r>
      <w:r>
        <w:rPr>
          <w:rFonts w:ascii="GOST type A" w:hAnsi="GOST type A" w:cstheme="majorBidi"/>
          <w:i/>
          <w:iCs/>
          <w:sz w:val="28"/>
          <w:szCs w:val="28"/>
        </w:rPr>
        <w:t>L</w:t>
      </w:r>
      <w:r w:rsidRPr="00ED3AFE">
        <w:rPr>
          <w:rFonts w:ascii="GOST type A" w:hAnsi="GOST type A" w:cstheme="majorBidi"/>
          <w:i/>
          <w:iCs/>
          <w:sz w:val="28"/>
          <w:szCs w:val="28"/>
          <w:lang w:val="ru-RU"/>
        </w:rPr>
        <w:t>1</w:t>
      </w:r>
      <w:proofErr w:type="gramEnd"/>
      <w:r w:rsidRPr="00ED3AFE">
        <w:rPr>
          <w:rFonts w:ascii="GOST type A" w:hAnsi="GOST type A" w:cstheme="majorBidi"/>
          <w:i/>
          <w:iCs/>
          <w:sz w:val="28"/>
          <w:szCs w:val="28"/>
          <w:lang w:val="ru-RU"/>
        </w:rPr>
        <w:tab/>
      </w:r>
      <w:r w:rsidRPr="00ED3AFE">
        <w:rPr>
          <w:rFonts w:ascii="GOST type A" w:hAnsi="GOST type A" w:cstheme="majorBidi"/>
          <w:i/>
          <w:iCs/>
          <w:sz w:val="28"/>
          <w:szCs w:val="28"/>
          <w:lang w:val="ru-RU"/>
        </w:rPr>
        <w:tab/>
        <w:t>;</w:t>
      </w:r>
      <w:r>
        <w:rPr>
          <w:rFonts w:ascii="GOST type A" w:hAnsi="GOST type A" w:cstheme="majorBidi"/>
          <w:i/>
          <w:iCs/>
          <w:sz w:val="28"/>
          <w:szCs w:val="28"/>
          <w:lang w:val="uk-UA"/>
        </w:rPr>
        <w:t xml:space="preserve"> перехід, якщо</w:t>
      </w:r>
      <w:r w:rsidRPr="00A16DC3">
        <w:rPr>
          <w:rFonts w:ascii="GOST type A" w:hAnsi="GOST type A" w:cstheme="majorBidi"/>
          <w:i/>
          <w:iCs/>
          <w:sz w:val="28"/>
          <w:szCs w:val="28"/>
          <w:lang w:val="uk-UA"/>
        </w:rPr>
        <w:t xml:space="preserve"> </w:t>
      </w:r>
      <w:r>
        <w:rPr>
          <w:rFonts w:ascii="GOST type A" w:hAnsi="GOST type A" w:cstheme="majorBidi"/>
          <w:i/>
          <w:iCs/>
          <w:sz w:val="28"/>
          <w:szCs w:val="28"/>
          <w:lang w:val="uk-UA"/>
        </w:rPr>
        <w:t>Р1</w:t>
      </w:r>
      <w:r w:rsidRPr="00ED3AFE">
        <w:rPr>
          <w:rFonts w:ascii="GOST type A" w:hAnsi="GOST type A" w:cstheme="majorBidi"/>
          <w:i/>
          <w:iCs/>
          <w:sz w:val="28"/>
          <w:szCs w:val="28"/>
          <w:lang w:val="ru-RU"/>
        </w:rPr>
        <w:t>[0]</w:t>
      </w:r>
      <w:r>
        <w:rPr>
          <w:rFonts w:ascii="GOST type A" w:hAnsi="GOST type A" w:cstheme="majorBidi"/>
          <w:i/>
          <w:iCs/>
          <w:sz w:val="28"/>
          <w:szCs w:val="28"/>
          <w:lang w:val="uk-UA"/>
        </w:rPr>
        <w:t xml:space="preserve"> = 1</w:t>
      </w:r>
    </w:p>
    <w:p w:rsidR="000A5A26" w:rsidRPr="00A16DC3" w:rsidRDefault="000A5A26" w:rsidP="00FC02D1">
      <w:pPr>
        <w:spacing w:line="360" w:lineRule="auto"/>
        <w:ind w:left="284" w:right="283" w:firstLine="567"/>
        <w:rPr>
          <w:rFonts w:ascii="GOST type A" w:hAnsi="GOST type A" w:cstheme="majorBidi"/>
          <w:i/>
          <w:iCs/>
          <w:sz w:val="28"/>
          <w:szCs w:val="28"/>
          <w:lang w:val="uk-UA"/>
        </w:rPr>
      </w:pPr>
      <w:r w:rsidRPr="00ED3AFE">
        <w:rPr>
          <w:rFonts w:ascii="GOST type A" w:hAnsi="GOST type A" w:cstheme="majorBidi"/>
          <w:i/>
          <w:iCs/>
          <w:sz w:val="28"/>
          <w:szCs w:val="28"/>
          <w:lang w:val="ru-RU"/>
        </w:rPr>
        <w:tab/>
      </w:r>
      <w:r>
        <w:rPr>
          <w:rFonts w:ascii="GOST type A" w:hAnsi="GOST type A" w:cstheme="majorBidi"/>
          <w:i/>
          <w:iCs/>
          <w:sz w:val="28"/>
          <w:szCs w:val="28"/>
        </w:rPr>
        <w:t>DEC</w:t>
      </w:r>
      <w:r w:rsidRPr="000A5A26">
        <w:rPr>
          <w:rFonts w:ascii="GOST type A" w:hAnsi="GOST type A" w:cstheme="majorBidi"/>
          <w:i/>
          <w:iCs/>
          <w:sz w:val="28"/>
          <w:szCs w:val="28"/>
          <w:lang w:val="ru-RU"/>
        </w:rPr>
        <w:t xml:space="preserve"> </w:t>
      </w:r>
      <w:r>
        <w:rPr>
          <w:rFonts w:ascii="GOST type A" w:hAnsi="GOST type A" w:cstheme="majorBidi"/>
          <w:i/>
          <w:iCs/>
          <w:sz w:val="28"/>
          <w:szCs w:val="28"/>
        </w:rPr>
        <w:t>R</w:t>
      </w:r>
      <w:r w:rsidRPr="000A5A26">
        <w:rPr>
          <w:rFonts w:ascii="GOST type A" w:hAnsi="GOST type A" w:cstheme="majorBidi"/>
          <w:i/>
          <w:iCs/>
          <w:sz w:val="28"/>
          <w:szCs w:val="28"/>
          <w:lang w:val="ru-RU"/>
        </w:rPr>
        <w:t>3</w:t>
      </w:r>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t>;</w:t>
      </w:r>
      <w:r>
        <w:rPr>
          <w:rFonts w:ascii="GOST type A" w:hAnsi="GOST type A" w:cstheme="majorBidi"/>
          <w:i/>
          <w:iCs/>
          <w:sz w:val="28"/>
          <w:szCs w:val="28"/>
          <w:lang w:val="uk-UA"/>
        </w:rPr>
        <w:t xml:space="preserve"> виконання Х3 - 1,</w:t>
      </w:r>
    </w:p>
    <w:p w:rsidR="000A5A26" w:rsidRPr="000A5A26" w:rsidRDefault="000A5A26" w:rsidP="00FC02D1">
      <w:pPr>
        <w:spacing w:line="360" w:lineRule="auto"/>
        <w:ind w:left="284" w:right="283" w:firstLine="567"/>
        <w:rPr>
          <w:rFonts w:ascii="GOST type A" w:hAnsi="GOST type A" w:cstheme="majorBidi"/>
          <w:i/>
          <w:iCs/>
          <w:sz w:val="28"/>
          <w:szCs w:val="28"/>
          <w:lang w:val="ru-RU"/>
        </w:rPr>
      </w:pPr>
      <w:r w:rsidRPr="000A5A26">
        <w:rPr>
          <w:rFonts w:ascii="GOST type A" w:hAnsi="GOST type A" w:cstheme="majorBidi"/>
          <w:i/>
          <w:iCs/>
          <w:sz w:val="28"/>
          <w:szCs w:val="28"/>
          <w:lang w:val="ru-RU"/>
        </w:rPr>
        <w:tab/>
      </w:r>
      <w:r>
        <w:rPr>
          <w:rFonts w:ascii="GOST type A" w:hAnsi="GOST type A" w:cstheme="majorBidi"/>
          <w:i/>
          <w:iCs/>
          <w:sz w:val="28"/>
          <w:szCs w:val="28"/>
        </w:rPr>
        <w:t>MOV</w:t>
      </w:r>
      <w:r w:rsidRPr="000A5A26">
        <w:rPr>
          <w:rFonts w:ascii="GOST type A" w:hAnsi="GOST type A" w:cstheme="majorBidi"/>
          <w:i/>
          <w:iCs/>
          <w:sz w:val="28"/>
          <w:szCs w:val="28"/>
          <w:lang w:val="ru-RU"/>
        </w:rPr>
        <w:t xml:space="preserve"> </w:t>
      </w:r>
      <w:r>
        <w:rPr>
          <w:rFonts w:ascii="GOST type A" w:hAnsi="GOST type A" w:cstheme="majorBidi"/>
          <w:i/>
          <w:iCs/>
          <w:sz w:val="28"/>
          <w:szCs w:val="28"/>
        </w:rPr>
        <w:t>A</w:t>
      </w:r>
      <w:r w:rsidRPr="000A5A26">
        <w:rPr>
          <w:rFonts w:ascii="GOST type A" w:hAnsi="GOST type A" w:cstheme="majorBidi"/>
          <w:i/>
          <w:iCs/>
          <w:sz w:val="28"/>
          <w:szCs w:val="28"/>
          <w:lang w:val="ru-RU"/>
        </w:rPr>
        <w:t xml:space="preserve">, </w:t>
      </w:r>
      <w:r>
        <w:rPr>
          <w:rFonts w:ascii="GOST type A" w:hAnsi="GOST type A" w:cstheme="majorBidi"/>
          <w:i/>
          <w:iCs/>
          <w:sz w:val="28"/>
          <w:szCs w:val="28"/>
        </w:rPr>
        <w:t>R</w:t>
      </w:r>
      <w:r w:rsidRPr="000A5A26">
        <w:rPr>
          <w:rFonts w:ascii="GOST type A" w:hAnsi="GOST type A" w:cstheme="majorBidi"/>
          <w:i/>
          <w:iCs/>
          <w:sz w:val="28"/>
          <w:szCs w:val="28"/>
          <w:lang w:val="ru-RU"/>
        </w:rPr>
        <w:t>3</w:t>
      </w:r>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t>;</w:t>
      </w:r>
      <w:r>
        <w:rPr>
          <w:rFonts w:ascii="GOST type A" w:hAnsi="GOST type A" w:cstheme="majorBidi"/>
          <w:i/>
          <w:iCs/>
          <w:sz w:val="28"/>
          <w:szCs w:val="28"/>
          <w:lang w:val="uk-UA"/>
        </w:rPr>
        <w:t xml:space="preserve"> пересилання (А) </w:t>
      </w:r>
      <w:r w:rsidRPr="000A5A26">
        <w:rPr>
          <w:rFonts w:ascii="GOST type A" w:hAnsi="GOST type A" w:cstheme="majorBidi"/>
          <w:i/>
          <w:iCs/>
          <w:sz w:val="28"/>
          <w:szCs w:val="28"/>
          <w:lang w:val="ru-RU"/>
        </w:rPr>
        <w:t xml:space="preserve">&lt;- </w:t>
      </w:r>
      <w:r>
        <w:rPr>
          <w:rFonts w:ascii="GOST type A" w:hAnsi="GOST type A" w:cstheme="majorBidi"/>
          <w:i/>
          <w:iCs/>
          <w:sz w:val="28"/>
          <w:szCs w:val="28"/>
          <w:lang w:val="uk-UA"/>
        </w:rPr>
        <w:t>(</w:t>
      </w:r>
      <w:r>
        <w:rPr>
          <w:rFonts w:ascii="GOST type A" w:hAnsi="GOST type A" w:cstheme="majorBidi"/>
          <w:i/>
          <w:iCs/>
          <w:sz w:val="28"/>
          <w:szCs w:val="28"/>
        </w:rPr>
        <w:t>R</w:t>
      </w:r>
      <w:r w:rsidRPr="000A5A26">
        <w:rPr>
          <w:rFonts w:ascii="GOST type A" w:hAnsi="GOST type A" w:cstheme="majorBidi"/>
          <w:i/>
          <w:iCs/>
          <w:sz w:val="28"/>
          <w:szCs w:val="28"/>
          <w:lang w:val="ru-RU"/>
        </w:rPr>
        <w:t>3)</w:t>
      </w:r>
    </w:p>
    <w:p w:rsidR="000A5A26" w:rsidRDefault="000A5A26" w:rsidP="00FC02D1">
      <w:pPr>
        <w:spacing w:line="360" w:lineRule="auto"/>
        <w:ind w:left="284" w:right="283" w:firstLine="567"/>
        <w:rPr>
          <w:rFonts w:ascii="GOST type A" w:hAnsi="GOST type A" w:cstheme="majorBidi"/>
          <w:i/>
          <w:iCs/>
          <w:sz w:val="28"/>
          <w:szCs w:val="28"/>
          <w:lang w:val="uk-UA"/>
        </w:rPr>
      </w:pPr>
      <w:r w:rsidRPr="000A5A26">
        <w:rPr>
          <w:rFonts w:ascii="GOST type A" w:hAnsi="GOST type A" w:cstheme="majorBidi"/>
          <w:i/>
          <w:iCs/>
          <w:sz w:val="28"/>
          <w:szCs w:val="28"/>
          <w:lang w:val="ru-RU"/>
        </w:rPr>
        <w:tab/>
      </w:r>
      <w:r>
        <w:rPr>
          <w:rFonts w:ascii="GOST type A" w:hAnsi="GOST type A" w:cstheme="majorBidi"/>
          <w:i/>
          <w:iCs/>
          <w:sz w:val="28"/>
          <w:szCs w:val="28"/>
        </w:rPr>
        <w:t>JMP</w:t>
      </w:r>
      <w:r w:rsidRPr="00ED3AFE">
        <w:rPr>
          <w:rFonts w:ascii="GOST type A" w:hAnsi="GOST type A" w:cstheme="majorBidi"/>
          <w:i/>
          <w:iCs/>
          <w:sz w:val="28"/>
          <w:szCs w:val="28"/>
          <w:lang w:val="ru-RU"/>
        </w:rPr>
        <w:t xml:space="preserve"> </w:t>
      </w:r>
      <w:r>
        <w:rPr>
          <w:rFonts w:ascii="GOST type A" w:hAnsi="GOST type A" w:cstheme="majorBidi"/>
          <w:i/>
          <w:iCs/>
          <w:sz w:val="28"/>
          <w:szCs w:val="28"/>
        </w:rPr>
        <w:t>L</w:t>
      </w:r>
      <w:r w:rsidRPr="00ED3AFE">
        <w:rPr>
          <w:rFonts w:ascii="GOST type A" w:hAnsi="GOST type A" w:cstheme="majorBidi"/>
          <w:i/>
          <w:iCs/>
          <w:sz w:val="28"/>
          <w:szCs w:val="28"/>
          <w:lang w:val="ru-RU"/>
        </w:rPr>
        <w:t>2</w:t>
      </w:r>
      <w:r w:rsidRPr="00ED3AFE">
        <w:rPr>
          <w:rFonts w:ascii="GOST type A" w:hAnsi="GOST type A" w:cstheme="majorBidi"/>
          <w:i/>
          <w:iCs/>
          <w:sz w:val="28"/>
          <w:szCs w:val="28"/>
          <w:lang w:val="ru-RU"/>
        </w:rPr>
        <w:tab/>
      </w:r>
      <w:r w:rsidRPr="00ED3AFE">
        <w:rPr>
          <w:rFonts w:ascii="GOST type A" w:hAnsi="GOST type A" w:cstheme="majorBidi"/>
          <w:i/>
          <w:iCs/>
          <w:sz w:val="28"/>
          <w:szCs w:val="28"/>
          <w:lang w:val="ru-RU"/>
        </w:rPr>
        <w:tab/>
      </w:r>
      <w:r>
        <w:rPr>
          <w:rFonts w:ascii="GOST type A" w:hAnsi="GOST type A" w:cstheme="majorBidi"/>
          <w:i/>
          <w:iCs/>
          <w:sz w:val="28"/>
          <w:szCs w:val="28"/>
          <w:lang w:val="uk-UA"/>
        </w:rPr>
        <w:tab/>
      </w:r>
      <w:r w:rsidRPr="00ED3AFE">
        <w:rPr>
          <w:rFonts w:ascii="GOST type A" w:hAnsi="GOST type A" w:cstheme="majorBidi"/>
          <w:i/>
          <w:iCs/>
          <w:sz w:val="28"/>
          <w:szCs w:val="28"/>
          <w:lang w:val="ru-RU"/>
        </w:rPr>
        <w:t xml:space="preserve">; </w:t>
      </w:r>
      <w:r>
        <w:rPr>
          <w:rFonts w:ascii="GOST type A" w:hAnsi="GOST type A" w:cstheme="majorBidi"/>
          <w:i/>
          <w:iCs/>
          <w:sz w:val="28"/>
          <w:szCs w:val="28"/>
          <w:lang w:val="uk-UA"/>
        </w:rPr>
        <w:t>перехід на кінець</w:t>
      </w:r>
    </w:p>
    <w:p w:rsidR="000A5A26" w:rsidRPr="000444CB"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rPr>
        <w:t>L</w:t>
      </w:r>
      <w:r w:rsidRPr="000A5A26">
        <w:rPr>
          <w:rFonts w:ascii="GOST type A" w:hAnsi="GOST type A" w:cstheme="majorBidi"/>
          <w:i/>
          <w:iCs/>
          <w:sz w:val="28"/>
          <w:szCs w:val="28"/>
          <w:lang w:val="ru-RU"/>
        </w:rPr>
        <w:t>1:</w:t>
      </w:r>
      <w:r>
        <w:rPr>
          <w:rFonts w:ascii="GOST type A" w:hAnsi="GOST type A" w:cstheme="majorBidi"/>
          <w:i/>
          <w:iCs/>
          <w:sz w:val="28"/>
          <w:szCs w:val="28"/>
          <w:lang w:val="uk-UA"/>
        </w:rPr>
        <w:tab/>
      </w:r>
      <w:r>
        <w:rPr>
          <w:rFonts w:ascii="GOST type A" w:hAnsi="GOST type A" w:cstheme="majorBidi"/>
          <w:i/>
          <w:iCs/>
          <w:sz w:val="28"/>
          <w:szCs w:val="28"/>
        </w:rPr>
        <w:t>MOV</w:t>
      </w:r>
      <w:r w:rsidRPr="000A5A26">
        <w:rPr>
          <w:rFonts w:ascii="GOST type A" w:hAnsi="GOST type A" w:cstheme="majorBidi"/>
          <w:i/>
          <w:iCs/>
          <w:sz w:val="28"/>
          <w:szCs w:val="28"/>
          <w:lang w:val="ru-RU"/>
        </w:rPr>
        <w:t xml:space="preserve"> </w:t>
      </w:r>
      <w:r>
        <w:rPr>
          <w:rFonts w:ascii="GOST type A" w:hAnsi="GOST type A" w:cstheme="majorBidi"/>
          <w:i/>
          <w:iCs/>
          <w:sz w:val="28"/>
          <w:szCs w:val="28"/>
        </w:rPr>
        <w:t>A</w:t>
      </w:r>
      <w:r w:rsidRPr="000A5A26">
        <w:rPr>
          <w:rFonts w:ascii="GOST type A" w:hAnsi="GOST type A" w:cstheme="majorBidi"/>
          <w:i/>
          <w:iCs/>
          <w:sz w:val="28"/>
          <w:szCs w:val="28"/>
          <w:lang w:val="ru-RU"/>
        </w:rPr>
        <w:t xml:space="preserve">, </w:t>
      </w:r>
      <w:r>
        <w:rPr>
          <w:rFonts w:ascii="GOST type A" w:hAnsi="GOST type A" w:cstheme="majorBidi"/>
          <w:i/>
          <w:iCs/>
          <w:sz w:val="28"/>
          <w:szCs w:val="28"/>
        </w:rPr>
        <w:t>R</w:t>
      </w:r>
      <w:r w:rsidRPr="000A5A26">
        <w:rPr>
          <w:rFonts w:ascii="GOST type A" w:hAnsi="GOST type A" w:cstheme="majorBidi"/>
          <w:i/>
          <w:iCs/>
          <w:sz w:val="28"/>
          <w:szCs w:val="28"/>
          <w:lang w:val="ru-RU"/>
        </w:rPr>
        <w:t>1</w:t>
      </w:r>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t>;</w:t>
      </w:r>
      <w:r>
        <w:rPr>
          <w:rFonts w:ascii="GOST type A" w:hAnsi="GOST type A" w:cstheme="majorBidi"/>
          <w:i/>
          <w:iCs/>
          <w:sz w:val="28"/>
          <w:szCs w:val="28"/>
          <w:lang w:val="uk-UA"/>
        </w:rPr>
        <w:t xml:space="preserve"> пересилання (А) </w:t>
      </w:r>
      <w:r w:rsidRPr="000A5A26">
        <w:rPr>
          <w:rFonts w:ascii="GOST type A" w:hAnsi="GOST type A" w:cstheme="majorBidi"/>
          <w:i/>
          <w:iCs/>
          <w:sz w:val="28"/>
          <w:szCs w:val="28"/>
          <w:lang w:val="ru-RU"/>
        </w:rPr>
        <w:t>&lt;- (</w:t>
      </w:r>
      <w:r>
        <w:rPr>
          <w:rFonts w:ascii="GOST type A" w:hAnsi="GOST type A" w:cstheme="majorBidi"/>
          <w:i/>
          <w:iCs/>
          <w:sz w:val="28"/>
          <w:szCs w:val="28"/>
        </w:rPr>
        <w:t>R</w:t>
      </w:r>
      <w:r w:rsidRPr="000A5A26">
        <w:rPr>
          <w:rFonts w:ascii="GOST type A" w:hAnsi="GOST type A" w:cstheme="majorBidi"/>
          <w:i/>
          <w:iCs/>
          <w:sz w:val="28"/>
          <w:szCs w:val="28"/>
          <w:lang w:val="ru-RU"/>
        </w:rPr>
        <w:t>1)</w:t>
      </w:r>
    </w:p>
    <w:p w:rsidR="000A5A26" w:rsidRPr="005C44EA" w:rsidRDefault="000A5A26" w:rsidP="00FC02D1">
      <w:pPr>
        <w:spacing w:line="360" w:lineRule="auto"/>
        <w:ind w:left="284" w:right="283" w:firstLine="567"/>
        <w:rPr>
          <w:rFonts w:ascii="GOST type A" w:hAnsi="GOST type A" w:cstheme="majorBidi"/>
          <w:i/>
          <w:iCs/>
          <w:sz w:val="28"/>
          <w:szCs w:val="28"/>
          <w:lang w:val="uk-UA"/>
        </w:rPr>
      </w:pPr>
      <w:r w:rsidRPr="000A5A26">
        <w:rPr>
          <w:rFonts w:ascii="GOST type A" w:hAnsi="GOST type A" w:cstheme="majorBidi"/>
          <w:i/>
          <w:iCs/>
          <w:sz w:val="28"/>
          <w:szCs w:val="28"/>
          <w:lang w:val="ru-RU"/>
        </w:rPr>
        <w:tab/>
      </w:r>
      <w:r>
        <w:rPr>
          <w:rFonts w:ascii="GOST type A" w:hAnsi="GOST type A" w:cstheme="majorBidi"/>
          <w:i/>
          <w:iCs/>
          <w:sz w:val="28"/>
          <w:szCs w:val="28"/>
        </w:rPr>
        <w:t>ANL</w:t>
      </w:r>
      <w:r w:rsidRPr="000A5A26">
        <w:rPr>
          <w:rFonts w:ascii="GOST type A" w:hAnsi="GOST type A" w:cstheme="majorBidi"/>
          <w:i/>
          <w:iCs/>
          <w:sz w:val="28"/>
          <w:szCs w:val="28"/>
          <w:lang w:val="ru-RU"/>
        </w:rPr>
        <w:t xml:space="preserve"> </w:t>
      </w:r>
      <w:r>
        <w:rPr>
          <w:rFonts w:ascii="GOST type A" w:hAnsi="GOST type A" w:cstheme="majorBidi"/>
          <w:i/>
          <w:iCs/>
          <w:sz w:val="28"/>
          <w:szCs w:val="28"/>
        </w:rPr>
        <w:t>A</w:t>
      </w:r>
      <w:proofErr w:type="gramStart"/>
      <w:r w:rsidRPr="000A5A26">
        <w:rPr>
          <w:rFonts w:ascii="GOST type A" w:hAnsi="GOST type A" w:cstheme="majorBidi"/>
          <w:i/>
          <w:iCs/>
          <w:sz w:val="28"/>
          <w:szCs w:val="28"/>
          <w:lang w:val="ru-RU"/>
        </w:rPr>
        <w:t>,</w:t>
      </w:r>
      <w:r>
        <w:rPr>
          <w:rFonts w:ascii="GOST type A" w:hAnsi="GOST type A" w:cstheme="majorBidi"/>
          <w:i/>
          <w:iCs/>
          <w:sz w:val="28"/>
          <w:szCs w:val="28"/>
        </w:rPr>
        <w:t>R</w:t>
      </w:r>
      <w:r w:rsidRPr="000A5A26">
        <w:rPr>
          <w:rFonts w:ascii="GOST type A" w:hAnsi="GOST type A" w:cstheme="majorBidi"/>
          <w:i/>
          <w:iCs/>
          <w:sz w:val="28"/>
          <w:szCs w:val="28"/>
          <w:lang w:val="ru-RU"/>
        </w:rPr>
        <w:t>2</w:t>
      </w:r>
      <w:proofErr w:type="gramEnd"/>
      <w:r w:rsidRPr="000A5A26">
        <w:rPr>
          <w:rFonts w:ascii="GOST type A" w:hAnsi="GOST type A" w:cstheme="majorBidi"/>
          <w:i/>
          <w:iCs/>
          <w:sz w:val="28"/>
          <w:szCs w:val="28"/>
          <w:lang w:val="ru-RU"/>
        </w:rPr>
        <w:t xml:space="preserve"> </w:t>
      </w:r>
      <w:r w:rsidRPr="000A5A26">
        <w:rPr>
          <w:rFonts w:ascii="GOST type A" w:hAnsi="GOST type A" w:cstheme="majorBidi"/>
          <w:i/>
          <w:iCs/>
          <w:sz w:val="28"/>
          <w:szCs w:val="28"/>
          <w:lang w:val="ru-RU"/>
        </w:rPr>
        <w:tab/>
      </w:r>
      <w:r w:rsidRPr="000A5A26">
        <w:rPr>
          <w:rFonts w:ascii="GOST type A" w:hAnsi="GOST type A" w:cstheme="majorBidi"/>
          <w:i/>
          <w:iCs/>
          <w:sz w:val="28"/>
          <w:szCs w:val="28"/>
          <w:lang w:val="ru-RU"/>
        </w:rPr>
        <w:tab/>
        <w:t xml:space="preserve">; </w:t>
      </w:r>
      <w:r>
        <w:rPr>
          <w:rFonts w:ascii="GOST type A" w:hAnsi="GOST type A" w:cstheme="majorBidi"/>
          <w:i/>
          <w:iCs/>
          <w:sz w:val="28"/>
          <w:szCs w:val="28"/>
          <w:lang w:val="uk-UA"/>
        </w:rPr>
        <w:t xml:space="preserve">виконання Х1 </w:t>
      </w:r>
      <w:r w:rsidRPr="000A5A26">
        <w:rPr>
          <w:rFonts w:ascii="GOST type A" w:hAnsi="GOST type A" w:cstheme="majorBidi"/>
          <w:i/>
          <w:iCs/>
          <w:sz w:val="28"/>
          <w:szCs w:val="28"/>
          <w:lang w:val="ru-RU"/>
        </w:rPr>
        <w:t xml:space="preserve">&amp; </w:t>
      </w:r>
      <w:r>
        <w:rPr>
          <w:rFonts w:ascii="GOST type A" w:hAnsi="GOST type A" w:cstheme="majorBidi"/>
          <w:i/>
          <w:iCs/>
          <w:sz w:val="28"/>
          <w:szCs w:val="28"/>
          <w:lang w:val="uk-UA"/>
        </w:rPr>
        <w:t>Х2</w:t>
      </w:r>
    </w:p>
    <w:p w:rsidR="000A5A26" w:rsidRPr="005C11BA" w:rsidRDefault="000A5A26" w:rsidP="00FC02D1">
      <w:pPr>
        <w:spacing w:line="360" w:lineRule="auto"/>
        <w:ind w:left="284" w:right="283" w:firstLine="567"/>
        <w:rPr>
          <w:rFonts w:ascii="GOST type A" w:hAnsi="GOST type A" w:cstheme="majorBidi"/>
          <w:i/>
          <w:iCs/>
          <w:sz w:val="28"/>
          <w:szCs w:val="28"/>
          <w:lang w:val="uk-UA"/>
        </w:rPr>
      </w:pPr>
      <w:r>
        <w:rPr>
          <w:rFonts w:ascii="GOST type A" w:hAnsi="GOST type A" w:cstheme="majorBidi"/>
          <w:i/>
          <w:iCs/>
          <w:sz w:val="28"/>
          <w:szCs w:val="28"/>
        </w:rPr>
        <w:t>L</w:t>
      </w:r>
      <w:r w:rsidRPr="001129A7">
        <w:rPr>
          <w:rFonts w:ascii="GOST type A" w:hAnsi="GOST type A" w:cstheme="majorBidi"/>
          <w:i/>
          <w:iCs/>
          <w:sz w:val="28"/>
          <w:szCs w:val="28"/>
        </w:rPr>
        <w:t>2:</w:t>
      </w:r>
      <w:r w:rsidRPr="001129A7">
        <w:rPr>
          <w:rFonts w:ascii="GOST type A" w:hAnsi="GOST type A" w:cstheme="majorBidi"/>
          <w:i/>
          <w:iCs/>
          <w:sz w:val="28"/>
          <w:szCs w:val="28"/>
        </w:rPr>
        <w:tab/>
      </w:r>
      <w:r>
        <w:rPr>
          <w:rFonts w:ascii="GOST type A" w:hAnsi="GOST type A" w:cstheme="majorBidi"/>
          <w:i/>
          <w:iCs/>
          <w:sz w:val="28"/>
          <w:szCs w:val="28"/>
        </w:rPr>
        <w:t>MOV</w:t>
      </w:r>
      <w:r w:rsidRPr="001129A7">
        <w:rPr>
          <w:rFonts w:ascii="GOST type A" w:hAnsi="GOST type A" w:cstheme="majorBidi"/>
          <w:i/>
          <w:iCs/>
          <w:sz w:val="28"/>
          <w:szCs w:val="28"/>
        </w:rPr>
        <w:t xml:space="preserve"> </w:t>
      </w:r>
      <w:r>
        <w:rPr>
          <w:rFonts w:ascii="GOST type A" w:hAnsi="GOST type A" w:cstheme="majorBidi"/>
          <w:i/>
          <w:iCs/>
          <w:sz w:val="28"/>
          <w:szCs w:val="28"/>
        </w:rPr>
        <w:t>R</w:t>
      </w:r>
      <w:r w:rsidRPr="001129A7">
        <w:rPr>
          <w:rFonts w:ascii="GOST type A" w:hAnsi="GOST type A" w:cstheme="majorBidi"/>
          <w:i/>
          <w:iCs/>
          <w:sz w:val="28"/>
          <w:szCs w:val="28"/>
        </w:rPr>
        <w:t xml:space="preserve">4, </w:t>
      </w:r>
      <w:r>
        <w:rPr>
          <w:rFonts w:ascii="GOST type A" w:hAnsi="GOST type A" w:cstheme="majorBidi"/>
          <w:i/>
          <w:iCs/>
          <w:sz w:val="28"/>
          <w:szCs w:val="28"/>
        </w:rPr>
        <w:t>A</w:t>
      </w:r>
      <w:r w:rsidRPr="001129A7">
        <w:rPr>
          <w:rFonts w:ascii="GOST type A" w:hAnsi="GOST type A" w:cstheme="majorBidi"/>
          <w:i/>
          <w:iCs/>
          <w:sz w:val="28"/>
          <w:szCs w:val="28"/>
        </w:rPr>
        <w:tab/>
      </w:r>
      <w:r w:rsidRPr="001129A7">
        <w:rPr>
          <w:rFonts w:ascii="GOST type A" w:hAnsi="GOST type A" w:cstheme="majorBidi"/>
          <w:i/>
          <w:iCs/>
          <w:sz w:val="28"/>
          <w:szCs w:val="28"/>
        </w:rPr>
        <w:tab/>
        <w:t>;</w:t>
      </w:r>
      <w:r>
        <w:rPr>
          <w:rFonts w:ascii="GOST type A" w:hAnsi="GOST type A" w:cstheme="majorBidi"/>
          <w:i/>
          <w:iCs/>
          <w:sz w:val="28"/>
          <w:szCs w:val="28"/>
          <w:lang w:val="uk-UA"/>
        </w:rPr>
        <w:t xml:space="preserve"> пересилання (</w:t>
      </w:r>
      <w:r>
        <w:rPr>
          <w:rFonts w:ascii="GOST type A" w:hAnsi="GOST type A" w:cstheme="majorBidi"/>
          <w:i/>
          <w:iCs/>
          <w:sz w:val="28"/>
          <w:szCs w:val="28"/>
        </w:rPr>
        <w:t>R</w:t>
      </w:r>
      <w:r w:rsidRPr="001129A7">
        <w:rPr>
          <w:rFonts w:ascii="GOST type A" w:hAnsi="GOST type A" w:cstheme="majorBidi"/>
          <w:i/>
          <w:iCs/>
          <w:sz w:val="28"/>
          <w:szCs w:val="28"/>
        </w:rPr>
        <w:t>4) &lt;- (</w:t>
      </w:r>
      <w:r>
        <w:rPr>
          <w:rFonts w:ascii="GOST type A" w:hAnsi="GOST type A" w:cstheme="majorBidi"/>
          <w:i/>
          <w:iCs/>
          <w:sz w:val="28"/>
          <w:szCs w:val="28"/>
        </w:rPr>
        <w:t>A</w:t>
      </w:r>
      <w:r w:rsidRPr="001129A7">
        <w:rPr>
          <w:rFonts w:ascii="GOST type A" w:hAnsi="GOST type A" w:cstheme="majorBidi"/>
          <w:i/>
          <w:iCs/>
          <w:sz w:val="28"/>
          <w:szCs w:val="28"/>
        </w:rPr>
        <w:t>)</w:t>
      </w:r>
    </w:p>
    <w:p w:rsidR="003A6912" w:rsidRDefault="003A6912" w:rsidP="00FC02D1">
      <w:pPr>
        <w:spacing w:line="360" w:lineRule="auto"/>
        <w:ind w:left="284" w:right="283" w:firstLine="567"/>
        <w:rPr>
          <w:rFonts w:ascii="GOST type A" w:hAnsi="GOST type A"/>
          <w:b/>
          <w:i/>
          <w:sz w:val="28"/>
          <w:szCs w:val="28"/>
          <w:lang w:val="uk-UA"/>
        </w:rPr>
      </w:pPr>
    </w:p>
    <w:p w:rsidR="00220DD0" w:rsidRPr="00F23317" w:rsidRDefault="00220DD0" w:rsidP="00FC02D1">
      <w:pPr>
        <w:spacing w:line="360" w:lineRule="auto"/>
        <w:ind w:left="284" w:right="283" w:firstLine="567"/>
        <w:rPr>
          <w:rFonts w:ascii="GOST type A" w:hAnsi="GOST type A"/>
          <w:b/>
          <w:i/>
          <w:sz w:val="28"/>
          <w:szCs w:val="28"/>
          <w:lang w:val="uk-UA"/>
        </w:rPr>
      </w:pPr>
      <w:r>
        <w:rPr>
          <w:rFonts w:ascii="GOST type A" w:hAnsi="GOST type A"/>
          <w:b/>
          <w:i/>
          <w:sz w:val="28"/>
          <w:szCs w:val="28"/>
          <w:lang w:val="uk-UA"/>
        </w:rPr>
        <w:t>2.4</w:t>
      </w:r>
      <w:r>
        <w:rPr>
          <w:rFonts w:ascii="GOST type A" w:hAnsi="GOST type A"/>
          <w:b/>
          <w:i/>
          <w:sz w:val="28"/>
          <w:szCs w:val="28"/>
          <w:lang w:val="uk-UA"/>
        </w:rPr>
        <w:tab/>
        <w:t xml:space="preserve">Підключення </w:t>
      </w:r>
      <w:r w:rsidR="00417FB5">
        <w:rPr>
          <w:rFonts w:ascii="GOST type A" w:hAnsi="GOST type A"/>
          <w:b/>
          <w:i/>
          <w:sz w:val="28"/>
          <w:szCs w:val="28"/>
          <w:lang w:val="uk-UA"/>
        </w:rPr>
        <w:t>зовнішньої пам’яті даних</w:t>
      </w:r>
    </w:p>
    <w:p w:rsidR="00220DD0" w:rsidRPr="00F23317" w:rsidRDefault="00220DD0" w:rsidP="00FC02D1">
      <w:pPr>
        <w:spacing w:line="360" w:lineRule="auto"/>
        <w:ind w:left="284" w:right="283" w:firstLine="567"/>
        <w:rPr>
          <w:rFonts w:ascii="GOST type A" w:hAnsi="GOST type A"/>
          <w:i/>
          <w:sz w:val="28"/>
          <w:szCs w:val="28"/>
          <w:lang w:val="uk-UA"/>
        </w:rPr>
      </w:pPr>
      <w:r w:rsidRPr="00F23317">
        <w:rPr>
          <w:rFonts w:ascii="GOST type A" w:hAnsi="GOST type A"/>
          <w:i/>
          <w:sz w:val="28"/>
          <w:szCs w:val="28"/>
          <w:lang w:val="uk-UA"/>
        </w:rPr>
        <w:t xml:space="preserve">Зовнішня пам’ять даних реалізується за допомогою додаткових мікросхем пам’яті і може мати ємність до 64 Кб з адресами 0 – </w:t>
      </w:r>
      <w:r w:rsidRPr="00F23317">
        <w:rPr>
          <w:rFonts w:ascii="GOST type A" w:hAnsi="GOST type A"/>
          <w:i/>
          <w:sz w:val="28"/>
          <w:szCs w:val="28"/>
        </w:rPr>
        <w:t>FFFFFh</w:t>
      </w:r>
      <w:r w:rsidRPr="00220DD0">
        <w:rPr>
          <w:rFonts w:ascii="GOST type A" w:hAnsi="GOST type A"/>
          <w:i/>
          <w:sz w:val="28"/>
          <w:szCs w:val="28"/>
          <w:lang w:val="uk-UA"/>
        </w:rPr>
        <w:t xml:space="preserve">. </w:t>
      </w:r>
    </w:p>
    <w:p w:rsidR="00220DD0" w:rsidRPr="00F23317" w:rsidRDefault="00220DD0" w:rsidP="00FC02D1">
      <w:pPr>
        <w:spacing w:line="360" w:lineRule="auto"/>
        <w:ind w:left="284" w:right="283" w:firstLine="567"/>
        <w:rPr>
          <w:rFonts w:ascii="GOST type A" w:hAnsi="GOST type A"/>
          <w:i/>
          <w:sz w:val="28"/>
          <w:szCs w:val="28"/>
          <w:lang w:val="uk-UA"/>
        </w:rPr>
      </w:pPr>
      <w:r w:rsidRPr="00F23317">
        <w:rPr>
          <w:rFonts w:ascii="GOST type A" w:hAnsi="GOST type A"/>
          <w:i/>
          <w:sz w:val="28"/>
          <w:szCs w:val="28"/>
          <w:lang w:val="uk-UA"/>
        </w:rPr>
        <w:t>Схема підключення ОЗП</w:t>
      </w:r>
      <w:r w:rsidR="003A6912">
        <w:rPr>
          <w:rFonts w:ascii="GOST type A" w:hAnsi="GOST type A"/>
          <w:i/>
          <w:sz w:val="28"/>
          <w:szCs w:val="28"/>
          <w:lang w:val="uk-UA"/>
        </w:rPr>
        <w:t xml:space="preserve"> (рис. 2.4.1)</w:t>
      </w:r>
    </w:p>
    <w:p w:rsidR="00220DD0" w:rsidRDefault="00FA60B9" w:rsidP="00FC02D1">
      <w:pPr>
        <w:spacing w:line="360" w:lineRule="auto"/>
        <w:ind w:left="284" w:right="283" w:firstLine="567"/>
        <w:rPr>
          <w:sz w:val="28"/>
          <w:szCs w:val="28"/>
          <w:lang w:val="uk-UA"/>
        </w:rPr>
      </w:pPr>
      <w:r>
        <w:rPr>
          <w:rFonts w:ascii="GOST type A" w:hAnsi="GOST type A"/>
          <w:bCs/>
          <w:i/>
          <w:noProof/>
          <w:sz w:val="28"/>
          <w:szCs w:val="28"/>
          <w:lang w:val="ru-RU"/>
        </w:rPr>
        <w:lastRenderedPageBreak/>
        <mc:AlternateContent>
          <mc:Choice Requires="wpg">
            <w:drawing>
              <wp:anchor distT="0" distB="0" distL="114300" distR="114300" simplePos="0" relativeHeight="251862016" behindDoc="0" locked="0" layoutInCell="1" allowOverlap="1" wp14:anchorId="36E0C2D8" wp14:editId="679FB3E1">
                <wp:simplePos x="0" y="0"/>
                <wp:positionH relativeFrom="page">
                  <wp:posOffset>711200</wp:posOffset>
                </wp:positionH>
                <wp:positionV relativeFrom="page">
                  <wp:posOffset>192395</wp:posOffset>
                </wp:positionV>
                <wp:extent cx="6658610" cy="10209530"/>
                <wp:effectExtent l="19050" t="19050" r="8890" b="1270"/>
                <wp:wrapNone/>
                <wp:docPr id="1075" name="Группа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1076" name="Rectangle 8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77" name="Group 84"/>
                        <wpg:cNvGrpSpPr>
                          <a:grpSpLocks/>
                        </wpg:cNvGrpSpPr>
                        <wpg:grpSpPr bwMode="auto">
                          <a:xfrm>
                            <a:off x="1015" y="15846"/>
                            <a:ext cx="10486" cy="892"/>
                            <a:chOff x="1015" y="15846"/>
                            <a:chExt cx="10486" cy="892"/>
                          </a:xfrm>
                        </wpg:grpSpPr>
                        <wps:wsp>
                          <wps:cNvPr id="1078" name="Line 8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79" name="Line 8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80" name="Line 8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81" name="Line 8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82" name="Line 8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83" name="Line 9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84" name="Line 9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85" name="Line 9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86" name="Line 9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87" name="Text Box 9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1088" name="Text Box 9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1089" name="Text Box 9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1090" name="Text Box 9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1091" name="Text Box 9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1092" name="Line 9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93" name="Text Box 10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116AD9" w:rsidRDefault="009D310A" w:rsidP="00220DD0">
                                <w:pPr>
                                  <w:jc w:val="center"/>
                                  <w:rPr>
                                    <w:rFonts w:ascii="GOST type B" w:hAnsi="GOST type B"/>
                                    <w:i/>
                                    <w:lang w:val="uk-UA"/>
                                  </w:rPr>
                                </w:pPr>
                                <w:r>
                                  <w:rPr>
                                    <w:rFonts w:ascii="GOST type B" w:hAnsi="GOST type B"/>
                                    <w:i/>
                                    <w:lang w:val="uk-UA"/>
                                  </w:rPr>
                                  <w:t>21</w:t>
                                </w:r>
                              </w:p>
                            </w:txbxContent>
                          </wps:txbx>
                          <wps:bodyPr rot="0" vert="horz" wrap="square" lIns="0" tIns="0" rIns="0" bIns="0" anchor="t" anchorCtr="0" upright="1">
                            <a:noAutofit/>
                          </wps:bodyPr>
                        </wps:wsp>
                        <wps:wsp>
                          <wps:cNvPr id="1094" name="Text Box 10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075" o:spid="_x0000_s1582" style="position:absolute;left:0;text-align:left;margin-left:56pt;margin-top:15.15pt;width:524.3pt;height:803.9pt;z-index:25186201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">
                <v:rect id="Rectangle 83" o:spid="_x0000_s158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4JSMUA&#10;AADdAAAADwAAAGRycy9kb3ducmV2LnhtbERPS2vCQBC+F/wPywi91V3jq6SuogFB0Itpoe1tyE6T&#10;0OxsyG41+uu7BaG3+fies1z3thFn6nztWMN4pEAQF87UXGp4e909PYPwAdlg45g0XMnDejV4WGJq&#10;3IVPdM5DKWII+xQ1VCG0qZS+qMiiH7mWOHJfrrMYIuxKaTq8xHDbyESpubRYc2yosKWsouI7/7Ea&#10;TrPt5vNjMXm3N3XIp9nRJtk40fpx2G9eQATqw7/47t6bOF8t5vD3TTx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glIxQAAAN0AAAAPAAAAAAAAAAAAAAAAAJgCAABkcnMv&#10;ZG93bnJldi54bWxQSwUGAAAAAAQABAD1AAAAigMAAAAA&#10;" filled="f" strokeweight="2.25pt"/>
                <v:group id="_x0000_s158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WCasMAAADdAAAADwAAAGRycy9kb3ducmV2LnhtbERPS4vCMBC+C/6HMII3&#10;TavsunSNIqLiQRZ8wLK3oRnbYjMpTWzrv98Igrf5+J4zX3amFA3VrrCsIB5HIIhTqwvOFFzO29EX&#10;COeRNZaWScGDHCwX/d4cE21bPlJz8pkIIewSVJB7XyVSujQng25sK+LAXW1t0AdYZ1LX2IZwU8pJ&#10;FH1KgwWHhhwrWueU3k53o2DXYruaxpvmcLuuH3/nj5/fQ0xKDQfd6huEp86/xS/3Xof50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dYJqwwAAAN0AAAAP&#10;AAAAAAAAAAAAAAAAAKoCAABkcnMvZG93bnJldi54bWxQSwUGAAAAAAQABAD6AAAAmgMAAAAA&#10;">
                  <v:line id="Line 85" o:spid="_x0000_s158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7ERcQAAADdAAAADwAAAGRycy9kb3ducmV2LnhtbESPQW/CMAyF75P4D5GRdhvpYBpVR0AI&#10;NGnqbcBlN6vx2qqNU5IA3b+fD0jcbL3n9z6vNqPr1ZVCbD0beJ1loIgrb1uuDZyOny85qJiQLfae&#10;ycAfRdisJ08rLKy/8TddD6lWEsKxQANNSkOhdawachhnfiAW7dcHh0nWUGsb8CbhrtfzLHvXDluW&#10;hgYH2jVUdYeLM5Av3hDzn67sKC7COe1LN3JpzPN03H6ASjSmh/l+/WUFP1sKrnwjI+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PsRFxAAAAN0AAAAPAAAAAAAAAAAA&#10;AAAAAKECAABkcnMvZG93bnJldi54bWxQSwUGAAAAAAQABAD5AAAAkgMAAAAA&#10;" strokeweight="2.25pt">
                    <v:stroke endarrowwidth="narrow"/>
                  </v:line>
                  <v:line id="Line 86" o:spid="_x0000_s158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bNEMEAAADdAAAADwAAAGRycy9kb3ducmV2LnhtbERP24rCMBB9F/yHMMK+iKa64KUaRQRh&#10;WUTQ+gFjM7bFZlKbqPXvjSD4NodznfmyMaW4U+0KywoG/QgEcWp1wZmCY7LpTUA4j6yxtEwKnuRg&#10;uWi35hhr++A93Q8+EyGEXYwKcu+rWEqX5mTQ9W1FHLizrQ36AOtM6hofIdyUchhFI2mw4NCQY0Xr&#10;nNLL4WYUFL946vppl7Nye7zsnmly/b8mSv10mtUMhKfGf8Uf958O86PxFN7fhBP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9s0QwQAAAN0AAAAPAAAAAAAAAAAAAAAA&#10;AKECAABkcnMvZG93bnJldi54bWxQSwUGAAAAAAQABAD5AAAAjwMAAAAA&#10;" strokeweight="2.25pt">
                    <v:stroke endarrowwidth="narrow"/>
                  </v:line>
                  <v:line id="Line 87" o:spid="_x0000_s158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UqsUAAADdAAAADwAAAGRycy9kb3ducmV2LnhtbESP0YrCQAxF3wX/YYjgi6xTFUSroywL&#10;wrKIoPUDsp3YFjuZ2pnV+vebB8G3hHtz78l627la3akNlWcDk3ECijj3tuLCwDnbfSxAhYhssfZM&#10;Bp4UYLvp99aYWv/gI91PsVASwiFFA2WMTap1yEtyGMa+IRbt4luHUda20LbFh4S7Wk+TZK4dViwN&#10;JTb0VVJ+Pf05A9UMf0dxOeKi3p+vh2ee3X5umTHDQfe5AhWpi2/z6/rbCn6yEH75Rk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kUqsUAAADdAAAADwAAAAAAAAAA&#10;AAAAAAChAgAAZHJzL2Rvd25yZXYueG1sUEsFBgAAAAAEAAQA+QAAAJMDAAAAAA==&#10;" strokeweight="2.25pt">
                    <v:stroke endarrowwidth="narrow"/>
                  </v:line>
                  <v:line id="Line 88" o:spid="_x0000_s158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WxMcAAAADdAAAADwAAAGRycy9kb3ducmV2LnhtbERPy6rCMBDdC/5DGMGNaKqCaDWKCIKI&#10;CNf6AWMztsVmUpuo9e+NINzdHM5zFqvGlOJJtSssKxgOIhDEqdUFZwrOybY/BeE8ssbSMil4k4PV&#10;st1aYKzti//oefKZCCHsYlSQe1/FUro0J4NuYCviwF1tbdAHWGdS1/gK4aaUoyiaSIMFh4YcK9rk&#10;lN5OD6OgGOOl52c9zsrD+XZ8p8l9f0+U6naa9RyEp8b/i3/unQ7zo+kQvt+EE+Ty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VsTHAAAAA3QAAAA8AAAAAAAAAAAAAAAAA&#10;oQIAAGRycy9kb3ducmV2LnhtbFBLBQYAAAAABAAEAPkAAACOAwAAAAA=&#10;" strokeweight="2.25pt">
                    <v:stroke endarrowwidth="narrow"/>
                  </v:line>
                  <v:line id="Line 89" o:spid="_x0000_s158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cvRsQAAADdAAAADwAAAGRycy9kb3ducmV2LnhtbERP22qDQBB9L/QflinkJSRrUyiJySql&#10;UCihFKL5gIk7UdGdVXcb9e+7hULe5nCuc0gn04obDa62rOB5HYEgLqyuuVRwzj9WWxDOI2tsLZOC&#10;mRykyePDAWNtRz7RLfOlCCHsYlRQed/FUrqiIoNubTviwF3tYNAHOJRSDziGcNPKTRS9SoM1h4YK&#10;O3qvqGiyH6OgfsHL0u+WXLZf5+Z7LvL+2OdKLZ6mtz0IT5O/i//dnzrMj7Yb+PsmnCC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y9GxAAAAN0AAAAPAAAAAAAAAAAA&#10;AAAAAKECAABkcnMvZG93bnJldi54bWxQSwUGAAAAAAQABAD5AAAAkgMAAAAA&#10;" strokeweight="2.25pt">
                    <v:stroke endarrowwidth="narrow"/>
                  </v:line>
                  <v:line id="Line 90" o:spid="_x0000_s159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uK3cIAAADdAAAADwAAAGRycy9kb3ducmV2LnhtbERP24rCMBB9X/Afwgj7Ipq6wqLVVEQQ&#10;RGRhWz9gbMa2tJnUJmr9eyMs7NscznVW69404k6dqywrmE4iEMS51RUXCk7ZbjwH4TyyxsYyKXiS&#10;g3Uy+FhhrO2Df+me+kKEEHYxKii9b2MpXV6SQTexLXHgLrYz6APsCqk7fIRw08ivKPqWBisODSW2&#10;tC0pr9ObUVDN8DzyixEXzfFU/zzz7Hq4Zkp9DvvNEoSn3v+L/9x7HeZH8xm8vwknyO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uK3cIAAADdAAAADwAAAAAAAAAAAAAA&#10;AAChAgAAZHJzL2Rvd25yZXYueG1sUEsFBgAAAAAEAAQA+QAAAJADAAAAAA==&#10;" strokeweight="2.25pt">
                    <v:stroke endarrowwidth="narrow"/>
                  </v:line>
                  <v:line id="Line 91" o:spid="_x0000_s159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SqcEAAADdAAAADwAAAGRycy9kb3ducmV2LnhtbERP24rCMBB9F/yHMMK+iKa6IlqNIoKw&#10;LCJo/YCxGdtiM6lN1Pr3RhB8m8O5znzZmFLcqXaFZQWDfgSCOLW64EzBMdn0JiCcR9ZYWiYFT3Kw&#10;XLRbc4y1ffCe7gefiRDCLkYFufdVLKVLczLo+rYiDtzZ1gZ9gHUmdY2PEG5KOYyisTRYcGjIsaJ1&#10;TunlcDMKil88df20y1m5PV52zzS5/l8TpX46zWoGwlPjv+KP+0+H+dFkBO9vwgl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IhKpwQAAAN0AAAAPAAAAAAAAAAAAAAAA&#10;AKECAABkcnMvZG93bnJldi54bWxQSwUGAAAAAAQABAD5AAAAjwMAAAAA&#10;" strokeweight="2.25pt">
                    <v:stroke endarrowwidth="narrow"/>
                  </v:line>
                  <v:line id="Line 92" o:spid="_x0000_s159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3MsEAAADdAAAADwAAAGRycy9kb3ducmV2LnhtbERP24rCMBB9F/yHMMK+iKa6KFqNIoKw&#10;LCJo/YCxGdtiM6lN1Pr3RhB8m8O5znzZmFLcqXaFZQWDfgSCOLW64EzBMdn0JiCcR9ZYWiYFT3Kw&#10;XLRbc4y1ffCe7gefiRDCLkYFufdVLKVLczLo+rYiDtzZ1gZ9gHUmdY2PEG5KOYyisTRYcGjIsaJ1&#10;TunlcDMKil88df20y1m5PV52zzS5/l8TpX46zWoGwlPjv+KP+0+H+dFkBO9vwgl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rcywQAAAN0AAAAPAAAAAAAAAAAAAAAA&#10;AKECAABkcnMvZG93bnJldi54bWxQSwUGAAAAAAQABAD5AAAAjwMAAAAA&#10;" strokeweight="2.25pt">
                    <v:stroke endarrowwidth="narrow"/>
                  </v:line>
                  <v:line id="Line 93" o:spid="_x0000_s159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pRcAAAADdAAAADwAAAGRycy9kb3ducmV2LnhtbERPy6rCMBDdC/5DGMGNaKqCaDWKCIJc&#10;RND6AWMztsVmUpuo9e9vBMHdHM5zFqvGlOJJtSssKxgOIhDEqdUFZwrOybY/BeE8ssbSMil4k4PV&#10;st1aYKzti4/0PPlMhBB2MSrIva9iKV2ak0E3sBVx4K62NugDrDOpa3yFcFPKURRNpMGCQ0OOFW1y&#10;Sm+nh1FQjPHS87MeZ+X+fDu80+T+d0+U6naa9RyEp8b/xF/3Tof50XQCn2/CCX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8KUXAAAAA3QAAAA8AAAAAAAAAAAAAAAAA&#10;oQIAAGRycy9kb3ducmV2LnhtbFBLBQYAAAAABAAEAPkAAACOAwAAAAA=&#10;" strokeweight="2.25pt">
                    <v:stroke endarrowwidth="narrow"/>
                  </v:line>
                  <v:shape id="Text Box 94" o:spid="_x0000_s159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BscMA&#10;AADdAAAADwAAAGRycy9kb3ducmV2LnhtbERPS2vCQBC+F/oflin0VjftoUp0DVJoaHsQH1WvQ3ZM&#10;otnZkJ1q/PeuIPQ2H99zJlnvGnWiLtSeDbwOElDEhbc1lwZ+158vI1BBkC02nsnAhQJk08eHCabW&#10;n3lJp5WUKoZwSNFAJdKmWoeiIodh4FviyO1951Ai7EptOzzHcNfotyR51w5rjg0VtvRRUXFc/TkD&#10;5W79jXqz+JlvXRua5UEoz8WY56d+NgYl1Mu/+O7+snF+MhrC7Zt4gp5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DBscMAAADdAAAADwAAAAAAAAAAAAAAAACYAgAAZHJzL2Rv&#10;d25yZXYueG1sUEsFBgAAAAAEAAQA9QAAAIgDAAAAAA==&#10;" filled="f" stroked="f" strokeweight="2.25pt">
                    <v:stroke endarrowwidth="narrow"/>
                    <v:textbox inset="0,0,0,0">
                      <w:txbxContent>
                        <w:p w:rsidR="009D310A" w:rsidRDefault="009D310A" w:rsidP="00220DD0">
                          <w:pPr>
                            <w:rPr>
                              <w:i/>
                            </w:rPr>
                          </w:pPr>
                          <w:proofErr w:type="gramStart"/>
                          <w:r>
                            <w:rPr>
                              <w:rFonts w:ascii="GOST type B" w:hAnsi="GOST type B"/>
                              <w:i/>
                            </w:rPr>
                            <w:t>Зм</w:t>
                          </w:r>
                          <w:r>
                            <w:rPr>
                              <w:i/>
                            </w:rPr>
                            <w:t>.</w:t>
                          </w:r>
                          <w:proofErr w:type="gramEnd"/>
                        </w:p>
                      </w:txbxContent>
                    </v:textbox>
                  </v:shape>
                  <v:shape id="Text Box 95" o:spid="_x0000_s159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Vw8UA&#10;AADdAAAADwAAAGRycy9kb3ducmV2LnhtbESPzW7CQAyE75V4h5WReisbeqhQYEEVEohyqMpfe7Wy&#10;bhLIeqOsgfTt60Ol3mzNeObzbNGHxtyoS3VkB+NRBoa4iL7m0sHxsHqagEmC7LGJTA5+KMFiPniY&#10;Ye7jnXd020tpNIRTjg4qkTa3NhUVBUyj2BKr9h27gKJrV1rf4V3DQ2Ofs+zFBqxZGypsaVlRcdlf&#10;g4Py6/CG9vSxff8MbWp2Z6H1Wpx7HPavUzBCvfyb/643XvGzieLqNzqCn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31XDxQAAAN0AAAAPAAAAAAAAAAAAAAAAAJgCAABkcnMv&#10;ZG93bnJldi54bWxQSwUGAAAAAAQABAD1AAAAigMAAAAA&#10;" filled="f" stroked="f" strokeweight="2.25pt">
                    <v:stroke endarrowwidth="narrow"/>
                    <v:textbox inset="0,0,0,0">
                      <w:txbxContent>
                        <w:p w:rsidR="009D310A" w:rsidRDefault="009D310A" w:rsidP="00220DD0">
                          <w:pPr>
                            <w:rPr>
                              <w:i/>
                            </w:rPr>
                          </w:pPr>
                          <w:proofErr w:type="gramStart"/>
                          <w:r>
                            <w:rPr>
                              <w:rFonts w:ascii="GOST type B" w:hAnsi="GOST type B"/>
                              <w:i/>
                            </w:rPr>
                            <w:t>Арк</w:t>
                          </w:r>
                          <w:r>
                            <w:rPr>
                              <w:i/>
                            </w:rPr>
                            <w:t>.</w:t>
                          </w:r>
                          <w:proofErr w:type="gramEnd"/>
                        </w:p>
                      </w:txbxContent>
                    </v:textbox>
                  </v:shape>
                  <v:shape id="Text Box 96" o:spid="_x0000_s159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wWMIA&#10;AADdAAAADwAAAGRycy9kb3ducmV2LnhtbERPS2vCQBC+C/6HZQRvumkPoqmrlEJFPUh9VK9Ddpqk&#10;zc6G7Kjx33cFwdt8fM+ZzltXqQs1ofRs4GWYgCLOvC05N3DYfw7GoIIgW6w8k4EbBZjPup0pptZf&#10;eUuXneQqhnBI0UAhUqdah6wgh2Hoa+LI/fjGoUTY5No2eI3hrtKvSTLSDkuODQXW9FFQ9rc7OwP5&#10;ab9C/f213hxdHartr9BiIcb0e+37GyihVp7ih3tp4/xkPIH7N/EEP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BYwgAAAN0AAAAPAAAAAAAAAAAAAAAAAJgCAABkcnMvZG93&#10;bnJldi54bWxQSwUGAAAAAAQABAD1AAAAhwM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97" o:spid="_x0000_s159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PGMUA&#10;AADdAAAADwAAAGRycy9kb3ducmV2LnhtbESPzU7DQAyE70i8w8qVuNFNOVSQdlshJCraQ0X/r1bW&#10;TQJZb5Q1bXh7fEDqzdaMZz5P531ozIW6VEd2MBpmYIiL6GsuHex374/PYJIge2wik4NfSjCf3d9N&#10;Mffxyhu6bKU0GsIpRweVSJtbm4qKAqZhbIlVO8cuoOjaldZ3eNXw0NinLBvbgDVrQ4UtvVVUfG9/&#10;goPytFuiPXyu1sfQpmbzJbRYiHMPg/51Akaol5v5//rDK372ovz6jY5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cM8Y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proofErr w:type="gramStart"/>
                          <w:r>
                            <w:rPr>
                              <w:rFonts w:ascii="GOST type B" w:hAnsi="GOST type B"/>
                              <w:i/>
                            </w:rPr>
                            <w:t>Підп.</w:t>
                          </w:r>
                          <w:proofErr w:type="gramEnd"/>
                        </w:p>
                      </w:txbxContent>
                    </v:textbox>
                  </v:shape>
                  <v:shape id="Text Box 98" o:spid="_x0000_s159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qg8IA&#10;AADdAAAADwAAAGRycy9kb3ducmV2LnhtbERPTWvCQBC9F/wPyxS81Y0epEZXkYKiHqRq1euQHZO0&#10;2dmQHTX9911B6G0e73Mms9ZV6kZNKD0b6PcSUMSZtyXnBr4Oi7d3UEGQLVaeycAvBZhNOy8TTK2/&#10;845ue8lVDOGQooFCpE61DllBDkPP18SRu/jGoUTY5No2eI/hrtKDJBlqhyXHhgJr+igo+9lfnYH8&#10;fFijPn5utidXh2r3LbRcijHd13Y+BiXUyr/46V7ZOD8Z9eHxTTxB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GqDwgAAAN0AAAAPAAAAAAAAAAAAAAAAAJgCAABkcnMvZG93&#10;bnJldi54bWxQSwUGAAAAAAQABAD1AAAAhwM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v:textbox>
                  </v:shape>
                  <v:line id="Line 99" o:spid="_x0000_s159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65m8QAAADdAAAADwAAAGRycy9kb3ducmV2LnhtbERP22qDQBB9L/QflinkJSRrUyiJySql&#10;UCihFKL5gIk7UdGdVXcb9e+7hULe5nCuc0gn04obDa62rOB5HYEgLqyuuVRwzj9WWxDOI2tsLZOC&#10;mRykyePDAWNtRz7RLfOlCCHsYlRQed/FUrqiIoNubTviwF3tYNAHOJRSDziGcNPKTRS9SoM1h4YK&#10;O3qvqGiyH6OgfsHL0u+WXLZf5+Z7LvL+2OdKLZ6mtz0IT5O/i//dnzrMj3Yb+PsmnCC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rmbxAAAAN0AAAAPAAAAAAAAAAAA&#10;AAAAAKECAABkcnMvZG93bnJldi54bWxQSwUGAAAAAAQABAD5AAAAkgMAAAAA&#10;" strokeweight="2.25pt">
                    <v:stroke endarrowwidth="narrow"/>
                  </v:line>
                  <v:shape id="Text Box 100" o:spid="_x0000_s160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Rb8IA&#10;AADdAAAADwAAAGRycy9kb3ducmV2LnhtbERPTWvCQBC9C/6HZYTedGMLUqOrlEKlepCqrV6H7Jik&#10;ZmdDdtT477sFwds83udM562r1IWaUHo2MBwkoIgzb0vODXzvPvqvoIIgW6w8k4EbBZjPup0pptZf&#10;eUOXreQqhnBI0UAhUqdah6wgh2Hga+LIHX3jUCJscm0bvMZwV+nnJBlphyXHhgJrei8oO23PzkB+&#10;2C1R/3yt1ntXh2rzK7RYiDFPvfZtAkqolYf47v60cX4yfo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lFvwgAAAN0AAAAPAAAAAAAAAAAAAAAAAJgCAABkcnMvZG93&#10;bnJldi54bWxQSwUGAAAAAAQABAD1AAAAhwMAAAAA&#10;" filled="f" stroked="f" strokeweight="2.25pt">
                    <v:stroke endarrowwidth="narrow"/>
                    <v:textbox inset="0,0,0,0">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116AD9" w:rsidRDefault="009D310A" w:rsidP="00220DD0">
                          <w:pPr>
                            <w:jc w:val="center"/>
                            <w:rPr>
                              <w:rFonts w:ascii="GOST type B" w:hAnsi="GOST type B"/>
                              <w:i/>
                              <w:lang w:val="uk-UA"/>
                            </w:rPr>
                          </w:pPr>
                          <w:r>
                            <w:rPr>
                              <w:rFonts w:ascii="GOST type B" w:hAnsi="GOST type B"/>
                              <w:i/>
                              <w:lang w:val="uk-UA"/>
                            </w:rPr>
                            <w:t>21</w:t>
                          </w:r>
                        </w:p>
                      </w:txbxContent>
                    </v:textbox>
                  </v:shape>
                  <v:shape id="Text Box 101" o:spid="_x0000_s160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JG8IA&#10;AADdAAAADwAAAGRycy9kb3ducmV2LnhtbERPTWvCQBC9C/6HZYTedGMpUqOrlEKlepCqrV6H7Jik&#10;ZmdDdtT477sFwds83udM562r1IWaUHo2MBwkoIgzb0vODXzvPvqvoIIgW6w8k4EbBZjPup0pptZf&#10;eUOXreQqhnBI0UAhUqdah6wgh2Hga+LIHX3jUCJscm0bvMZwV+nnJBlphyXHhgJrei8oO23PzkB+&#10;2C1R/3yt1ntXh2rzK7RYiDFPvfZtAkqolYf47v60cX4yfo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8kbwgAAAN0AAAAPAAAAAAAAAAAAAAAAAJgCAABkcnMvZG93&#10;bnJldi54bWxQSwUGAAAAAAQABAD1AAAAhwMAAAAA&#10;" filled="f" stroked="f" strokeweight="2.25pt">
                    <v:stroke endarrowwidth="narrow"/>
                    <v:textbox inset="0,0,0,0">
                      <w:txbxContent>
                        <w:p w:rsidR="009D310A" w:rsidRDefault="009D310A" w:rsidP="00220DD0">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Pr="00F23317">
        <w:rPr>
          <w:sz w:val="28"/>
          <w:szCs w:val="28"/>
        </w:rPr>
        <w:object w:dxaOrig="7299" w:dyaOrig="3622">
          <v:shape id="_x0000_i1025" type="#_x0000_t75" style="width:365.65pt;height:180.3pt" o:ole="">
            <v:imagedata r:id="rId17" o:title=""/>
          </v:shape>
          <o:OLEObject Type="Embed" ProgID="Visio.Drawing.11" ShapeID="_x0000_i1025" DrawAspect="Content" ObjectID="_1354619294" r:id="rId18"/>
        </w:object>
      </w:r>
    </w:p>
    <w:p w:rsidR="003A6912" w:rsidRPr="003A6912" w:rsidRDefault="003A6912" w:rsidP="00FC02D1">
      <w:pPr>
        <w:spacing w:line="360" w:lineRule="auto"/>
        <w:ind w:left="284" w:right="283" w:firstLine="567"/>
        <w:rPr>
          <w:rFonts w:ascii="GOST type A" w:hAnsi="GOST type A"/>
          <w:i/>
          <w:sz w:val="28"/>
          <w:szCs w:val="28"/>
          <w:lang w:val="uk-UA"/>
        </w:rPr>
      </w:pPr>
      <w:r w:rsidRPr="003A6912">
        <w:rPr>
          <w:rFonts w:ascii="GOST type A" w:hAnsi="GOST type A"/>
          <w:i/>
          <w:sz w:val="28"/>
          <w:szCs w:val="28"/>
          <w:lang w:val="uk-UA"/>
        </w:rPr>
        <w:t xml:space="preserve">Рисунок 2.4.1. Схема підлючення </w:t>
      </w:r>
      <w:r w:rsidR="00417FB5">
        <w:rPr>
          <w:rFonts w:ascii="GOST type A" w:hAnsi="GOST type A"/>
          <w:i/>
          <w:sz w:val="28"/>
          <w:szCs w:val="28"/>
          <w:lang w:val="uk-UA"/>
        </w:rPr>
        <w:t>зовнішньої пам’яті даних</w:t>
      </w:r>
      <w:r w:rsidRPr="003A6912">
        <w:rPr>
          <w:rFonts w:ascii="GOST type A" w:hAnsi="GOST type A"/>
          <w:i/>
          <w:sz w:val="28"/>
          <w:szCs w:val="28"/>
          <w:lang w:val="uk-UA"/>
        </w:rPr>
        <w:t>.</w:t>
      </w:r>
    </w:p>
    <w:p w:rsidR="003A6912" w:rsidRDefault="003A6912" w:rsidP="00FC02D1">
      <w:pPr>
        <w:spacing w:line="360" w:lineRule="auto"/>
        <w:ind w:left="284" w:right="283" w:firstLine="567"/>
        <w:rPr>
          <w:rFonts w:ascii="GOST type A" w:hAnsi="GOST type A"/>
          <w:b/>
          <w:i/>
          <w:sz w:val="28"/>
          <w:szCs w:val="28"/>
          <w:lang w:val="uk-UA"/>
        </w:rPr>
      </w:pPr>
    </w:p>
    <w:p w:rsidR="00220DD0" w:rsidRDefault="00220DD0" w:rsidP="00FC02D1">
      <w:pPr>
        <w:spacing w:line="360" w:lineRule="auto"/>
        <w:ind w:left="284" w:right="283" w:firstLine="567"/>
        <w:rPr>
          <w:rFonts w:ascii="GOST type A" w:hAnsi="GOST type A"/>
          <w:b/>
          <w:i/>
          <w:sz w:val="28"/>
          <w:szCs w:val="28"/>
          <w:lang w:val="uk-UA"/>
        </w:rPr>
      </w:pPr>
      <w:r>
        <w:rPr>
          <w:rFonts w:ascii="GOST type A" w:hAnsi="GOST type A"/>
          <w:b/>
          <w:i/>
          <w:sz w:val="28"/>
          <w:szCs w:val="28"/>
          <w:lang w:val="uk-UA"/>
        </w:rPr>
        <w:t>2.5</w:t>
      </w:r>
      <w:r>
        <w:rPr>
          <w:rFonts w:ascii="GOST type A" w:hAnsi="GOST type A"/>
          <w:b/>
          <w:i/>
          <w:sz w:val="28"/>
          <w:szCs w:val="28"/>
          <w:lang w:val="uk-UA"/>
        </w:rPr>
        <w:tab/>
        <w:t xml:space="preserve">Підключення </w:t>
      </w:r>
      <w:r w:rsidR="00417FB5">
        <w:rPr>
          <w:rFonts w:ascii="GOST type A" w:hAnsi="GOST type A"/>
          <w:b/>
          <w:i/>
          <w:sz w:val="28"/>
          <w:szCs w:val="28"/>
          <w:lang w:val="uk-UA"/>
        </w:rPr>
        <w:t>зовнішньої пам’яті програм</w:t>
      </w:r>
    </w:p>
    <w:p w:rsidR="00220DD0" w:rsidRPr="00386177" w:rsidRDefault="00220DD0" w:rsidP="00FC02D1">
      <w:pPr>
        <w:spacing w:line="360" w:lineRule="auto"/>
        <w:ind w:left="284" w:right="283" w:firstLine="567"/>
        <w:rPr>
          <w:rFonts w:ascii="GOST type A" w:hAnsi="GOST type A"/>
          <w:i/>
          <w:sz w:val="28"/>
          <w:szCs w:val="28"/>
          <w:lang w:val="uk-UA"/>
        </w:rPr>
      </w:pPr>
      <w:r>
        <w:rPr>
          <w:rFonts w:ascii="GOST type A" w:hAnsi="GOST type A"/>
          <w:i/>
          <w:sz w:val="28"/>
          <w:szCs w:val="28"/>
          <w:lang w:val="uk-UA"/>
        </w:rPr>
        <w:t>Підключення зовнішньої пам’яті програм</w:t>
      </w:r>
      <w:r w:rsidR="003A6912">
        <w:rPr>
          <w:rFonts w:ascii="GOST type A" w:hAnsi="GOST type A"/>
          <w:i/>
          <w:sz w:val="28"/>
          <w:szCs w:val="28"/>
          <w:lang w:val="uk-UA"/>
        </w:rPr>
        <w:t xml:space="preserve"> (рис. 2.5.1)</w:t>
      </w:r>
      <w:r>
        <w:rPr>
          <w:rFonts w:ascii="GOST type A" w:hAnsi="GOST type A"/>
          <w:i/>
          <w:sz w:val="28"/>
          <w:szCs w:val="28"/>
          <w:lang w:val="uk-UA"/>
        </w:rPr>
        <w:t xml:space="preserve"> у випадку, коли ЕМА = 0, показано на рис. 2.5.1, де </w:t>
      </w:r>
      <w:r>
        <w:rPr>
          <w:rFonts w:ascii="GOST type A" w:hAnsi="GOST type A"/>
          <w:i/>
          <w:sz w:val="28"/>
          <w:szCs w:val="28"/>
        </w:rPr>
        <w:t>D</w:t>
      </w:r>
      <w:r>
        <w:rPr>
          <w:rFonts w:ascii="GOST type A" w:hAnsi="GOST type A"/>
          <w:i/>
          <w:sz w:val="28"/>
          <w:szCs w:val="28"/>
          <w:lang w:val="uk-UA"/>
        </w:rPr>
        <w:t xml:space="preserve"> та </w:t>
      </w:r>
      <w:r>
        <w:rPr>
          <w:rFonts w:ascii="GOST type A" w:hAnsi="GOST type A"/>
          <w:i/>
          <w:sz w:val="28"/>
          <w:szCs w:val="28"/>
        </w:rPr>
        <w:t>A</w:t>
      </w:r>
      <w:r>
        <w:rPr>
          <w:rFonts w:ascii="GOST type A" w:hAnsi="GOST type A"/>
          <w:i/>
          <w:sz w:val="28"/>
          <w:szCs w:val="28"/>
          <w:lang w:val="uk-UA"/>
        </w:rPr>
        <w:t xml:space="preserve"> входи даних та адреси відповідно. </w:t>
      </w:r>
    </w:p>
    <w:p w:rsidR="00220DD0" w:rsidRDefault="00220DD0" w:rsidP="00FC02D1">
      <w:pPr>
        <w:spacing w:line="360" w:lineRule="auto"/>
        <w:ind w:left="284" w:right="283" w:firstLine="567"/>
        <w:rPr>
          <w:sz w:val="28"/>
          <w:szCs w:val="28"/>
          <w:lang w:val="uk-UA"/>
        </w:rPr>
      </w:pPr>
      <w:r w:rsidRPr="00F23317">
        <w:rPr>
          <w:sz w:val="28"/>
          <w:szCs w:val="28"/>
        </w:rPr>
        <w:object w:dxaOrig="6624" w:dyaOrig="3534">
          <v:shape id="_x0000_i1026" type="#_x0000_t75" style="width:331.65pt;height:176.9pt" o:ole="">
            <v:imagedata r:id="rId19" o:title=""/>
          </v:shape>
          <o:OLEObject Type="Embed" ProgID="Visio.Drawing.11" ShapeID="_x0000_i1026" DrawAspect="Content" ObjectID="_1354619295" r:id="rId20"/>
        </w:object>
      </w:r>
    </w:p>
    <w:p w:rsidR="003A6912" w:rsidRPr="003A6912" w:rsidRDefault="003A6912" w:rsidP="00FC02D1">
      <w:pPr>
        <w:spacing w:line="360" w:lineRule="auto"/>
        <w:ind w:left="284" w:right="283" w:firstLine="567"/>
        <w:rPr>
          <w:rFonts w:ascii="GOST type A" w:hAnsi="GOST type A"/>
          <w:i/>
          <w:sz w:val="28"/>
          <w:szCs w:val="28"/>
          <w:lang w:val="uk-UA"/>
        </w:rPr>
      </w:pPr>
      <w:r w:rsidRPr="003A6912">
        <w:rPr>
          <w:rFonts w:ascii="GOST type A" w:hAnsi="GOST type A"/>
          <w:i/>
          <w:sz w:val="28"/>
          <w:szCs w:val="28"/>
          <w:lang w:val="uk-UA"/>
        </w:rPr>
        <w:t>Рисунок 2.5.1. Схема підключеня зовнішньої пам’яті програм.</w:t>
      </w:r>
    </w:p>
    <w:p w:rsidR="00220DD0" w:rsidRPr="00F23317" w:rsidRDefault="00220DD0" w:rsidP="00FC02D1">
      <w:pPr>
        <w:spacing w:line="360" w:lineRule="auto"/>
        <w:ind w:left="284" w:right="283" w:firstLine="567"/>
        <w:rPr>
          <w:sz w:val="28"/>
          <w:szCs w:val="28"/>
          <w:lang w:val="uk-UA"/>
        </w:rPr>
      </w:pPr>
    </w:p>
    <w:p w:rsidR="00220DD0" w:rsidRPr="00F23317" w:rsidRDefault="00220DD0" w:rsidP="00FC02D1">
      <w:pPr>
        <w:spacing w:line="360" w:lineRule="auto"/>
        <w:ind w:left="284" w:right="283" w:firstLine="567"/>
        <w:rPr>
          <w:rFonts w:ascii="GOST type A" w:hAnsi="GOST type A"/>
          <w:b/>
          <w:bCs/>
          <w:i/>
          <w:sz w:val="28"/>
          <w:szCs w:val="28"/>
          <w:lang w:val="uk-UA"/>
        </w:rPr>
      </w:pPr>
      <w:r>
        <w:rPr>
          <w:rFonts w:ascii="GOST type A" w:hAnsi="GOST type A"/>
          <w:b/>
          <w:bCs/>
          <w:i/>
          <w:sz w:val="28"/>
          <w:szCs w:val="28"/>
          <w:lang w:val="uk-UA"/>
        </w:rPr>
        <w:t>2.6</w:t>
      </w:r>
      <w:r>
        <w:rPr>
          <w:rFonts w:ascii="GOST type A" w:hAnsi="GOST type A"/>
          <w:b/>
          <w:bCs/>
          <w:i/>
          <w:sz w:val="28"/>
          <w:szCs w:val="28"/>
          <w:lang w:val="uk-UA"/>
        </w:rPr>
        <w:tab/>
      </w:r>
      <w:r w:rsidRPr="00F23317">
        <w:rPr>
          <w:rFonts w:ascii="GOST type A" w:hAnsi="GOST type A"/>
          <w:b/>
          <w:bCs/>
          <w:i/>
          <w:sz w:val="28"/>
          <w:szCs w:val="28"/>
          <w:lang w:val="uk-UA"/>
        </w:rPr>
        <w:t>Режим переривань.</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Переривання можна класифікувати наступним чином: внутрішні і зовнішні, у свій час внітрішні діляться на апаратні і програмні, а зовнішні - на векторні і безвекторні.</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В апаратних перериваннях вимога переривання формується певними схемами процессора при появі деяких подій (ділення на нуль, зависання при зверненні до пам</w:t>
      </w:r>
      <w:r w:rsidRPr="00F23317">
        <w:rPr>
          <w:rFonts w:cs="Arial"/>
          <w:bCs/>
          <w:i/>
          <w:sz w:val="28"/>
          <w:szCs w:val="28"/>
          <w:lang w:val="uk-UA"/>
        </w:rPr>
        <w:t>’</w:t>
      </w:r>
      <w:r w:rsidRPr="00F23317">
        <w:rPr>
          <w:rFonts w:ascii="GOST type A" w:hAnsi="GOST type A"/>
          <w:bCs/>
          <w:i/>
          <w:sz w:val="28"/>
          <w:szCs w:val="28"/>
          <w:lang w:val="uk-UA"/>
        </w:rPr>
        <w:t>яті або ЗП тощо).</w:t>
      </w:r>
    </w:p>
    <w:p w:rsidR="00220DD0" w:rsidRPr="00F23317" w:rsidRDefault="00FA60B9" w:rsidP="00FC02D1">
      <w:pPr>
        <w:spacing w:line="360" w:lineRule="auto"/>
        <w:ind w:left="284" w:right="283" w:firstLine="567"/>
        <w:rPr>
          <w:rFonts w:ascii="GOST type A" w:hAnsi="GOST type A"/>
          <w:bCs/>
          <w:i/>
          <w:sz w:val="28"/>
          <w:szCs w:val="28"/>
          <w:lang w:val="uk-UA"/>
        </w:rPr>
      </w:pPr>
      <w:r>
        <w:rPr>
          <w:rFonts w:ascii="GOST type A" w:hAnsi="GOST type A"/>
          <w:bCs/>
          <w:i/>
          <w:noProof/>
          <w:sz w:val="28"/>
          <w:szCs w:val="28"/>
          <w:lang w:val="ru-RU"/>
        </w:rPr>
        <w:lastRenderedPageBreak/>
        <mc:AlternateContent>
          <mc:Choice Requires="wpg">
            <w:drawing>
              <wp:anchor distT="0" distB="0" distL="114300" distR="114300" simplePos="0" relativeHeight="251863040" behindDoc="0" locked="0" layoutInCell="1" allowOverlap="1" wp14:anchorId="681C09DD" wp14:editId="16B364FD">
                <wp:simplePos x="0" y="0"/>
                <wp:positionH relativeFrom="page">
                  <wp:posOffset>719455</wp:posOffset>
                </wp:positionH>
                <wp:positionV relativeFrom="page">
                  <wp:posOffset>187158</wp:posOffset>
                </wp:positionV>
                <wp:extent cx="6658610" cy="10209530"/>
                <wp:effectExtent l="19050" t="19050" r="8890" b="1270"/>
                <wp:wrapNone/>
                <wp:docPr id="1095" name="Группа 10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1096" name="Rectangle 10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97" name="Group 104"/>
                        <wpg:cNvGrpSpPr>
                          <a:grpSpLocks/>
                        </wpg:cNvGrpSpPr>
                        <wpg:grpSpPr bwMode="auto">
                          <a:xfrm>
                            <a:off x="1015" y="15846"/>
                            <a:ext cx="10486" cy="892"/>
                            <a:chOff x="1015" y="15846"/>
                            <a:chExt cx="10486" cy="892"/>
                          </a:xfrm>
                        </wpg:grpSpPr>
                        <wps:wsp>
                          <wps:cNvPr id="1098" name="Line 10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099" name="Line 10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00" name="Line 10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01" name="Line 10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02" name="Line 10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03" name="Line 11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04" name="Line 11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05" name="Line 11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06" name="Line 11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07" name="Text Box 11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1108" name="Text Box 11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1109" name="Text Box 11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1110" name="Text Box 11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1111" name="Text Box 11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1112" name="Line 11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13" name="Text Box 12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116AD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2</w:t>
                                </w:r>
                              </w:p>
                            </w:txbxContent>
                          </wps:txbx>
                          <wps:bodyPr rot="0" vert="horz" wrap="square" lIns="0" tIns="0" rIns="0" bIns="0" anchor="t" anchorCtr="0" upright="1">
                            <a:noAutofit/>
                          </wps:bodyPr>
                        </wps:wsp>
                        <wps:wsp>
                          <wps:cNvPr id="1114" name="Text Box 12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095" o:spid="_x0000_s1602" style="position:absolute;left:0;text-align:left;margin-left:56.65pt;margin-top:14.75pt;width:524.3pt;height:803.9pt;z-index:25186304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">
                <v:rect id="Rectangle 103" o:spid="_x0000_s160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LvssUA&#10;AADdAAAADwAAAGRycy9kb3ducmV2LnhtbERPTWvCQBC9C/0PyxS86a6x2pq6igaEgl5MC623ITtN&#10;gtnZkF017a/vFgq9zeN9znLd20ZcqfO1Yw2TsQJBXDhTc6nh7XU3egLhA7LBxjFp+CIP69XdYImp&#10;cTc+0jUPpYgh7FPUUIXQplL6oiKLfuxa4sh9us5iiLArpenwFsNtIxOl5tJizbGhwpayiopzfrEa&#10;jrPt5vTxOH2332qfP2QHm2STROvhfb95BhGoD//iP/eLifPVYg6/38QT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u+yxQAAAN0AAAAPAAAAAAAAAAAAAAAAAJgCAABkcnMv&#10;ZG93bnJldi54bWxQSwUGAAAAAAQABAD1AAAAigMAAAAA&#10;" filled="f" strokeweight="2.25pt"/>
                <v:group id="Group 104" o:spid="_x0000_s160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lkkMQAAADdAAAADwAAAGRycy9kb3ducmV2LnhtbERPS2vCQBC+F/wPywi9&#10;1U0srRqziogtPYjgA8TbkJ08MDsbstsk/vtuodDbfHzPSdeDqUVHrassK4gnEQjizOqKCwWX88fL&#10;HITzyBpry6TgQQ7Wq9FTiom2PR+pO/lChBB2CSoovW8SKV1WkkE3sQ1x4HLbGvQBtoXULfYh3NRy&#10;GkXv0mDFoaHEhrYlZffTt1Hw2WO/eY133f6ebx+389vhuo9JqefxsFmC8DT4f/Gf+0uH+dFi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HlkkMQAAADdAAAA&#10;DwAAAAAAAAAAAAAAAACqAgAAZHJzL2Rvd25yZXYueG1sUEsFBgAAAAAEAAQA+gAAAJsDAAAAAA==&#10;">
                  <v:line id="Line 105" o:spid="_x0000_s160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Iiv8QAAADdAAAADwAAAGRycy9kb3ducmV2LnhtbESPQW/CMAyF75P4D5GRdhvpYJq6joAQ&#10;aNLU24ALN6vx2qqNU5IA3b+fD0jcbL3n9z4v16Pr1ZVCbD0beJ1loIgrb1uuDRwPXy85qJiQLfae&#10;ycAfRVivJk9LLKy/8Q9d96lWEsKxQANNSkOhdawachhnfiAW7dcHh0nWUGsb8CbhrtfzLHvXDluW&#10;hgYH2jZUdfuLM5Av3hDzU1d2FBfhnHalG7k05nk6bj5BJRrTw3y//raCn30IrnwjI+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MiK/xAAAAN0AAAAPAAAAAAAAAAAA&#10;AAAAAKECAABkcnMvZG93bnJldi54bWxQSwUGAAAAAAQABAD5AAAAkgMAAAAA&#10;" strokeweight="2.25pt">
                    <v:stroke endarrowwidth="narrow"/>
                  </v:line>
                  <v:line id="Line 106" o:spid="_x0000_s160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r6sIAAADdAAAADwAAAGRycy9kb3ducmV2LnhtbERP24rCMBB9F/yHMIIvounugthqKrIg&#10;LCLCWj9gbMa2tJnUJmr9e7Mg7NscznVW69404k6dqywr+JhFIIhzqysuFJyy7XQBwnlkjY1lUvAk&#10;B+t0OFhhou2Df+l+9IUIIewSVFB63yZSurwkg25mW+LAXWxn0AfYFVJ3+AjhppGfUTSXBisODSW2&#10;9F1SXh9vRkH1heeJjydcNPtTfXjm2XV3zZQaj/rNEoSn3v+L3+4fHeZHcQx/34QTZP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or6sIAAADdAAAADwAAAAAAAAAAAAAA&#10;AAChAgAAZHJzL2Rvd25yZXYueG1sUEsFBgAAAAAEAAQA+QAAAJADAAAAAA==&#10;" strokeweight="2.25pt">
                    <v:stroke endarrowwidth="narrow"/>
                  </v:line>
                  <v:line id="Line 107" o:spid="_x0000_s160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sYbcUAAADdAAAADwAAAGRycy9kb3ducmV2LnhtbESP0YrCQAxF3xf2H4YIvsg61YXFrY6y&#10;CILIImj9gNiJbbGTqZ1R69+bB8G3hHtz78ls0bla3agNlWcDo2ECijj3tuLCwCFbfU1AhYhssfZM&#10;Bh4UYDH//Jhhav2dd3Tbx0JJCIcUDZQxNqnWIS/JYRj6hli0k28dRlnbQtsW7xLuaj1Okh/tsGJp&#10;KLGhZUn5eX91BqpvPA7i74CL+v9w3j7y7LK5ZMb0e93fFFSkLr7Nr+u1FfxRIvzyjYyg5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sYbcUAAADdAAAADwAAAAAAAAAA&#10;AAAAAAChAgAAZHJzL2Rvd25yZXYueG1sUEsFBgAAAAAEAAQA+QAAAJMDAAAAAA==&#10;" strokeweight="2.25pt">
                    <v:stroke endarrowwidth="narrow"/>
                  </v:line>
                  <v:line id="Line 108" o:spid="_x0000_s160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e99sEAAADdAAAADwAAAGRycy9kb3ducmV2LnhtbERP24rCMBB9X/Afwgi+iKZVWLQaRQRB&#10;RIS1fsDYjG2xmdQmav17Iwj7NodznfmyNZV4UONKywriYQSCOLO65FzBKd0MJiCcR9ZYWSYFL3Kw&#10;XHR+5pho++Q/ehx9LkIIuwQVFN7XiZQuK8igG9qaOHAX2xj0ATa51A0+Q7ip5CiKfqXBkkNDgTWt&#10;C8qux7tRUI7x3PfTPufV/nQ9vLL0trulSvW67WoGwlPr/8Vf91aH+XEUw+ebcIJcv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Z732wQAAAN0AAAAPAAAAAAAAAAAAAAAA&#10;AKECAABkcnMvZG93bnJldi54bWxQSwUGAAAAAAQABAD5AAAAjwMAAAAA&#10;" strokeweight="2.25pt">
                    <v:stroke endarrowwidth="narrow"/>
                  </v:line>
                  <v:line id="Line 109" o:spid="_x0000_s160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UjgcQAAADdAAAADwAAAGRycy9kb3ducmV2LnhtbERP22rCQBB9L/gPywh9Ed2YQtE0q0ih&#10;UEopmPgB0+yYhGRnY3aby993CwXf5nCukx4n04qBeldbVrDdRCCIC6trLhVc8rf1DoTzyBpby6Rg&#10;JgfHw+IhxUTbkc80ZL4UIYRdggoq77tESldUZNBtbEccuKvtDfoA+1LqHscQbloZR9GzNFhzaKiw&#10;o9eKiib7MQrqJ/xe+f2Ky/bz0nzNRX77uOVKPS6n0wsIT5O/i//d7zrM30Yx/H0TTp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SOBxAAAAN0AAAAPAAAAAAAAAAAA&#10;AAAAAKECAABkcnMvZG93bnJldi54bWxQSwUGAAAAAAQABAD5AAAAkgMAAAAA&#10;" strokeweight="2.25pt">
                    <v:stroke endarrowwidth="narrow"/>
                  </v:line>
                  <v:line id="Line 110" o:spid="_x0000_s161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GsQAAADdAAAADwAAAGRycy9kb3ducmV2LnhtbERP22rCQBB9L/gPywh9Ed3YQNE0q0ih&#10;IKUUmvgB0+yYhGRnY3bN5e+7hULf5nCukx4n04qBeldbVrDdRCCIC6trLhVc8rf1DoTzyBpby6Rg&#10;JgfHw+IhxUTbkb9oyHwpQgi7BBVU3neJlK6oyKDb2I44cFfbG/QB9qXUPY4h3LTyKYqepcGaQ0OF&#10;Hb1WVDTZ3SioY/xe+f2Ky/bj0nzORX57v+VKPS6n0wsIT5P/F/+5zzrM30Yx/H4TTpC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YaxAAAAN0AAAAPAAAAAAAAAAAA&#10;AAAAAKECAABkcnMvZG93bnJldi54bWxQSwUGAAAAAAQABAD5AAAAkgMAAAAA&#10;" strokeweight="2.25pt">
                    <v:stroke endarrowwidth="narrow"/>
                  </v:line>
                  <v:line id="Line 111" o:spid="_x0000_s161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AebsQAAADdAAAADwAAAGRycy9kb3ducmV2LnhtbERP22rCQBB9L/gPyxR8kWZjLaWm2YgI&#10;BZFS0PgB0+yYhGRnY3Y1yd93C4W+zeFcJ92MphV36l1tWcEyikEQF1bXXCo45x9PbyCcR9bYWiYF&#10;EznYZLOHFBNtBz7S/eRLEULYJaig8r5LpHRFRQZdZDviwF1sb9AH2JdS9ziEcNPK5zh+lQZrDg0V&#10;drSrqGhON6OgXuH3wq8XXLaf5+ZrKvLr4ZorNX8ct+8gPI3+X/zn3uswfxm/wO834QSZ/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B5uxAAAAN0AAAAPAAAAAAAAAAAA&#10;AAAAAKECAABkcnMvZG93bnJldi54bWxQSwUGAAAAAAQABAD5AAAAkgMAAAAA&#10;" strokeweight="2.25pt">
                    <v:stroke endarrowwidth="narrow"/>
                  </v:line>
                  <v:line id="Line 112" o:spid="_x0000_s161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79cQAAADdAAAADwAAAGRycy9kb3ducmV2LnhtbERP22rCQBB9L/gPyxR8kWZjpaWm2YgI&#10;BZFS0PgB0+yYhGRnY3Y1yd93C4W+zeFcJ92MphV36l1tWcEyikEQF1bXXCo45x9PbyCcR9bYWiYF&#10;EznYZLOHFBNtBz7S/eRLEULYJaig8r5LpHRFRQZdZDviwF1sb9AH2JdS9ziEcNPK5zh+lQZrDg0V&#10;drSrqGhON6OgXuH3wq8XXLaf5+ZrKvLr4ZorNX8ct+8gPI3+X/zn3uswfxm/wO834QSZ/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Lv1xAAAAN0AAAAPAAAAAAAAAAAA&#10;AAAAAKECAABkcnMvZG93bnJldi54bWxQSwUGAAAAAAQABAD5AAAAkgMAAAAA&#10;" strokeweight="2.25pt">
                    <v:stroke endarrowwidth="narrow"/>
                  </v:line>
                  <v:line id="Line 113" o:spid="_x0000_s161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4lgsQAAADdAAAADwAAAGRycy9kb3ducmV2LnhtbERP22rCQBB9L/gPywh9Ed3YQtA0q0ih&#10;IKUUmvgB0+yYhGRnY3bN5e+7hULf5nCukx4n04qBeldbVrDdRCCIC6trLhVc8rf1DoTzyBpby6Rg&#10;JgfHw+IhxUTbkb9oyHwpQgi7BBVU3neJlK6oyKDb2I44cFfbG/QB9qXUPY4h3LTyKYpiabDm0FBh&#10;R68VFU12NwrqZ/xe+f2Ky/bj0nzORX57v+VKPS6n0wsIT5P/F/+5zzrM30Yx/H4TTpC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iWCxAAAAN0AAAAPAAAAAAAAAAAA&#10;AAAAAKECAABkcnMvZG93bnJldi54bWxQSwUGAAAAAAQABAD5AAAAkgMAAAAA&#10;" strokeweight="2.25pt">
                    <v:stroke endarrowwidth="narrow"/>
                  </v:line>
                  <v:shape id="Text Box 114" o:spid="_x0000_s161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NdsIA&#10;AADdAAAADwAAAGRycy9kb3ducmV2LnhtbERPTWvCQBC9F/wPyxS81Y0erERXkYKiHqRq1euQHZO0&#10;2dmQHTX9911B6G0e73Mms9ZV6kZNKD0b6PcSUMSZtyXnBr4Oi7cRqCDIFivPZOCXAsymnZcJptbf&#10;eUe3veQqhnBI0UAhUqdah6wgh6Hna+LIXXzjUCJscm0bvMdwV+lBkgy1w5JjQ4E1fRSU/eyvzkB+&#10;PqxRHz8325OrQ7X7FlouxZjuazsfgxJq5V/8dK9snN9P3uHxTTxB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s12wgAAAN0AAAAPAAAAAAAAAAAAAAAAAJgCAABkcnMvZG93&#10;bnJldi54bWxQSwUGAAAAAAQABAD1AAAAhwMAAAAA&#10;" filled="f" stroked="f" strokeweight="2.25pt">
                    <v:stroke endarrowwidth="narrow"/>
                    <v:textbox inset="0,0,0,0">
                      <w:txbxContent>
                        <w:p w:rsidR="009D310A" w:rsidRDefault="009D310A" w:rsidP="00220DD0">
                          <w:pPr>
                            <w:rPr>
                              <w:i/>
                            </w:rPr>
                          </w:pPr>
                          <w:proofErr w:type="gramStart"/>
                          <w:r>
                            <w:rPr>
                              <w:rFonts w:ascii="GOST type B" w:hAnsi="GOST type B"/>
                              <w:i/>
                            </w:rPr>
                            <w:t>Зм</w:t>
                          </w:r>
                          <w:r>
                            <w:rPr>
                              <w:i/>
                            </w:rPr>
                            <w:t>.</w:t>
                          </w:r>
                          <w:proofErr w:type="gramEnd"/>
                        </w:p>
                      </w:txbxContent>
                    </v:textbox>
                  </v:shape>
                  <v:shape id="Text Box 115" o:spid="_x0000_s161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ZBMUA&#10;AADdAAAADwAAAGRycy9kb3ducmV2LnhtbESPzW7CQAyE75V4h5WReisbOKAqsKAKCUQ5VOWvvVpZ&#10;NwlkvVHWhfTt60Ol3mzNeObzfNmHxtyoS3VkB+NRBoa4iL7m0sHpuH56BpME2WMTmRz8UILlYvAw&#10;x9zHO+/pdpDSaAinHB1UIm1ubSoqCphGsSVW7St2AUXXrrS+w7uGh8ZOsmxqA9asDRW2tKqouB6+&#10;g4Py8/iK9vy+e/sIbWr2F6HNRpx7HPYvMzBCvfyb/663XvHHmeLqNzqCX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VkExQAAAN0AAAAPAAAAAAAAAAAAAAAAAJgCAABkcnMv&#10;ZG93bnJldi54bWxQSwUGAAAAAAQABAD1AAAAigMAAAAA&#10;" filled="f" stroked="f" strokeweight="2.25pt">
                    <v:stroke endarrowwidth="narrow"/>
                    <v:textbox inset="0,0,0,0">
                      <w:txbxContent>
                        <w:p w:rsidR="009D310A" w:rsidRDefault="009D310A" w:rsidP="00220DD0">
                          <w:pPr>
                            <w:rPr>
                              <w:i/>
                            </w:rPr>
                          </w:pPr>
                          <w:proofErr w:type="gramStart"/>
                          <w:r>
                            <w:rPr>
                              <w:rFonts w:ascii="GOST type B" w:hAnsi="GOST type B"/>
                              <w:i/>
                            </w:rPr>
                            <w:t>Арк</w:t>
                          </w:r>
                          <w:r>
                            <w:rPr>
                              <w:i/>
                            </w:rPr>
                            <w:t>.</w:t>
                          </w:r>
                          <w:proofErr w:type="gramEnd"/>
                        </w:p>
                      </w:txbxContent>
                    </v:textbox>
                  </v:shape>
                  <v:shape id="Text Box 116" o:spid="_x0000_s161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8n8IA&#10;AADdAAAADwAAAGRycy9kb3ducmV2LnhtbERPTWvCQBC9F/wPyxS81Y0epEZXkYKiHqRq1euQHZO0&#10;2dmQHTX9911B6G0e73Mms9ZV6kZNKD0b6PcSUMSZtyXnBr4Oi7d3UEGQLVaeycAvBZhNOy8TTK2/&#10;845ue8lVDOGQooFCpE61DllBDkPP18SRu/jGoUTY5No2eI/hrtKDJBlqhyXHhgJr+igo+9lfnYH8&#10;fFijPn5utidXh2r3LbRcijHd13Y+BiXUyr/46V7ZOL+fjODxTTxB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fyfwgAAAN0AAAAPAAAAAAAAAAAAAAAAAJgCAABkcnMvZG93&#10;bnJldi54bWxQSwUGAAAAAAQABAD1AAAAhwM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17" o:spid="_x0000_s161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LD38YA&#10;AADdAAAADwAAAGRycy9kb3ducmV2LnhtbESPzW7CQAyE75X6DitX6q1s0gOqUhaEKoEKh6r8FK5W&#10;1iQpWW+UNZC+fX2o1JutGc98nsyG0Jor9amJ7CAfZWCIy+gbrhzsd4unFzBJkD22kcnBDyWYTe/v&#10;Jlj4eOMNXbdSGQ3hVKCDWqQrrE1lTQHTKHbEqp1iH1B07Svre7xpeGjtc5aNbcCGtaHGjt5qKs/b&#10;S3BQHXcrtF+f649D6FK7+RZaLsW5x4dh/gpGaJB/89/1u1f8PFd+/UZHs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LD38YAAADdAAAADwAAAAAAAAAAAAAAAACYAgAAZHJz&#10;L2Rvd25yZXYueG1sUEsFBgAAAAAEAAQA9QAAAIsDAAAAAA==&#10;" filled="f" stroked="f" strokeweight="2.25pt">
                    <v:stroke endarrowwidth="narrow"/>
                    <v:textbox inset="0,0,0,0">
                      <w:txbxContent>
                        <w:p w:rsidR="009D310A" w:rsidRDefault="009D310A" w:rsidP="00220DD0">
                          <w:pPr>
                            <w:rPr>
                              <w:rFonts w:ascii="GOST type B" w:hAnsi="GOST type B"/>
                              <w:i/>
                            </w:rPr>
                          </w:pPr>
                          <w:proofErr w:type="gramStart"/>
                          <w:r>
                            <w:rPr>
                              <w:rFonts w:ascii="GOST type B" w:hAnsi="GOST type B"/>
                              <w:i/>
                            </w:rPr>
                            <w:t>Підп.</w:t>
                          </w:r>
                          <w:proofErr w:type="gramEnd"/>
                        </w:p>
                      </w:txbxContent>
                    </v:textbox>
                  </v:shape>
                  <v:shape id="Text Box 118" o:spid="_x0000_s161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5mRMMA&#10;AADdAAAADwAAAGRycy9kb3ducmV2LnhtbERPTWvCQBC9F/wPywi91Y0eRKKriKBYD8WvttchO02i&#10;2dmQnWr8964g+E4zvHnvzZvMWlepCzWh9Gyg30tAEWfelpwbOB6WHyNQQZAtVp7JwI0CzKadtwmm&#10;1l95R5e95CqacEjRQCFSp1qHrCCHoedr4sj9+cahxLXJtW3wGs1dpQdJMtQOS44JBda0KCg77/+d&#10;gfz38In6e7v5+nF1qHYnodVKjHnvtvMxKKFWXsdP9drG9yPg0SaOoK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5mR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v:textbox>
                  </v:shape>
                  <v:line id="Line 119" o:spid="_x0000_s161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y1XMMAAADdAAAADwAAAGRycy9kb3ducmV2LnhtbERP22rCQBB9L/gPywi+SN3EQrHRNUih&#10;UESEJvmAMTsmwexskt1q/Hu3IPRtDuc6m3Q0rbjS4BrLCuJFBIK4tLrhSkGRf72uQDiPrLG1TAru&#10;5CDdTl42mGh74x+6Zr4SIYRdggpq77tESlfWZNAtbEccuLMdDPoAh0rqAW8h3LRyGUXv0mDDoaHG&#10;jj5rKi/Zr1HQvOFp7j/mXLWH4nK8l3m/73OlZtNxtwbhafT/4qf7W4f5cbyEv2/CC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stVzDAAAA3QAAAA8AAAAAAAAAAAAA&#10;AAAAoQIAAGRycy9kb3ducmV2LnhtbFBLBQYAAAAABAAEAPkAAACRAwAAAAA=&#10;" strokeweight="2.25pt">
                    <v:stroke endarrowwidth="narrow"/>
                  </v:line>
                  <v:shape id="Text Box 120" o:spid="_x0000_s162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dqMMA&#10;AADdAAAADwAAAGRycy9kb3ducmV2LnhtbERPTWvCQBC9F/wPywi91U0slBJdpQiK7aGo0fY6ZKdJ&#10;NDsbslNN/71bELzN433OdN67Rp2pC7VnA+koAUVceFtzaWCfL59eQQVBtth4JgN/FGA+GzxMMbP+&#10;wls676RUMYRDhgYqkTbTOhQVOQwj3xJH7sd3DiXCrtS2w0sMd40eJ8mLdlhzbKiwpUVFxWn36wyU&#10;3/k76sPm4/PLtaHZHoVWKzHmcdi/TUAJ9XIX39xrG+en6TP8fxNP0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Bdq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116AD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2</w:t>
                          </w:r>
                        </w:p>
                      </w:txbxContent>
                    </v:textbox>
                  </v:shape>
                  <v:shape id="Text Box 121" o:spid="_x0000_s162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3MMA&#10;AADdAAAADwAAAGRycy9kb3ducmV2LnhtbERPTWvCQBC9F/wPywi91U2klBJdpQiK7aGo0fY6ZKdJ&#10;NDsbslNN/71bELzN433OdN67Rp2pC7VnA+koAUVceFtzaWCfL59eQQVBtth4JgN/FGA+GzxMMbP+&#10;wls676RUMYRDhgYqkTbTOhQVOQwj3xJH7sd3DiXCrtS2w0sMd40eJ8mLdlhzbKiwpUVFxWn36wyU&#10;3/k76sPm4/PLtaHZHoVWKzHmcdi/TUAJ9XIX39xrG+en6TP8fxNP0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3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sz w:val="44"/>
                            </w:rPr>
                          </w:pPr>
                          <w:r>
                            <w:rPr>
                              <w:rFonts w:ascii="GOST type B" w:hAnsi="GOST type B"/>
                              <w:i/>
                              <w:sz w:val="44"/>
                            </w:rPr>
                            <w:t>ІАЛЦ.</w:t>
                          </w:r>
                          <w:r w:rsidR="00702DEA">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220DD0" w:rsidRPr="00F23317">
        <w:rPr>
          <w:rFonts w:ascii="GOST type A" w:hAnsi="GOST type A"/>
          <w:bCs/>
          <w:i/>
          <w:sz w:val="28"/>
          <w:szCs w:val="28"/>
          <w:lang w:val="uk-UA"/>
        </w:rPr>
        <w:t>Програмні переривання  визиваються при виконанні команд переривання програми.</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Внутрішние переривання мають фіксовані початкові адреси підпрограм для їх обслуговування.</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 xml:space="preserve">Процесор має спеціальні входи для запитів на переривання програми. Для деяких входів існують стандратні підпрограми обслуговування з фіксованою початковою адресою. </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Будь-якому ЗП можна дозволити переривання програми. Для подачі сигналу такого переривання використовується один вхід процессора. Ідентифікація пристрою процесором  здійснюється за допомогою читання на шині даних вектора (номера ЗП). спеціальна процедура на апаратному чи програмному рівні ставить у відповідність вектору початкову адресу програми обслуговування.</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В процесі ініціалізації системи процесор записує в регістр стану ЗП одиницю в біт дозволу переривань, якщо цей пристрій буде працювати в режимі переривання.</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Крім цього процесор може записувати вектор в регістр вектора.</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Коли ЗП готовий до обміну, встановлюється біт готовності в регістрі стану своїм контролером.При збігу сигналів готовності і дозволу переривань формується сигнал вимоги переривань на загальній однопровідній шині.</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Процесор перевіряє сигнал після виконання команди і формує послідовно два сингали по шині керування: підготовка і попередження переривання.</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По сигналу підготовка у всіх ЗП забороняється зміна всіх тригерів. У кожному інтерфейсі комутується шлях проходження сигналу підтвердження переривань. Якщо ЗП запросило переривання, то ланцюг проходження далі сигналу ПП розривається, а в цьому ЗП по даному сигналу видається вектор на шині даних, який приймається процесором.</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В цілому апаратно переривання діляться на:</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1) Централізовані (з централізованим КПП)</w:t>
      </w:r>
      <w:r>
        <w:rPr>
          <w:rFonts w:ascii="GOST type A" w:hAnsi="GOST type A"/>
          <w:bCs/>
          <w:i/>
          <w:sz w:val="28"/>
          <w:szCs w:val="28"/>
          <w:lang w:val="uk-UA"/>
        </w:rPr>
        <w:t>;</w:t>
      </w:r>
    </w:p>
    <w:p w:rsidR="00220DD0"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2) Децентралізовані (з розподіленим КПП)</w:t>
      </w:r>
      <w:r>
        <w:rPr>
          <w:rFonts w:ascii="GOST type A" w:hAnsi="GOST type A"/>
          <w:bCs/>
          <w:i/>
          <w:sz w:val="28"/>
          <w:szCs w:val="28"/>
          <w:lang w:val="uk-UA"/>
        </w:rPr>
        <w:t>.</w:t>
      </w:r>
    </w:p>
    <w:p w:rsidR="00220DD0" w:rsidRDefault="00FA60B9" w:rsidP="00FC02D1">
      <w:pPr>
        <w:spacing w:line="360" w:lineRule="auto"/>
        <w:ind w:left="284" w:right="283" w:firstLine="567"/>
        <w:rPr>
          <w:rFonts w:ascii="GOST type A" w:hAnsi="GOST type A"/>
          <w:bCs/>
          <w:i/>
          <w:sz w:val="28"/>
          <w:szCs w:val="28"/>
          <w:lang w:val="uk-UA"/>
        </w:rPr>
      </w:pPr>
      <w:r>
        <w:rPr>
          <w:rFonts w:ascii="GOST type A" w:hAnsi="GOST type A"/>
          <w:bCs/>
          <w:i/>
          <w:noProof/>
          <w:sz w:val="28"/>
          <w:szCs w:val="28"/>
          <w:lang w:val="ru-RU"/>
        </w:rPr>
        <w:lastRenderedPageBreak/>
        <mc:AlternateContent>
          <mc:Choice Requires="wpg">
            <w:drawing>
              <wp:anchor distT="0" distB="0" distL="114300" distR="114300" simplePos="0" relativeHeight="251864064" behindDoc="0" locked="0" layoutInCell="1" allowOverlap="1" wp14:anchorId="3D922148" wp14:editId="2A13A44B">
                <wp:simplePos x="0" y="0"/>
                <wp:positionH relativeFrom="page">
                  <wp:posOffset>718185</wp:posOffset>
                </wp:positionH>
                <wp:positionV relativeFrom="page">
                  <wp:posOffset>180808</wp:posOffset>
                </wp:positionV>
                <wp:extent cx="6658610" cy="10209530"/>
                <wp:effectExtent l="19050" t="19050" r="8890" b="1270"/>
                <wp:wrapNone/>
                <wp:docPr id="1115" name="Группа 1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1116" name="Rectangle 12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17" name="Group 124"/>
                        <wpg:cNvGrpSpPr>
                          <a:grpSpLocks/>
                        </wpg:cNvGrpSpPr>
                        <wpg:grpSpPr bwMode="auto">
                          <a:xfrm>
                            <a:off x="1015" y="15846"/>
                            <a:ext cx="10486" cy="892"/>
                            <a:chOff x="1015" y="15846"/>
                            <a:chExt cx="10486" cy="892"/>
                          </a:xfrm>
                        </wpg:grpSpPr>
                        <wps:wsp>
                          <wps:cNvPr id="1118" name="Line 12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19" name="Line 12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20" name="Line 12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21" name="Line 12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22" name="Line 12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23" name="Line 13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24" name="Line 13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25" name="Line 13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26" name="Line 13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27" name="Text Box 13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1128" name="Text Box 13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1129" name="Text Box 13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1130" name="Text Box 13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1131" name="Text Box 13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1132" name="Line 13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33" name="Text Box 14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116AD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3</w:t>
                                </w:r>
                              </w:p>
                            </w:txbxContent>
                          </wps:txbx>
                          <wps:bodyPr rot="0" vert="horz" wrap="square" lIns="0" tIns="0" rIns="0" bIns="0" anchor="t" anchorCtr="0" upright="1">
                            <a:noAutofit/>
                          </wps:bodyPr>
                        </wps:wsp>
                        <wps:wsp>
                          <wps:cNvPr id="1134" name="Text Box 14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115" o:spid="_x0000_s1622" style="position:absolute;left:0;text-align:left;margin-left:56.55pt;margin-top:14.25pt;width:524.3pt;height:803.9pt;z-index:251864064;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">
                <v:rect id="Rectangle 123" o:spid="_x0000_s162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DjdcUA&#10;AADdAAAADwAAAGRycy9kb3ducmV2LnhtbERPTWvCQBC9F/oflil4q5vEqiV1FQ0IQr0YBdvbkJ0m&#10;odnZkF017a93BcHbPN7nzBa9acSZOldbVhAPIxDEhdU1lwoO+/XrOwjnkTU2lknBHzlYzJ+fZphq&#10;e+EdnXNfihDCLkUFlfdtKqUrKjLohrYlDtyP7Qz6ALtS6g4vIdw0MomiiTRYc2iosKWsouI3PxkF&#10;u/Fq+f01HR3Nf/SZv2Vbk2RxotTgpV9+gPDU+4f47t7oMD+OJ3D7Jpw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ON1xQAAAN0AAAAPAAAAAAAAAAAAAAAAAJgCAABkcnMv&#10;ZG93bnJldi54bWxQSwUGAAAAAAQABAD1AAAAigMAAAAA&#10;" filled="f" strokeweight="2.25pt"/>
                <v:group id="Group 124" o:spid="_x0000_s162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toV8QAAADdAAAADwAAAGRycy9kb3ducmV2LnhtbERPTWvCQBC9F/wPywi9&#10;1c0qbSW6ikgtPYhQFcTbkB2TYHY2ZLdJ/PeuIPQ2j/c582VvK9FS40vHGtQoAUGcOVNyruF42LxN&#10;QfiAbLByTBpu5GG5GLzMMTWu419q9yEXMYR9ihqKEOpUSp8VZNGPXE0cuYtrLIYIm1yaBrsYbis5&#10;TpIPabHk2FBgTeuCsuv+z2r47rBbTdRXu71e1rfz4X132irS+nXYr2YgAvXhX/x0/5g4X6l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0toV8QAAADdAAAA&#10;DwAAAAAAAAAAAAAAAACqAgAAZHJzL2Rvd25yZXYueG1sUEsFBgAAAAAEAAQA+gAAAJsDAAAAAA==&#10;">
                  <v:line id="Line 125" o:spid="_x0000_s162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AueMMAAADdAAAADwAAAGRycy9kb3ducmV2LnhtbESPQWvCQBCF70L/wzKF3nQTLRJSV5FK&#10;oeRW9dLbkB2TkOxsurvV9N93DoK3Gd6b977Z7CY3qCuF2Hk2kC8yUMS1tx03Bs6nj3kBKiZki4Nn&#10;MvBHEXbbp9kGS+tv/EXXY2qUhHAs0UCb0lhqHeuWHMaFH4lFu/jgMMkaGm0D3iTcDXqZZWvtsGNp&#10;aHGk95bq/vjrDBSrV8Tiu696iqvwkw6Vm7gy5uV52r+BSjSlh/l+/WkFP88FV76REf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ALnjDAAAA3QAAAA8AAAAAAAAAAAAA&#10;AAAAoQIAAGRycy9kb3ducmV2LnhtbFBLBQYAAAAABAAEAPkAAACRAwAAAAA=&#10;" strokeweight="2.25pt">
                    <v:stroke endarrowwidth="narrow"/>
                  </v:line>
                  <v:line id="Line 126" o:spid="_x0000_s162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gnLcQAAADdAAAADwAAAGRycy9kb3ducmV2LnhtbERP22qDQBB9L/QflinkJTSrLZTEugkh&#10;UCghBKp+wNSdqujOGncb9e+zhUDf5nCuk+4m04krDa6xrCBeRSCIS6sbrhQU+cfzGoTzyBo7y6Rg&#10;Jge77eNDiom2I3/RNfOVCCHsElRQe98nUrqyJoNuZXviwP3YwaAPcKikHnAM4aaTL1H0Jg02HBpq&#10;7OlQU9lmv0ZB84rfS79ZctWdivY8l/nleMmVWjxN+3cQnib/L767P3WYH8cb+PsmnCC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CctxAAAAN0AAAAPAAAAAAAAAAAA&#10;AAAAAKECAABkcnMvZG93bnJldi54bWxQSwUGAAAAAAQABAD5AAAAkgMAAAAA&#10;" strokeweight="2.25pt">
                    <v:stroke endarrowwidth="narrow"/>
                  </v:line>
                  <v:line id="Line 127" o:spid="_x0000_s162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5EDcYAAADdAAAADwAAAGRycy9kb3ducmV2LnhtbESP0WrCQBBF3wv9h2UKvohutFDa1DWI&#10;UBAphRo/YMxOk2B2Nsluk/j3zkOhbzPcO/ee2WSTa9RAfag9G1gtE1DEhbc1lwbO+cfiFVSIyBYb&#10;z2TgRgGy7ePDBlPrR/6m4RRLJSEcUjRQxdimWoeiIodh6Vti0X587zDK2pfa9jhKuGv0OkletMOa&#10;paHClvYVFdfTrzNQP+NlHt/mXDaf5+vXrci7Y5cbM3uadu+gIk3x3/x3fbCCv1oLv3wjI+jt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eRA3GAAAA3QAAAA8AAAAAAAAA&#10;AAAAAAAAoQIAAGRycy9kb3ducmV2LnhtbFBLBQYAAAAABAAEAPkAAACUAwAAAAA=&#10;" strokeweight="2.25pt">
                    <v:stroke endarrowwidth="narrow"/>
                  </v:line>
                  <v:line id="Line 128" o:spid="_x0000_s162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hlsMAAADdAAAADwAAAGRycy9kb3ducmV2LnhtbERP22rCQBB9L/gPywi+SN3EQrHRNUih&#10;UESEJvmAMTsmwexskt1q/Hu3IPRtDuc6m3Q0rbjS4BrLCuJFBIK4tLrhSkGRf72uQDiPrLG1TAru&#10;5CDdTl42mGh74x+6Zr4SIYRdggpq77tESlfWZNAtbEccuLMdDPoAh0rqAW8h3LRyGUXv0mDDoaHG&#10;jj5rKi/Zr1HQvOFp7j/mXLWH4nK8l3m/73OlZtNxtwbhafT/4qf7W4f58TKGv2/CC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S4ZbDAAAA3QAAAA8AAAAAAAAAAAAA&#10;AAAAoQIAAGRycy9kb3ducmV2LnhtbFBLBQYAAAAABAAEAPkAAACRAwAAAAA=&#10;" strokeweight="2.25pt">
                    <v:stroke endarrowwidth="narrow"/>
                  </v:line>
                  <v:line id="Line 129" o:spid="_x0000_s162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B/4cIAAADdAAAADwAAAGRycy9kb3ducmV2LnhtbERP24rCMBB9F/yHMMK+iKZ2QbSaiiws&#10;yLIIWj9gbMa2tJnUJmr9+82C4NscznXWm9404k6dqywrmE0jEMS51RUXCk7Z92QBwnlkjY1lUvAk&#10;B5t0OFhjou2DD3Q/+kKEEHYJKii9bxMpXV6SQTe1LXHgLrYz6APsCqk7fIRw08g4iubSYMWhocSW&#10;vkrK6+PNKKg+8Tz2yzEXze+p3j/z7PpzzZT6GPXbFQhPvX+LX+6dDvNncQz/34QT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B/4cIAAADdAAAADwAAAAAAAAAAAAAA&#10;AAChAgAAZHJzL2Rvd25yZXYueG1sUEsFBgAAAAAEAAQA+QAAAJADAAAAAA==&#10;" strokeweight="2.25pt">
                    <v:stroke endarrowwidth="narrow"/>
                  </v:line>
                  <v:line id="Line 130" o:spid="_x0000_s163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zaesIAAADdAAAADwAAAGRycy9kb3ducmV2LnhtbERP24rCMBB9F/yHMIIvoqkKorVRRFiQ&#10;ZRG0fsDYjG1pM6lNVuvfbxYE3+ZwrpNsO1OLB7WutKxgOolAEGdWl5wruKRf4yUI55E11pZJwYsc&#10;bDf9XoKxtk8+0ePscxFC2MWooPC+iaV0WUEG3cQ2xIG72dagD7DNpW7xGcJNLWdRtJAGSw4NBTa0&#10;Lyirzr9GQTnH68ivRpzXP5fq+MrS+/c9VWo46HZrEJ46/xG/3Qcd5k9nc/j/Jpw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zaesIAAADdAAAADwAAAAAAAAAAAAAA&#10;AAChAgAAZHJzL2Rvd25yZXYueG1sUEsFBgAAAAAEAAQA+QAAAJADAAAAAA==&#10;" strokeweight="2.25pt">
                    <v:stroke endarrowwidth="narrow"/>
                  </v:line>
                  <v:line id="Line 131" o:spid="_x0000_s163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VCDsQAAADdAAAADwAAAGRycy9kb3ducmV2LnhtbERP22rCQBB9F/oPyxT6IrpJKkVTNyJC&#10;oZQi1PgBY3aahGRnY3abxL/vFgq+zeFcZ7ubTCsG6l1tWUG8jEAQF1bXXCo452+LNQjnkTW2lknB&#10;jRzssofZFlNtR/6i4eRLEULYpaig8r5LpXRFRQbd0nbEgfu2vUEfYF9K3eMYwk0rkyh6kQZrDg0V&#10;dnSoqGhOP0ZB/YyXud/MuWw/z83xVuTXj2uu1NPjtH8F4Wnyd/G/+12H+XGygr9vwgk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pUIOxAAAAN0AAAAPAAAAAAAAAAAA&#10;AAAAAKECAABkcnMvZG93bnJldi54bWxQSwUGAAAAAAQABAD5AAAAkgMAAAAA&#10;" strokeweight="2.25pt">
                    <v:stroke endarrowwidth="narrow"/>
                  </v:line>
                  <v:line id="Line 132" o:spid="_x0000_s163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nlcQAAADdAAAADwAAAGRycy9kb3ducmV2LnhtbERP22rCQBB9F/oPyxT6IrpJikVTNyJC&#10;oZQi1PgBY3aahGRnY3abxL/vFgq+zeFcZ7ubTCsG6l1tWUG8jEAQF1bXXCo452+LNQjnkTW2lknB&#10;jRzssofZFlNtR/6i4eRLEULYpaig8r5LpXRFRQbd0nbEgfu2vUEfYF9K3eMYwk0rkyh6kQZrDg0V&#10;dnSoqGhOP0ZB/YyXud/MuWw/z83xVuTXj2uu1NPjtH8F4Wnyd/G/+12H+XGygr9vwgk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6eeVxAAAAN0AAAAPAAAAAAAAAAAA&#10;AAAAAKECAABkcnMvZG93bnJldi54bWxQSwUGAAAAAAQABAD5AAAAkgMAAAAA&#10;" strokeweight="2.25pt">
                    <v:stroke endarrowwidth="narrow"/>
                  </v:line>
                  <v:line id="Line 133" o:spid="_x0000_s163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54sIAAADdAAAADwAAAGRycy9kb3ducmV2LnhtbERP24rCMBB9F/yHMIIvoqkKorVRRFiQ&#10;RRa0fsDYjG1pM6lNVuvfbxYE3+ZwrpNsO1OLB7WutKxgOolAEGdWl5wruKRf4yUI55E11pZJwYsc&#10;bDf9XoKxtk8+0ePscxFC2MWooPC+iaV0WUEG3cQ2xIG72dagD7DNpW7xGcJNLWdRtJAGSw4NBTa0&#10;Lyirzr9GQTnH68ivRpzXx0v188rS+/c9VWo46HZrEJ46/xG/3Qcd5k9nC/j/Jpw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t54sIAAADdAAAADwAAAAAAAAAAAAAA&#10;AAChAgAAZHJzL2Rvd25yZXYueG1sUEsFBgAAAAAEAAQA+QAAAJADAAAAAA==&#10;" strokeweight="2.25pt">
                    <v:stroke endarrowwidth="narrow"/>
                  </v:line>
                  <v:shape id="Text Box 134" o:spid="_x0000_s163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RFsMA&#10;AADdAAAADwAAAGRycy9kb3ducmV2LnhtbERPS2vCQBC+C/0PyxR60008WImuQQqV2kPx0ep1yI5J&#10;bHY2ZKea/ntXKPQ2H99z5nnvGnWhLtSeDaSjBBRx4W3NpYHP/etwCioIssXGMxn4pQD54mEwx8z6&#10;K2/pspNSxRAOGRqoRNpM61BU5DCMfEscuZPvHEqEXalth9cY7ho9TpKJdlhzbKiwpZeKiu/djzNQ&#10;Hvdr1F+b94+Da0OzPQutVmLM02O/nIES6uVf/Od+s3F+On6G+zfxBL2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eRFsMAAADdAAAADwAAAAAAAAAAAAAAAACYAgAAZHJzL2Rv&#10;d25yZXYueG1sUEsFBgAAAAAEAAQA9QAAAIgDAAAAAA==&#10;" filled="f" stroked="f" strokeweight="2.25pt">
                    <v:stroke endarrowwidth="narrow"/>
                    <v:textbox inset="0,0,0,0">
                      <w:txbxContent>
                        <w:p w:rsidR="009D310A" w:rsidRDefault="009D310A" w:rsidP="00220DD0">
                          <w:pPr>
                            <w:rPr>
                              <w:i/>
                            </w:rPr>
                          </w:pPr>
                          <w:proofErr w:type="gramStart"/>
                          <w:r>
                            <w:rPr>
                              <w:rFonts w:ascii="GOST type B" w:hAnsi="GOST type B"/>
                              <w:i/>
                            </w:rPr>
                            <w:t>Зм</w:t>
                          </w:r>
                          <w:r>
                            <w:rPr>
                              <w:i/>
                            </w:rPr>
                            <w:t>.</w:t>
                          </w:r>
                          <w:proofErr w:type="gramEnd"/>
                        </w:p>
                      </w:txbxContent>
                    </v:textbox>
                  </v:shape>
                  <v:shape id="Text Box 135" o:spid="_x0000_s163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gFZMUA&#10;AADdAAAADwAAAGRycy9kb3ducmV2LnhtbESPzW7CQAyE75V4h5UrcSsbOFQosKCqUhHtAfHX9mpl&#10;3SRt1htlXQhvjw9I3GzNeObzfNmHxpyoS3VkB+NRBoa4iL7m0sHx8PY0BZME2WMTmRxcKMFyMXiY&#10;Y+7jmXd02ktpNIRTjg4qkTa3NhUVBUyj2BKr9hO7gKJrV1rf4VnDQ2MnWfZsA9asDRW29FpR8bf/&#10;Dw7K78M72s/tx+YrtKnZ/QqtVuLc8LF/mYER6uVuvl2vveKPJ4qr3+gId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WAVkxQAAAN0AAAAPAAAAAAAAAAAAAAAAAJgCAABkcnMv&#10;ZG93bnJldi54bWxQSwUGAAAAAAQABAD1AAAAigMAAAAA&#10;" filled="f" stroked="f" strokeweight="2.25pt">
                    <v:stroke endarrowwidth="narrow"/>
                    <v:textbox inset="0,0,0,0">
                      <w:txbxContent>
                        <w:p w:rsidR="009D310A" w:rsidRDefault="009D310A" w:rsidP="00220DD0">
                          <w:pPr>
                            <w:rPr>
                              <w:i/>
                            </w:rPr>
                          </w:pPr>
                          <w:proofErr w:type="gramStart"/>
                          <w:r>
                            <w:rPr>
                              <w:rFonts w:ascii="GOST type B" w:hAnsi="GOST type B"/>
                              <w:i/>
                            </w:rPr>
                            <w:t>Арк</w:t>
                          </w:r>
                          <w:r>
                            <w:rPr>
                              <w:i/>
                            </w:rPr>
                            <w:t>.</w:t>
                          </w:r>
                          <w:proofErr w:type="gramEnd"/>
                        </w:p>
                      </w:txbxContent>
                    </v:textbox>
                  </v:shape>
                  <v:shape id="Text Box 136" o:spid="_x0000_s163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g/8MA&#10;AADdAAAADwAAAGRycy9kb3ducmV2LnhtbERPS2vCQBC+C/0PyxR60008SI2uQQqV2kPx0ep1yI5J&#10;bHY2ZKea/ntXKPQ2H99z5nnvGnWhLtSeDaSjBBRx4W3NpYHP/evwGVQQZIuNZzLwSwHyxcNgjpn1&#10;V97SZSeliiEcMjRQibSZ1qGoyGEY+ZY4ciffOZQIu1LbDq8x3DV6nCQT7bDm2FBhSy8VFd+7H2eg&#10;PO7XqL827x8H14ZmexZarcSYp8d+OQMl1Mu/+M/9ZuP8dDyF+zfxBL2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Sg/8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37" o:spid="_x0000_s163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fv8UA&#10;AADdAAAADwAAAGRycy9kb3ducmV2LnhtbESPT2sCQQzF74V+hyGCtzqrBSlbRylCxXqQqv1zDTvp&#10;7upOZtmJun775lDoLeG9vPfLbNGHxlyoS3VkB+NRBoa4iL7m0sHH4fXhCUwSZI9NZHJwowSL+f3d&#10;DHMfr7yjy15KoyGccnRQibS5tamoKGAaxZZYtZ/YBRRdu9L6Dq8aHho7ybKpDVizNlTY0rKi4rQ/&#10;Bwfl9+EN7ef7ZvsV2tTsjkKrlTg3HPQvz2CEevk3/12vveKPH5Vfv9ER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5+/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proofErr w:type="gramStart"/>
                          <w:r>
                            <w:rPr>
                              <w:rFonts w:ascii="GOST type B" w:hAnsi="GOST type B"/>
                              <w:i/>
                            </w:rPr>
                            <w:t>Підп.</w:t>
                          </w:r>
                          <w:proofErr w:type="gramEnd"/>
                        </w:p>
                      </w:txbxContent>
                    </v:textbox>
                  </v:shape>
                  <v:shape id="Text Box 138" o:spid="_x0000_s163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s6JMMA&#10;AADdAAAADwAAAGRycy9kb3ducmV2LnhtbERPTWvCQBC9F/wPywi91U0slBJdpQiK7aGo0fY6ZKdJ&#10;NDsbslNN/71bELzN433OdN67Rp2pC7VnA+koAUVceFtzaWCfL59eQQVBtth4JgN/FGA+GzxMMbP+&#10;wls676RUMYRDhgYqkTbTOhQVOQwj3xJH7sd3DiXCrtS2w0sMd40eJ8mLdlhzbKiwpUVFxWn36wyU&#10;3/k76sPm4/PLtaHZHoVWKzHmcdi/TUAJ9XIX39xrG+enzyn8fxNP0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s6J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v:textbox>
                  </v:shape>
                  <v:line id="Line 139" o:spid="_x0000_s163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npPMIAAADdAAAADwAAAGRycy9kb3ducmV2LnhtbERP24rCMBB9F/yHMIIvoqkKorVRRFiQ&#10;ZRG0fsDYjG1pM6lNVuvfbxYE3+ZwrpNsO1OLB7WutKxgOolAEGdWl5wruKRf4yUI55E11pZJwYsc&#10;bDf9XoKxtk8+0ePscxFC2MWooPC+iaV0WUEG3cQ2xIG72dagD7DNpW7xGcJNLWdRtJAGSw4NBTa0&#10;Lyirzr9GQTnH68ivRpzXP5fq+MrS+/c9VWo46HZrEJ46/xG/3Qcd5k/nM/j/Jpw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npPMIAAADdAAAADwAAAAAAAAAAAAAA&#10;AAChAgAAZHJzL2Rvd25yZXYueG1sUEsFBgAAAAAEAAQA+QAAAJADAAAAAA==&#10;" strokeweight="2.25pt">
                    <v:stroke endarrowwidth="narrow"/>
                  </v:line>
                  <v:shape id="Text Box 140" o:spid="_x0000_s164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ByMMA&#10;AADdAAAADwAAAGRycy9kb3ducmV2LnhtbERPS2vCQBC+C/0PyxS86SYVikTXIIVK20Px0ep1yI5J&#10;bHY2ZEdN/70rFHqbj+8587x3jbpQF2rPBtJxAoq48Lbm0sDX7nU0BRUE2WLjmQz8UoB88TCYY2b9&#10;lTd02UqpYgiHDA1UIm2mdSgqchjGviWO3NF3DiXCrtS2w2sMd41+SpJn7bDm2FBhSy8VFT/bszNQ&#10;HnbvqL/XH59714ZmcxJarcSY4WO/nIES6uVf/Od+s3F+OpnA/Zt4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UBy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116AD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3</w:t>
                          </w:r>
                        </w:p>
                      </w:txbxContent>
                    </v:textbox>
                  </v:shape>
                  <v:shape id="Text Box 141" o:spid="_x0000_s164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yZvMMA&#10;AADdAAAADwAAAGRycy9kb3ducmV2LnhtbERPTWvCQBC9F/oflin0VjdakRJdpQiK9VDUVL0O2TGJ&#10;zc6G7FTTf+8Khd7m8T5nMutcrS7UhsqzgX4vAUWce1txYeArW7y8gQqCbLH2TAZ+KcBs+vgwwdT6&#10;K2/pspNCxRAOKRooRZpU65CX5DD0fEMcuZNvHUqEbaFti9cY7mo9SJKRdlhxbCixoXlJ+ffuxxko&#10;jtkH6v1m/XlwTai3Z6HlUox5furex6CEOvkX/7lXNs7vvw7h/k08QU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yZv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220DD0">
        <w:rPr>
          <w:rFonts w:ascii="GOST type A" w:hAnsi="GOST type A"/>
          <w:bCs/>
          <w:i/>
          <w:sz w:val="28"/>
          <w:szCs w:val="28"/>
          <w:lang w:val="uk-UA"/>
        </w:rPr>
        <w:t xml:space="preserve">Схема підключення централізованого контролера пріоритетних переривань показана на рис. 2.6.1. ЗП, в числі яких можуть бути інші процесори, формують запити на переривання </w:t>
      </w:r>
      <w:r w:rsidR="00220DD0">
        <w:rPr>
          <w:rFonts w:ascii="GOST type A" w:hAnsi="GOST type A"/>
          <w:bCs/>
          <w:i/>
          <w:sz w:val="28"/>
          <w:szCs w:val="28"/>
        </w:rPr>
        <w:t>IRQ</w:t>
      </w:r>
      <w:r w:rsidR="00220DD0">
        <w:rPr>
          <w:rFonts w:ascii="GOST type A" w:hAnsi="GOST type A"/>
          <w:bCs/>
          <w:i/>
          <w:sz w:val="28"/>
          <w:szCs w:val="28"/>
          <w:lang w:val="uk-UA"/>
        </w:rPr>
        <w:t xml:space="preserve">. Особливість такої схеми полягає в тому, що підключення ЗП до магістралі процесора не є обов’язковим. Це пояснюється тим, що вектор </w:t>
      </w:r>
      <w:r w:rsidR="00220DD0">
        <w:rPr>
          <w:rFonts w:ascii="GOST type A" w:hAnsi="GOST type A"/>
          <w:bCs/>
          <w:i/>
          <w:sz w:val="28"/>
          <w:szCs w:val="28"/>
        </w:rPr>
        <w:t>V</w:t>
      </w:r>
      <w:r w:rsidR="00220DD0" w:rsidRPr="00220DD0">
        <w:rPr>
          <w:rFonts w:ascii="GOST type A" w:hAnsi="GOST type A"/>
          <w:bCs/>
          <w:i/>
          <w:sz w:val="28"/>
          <w:szCs w:val="28"/>
          <w:lang w:val="ru-RU"/>
        </w:rPr>
        <w:t xml:space="preserve"> </w:t>
      </w:r>
      <w:r w:rsidR="00220DD0">
        <w:rPr>
          <w:rFonts w:ascii="GOST type A" w:hAnsi="GOST type A"/>
          <w:bCs/>
          <w:i/>
          <w:sz w:val="28"/>
          <w:szCs w:val="28"/>
          <w:lang w:val="uk-UA"/>
        </w:rPr>
        <w:t>у процесор передає КПП, а не зовнішні пристрої. Завдяки цьому через переривання можуть взаємодіяти процесори, підключені до різних магістралей.</w:t>
      </w:r>
    </w:p>
    <w:p w:rsidR="00220DD0" w:rsidRDefault="00000322" w:rsidP="00FC02D1">
      <w:pPr>
        <w:spacing w:line="360" w:lineRule="auto"/>
        <w:ind w:left="284" w:right="283" w:firstLine="567"/>
        <w:rPr>
          <w:lang w:val="uk-UA"/>
        </w:rPr>
      </w:pPr>
      <w:r>
        <w:object w:dxaOrig="7912" w:dyaOrig="4732">
          <v:shape id="_x0000_i1027" type="#_x0000_t75" style="width:395.7pt;height:236.4pt" o:ole="">
            <v:imagedata r:id="rId21" o:title=""/>
          </v:shape>
          <o:OLEObject Type="Embed" ProgID="Visio.Drawing.11" ShapeID="_x0000_i1027" DrawAspect="Content" ObjectID="_1354619296" r:id="rId22"/>
        </w:object>
      </w:r>
    </w:p>
    <w:p w:rsidR="00220DD0" w:rsidRDefault="00220DD0" w:rsidP="00FC02D1">
      <w:pPr>
        <w:spacing w:line="360" w:lineRule="auto"/>
        <w:ind w:left="284" w:right="283" w:firstLine="567"/>
        <w:jc w:val="center"/>
        <w:rPr>
          <w:rFonts w:ascii="GOST type A" w:hAnsi="GOST type A"/>
          <w:bCs/>
          <w:i/>
          <w:sz w:val="28"/>
          <w:szCs w:val="28"/>
          <w:lang w:val="uk-UA"/>
        </w:rPr>
      </w:pPr>
      <w:r>
        <w:rPr>
          <w:rFonts w:ascii="GOST type A" w:hAnsi="GOST type A"/>
          <w:bCs/>
          <w:i/>
          <w:sz w:val="28"/>
          <w:szCs w:val="28"/>
          <w:lang w:val="uk-UA"/>
        </w:rPr>
        <w:t>Рис.2.6.1. Система з централізованим контролером пріоритетних переривань.</w:t>
      </w:r>
    </w:p>
    <w:p w:rsidR="00000322" w:rsidRDefault="00000322" w:rsidP="00FC02D1">
      <w:pPr>
        <w:spacing w:line="360" w:lineRule="auto"/>
        <w:ind w:left="284" w:right="283" w:firstLine="567"/>
        <w:rPr>
          <w:rFonts w:ascii="GOST type A" w:hAnsi="GOST type A"/>
          <w:bCs/>
          <w:i/>
          <w:sz w:val="28"/>
          <w:szCs w:val="28"/>
          <w:lang w:val="uk-UA"/>
        </w:rPr>
      </w:pPr>
    </w:p>
    <w:p w:rsidR="00220DD0" w:rsidRDefault="00220DD0"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До переваг централізованих контролерів слід віднести наступне:</w:t>
      </w:r>
    </w:p>
    <w:p w:rsidR="00220DD0" w:rsidRDefault="00220DD0" w:rsidP="00FC02D1">
      <w:pPr>
        <w:pStyle w:val="af"/>
        <w:numPr>
          <w:ilvl w:val="0"/>
          <w:numId w:val="41"/>
        </w:numPr>
        <w:spacing w:after="200" w:line="360" w:lineRule="auto"/>
        <w:ind w:left="284" w:right="283" w:firstLine="567"/>
        <w:rPr>
          <w:rFonts w:ascii="GOST type A" w:hAnsi="GOST type A"/>
          <w:bCs/>
          <w:i/>
          <w:sz w:val="28"/>
          <w:szCs w:val="28"/>
          <w:lang w:val="uk-UA"/>
        </w:rPr>
      </w:pPr>
      <w:r>
        <w:rPr>
          <w:rFonts w:ascii="GOST type A" w:hAnsi="GOST type A"/>
          <w:bCs/>
          <w:i/>
          <w:sz w:val="28"/>
          <w:szCs w:val="28"/>
          <w:lang w:val="uk-UA"/>
        </w:rPr>
        <w:t>м</w:t>
      </w:r>
      <w:r w:rsidRPr="00AC7134">
        <w:rPr>
          <w:rFonts w:ascii="GOST type A" w:hAnsi="GOST type A"/>
          <w:bCs/>
          <w:i/>
          <w:sz w:val="28"/>
          <w:szCs w:val="28"/>
          <w:lang w:val="uk-UA"/>
        </w:rPr>
        <w:t>ожливість</w:t>
      </w:r>
      <w:r>
        <w:rPr>
          <w:rFonts w:ascii="GOST type A" w:hAnsi="GOST type A"/>
          <w:bCs/>
          <w:i/>
          <w:sz w:val="28"/>
          <w:szCs w:val="28"/>
          <w:lang w:val="uk-UA"/>
        </w:rPr>
        <w:t xml:space="preserve"> динамічно змінювати стратегію обслуговування заявок;</w:t>
      </w:r>
    </w:p>
    <w:p w:rsidR="00220DD0" w:rsidRDefault="00220DD0" w:rsidP="00FC02D1">
      <w:pPr>
        <w:pStyle w:val="af"/>
        <w:numPr>
          <w:ilvl w:val="0"/>
          <w:numId w:val="41"/>
        </w:numPr>
        <w:spacing w:after="200" w:line="360" w:lineRule="auto"/>
        <w:ind w:left="284" w:right="283" w:firstLine="567"/>
        <w:rPr>
          <w:rFonts w:ascii="GOST type A" w:hAnsi="GOST type A"/>
          <w:bCs/>
          <w:i/>
          <w:sz w:val="28"/>
          <w:szCs w:val="28"/>
          <w:lang w:val="uk-UA"/>
        </w:rPr>
      </w:pPr>
      <w:r>
        <w:rPr>
          <w:rFonts w:ascii="GOST type A" w:hAnsi="GOST type A"/>
          <w:bCs/>
          <w:i/>
          <w:sz w:val="28"/>
          <w:szCs w:val="28"/>
          <w:lang w:val="uk-UA"/>
        </w:rPr>
        <w:t>швидке вибіркове маскування запитів на переривання.</w:t>
      </w:r>
    </w:p>
    <w:p w:rsidR="00220DD0" w:rsidRDefault="00220DD0"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Централізований КПП потенційно дозволяє забезпечувати різні дисципліни обслуговування заявок, оскільки всі заявки поступають в один пристрій. Для забезпечення пріоритетного обслуговування застосовується блок вибору пріоритету. У простому випадку в якості БВП використовується пріоритетний шифратор(ПШ), який формує код старшого рівня пріоритету. При цьому всі запити мають фіксовані пріоритети, рівень яких визначається номером входу КПП.</w:t>
      </w:r>
    </w:p>
    <w:p w:rsidR="00220DD0" w:rsidRDefault="00220DD0"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 xml:space="preserve">Оскільки регістр маски включений в адресний простір процесора, то за умови, що число запитів не перевищує розрядності шини даних(що зазвичай виконується), </w:t>
      </w:r>
      <w:r>
        <w:rPr>
          <w:rFonts w:ascii="GOST type A" w:hAnsi="GOST type A"/>
          <w:bCs/>
          <w:i/>
          <w:sz w:val="28"/>
          <w:szCs w:val="28"/>
          <w:lang w:val="uk-UA"/>
        </w:rPr>
        <w:lastRenderedPageBreak/>
        <w:t>процесор може за одне звернення до цього регістра записати в нього будь-яку маску.</w:t>
      </w:r>
    </w:p>
    <w:p w:rsidR="00220DD0" w:rsidRDefault="00FA60B9" w:rsidP="00FC02D1">
      <w:pPr>
        <w:spacing w:line="360" w:lineRule="auto"/>
        <w:ind w:left="284" w:right="283" w:firstLine="567"/>
        <w:rPr>
          <w:rFonts w:ascii="GOST type A" w:hAnsi="GOST type A"/>
          <w:bCs/>
          <w:i/>
          <w:sz w:val="28"/>
          <w:szCs w:val="28"/>
          <w:lang w:val="uk-UA"/>
        </w:rPr>
      </w:pPr>
      <w:r>
        <w:rPr>
          <w:rFonts w:ascii="GOST type A" w:hAnsi="GOST type A"/>
          <w:bCs/>
          <w:i/>
          <w:noProof/>
          <w:sz w:val="28"/>
          <w:szCs w:val="28"/>
          <w:lang w:val="ru-RU"/>
        </w:rPr>
        <mc:AlternateContent>
          <mc:Choice Requires="wpg">
            <w:drawing>
              <wp:anchor distT="0" distB="0" distL="114300" distR="114300" simplePos="0" relativeHeight="251865088" behindDoc="0" locked="0" layoutInCell="1" allowOverlap="1" wp14:anchorId="0D972193" wp14:editId="79EFB51A">
                <wp:simplePos x="0" y="0"/>
                <wp:positionH relativeFrom="page">
                  <wp:posOffset>719455</wp:posOffset>
                </wp:positionH>
                <wp:positionV relativeFrom="page">
                  <wp:posOffset>178310</wp:posOffset>
                </wp:positionV>
                <wp:extent cx="6658610" cy="10209530"/>
                <wp:effectExtent l="19050" t="19050" r="8890" b="1270"/>
                <wp:wrapNone/>
                <wp:docPr id="1135" name="Группа 1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1136" name="Rectangle 14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37" name="Group 144"/>
                        <wpg:cNvGrpSpPr>
                          <a:grpSpLocks/>
                        </wpg:cNvGrpSpPr>
                        <wpg:grpSpPr bwMode="auto">
                          <a:xfrm>
                            <a:off x="1015" y="15846"/>
                            <a:ext cx="10486" cy="892"/>
                            <a:chOff x="1015" y="15846"/>
                            <a:chExt cx="10486" cy="892"/>
                          </a:xfrm>
                        </wpg:grpSpPr>
                        <wps:wsp>
                          <wps:cNvPr id="1138" name="Line 14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39" name="Line 14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40" name="Line 14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41" name="Line 14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42" name="Line 14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43" name="Line 15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44" name="Line 15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45" name="Line 15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46" name="Line 15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47" name="Text Box 15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1148" name="Text Box 15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1149" name="Text Box 15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1150" name="Text Box 15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1151" name="Text Box 15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1152" name="Line 15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53" name="Text Box 16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FA60B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4</w:t>
                                </w:r>
                              </w:p>
                            </w:txbxContent>
                          </wps:txbx>
                          <wps:bodyPr rot="0" vert="horz" wrap="square" lIns="0" tIns="0" rIns="0" bIns="0" anchor="t" anchorCtr="0" upright="1">
                            <a:noAutofit/>
                          </wps:bodyPr>
                        </wps:wsp>
                        <wps:wsp>
                          <wps:cNvPr id="1154" name="Text Box 16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135" o:spid="_x0000_s1642" style="position:absolute;left:0;text-align:left;margin-left:56.65pt;margin-top:14.05pt;width:524.3pt;height:803.9pt;z-index:25186508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">
                <v:rect id="Rectangle 143" o:spid="_x0000_s164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FcUA&#10;AADdAAAADwAAAGRycy9kb3ducmV2LnhtbERPTWvCQBC9F/oflhF6q5tEa0t0FRsQBHsxLWhvQ3ZM&#10;gtnZkN1q9Ne7gtDbPN7nzBa9acSJOldbVhAPIxDEhdU1lwp+vlevHyCcR9bYWCYFF3KwmD8/zTDV&#10;9sxbOuW+FCGEXYoKKu/bVEpXVGTQDW1LHLiD7Qz6ALtS6g7PIdw0MomiiTRYc2iosKWsouKY/xkF&#10;27fP5e/+fbQz12iTj7Mvk2RxotTLoF9OQXjq/b/44V7rMD8eTeD+TTh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b8VxQAAAN0AAAAPAAAAAAAAAAAAAAAAAJgCAABkcnMv&#10;ZG93bnJldi54bWxQSwUGAAAAAAQABAD1AAAAigMAAAAA&#10;" filled="f" strokeweight="2.25pt"/>
                <v:group id="Group 144" o:spid="_x0000_s164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line id="Line 145" o:spid="_x0000_s164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VyGMMAAADdAAAADwAAAGRycy9kb3ducmV2LnhtbESPQWvCQBCF70L/wzKF3nSjKRJSV5FK&#10;oeRW9dLbkB2TkOxsurvV9N93DoK3Gd6b977Z7CY3qCuF2Hk2sFxkoIhrbztuDJxPH/MCVEzIFgfP&#10;ZOCPIuy2T7MNltbf+Iuux9QoCeFYooE2pbHUOtYtOYwLPxKLdvHBYZI1NNoGvEm4G/Qqy9baYcfS&#10;0OJI7y3V/fHXGSjyV8Tiu696inn4SYfKTVwZ8/I87d9AJZrSw3y//rSCv8wFV76REf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1chjDAAAA3QAAAA8AAAAAAAAAAAAA&#10;AAAAoQIAAGRycy9kb3ducmV2LnhtbFBLBQYAAAAABAAEAPkAAACRAwAAAAA=&#10;" strokeweight="2.25pt">
                    <v:stroke endarrowwidth="narrow"/>
                  </v:line>
                  <v:line id="Line 146" o:spid="_x0000_s164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17TcIAAADdAAAADwAAAGRycy9kb3ducmV2LnhtbERP24rCMBB9F/yHMMK+iE1dQbQ2igiC&#10;yLKg9QPGZmyLzaQ2Uevfm4UF3+ZwrpOuOlOLB7WusqxgHMUgiHOrKy4UnLLtaAbCeWSNtWVS8CIH&#10;q2W/l2Ki7ZMP9Dj6QoQQdgkqKL1vEildXpJBF9mGOHAX2xr0AbaF1C0+Q7ip5XccT6XBikNDiQ1t&#10;Ssqvx7tRUE3wPPTzIRf1z+n6+8qz2/6WKfU16NYLEJ46/xH/u3c6zB9P5vD3TThBL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17TcIAAADdAAAADwAAAAAAAAAAAAAA&#10;AAChAgAAZHJzL2Rvd25yZXYueG1sUEsFBgAAAAAEAAQA+QAAAJADAAAAAA==&#10;" strokeweight="2.25pt">
                    <v:stroke endarrowwidth="narrow"/>
                  </v:line>
                  <v:line id="Line 147" o:spid="_x0000_s164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GhrcYAAADdAAAADwAAAGRycy9kb3ducmV2LnhtbESP0WrCQBBF3wv+wzKCL6IbtYhNXUWE&#10;QilSMPEDptlpEszOxuxW4987D0LfZrh37j2z3vauUVfqQu3ZwGyagCIuvK25NHDKPyYrUCEiW2w8&#10;k4E7BdhuBi9rTK2/8ZGuWSyVhHBI0UAVY5tqHYqKHIapb4lF+/WdwyhrV2rb4U3CXaPnSbLUDmuW&#10;hgpb2ldUnLM/Z6Be4M84vo25bA6n8/e9yC9fl9yY0bDfvYOK1Md/8/P60wr+7FX45RsZQW8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Boa3GAAAA3QAAAA8AAAAAAAAA&#10;AAAAAAAAoQIAAGRycy9kb3ducmV2LnhtbFBLBQYAAAAABAAEAPkAAACUAwAAAAA=&#10;" strokeweight="2.25pt">
                    <v:stroke endarrowwidth="narrow"/>
                  </v:line>
                  <v:line id="Line 148" o:spid="_x0000_s164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0ENsIAAADdAAAADwAAAGRycy9kb3ducmV2LnhtbERP24rCMBB9F/yHMIIvsqZ1RdxqFBEE&#10;WUSw9QNmm9m22ExqE7X+vVlY8G0O5zrLdWdqcafWVZYVxOMIBHFudcWFgnO2+5iDcB5ZY22ZFDzJ&#10;wXrV7y0x0fbBJ7qnvhAhhF2CCkrvm0RKl5dk0I1tQxy4X9sa9AG2hdQtPkK4qeUkimbSYMWhocSG&#10;tiXll/RmFFSf+DPyXyMu6sP5cnzm2fX7mik1HHSbBQhPnX+L/917HebH0xj+vgkn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0ENsIAAADdAAAADwAAAAAAAAAAAAAA&#10;AAChAgAAZHJzL2Rvd25yZXYueG1sUEsFBgAAAAAEAAQA+QAAAJADAAAAAA==&#10;" strokeweight="2.25pt">
                    <v:stroke endarrowwidth="narrow"/>
                  </v:line>
                  <v:line id="Line 149" o:spid="_x0000_s164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aQcQAAADdAAAADwAAAGRycy9kb3ducmV2LnhtbERP22rCQBB9F/oPyxT6IrpJKkVTNyJC&#10;oZQi1PgBY3aahGRnY3abxL/vFgq+zeFcZ7ubTCsG6l1tWUG8jEAQF1bXXCo452+LNQjnkTW2lknB&#10;jRzssofZFlNtR/6i4eRLEULYpaig8r5LpXRFRQbd0nbEgfu2vUEfYF9K3eMYwk0rkyh6kQZrDg0V&#10;dnSoqGhOP0ZB/YyXud/MuWw/z83xVuTXj2uu1NPjtH8F4Wnyd/G/+12H+fEqgb9vwgk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35pBxAAAAN0AAAAPAAAAAAAAAAAA&#10;AAAAAKECAABkcnMvZG93bnJldi54bWxQSwUGAAAAAAQABAD5AAAAkgMAAAAA&#10;" strokeweight="2.25pt">
                    <v:stroke endarrowwidth="narrow"/>
                  </v:line>
                  <v:line id="Line 150" o:spid="_x0000_s165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2sMAAADdAAAADwAAAGRycy9kb3ducmV2LnhtbERP22rCQBB9F/yHZYS+iG6spWh0FRGE&#10;UkqhST5gzI5JMDsbs6tJ/r5bKPg2h3Od7b43tXhQ6yrLChbzCARxbnXFhYIsPc1WIJxH1lhbJgUD&#10;OdjvxqMtxtp2/EOPxBcihLCLUUHpfRNL6fKSDLq5bYgDd7GtQR9gW0jdYhfCTS1fo+hdGqw4NJTY&#10;0LGk/JrcjYJqieepX0+5qL+y6/eQp7fPW6rUy6Q/bEB46v1T/O/+0GH+4m0Jf9+EE+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TP9rDAAAA3QAAAA8AAAAAAAAAAAAA&#10;AAAAoQIAAGRycy9kb3ducmV2LnhtbFBLBQYAAAAABAAEAPkAAACRAwAAAAA=&#10;" strokeweight="2.25pt">
                    <v:stroke endarrowwidth="narrow"/>
                  </v:line>
                  <v:line id="Line 151" o:spid="_x0000_s165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qnrsMAAADdAAAADwAAAGRycy9kb3ducmV2LnhtbERP22rCQBB9F/yHZQRfpG5iRWrqKiIU&#10;SimCxg8Ys9MkmJ1NsluT/H23IPg2h3Odza43lbhT60rLCuJ5BII4s7rkXMEl/Xh5A+E8ssbKMikY&#10;yMFuOx5tMNG24xPdzz4XIYRdggoK7+tESpcVZNDNbU0cuB/bGvQBtrnULXYh3FRyEUUrabDk0FBg&#10;TYeCstv51ygoX/E68+sZ59X35XYcsrT5alKlppN+/w7CU++f4of7U4f58XIJ/9+EE+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6p67DAAAA3QAAAA8AAAAAAAAAAAAA&#10;AAAAoQIAAGRycy9kb3ducmV2LnhtbFBLBQYAAAAABAAEAPkAAACRAwAAAAA=&#10;" strokeweight="2.25pt">
                    <v:stroke endarrowwidth="narrow"/>
                  </v:line>
                  <v:line id="Line 152" o:spid="_x0000_s165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YCNcMAAADdAAAADwAAAGRycy9kb3ducmV2LnhtbERP24rCMBB9X/Afwgj7Ipq6q6LVKCII&#10;i8jCtn7A2IxtsZnUJmr9eyMI+zaHc53FqjWVuFHjSssKhoMIBHFmdcm5gkO67U9BOI+ssbJMCh7k&#10;YLXsfCww1vbOf3RLfC5CCLsYFRTe17GULivIoBvYmjhwJ9sY9AE2udQN3kO4qeRXFE2kwZJDQ4E1&#10;bQrKzsnVKCi/8djzsx7n1f5w/n1k6WV3SZX67LbrOQhPrf8Xv90/Oswfjsbw+iac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2AjXDAAAA3QAAAA8AAAAAAAAAAAAA&#10;AAAAoQIAAGRycy9kb3ducmV2LnhtbFBLBQYAAAAABAAEAPkAAACRAwAAAAA=&#10;" strokeweight="2.25pt">
                    <v:stroke endarrowwidth="narrow"/>
                  </v:line>
                  <v:line id="Line 153" o:spid="_x0000_s165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cQsMAAADdAAAADwAAAGRycy9kb3ducmV2LnhtbERP22rCQBB9F/yHZYS+iG7Simh0FRGE&#10;Ukqhxg8Ys2MSzM4m2dUkf98tFPo2h3Od7b43lXhS60rLCuJ5BII4s7rkXMElPc1WIJxH1lhZJgUD&#10;OdjvxqMtJtp2/E3Ps89FCGGXoILC+zqR0mUFGXRzWxMH7mZbgz7ANpe6xS6Em0q+RtFSGiw5NBRY&#10;07Gg7H5+GAXlG16nfj3lvPq83L+GLG0+mlSpl0l/2IDw1Pt/8Z/7XYf58WIJv9+EE+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knELDAAAA3QAAAA8AAAAAAAAAAAAA&#10;AAAAoQIAAGRycy9kb3ducmV2LnhtbFBLBQYAAAAABAAEAPkAAACRAwAAAAA=&#10;" strokeweight="2.25pt">
                    <v:stroke endarrowwidth="narrow"/>
                  </v:line>
                  <v:shape id="Text Box 154" o:spid="_x0000_s165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h0tsMA&#10;AADdAAAADwAAAGRycy9kb3ducmV2LnhtbERPTWvCQBC9F/oflin0VjdK0RJdpQiK9VDUVL0O2TGJ&#10;zc6G7FTTf+8Khd7m8T5nMutcrS7UhsqzgX4vAUWce1txYeArW7y8gQqCbLH2TAZ+KcBs+vgwwdT6&#10;K2/pspNCxRAOKRooRZpU65CX5DD0fEMcuZNvHUqEbaFti9cY7mo9SJKhdlhxbCixoXlJ+ffuxxko&#10;jtkH6v1m/XlwTai3Z6HlUox5furex6CEOvkX/7lXNs7vv47g/k08QU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h0tsMAAADdAAAADwAAAAAAAAAAAAAAAACYAgAAZHJzL2Rv&#10;d25yZXYueG1sUEsFBgAAAAAEAAQA9QAAAIgDAAAAAA==&#10;" filled="f" stroked="f" strokeweight="2.25pt">
                    <v:stroke endarrowwidth="narrow"/>
                    <v:textbox inset="0,0,0,0">
                      <w:txbxContent>
                        <w:p w:rsidR="009D310A" w:rsidRDefault="009D310A" w:rsidP="00220DD0">
                          <w:pPr>
                            <w:rPr>
                              <w:i/>
                            </w:rPr>
                          </w:pPr>
                          <w:proofErr w:type="gramStart"/>
                          <w:r>
                            <w:rPr>
                              <w:rFonts w:ascii="GOST type B" w:hAnsi="GOST type B"/>
                              <w:i/>
                            </w:rPr>
                            <w:t>Зм</w:t>
                          </w:r>
                          <w:r>
                            <w:rPr>
                              <w:i/>
                            </w:rPr>
                            <w:t>.</w:t>
                          </w:r>
                          <w:proofErr w:type="gramEnd"/>
                        </w:p>
                      </w:txbxContent>
                    </v:textbox>
                  </v:shape>
                  <v:shape id="Text Box 155" o:spid="_x0000_s165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gxMUA&#10;AADdAAAADwAAAGRycy9kb3ducmV2LnhtbESPT2sCQQzF74V+hyGCtzqrFClbRylCxXqQqv1zDTvp&#10;7upOZtmJun775lDoLeG9vPfLbNGHxlyoS3VkB+NRBoa4iL7m0sHH4fXhCUwSZI9NZHJwowSL+f3d&#10;DHMfr7yjy15KoyGccnRQibS5tamoKGAaxZZYtZ/YBRRdu9L6Dq8aHho7ybKpDVizNlTY0rKi4rQ/&#10;Bwfl9+EN7ef7ZvsV2tTsjkKrlTg3HPQvz2CEevk3/12vveKPHxVXv9ER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DExQAAAN0AAAAPAAAAAAAAAAAAAAAAAJgCAABkcnMv&#10;ZG93bnJldi54bWxQSwUGAAAAAAQABAD1AAAAigMAAAAA&#10;" filled="f" stroked="f" strokeweight="2.25pt">
                    <v:stroke endarrowwidth="narrow"/>
                    <v:textbox inset="0,0,0,0">
                      <w:txbxContent>
                        <w:p w:rsidR="009D310A" w:rsidRDefault="009D310A" w:rsidP="00220DD0">
                          <w:pPr>
                            <w:rPr>
                              <w:i/>
                            </w:rPr>
                          </w:pPr>
                          <w:proofErr w:type="gramStart"/>
                          <w:r>
                            <w:rPr>
                              <w:rFonts w:ascii="GOST type B" w:hAnsi="GOST type B"/>
                              <w:i/>
                            </w:rPr>
                            <w:t>Арк</w:t>
                          </w:r>
                          <w:r>
                            <w:rPr>
                              <w:i/>
                            </w:rPr>
                            <w:t>.</w:t>
                          </w:r>
                          <w:proofErr w:type="gramEnd"/>
                        </w:p>
                      </w:txbxContent>
                    </v:textbox>
                  </v:shape>
                  <v:shape id="Text Box 156" o:spid="_x0000_s165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FX8MA&#10;AADdAAAADwAAAGRycy9kb3ducmV2LnhtbERPTWvCQBC9F/oflin0VjdKERtdpQiK9VDUVL0O2TGJ&#10;zc6G7FTTf+8Khd7m8T5nMutcrS7UhsqzgX4vAUWce1txYeArW7yMQAVBtlh7JgO/FGA2fXyYYGr9&#10;lbd02UmhYgiHFA2UIk2qdchLchh6viGO3Mm3DiXCttC2xWsMd7UeJMlQO6w4NpTY0Lyk/Hv34wwU&#10;x+wD9X6z/jy4JtTbs9ByKcY8P3XvY1BCnfyL/9wrG+f3X9/g/k08QU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tFX8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157" o:spid="_x0000_s165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6H8UA&#10;AADdAAAADwAAAGRycy9kb3ducmV2LnhtbESPT2sCQQzF74V+hyGCtzqrUClbRylCxXqQqv1zDTvp&#10;7upOZtmJun775lDoLeG9vPfLbNGHxlyoS3VkB+NRBoa4iL7m0sHH4fXhCUwSZI9NZHJwowSL+f3d&#10;DHMfr7yjy15KoyGccnRQibS5tamoKGAaxZZYtZ/YBRRdu9L6Dq8aHho7ybKpDVizNlTY0rKi4rQ/&#10;Bwfl9+EN7ef7ZvsV2tTsjkKrlTg3HPQvz2CEevk3/12vveKPH5Vfv9ER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KHof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proofErr w:type="gramStart"/>
                          <w:r>
                            <w:rPr>
                              <w:rFonts w:ascii="GOST type B" w:hAnsi="GOST type B"/>
                              <w:i/>
                            </w:rPr>
                            <w:t>Підп.</w:t>
                          </w:r>
                          <w:proofErr w:type="gramEnd"/>
                        </w:p>
                      </w:txbxContent>
                    </v:textbox>
                  </v:shape>
                  <v:shape id="Text Box 158" o:spid="_x0000_s165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TfhMMA&#10;AADdAAAADwAAAGRycy9kb3ducmV2LnhtbERPTWvCQBC9F/wPywi91U2ElhJdpQiK7aGo0fY6ZKdJ&#10;NDsbslNN/71bELzN433OdN67Rp2pC7VnA+koAUVceFtzaWCfL59eQQVBtth4JgN/FGA+GzxMMbP+&#10;wls676RUMYRDhgYqkTbTOhQVOQwj3xJH7sd3DiXCrtS2w0sMd40eJ8mLdlhzbKiwpUVFxWn36wyU&#10;3/k76sPm4/PLtaHZHoVWKzHmcdi/TUAJ9XIX39xrG+enzyn8fxNP0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Tfh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v:textbox>
                  </v:shape>
                  <v:line id="Line 159" o:spid="_x0000_s165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YMnMQAAADdAAAADwAAAGRycy9kb3ducmV2LnhtbERP22rCQBB9F/oPyxT6IrpJikVTNyJC&#10;oZQi1PgBY3aahGRnY3abxL/vFgq+zeFcZ7ubTCsG6l1tWUG8jEAQF1bXXCo452+LNQjnkTW2lknB&#10;jRzssofZFlNtR/6i4eRLEULYpaig8r5LpXRFRQbd0nbEgfu2vUEfYF9K3eMYwk0rkyh6kQZrDg0V&#10;dnSoqGhOP0ZB/YyXud/MuWw/z83xVuTXj2uu1NPjtH8F4Wnyd/G/+12H+fEqgb9vwgk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gycxAAAAN0AAAAPAAAAAAAAAAAA&#10;AAAAAKECAABkcnMvZG93bnJldi54bWxQSwUGAAAAAAQABAD5AAAAkgMAAAAA&#10;" strokeweight="2.25pt">
                    <v:stroke endarrowwidth="narrow"/>
                  </v:line>
                  <v:shape id="Text Box 160" o:spid="_x0000_s166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kaMMA&#10;AADdAAAADwAAAGRycy9kb3ducmV2LnhtbERPTWvCQBC9F/oflin0VjdalBJdpQiK9VDUVL0O2TGJ&#10;zc6G7FTTf+8Khd7m8T5nMutcrS7UhsqzgX4vAUWce1txYeArW7y8gQqCbLH2TAZ+KcBs+vgwwdT6&#10;K2/pspNCxRAOKRooRZpU65CX5DD0fEMcuZNvHUqEbaFti9cY7mo9SJKRdlhxbCixoXlJ+ffuxxko&#10;jtkH6v1m/XlwTai3Z6HlUox5furex6CEOvkX/7lXNs7vD1/h/k08QU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rka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FA60B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4</w:t>
                          </w:r>
                        </w:p>
                      </w:txbxContent>
                    </v:textbox>
                  </v:shape>
                  <v:shape id="Text Box 161" o:spid="_x0000_s166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N8HMMA&#10;AADdAAAADwAAAGRycy9kb3ducmV2LnhtbERPTWvCQBC9F/oflin0VjdKlRJdpQiK9VDUVL0O2TGJ&#10;zc6G7FTTf+8Khd7m8T5nMutcrS7UhsqzgX4vAUWce1txYeArW7y8gQqCbLH2TAZ+KcBs+vgwwdT6&#10;K2/pspNCxRAOKRooRZpU65CX5DD0fEMcuZNvHUqEbaFti9cY7mo9SJKRdlhxbCixoXlJ+ffuxxko&#10;jtkH6v1m/XlwTai3Z6HlUox5furex6CEOvkX/7lXNs7vD1/h/k08QU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N8H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220DD0">
        <w:rPr>
          <w:rFonts w:ascii="GOST type A" w:hAnsi="GOST type A"/>
          <w:bCs/>
          <w:i/>
          <w:sz w:val="28"/>
          <w:szCs w:val="28"/>
          <w:lang w:val="uk-UA"/>
        </w:rPr>
        <w:t>До недоліків централізованих КПП слід віднести:</w:t>
      </w:r>
    </w:p>
    <w:p w:rsidR="00220DD0" w:rsidRDefault="00220DD0" w:rsidP="00FC02D1">
      <w:pPr>
        <w:pStyle w:val="af"/>
        <w:numPr>
          <w:ilvl w:val="0"/>
          <w:numId w:val="41"/>
        </w:numPr>
        <w:spacing w:after="200" w:line="360" w:lineRule="auto"/>
        <w:ind w:left="284" w:right="283" w:firstLine="567"/>
        <w:rPr>
          <w:rFonts w:ascii="GOST type A" w:hAnsi="GOST type A"/>
          <w:bCs/>
          <w:i/>
          <w:sz w:val="28"/>
          <w:szCs w:val="28"/>
          <w:lang w:val="uk-UA"/>
        </w:rPr>
      </w:pPr>
      <w:r>
        <w:rPr>
          <w:rFonts w:ascii="GOST type A" w:hAnsi="GOST type A"/>
          <w:bCs/>
          <w:i/>
          <w:sz w:val="28"/>
          <w:szCs w:val="28"/>
          <w:lang w:val="uk-UA"/>
        </w:rPr>
        <w:t>велику кількість ліній запитів в шині управління (що дорівнює кількості ЗП);</w:t>
      </w:r>
    </w:p>
    <w:p w:rsidR="00220DD0" w:rsidRDefault="00220DD0" w:rsidP="00FC02D1">
      <w:pPr>
        <w:pStyle w:val="af"/>
        <w:numPr>
          <w:ilvl w:val="0"/>
          <w:numId w:val="41"/>
        </w:numPr>
        <w:spacing w:after="200" w:line="360" w:lineRule="auto"/>
        <w:ind w:left="284" w:right="283" w:firstLine="567"/>
        <w:rPr>
          <w:rFonts w:ascii="GOST type A" w:hAnsi="GOST type A"/>
          <w:bCs/>
          <w:i/>
          <w:sz w:val="28"/>
          <w:szCs w:val="28"/>
          <w:lang w:val="uk-UA"/>
        </w:rPr>
      </w:pPr>
      <w:r>
        <w:rPr>
          <w:rFonts w:ascii="GOST type A" w:hAnsi="GOST type A"/>
          <w:bCs/>
          <w:i/>
          <w:sz w:val="28"/>
          <w:szCs w:val="28"/>
          <w:lang w:val="uk-UA"/>
        </w:rPr>
        <w:t>обмеження на максимальне число джерел переривань;</w:t>
      </w:r>
    </w:p>
    <w:p w:rsidR="00220DD0" w:rsidRPr="00AC7134" w:rsidRDefault="00220DD0" w:rsidP="00FC02D1">
      <w:pPr>
        <w:pStyle w:val="af"/>
        <w:numPr>
          <w:ilvl w:val="0"/>
          <w:numId w:val="41"/>
        </w:numPr>
        <w:spacing w:after="200" w:line="360" w:lineRule="auto"/>
        <w:ind w:left="284" w:right="283" w:firstLine="567"/>
        <w:rPr>
          <w:rFonts w:ascii="GOST type A" w:hAnsi="GOST type A"/>
          <w:bCs/>
          <w:i/>
          <w:sz w:val="28"/>
          <w:szCs w:val="28"/>
          <w:lang w:val="uk-UA"/>
        </w:rPr>
      </w:pPr>
      <w:r>
        <w:rPr>
          <w:rFonts w:ascii="GOST type A" w:hAnsi="GOST type A"/>
          <w:bCs/>
          <w:i/>
          <w:sz w:val="28"/>
          <w:szCs w:val="28"/>
          <w:lang w:val="uk-UA"/>
        </w:rPr>
        <w:t>можлива неоднорідність процесорних модулів.</w:t>
      </w:r>
      <w:r w:rsidRPr="00AC7134">
        <w:rPr>
          <w:rFonts w:ascii="GOST type A" w:hAnsi="GOST type A"/>
          <w:bCs/>
          <w:i/>
          <w:sz w:val="28"/>
          <w:szCs w:val="28"/>
          <w:lang w:val="uk-UA"/>
        </w:rPr>
        <w:t xml:space="preserve"> </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Під час використання розподіленого контролера</w:t>
      </w:r>
      <w:r>
        <w:rPr>
          <w:rFonts w:ascii="GOST type A" w:hAnsi="GOST type A"/>
          <w:bCs/>
          <w:i/>
          <w:sz w:val="28"/>
          <w:szCs w:val="28"/>
          <w:lang w:val="uk-UA"/>
        </w:rPr>
        <w:t>(рис.2.6.2)</w:t>
      </w:r>
      <w:r w:rsidRPr="00F23317">
        <w:rPr>
          <w:rFonts w:ascii="GOST type A" w:hAnsi="GOST type A"/>
          <w:bCs/>
          <w:i/>
          <w:sz w:val="28"/>
          <w:szCs w:val="28"/>
          <w:lang w:val="uk-UA"/>
        </w:rPr>
        <w:t xml:space="preserve"> переривань всі ЗП повинні бути підключені до магістралі процесора. Це обумовлено тим, що вектор переривання на шину даних в даному випадку передає сам активний ЗП. </w:t>
      </w:r>
    </w:p>
    <w:p w:rsidR="00220DD0"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 xml:space="preserve">До складу кожного ЗП включений блок контролера переривань БКП, який видає сигнал запиту </w:t>
      </w:r>
      <w:r w:rsidRPr="00F23317">
        <w:rPr>
          <w:rFonts w:ascii="GOST type A" w:hAnsi="GOST type A"/>
          <w:bCs/>
          <w:i/>
          <w:sz w:val="28"/>
          <w:szCs w:val="28"/>
        </w:rPr>
        <w:t>IRQ</w:t>
      </w:r>
      <w:r w:rsidRPr="00F23317">
        <w:rPr>
          <w:rFonts w:ascii="GOST type A" w:hAnsi="GOST type A"/>
          <w:bCs/>
          <w:i/>
          <w:sz w:val="28"/>
          <w:szCs w:val="28"/>
          <w:lang w:val="uk-UA"/>
        </w:rPr>
        <w:t xml:space="preserve">, на загальну лінію </w:t>
      </w:r>
      <w:r w:rsidRPr="00F23317">
        <w:rPr>
          <w:rFonts w:ascii="GOST type A" w:hAnsi="GOST type A"/>
          <w:bCs/>
          <w:i/>
          <w:sz w:val="28"/>
          <w:szCs w:val="28"/>
        </w:rPr>
        <w:t>IRQ</w:t>
      </w:r>
      <w:r w:rsidRPr="00F23317">
        <w:rPr>
          <w:rFonts w:ascii="GOST type A" w:hAnsi="GOST type A"/>
          <w:bCs/>
          <w:i/>
          <w:sz w:val="28"/>
          <w:szCs w:val="28"/>
          <w:lang w:val="uk-UA"/>
        </w:rPr>
        <w:t>. Технологічні особливості елементної бази повинні допускати таке об</w:t>
      </w:r>
      <w:r w:rsidRPr="00F23317">
        <w:rPr>
          <w:rFonts w:cs="Arial"/>
          <w:bCs/>
          <w:i/>
          <w:sz w:val="28"/>
          <w:szCs w:val="28"/>
          <w:lang w:val="uk-UA"/>
        </w:rPr>
        <w:t>’</w:t>
      </w:r>
      <w:r w:rsidRPr="00F23317">
        <w:rPr>
          <w:rFonts w:ascii="GOST type A" w:hAnsi="GOST type A"/>
          <w:bCs/>
          <w:i/>
          <w:sz w:val="28"/>
          <w:szCs w:val="28"/>
          <w:lang w:val="uk-UA"/>
        </w:rPr>
        <w:t xml:space="preserve">єднання виходів елементів. У відповідь сигнал процесора </w:t>
      </w:r>
      <w:r w:rsidRPr="00F23317">
        <w:rPr>
          <w:rFonts w:ascii="GOST type A" w:hAnsi="GOST type A"/>
          <w:bCs/>
          <w:i/>
          <w:sz w:val="28"/>
          <w:szCs w:val="28"/>
        </w:rPr>
        <w:t>IACK</w:t>
      </w:r>
      <w:r w:rsidRPr="00F23317">
        <w:rPr>
          <w:rFonts w:ascii="GOST type A" w:hAnsi="GOST type A"/>
          <w:bCs/>
          <w:i/>
          <w:sz w:val="28"/>
          <w:szCs w:val="28"/>
          <w:lang w:val="uk-UA"/>
        </w:rPr>
        <w:t xml:space="preserve"> розповсюджується послідовно через елементи БКП, створюючи так званий пріоритетний ланцюжок (</w:t>
      </w:r>
      <w:r w:rsidRPr="00F23317">
        <w:rPr>
          <w:rFonts w:ascii="GOST type A" w:hAnsi="GOST type A"/>
          <w:bCs/>
          <w:i/>
          <w:sz w:val="28"/>
          <w:szCs w:val="28"/>
        </w:rPr>
        <w:t>daisy</w:t>
      </w:r>
      <w:r w:rsidRPr="00F23317">
        <w:rPr>
          <w:rFonts w:ascii="GOST type A" w:hAnsi="GOST type A"/>
          <w:bCs/>
          <w:i/>
          <w:sz w:val="28"/>
          <w:szCs w:val="28"/>
          <w:lang w:val="uk-UA"/>
        </w:rPr>
        <w:t xml:space="preserve"> </w:t>
      </w:r>
      <w:r w:rsidRPr="00F23317">
        <w:rPr>
          <w:rFonts w:ascii="GOST type A" w:hAnsi="GOST type A"/>
          <w:bCs/>
          <w:i/>
          <w:sz w:val="28"/>
          <w:szCs w:val="28"/>
        </w:rPr>
        <w:t>chain</w:t>
      </w:r>
      <w:r w:rsidRPr="00F23317">
        <w:rPr>
          <w:rFonts w:ascii="GOST type A" w:hAnsi="GOST type A"/>
          <w:bCs/>
          <w:i/>
          <w:sz w:val="28"/>
          <w:szCs w:val="28"/>
          <w:lang w:val="uk-UA"/>
        </w:rPr>
        <w:t xml:space="preserve">). </w:t>
      </w:r>
      <w:r w:rsidRPr="00220DD0">
        <w:rPr>
          <w:rFonts w:ascii="GOST type A" w:hAnsi="GOST type A"/>
          <w:bCs/>
          <w:i/>
          <w:sz w:val="28"/>
          <w:szCs w:val="28"/>
          <w:lang w:val="ru-RU"/>
        </w:rPr>
        <w:t xml:space="preserve">Елементи ланцюжка в </w:t>
      </w:r>
      <w:proofErr w:type="gramStart"/>
      <w:r w:rsidRPr="00220DD0">
        <w:rPr>
          <w:rFonts w:ascii="GOST type A" w:hAnsi="GOST type A"/>
          <w:bCs/>
          <w:i/>
          <w:sz w:val="28"/>
          <w:szCs w:val="28"/>
          <w:lang w:val="ru-RU"/>
        </w:rPr>
        <w:t>кожному</w:t>
      </w:r>
      <w:proofErr w:type="gramEnd"/>
      <w:r w:rsidRPr="00220DD0">
        <w:rPr>
          <w:rFonts w:ascii="GOST type A" w:hAnsi="GOST type A"/>
          <w:bCs/>
          <w:i/>
          <w:sz w:val="28"/>
          <w:szCs w:val="28"/>
          <w:lang w:val="ru-RU"/>
        </w:rPr>
        <w:t xml:space="preserve"> БКП пропускають сигнал </w:t>
      </w:r>
      <w:r w:rsidRPr="00F23317">
        <w:rPr>
          <w:rFonts w:ascii="GOST type A" w:hAnsi="GOST type A"/>
          <w:bCs/>
          <w:i/>
          <w:sz w:val="28"/>
          <w:szCs w:val="28"/>
        </w:rPr>
        <w:t>IACK</w:t>
      </w:r>
      <w:r w:rsidRPr="00220DD0">
        <w:rPr>
          <w:rFonts w:ascii="GOST type A" w:hAnsi="GOST type A"/>
          <w:bCs/>
          <w:i/>
          <w:sz w:val="28"/>
          <w:szCs w:val="28"/>
          <w:lang w:val="ru-RU"/>
        </w:rPr>
        <w:t xml:space="preserve"> або розривають ланцюжок. </w:t>
      </w:r>
      <w:r w:rsidRPr="00F23317">
        <w:rPr>
          <w:rFonts w:ascii="GOST type A" w:hAnsi="GOST type A"/>
          <w:bCs/>
          <w:i/>
          <w:sz w:val="28"/>
          <w:szCs w:val="28"/>
          <w:lang w:val="uk-UA"/>
        </w:rPr>
        <w:t xml:space="preserve">Пріорітетний ланцюжок розривається на першому активному ЗП, який виставив сигнал запиту </w:t>
      </w:r>
      <w:r w:rsidRPr="00F23317">
        <w:rPr>
          <w:rFonts w:ascii="GOST type A" w:hAnsi="GOST type A"/>
          <w:bCs/>
          <w:i/>
          <w:sz w:val="28"/>
          <w:szCs w:val="28"/>
        </w:rPr>
        <w:t>IRQ</w:t>
      </w:r>
      <w:r w:rsidRPr="00F23317">
        <w:rPr>
          <w:rFonts w:ascii="GOST type A" w:hAnsi="GOST type A"/>
          <w:bCs/>
          <w:i/>
          <w:sz w:val="28"/>
          <w:szCs w:val="28"/>
          <w:lang w:val="uk-UA"/>
        </w:rPr>
        <w:t>. Даний активний ЗП видає на шину даних вектор переривання, який приймається процесором.</w:t>
      </w:r>
    </w:p>
    <w:p w:rsidR="00220DD0" w:rsidRPr="00CC0B1B" w:rsidRDefault="00220DD0" w:rsidP="00FC02D1">
      <w:pPr>
        <w:spacing w:line="360" w:lineRule="auto"/>
        <w:ind w:left="284" w:right="283" w:firstLine="567"/>
        <w:jc w:val="center"/>
        <w:rPr>
          <w:rFonts w:ascii="GOST type A" w:hAnsi="GOST type A"/>
          <w:bCs/>
          <w:i/>
          <w:sz w:val="28"/>
          <w:szCs w:val="28"/>
          <w:lang w:val="uk-UA"/>
        </w:rPr>
      </w:pPr>
      <w:r>
        <w:object w:dxaOrig="9844" w:dyaOrig="5121">
          <v:shape id="_x0000_i1028" type="#_x0000_t75" style="width:468.85pt;height:244.9pt" o:ole="">
            <v:imagedata r:id="rId23" o:title=""/>
          </v:shape>
          <o:OLEObject Type="Embed" ProgID="Visio.Drawing.11" ShapeID="_x0000_i1028" DrawAspect="Content" ObjectID="_1354619297" r:id="rId24"/>
        </w:object>
      </w:r>
      <w:r>
        <w:rPr>
          <w:rFonts w:ascii="GOST type A" w:hAnsi="GOST type A"/>
          <w:bCs/>
          <w:i/>
          <w:sz w:val="28"/>
          <w:szCs w:val="28"/>
          <w:lang w:val="uk-UA"/>
        </w:rPr>
        <w:t>Рисунок 2.6.2. Система з децентралізованим КПП</w:t>
      </w:r>
    </w:p>
    <w:p w:rsidR="00220DD0" w:rsidRPr="00F23317" w:rsidRDefault="00FA60B9" w:rsidP="00FC02D1">
      <w:pPr>
        <w:spacing w:line="360" w:lineRule="auto"/>
        <w:ind w:left="284" w:right="283" w:firstLine="567"/>
        <w:rPr>
          <w:rFonts w:ascii="GOST type A" w:hAnsi="GOST type A"/>
          <w:bCs/>
          <w:i/>
          <w:sz w:val="28"/>
          <w:szCs w:val="28"/>
          <w:lang w:val="uk-UA"/>
        </w:rPr>
      </w:pPr>
      <w:r>
        <w:rPr>
          <w:rFonts w:ascii="GOST type A" w:hAnsi="GOST type A"/>
          <w:bCs/>
          <w:i/>
          <w:noProof/>
          <w:sz w:val="28"/>
          <w:szCs w:val="28"/>
          <w:lang w:val="ru-RU"/>
        </w:rPr>
        <w:lastRenderedPageBreak/>
        <mc:AlternateContent>
          <mc:Choice Requires="wpg">
            <w:drawing>
              <wp:anchor distT="0" distB="0" distL="114300" distR="114300" simplePos="0" relativeHeight="251860992" behindDoc="0" locked="0" layoutInCell="1" allowOverlap="1" wp14:anchorId="56325231" wp14:editId="63880EBF">
                <wp:simplePos x="0" y="0"/>
                <wp:positionH relativeFrom="page">
                  <wp:posOffset>699770</wp:posOffset>
                </wp:positionH>
                <wp:positionV relativeFrom="page">
                  <wp:posOffset>184785</wp:posOffset>
                </wp:positionV>
                <wp:extent cx="6658610" cy="10209530"/>
                <wp:effectExtent l="19050" t="19050" r="8890" b="1270"/>
                <wp:wrapNone/>
                <wp:docPr id="9269" name="Группа 9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270" name="Rectangle 4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271" name="Group 44"/>
                        <wpg:cNvGrpSpPr>
                          <a:grpSpLocks/>
                        </wpg:cNvGrpSpPr>
                        <wpg:grpSpPr bwMode="auto">
                          <a:xfrm>
                            <a:off x="1015" y="15846"/>
                            <a:ext cx="10486" cy="892"/>
                            <a:chOff x="1015" y="15846"/>
                            <a:chExt cx="10486" cy="892"/>
                          </a:xfrm>
                        </wpg:grpSpPr>
                        <wps:wsp>
                          <wps:cNvPr id="9272" name="Line 4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73" name="Line 4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74" name="Line 4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75" name="Line 4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76" name="Line 4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77" name="Line 5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78" name="Line 5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79" name="Line 5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95" name="Line 5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196" name="Text Box 5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1197" name="Text Box 5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1198" name="Text Box 5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1199" name="Text Box 5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1200" name="Text Box 5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1201" name="Line 5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02" name="Text Box 6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FA60B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5</w:t>
                                </w:r>
                              </w:p>
                            </w:txbxContent>
                          </wps:txbx>
                          <wps:bodyPr rot="0" vert="horz" wrap="square" lIns="0" tIns="0" rIns="0" bIns="0" anchor="t" anchorCtr="0" upright="1">
                            <a:noAutofit/>
                          </wps:bodyPr>
                        </wps:wsp>
                        <wps:wsp>
                          <wps:cNvPr id="1203" name="Text Box 6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269" o:spid="_x0000_s1662" style="position:absolute;left:0;text-align:left;margin-left:55.1pt;margin-top:14.55pt;width:524.3pt;height:803.9pt;z-index:25186099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">
                <v:rect id="Rectangle 43" o:spid="_x0000_s166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TicUA&#10;AADdAAAADwAAAGRycy9kb3ducmV2LnhtbERPy2rCQBTdF/oPwy24q5PE+miaUWxAKNSNUdDuLpnb&#10;JDRzJ2RGTfv1nYXg8nDe2WowrbhQ7xrLCuJxBIK4tLrhSsFhv3legHAeWWNrmRT8koPV8vEhw1Tb&#10;K+/oUvhKhBB2KSqove9SKV1Zk0E3th1x4L5tb9AH2FdS93gN4aaVSRTNpMGGQ0ONHeU1lT/F2SjY&#10;Td/XX6f55Gj+os/iJd+aJI8TpUZPw/oNhKfB38U394dW8JrMw/7w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9OJxQAAAN0AAAAPAAAAAAAAAAAAAAAAAJgCAABkcnMv&#10;ZG93bnJldi54bWxQSwUGAAAAAAQABAD1AAAAigMAAAAA&#10;" filled="f" strokeweight="2.25pt"/>
                <v:group id="Group 44" o:spid="_x0000_s166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hYq8YAAADdAAAADwAAAGRycy9kb3ducmV2LnhtbESPT2vCQBTE74LfYXmC&#10;t7qJ4p9GVxFR6UEK1ULp7ZF9JsHs25Bdk/jtu0LB4zAzv2FWm86UoqHaFZYVxKMIBHFqdcGZgu/L&#10;4W0BwnlkjaVlUvAgB5t1v7fCRNuWv6g5+0wECLsEFeTeV4mULs3JoBvZijh4V1sb9EHWmdQ1tgFu&#10;SjmOopk0WHBYyLGiXU7p7Xw3Co4ttttJvG9Ot+vu8XuZfv6cYlJqOOi2SxCeOv8K/7c/tIL38TyG&#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2FirxgAAAN0A&#10;AAAPAAAAAAAAAAAAAAAAAKoCAABkcnMvZG93bnJldi54bWxQSwUGAAAAAAQABAD6AAAAnQMAAAAA&#10;">
                  <v:line id="Line 45" o:spid="_x0000_s166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4UgcMAAADdAAAADwAAAGRycy9kb3ducmV2LnhtbESPQWvCQBSE74L/YXmCN90Yi02jq0il&#10;ILlpe+ntkX1NQrJv4+5W03/vFgSPw8x8w2x2g+nElZxvLCtYzBMQxKXVDVcKvj4/ZhkIH5A1dpZJ&#10;wR952G3How3m2t74RNdzqESEsM9RQR1Cn0vpy5oM+rntiaP3Y53BEKWrpHZ4i3DTyTRJVtJgw3Gh&#10;xp7eayrb869RkC1fELPvtmjJL90lHAozcKHUdDLs1yACDeEZfrSPWsFb+prC/5v4BOT2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eFIHDAAAA3QAAAA8AAAAAAAAAAAAA&#10;AAAAoQIAAGRycy9kb3ducmV2LnhtbFBLBQYAAAAABAAEAPkAAACRAwAAAAA=&#10;" strokeweight="2.25pt">
                    <v:stroke endarrowwidth="narrow"/>
                  </v:line>
                  <v:line id="Line 46" o:spid="_x0000_s166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Yd1MYAAADdAAAADwAAAGRycy9kb3ducmV2LnhtbESP0WrCQBRE3wv+w3KFvkjdGMHW1DWI&#10;UChFBI0fcJu9TYLZu0l2NfHvXUHo4zAzZ5hVOphaXKlzlWUFs2kEgji3uuJCwSn7evsA4Tyyxtoy&#10;KbiRg3Q9ellhom3PB7oefSEChF2CCkrvm0RKl5dk0E1tQxy8P9sZ9EF2hdQd9gFuahlH0UIarDgs&#10;lNjQtqT8fLwYBdUcfyd+OeGi3p3O+1uetT9tptTreNh8gvA0+P/ws/2tFSzj9zk83oQn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WHdTGAAAA3QAAAA8AAAAAAAAA&#10;AAAAAAAAoQIAAGRycy9kb3ducmV2LnhtbFBLBQYAAAAABAAEAPkAAACUAwAAAAA=&#10;" strokeweight="2.25pt">
                    <v:stroke endarrowwidth="narrow"/>
                  </v:line>
                  <v:line id="Line 47" o:spid="_x0000_s166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oMUAAADdAAAADwAAAGRycy9kb3ducmV2LnhtbESP0YrCMBRE3wX/IVxhX2RNV2VXq1GW&#10;BUFEhG39gGtzbYvNTW2i1r83guDjMDNnmPmyNZW4UuNKywq+BhEI4szqknMF+3T1OQHhPLLGyjIp&#10;uJOD5aLbmWOs7Y3/6Zr4XAQIuxgVFN7XsZQuK8igG9iaOHhH2xj0QTa51A3eAtxUchhF39JgyWGh&#10;wJr+CspOycUoKEd46Ptpn/Nquz/t7ll63pxTpT567e8MhKfWv8Ov9lormA5/xvB8E5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FoMUAAADdAAAADwAAAAAAAAAA&#10;AAAAAAChAgAAZHJzL2Rvd25yZXYueG1sUEsFBgAAAAAEAAQA+QAAAJMDAAAAAA==&#10;" strokeweight="2.25pt">
                    <v:stroke endarrowwidth="narrow"/>
                  </v:line>
                  <v:line id="Line 48" o:spid="_x0000_s166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MgO8UAAADdAAAADwAAAGRycy9kb3ducmV2LnhtbESP0YrCMBRE3wX/IVxhX2RNV3FXq1GW&#10;BUFEhG39gGtzbYvNTW2i1r83guDjMDNnmPmyNZW4UuNKywq+BhEI4szqknMF+3T1OQHhPLLGyjIp&#10;uJOD5aLbmWOs7Y3/6Zr4XAQIuxgVFN7XsZQuK8igG9iaOHhH2xj0QTa51A3eAtxUchhF39JgyWGh&#10;wJr+CspOycUoKEd46Ptpn/Nquz/t7ll63pxTpT567e8MhKfWv8Ov9lormA5/xvB8E5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MgO8UAAADdAAAADwAAAAAAAAAA&#10;AAAAAAChAgAAZHJzL2Rvd25yZXYueG1sUEsFBgAAAAAEAAQA+QAAAJMDAAAAAA==&#10;" strokeweight="2.25pt">
                    <v:stroke endarrowwidth="narrow"/>
                  </v:line>
                  <v:line id="Line 49" o:spid="_x0000_s166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G+TMQAAADdAAAADwAAAGRycy9kb3ducmV2LnhtbESP3YrCMBSE7wXfIRzBG9FUF/ypRhFB&#10;EFkErQ9wbI5tsTmpTdT69psFwcthZr5hFqvGlOJJtSssKxgOIhDEqdUFZwrOybY/BeE8ssbSMil4&#10;k4PVst1aYKzti4/0PPlMBAi7GBXk3lexlC7NyaAb2Io4eFdbG/RB1pnUNb4C3JRyFEVjabDgsJBj&#10;RZuc0tvpYRQUP3jp+VmPs/L3fDu80+S+vydKdTvNeg7CU+O/4U97pxXMRpMx/L8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Yb5MxAAAAN0AAAAPAAAAAAAAAAAA&#10;AAAAAKECAABkcnMvZG93bnJldi54bWxQSwUGAAAAAAQABAD5AAAAkgMAAAAA&#10;" strokeweight="2.25pt">
                    <v:stroke endarrowwidth="narrow"/>
                  </v:line>
                  <v:line id="Line 50" o:spid="_x0000_s167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0b18UAAADdAAAADwAAAGRycy9kb3ducmV2LnhtbESP3YrCMBSE7wXfIRzBG9FUF/ypjSIL&#10;gsiyoPUBjs2xLTYntcnW+vabhQUvh5n5hkm2nalES40rLSuYTiIQxJnVJecKLul+vAThPLLGyjIp&#10;eJGD7abfSzDW9sknas8+FwHCLkYFhfd1LKXLCjLoJrYmDt7NNgZ9kE0udYPPADeVnEXRXBosOSwU&#10;WNNnQdn9/GMUlB94HfnViPPq63L/fmXp4/hIlRoOut0ahKfOv8P/7YNWsJotFvD3Jj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0b18UAAADdAAAADwAAAAAAAAAA&#10;AAAAAAChAgAAZHJzL2Rvd25yZXYueG1sUEsFBgAAAAAEAAQA+QAAAJMDAAAAAA==&#10;" strokeweight="2.25pt">
                    <v:stroke endarrowwidth="narrow"/>
                  </v:line>
                  <v:line id="Line 51" o:spid="_x0000_s167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KPpcMAAADdAAAADwAAAGRycy9kb3ducmV2LnhtbERP3WqDMBS+H/QdwinsRmZcC2u1pmUM&#10;BmOMQdUHODOnKjUn1mStvn1zMdjlx/efHybTiyuNrrOs4DlOQBDXVnfcKKjK96ctCOeRNfaWScFM&#10;Dg77xUOOmbY3PtK18I0IIewyVNB6P2RSurolgy62A3HgTnY06AMcG6lHvIVw08tVkrxIgx2HhhYH&#10;emupPhe/RkG3xp/IpxE3/Vd1/p7r8vJ5KZV6XE6vOxCeJv8v/nN/aAXpahPmhjfhCc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yj6XDAAAA3QAAAA8AAAAAAAAAAAAA&#10;AAAAoQIAAGRycy9kb3ducmV2LnhtbFBLBQYAAAAABAAEAPkAAACRAwAAAAA=&#10;" strokeweight="2.25pt">
                    <v:stroke endarrowwidth="narrow"/>
                  </v:line>
                  <v:line id="Line 52" o:spid="_x0000_s167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qPsYAAADdAAAADwAAAGRycy9kb3ducmV2LnhtbESP0WrCQBRE3wv+w3KFvoS6aQq2ia4i&#10;BaEUEWr8gGv2mgSzd5Psqsnfu4VCH4eZOcMs14NpxI16V1tW8DqLQRAXVtdcKjjm25cPEM4ja2ws&#10;k4KRHKxXk6clZtre+YduB1+KAGGXoYLK+zaT0hUVGXQz2xIH72x7gz7IvpS6x3uAm0YmcTyXBmsO&#10;CxW29FlRcTlcjYL6DU+RTyMum93xsh+LvPvucqWep8NmAcLT4P/Df+0vrSBN3lP4fR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Kj7GAAAA3QAAAA8AAAAAAAAA&#10;AAAAAAAAoQIAAGRycy9kb3ducmV2LnhtbFBLBQYAAAAABAAEAPkAAACUAwAAAAA=&#10;" strokeweight="2.25pt">
                    <v:stroke endarrowwidth="narrow"/>
                  </v:line>
                  <v:line id="Line 53" o:spid="_x0000_s167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YucsMAAADdAAAADwAAAGRycy9kb3ducmV2LnhtbERP22rCQBB9L/gPywi+iG60tGh0FREE&#10;KaXQJB8wZsckmJ2N2TWJf98tFPo2h3Od7X4wteiodZVlBYt5BII4t7riQkGWnmYrEM4ja6wtk4In&#10;OdjvRi9bjLXt+Zu6xBcihLCLUUHpfRNL6fKSDLq5bYgDd7WtQR9gW0jdYh/CTS2XUfQuDVYcGkps&#10;6FhSfkseRkH1ipepX0+5qD+z29czT+8f91SpyXg4bEB4Gvy/+M991mH+Yv0Gv9+EE+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WLnLDAAAA3QAAAA8AAAAAAAAAAAAA&#10;AAAAoQIAAGRycy9kb3ducmV2LnhtbFBLBQYAAAAABAAEAPkAAACRAwAAAAA=&#10;" strokeweight="2.25pt">
                    <v:stroke endarrowwidth="narrow"/>
                  </v:line>
                  <v:shape id="Text Box 54" o:spid="_x0000_s167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T9asMA&#10;AADdAAAADwAAAGRycy9kb3ducmV2LnhtbERPS2vCQBC+C/0PyxS86SY9SI2uQQqVtofio9XrkB2T&#10;2OxsyI6a/ntXKPQ2H99z5nnvGnWhLtSeDaTjBBRx4W3NpYGv3evoGVQQZIuNZzLwSwHyxcNgjpn1&#10;V97QZSuliiEcMjRQibSZ1qGoyGEY+5Y4ckffOZQIu1LbDq8x3DX6KUkm2mHNsaHCll4qKn62Z2eg&#10;POzeUX+vPz73rg3N5iS0Wokxw8d+OQMl1Mu/+M/9ZuP8dDqB+zfxBL2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T9asMAAADdAAAADwAAAAAAAAAAAAAAAACYAgAAZHJzL2Rv&#10;d25yZXYueG1sUEsFBgAAAAAEAAQA9QAAAIgDAAAAAA==&#10;" filled="f" stroked="f" strokeweight="2.25pt">
                    <v:stroke endarrowwidth="narrow"/>
                    <v:textbox inset="0,0,0,0">
                      <w:txbxContent>
                        <w:p w:rsidR="009D310A" w:rsidRDefault="009D310A" w:rsidP="00220DD0">
                          <w:pPr>
                            <w:rPr>
                              <w:i/>
                            </w:rPr>
                          </w:pPr>
                          <w:proofErr w:type="gramStart"/>
                          <w:r>
                            <w:rPr>
                              <w:rFonts w:ascii="GOST type B" w:hAnsi="GOST type B"/>
                              <w:i/>
                            </w:rPr>
                            <w:t>Зм</w:t>
                          </w:r>
                          <w:r>
                            <w:rPr>
                              <w:i/>
                            </w:rPr>
                            <w:t>.</w:t>
                          </w:r>
                          <w:proofErr w:type="gramEnd"/>
                        </w:p>
                      </w:txbxContent>
                    </v:textbox>
                  </v:shape>
                  <v:shape id="Text Box 55" o:spid="_x0000_s167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hY8cMA&#10;AADdAAAADwAAAGRycy9kb3ducmV2LnhtbERPTWvCQBC9F/oflin0Vjd6qDa6ShEU66GoqXodsmMS&#10;m50N2amm/94VCr3N433OZNa5Wl2oDZVnA/1eAoo497biwsBXtngZgQqCbLH2TAZ+KcBs+vgwwdT6&#10;K2/pspNCxRAOKRooRZpU65CX5DD0fEMcuZNvHUqEbaFti9cY7mo9SJJX7bDi2FBiQ/OS8u/djzNQ&#10;HLMP1PvN+vPgmlBvz0LLpRjz/NS9j0EJdfIv/nOvbJzffxvC/Zt4gp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hY8cMAAADdAAAADwAAAAAAAAAAAAAAAACYAgAAZHJzL2Rv&#10;d25yZXYueG1sUEsFBgAAAAAEAAQA9QAAAIgDAAAAAA==&#10;" filled="f" stroked="f" strokeweight="2.25pt">
                    <v:stroke endarrowwidth="narrow"/>
                    <v:textbox inset="0,0,0,0">
                      <w:txbxContent>
                        <w:p w:rsidR="009D310A" w:rsidRDefault="009D310A" w:rsidP="00220DD0">
                          <w:pPr>
                            <w:rPr>
                              <w:i/>
                            </w:rPr>
                          </w:pPr>
                          <w:proofErr w:type="gramStart"/>
                          <w:r>
                            <w:rPr>
                              <w:rFonts w:ascii="GOST type B" w:hAnsi="GOST type B"/>
                              <w:i/>
                            </w:rPr>
                            <w:t>Арк</w:t>
                          </w:r>
                          <w:r>
                            <w:rPr>
                              <w:i/>
                            </w:rPr>
                            <w:t>.</w:t>
                          </w:r>
                          <w:proofErr w:type="gramEnd"/>
                        </w:p>
                      </w:txbxContent>
                    </v:textbox>
                  </v:shape>
                  <v:shape id="Text Box 56" o:spid="_x0000_s167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g8UA&#10;AADdAAAADwAAAGRycy9kb3ducmV2LnhtbESPzW7CQAyE75X6DisjcSsbOFQ0ZUEVUhHlgAr052pl&#10;3SSQ9UZZA+Ht60Ol3mzNeObzbNGHxlyoS3VkB+NRBoa4iL7m0sHH4fVhCiYJsscmMjm4UYLF/P5u&#10;hrmPV97RZS+l0RBOOTqoRNrc2lRUFDCNYkus2k/sAoquXWl9h1cND42dZNmjDVizNlTY0rKi4rQ/&#10;Bwfl9+EN7ef7ZvsV2tTsjkKrlTg3HPQvz2CEevk3/12vveKPnxRXv9ER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58yD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57" o:spid="_x0000_s167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pGMMA&#10;AADdAAAADwAAAGRycy9kb3ducmV2LnhtbERPS2vCQBC+F/wPywi91U08FI2uoQhK24PUZ69Ddpqk&#10;ZmdDdqrpv+8WBG/z8T1nnveuURfqQu3ZQDpKQBEX3tZcGjjsV08TUEGQLTaeycAvBcgXg4c5ZtZf&#10;eUuXnZQqhnDI0EAl0mZah6Iih2HkW+LIffnOoUTYldp2eI3hrtHjJHnWDmuODRW2tKyoOO9+nIHy&#10;c/+G+vjxvjm5NjTbb6H1Wox5HPYvM1BCvdzFN/erjfPT6RT+v4kn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tpGM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rPr>
                          </w:pPr>
                          <w:proofErr w:type="gramStart"/>
                          <w:r>
                            <w:rPr>
                              <w:rFonts w:ascii="GOST type B" w:hAnsi="GOST type B"/>
                              <w:i/>
                            </w:rPr>
                            <w:t>Підп.</w:t>
                          </w:r>
                          <w:proofErr w:type="gramEnd"/>
                        </w:p>
                      </w:txbxContent>
                    </v:textbox>
                  </v:shape>
                  <v:shape id="Text Box 58" o:spid="_x0000_s167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0fsMA&#10;AADdAAAADwAAAGRycy9kb3ducmV2LnhtbESPT2vCQBDF7wW/wzJCb3WjB5HoKiIo1kPxX9vrkJ0m&#10;0exsyE41fntXELzN8N77zZvJrHWVulATSs8G+r0EFHHmbcm5geNh+TECFQTZYuWZDNwowGzaeZtg&#10;av2Vd3TZS64ihEOKBgqROtU6ZAU5DD1fE0ftzzcOJa5Nrm2D1wh3lR4kyVA7LDleKLCmRUHZef/v&#10;DOS/h0/U39vN14+rQ7U7Ca1WYsx7t52PQQm18jI/02sb60ckPL6JI+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40fsMAAADdAAAADwAAAAAAAAAAAAAAAACYAgAAZHJzL2Rv&#10;d25yZXYueG1sUEsFBgAAAAAEAAQA9QAAAIgDA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v:textbox>
                  </v:shape>
                  <v:line id="Line 59" o:spid="_x0000_s167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LcisQAAADdAAAADwAAAGRycy9kb3ducmV2LnhtbERP22rCQBB9L/gPywh9Ed2YQtE0q0ih&#10;UEopmPgB0+yYhGRnY3aby993CwXf5nCukx4n04qBeldbVrDdRCCIC6trLhVc8rf1DoTzyBpby6Rg&#10;JgfHw+IhxUTbkc80ZL4UIYRdggoq77tESldUZNBtbEccuKvtDfoA+1LqHscQbloZR9GzNFhzaKiw&#10;o9eKiib7MQrqJ/xe+f2Ky/bz0nzNRX77uOVKPS6n0wsIT5O/i//d7zrMj6Mt/H0TTp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tyKxAAAAN0AAAAPAAAAAAAAAAAA&#10;AAAAAKECAABkcnMvZG93bnJldi54bWxQSwUGAAAAAAQABAD5AAAAkgMAAAAA&#10;" strokeweight="2.25pt">
                    <v:stroke endarrowwidth="narrow"/>
                  </v:line>
                  <v:shape id="Text Box 60" o:spid="_x0000_s168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PksIA&#10;AADdAAAADwAAAGRycy9kb3ducmV2LnhtbERPS2vCQBC+F/wPywi91Y05iKSuIoKiHkrVPq5Ddkyi&#10;2dmQHTX9964g9DYf33Mms87V6kptqDwbGA4SUMS5txUXBr4Oy7cxqCDIFmvPZOCPAsymvZcJZtbf&#10;eEfXvRQqhnDI0EAp0mRah7wkh2HgG+LIHX3rUCJsC21bvMVwV+s0SUbaYcWxocSGFiXl5/3FGSh+&#10;DxvU35/bjx/XhHp3ElqtxJjXfjd/ByXUyb/46V7bOD9NUnh8E0/Q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A+SwgAAAN0AAAAPAAAAAAAAAAAAAAAAAJgCAABkcnMvZG93&#10;bnJldi54bWxQSwUGAAAAAAQABAD1AAAAhwMAAAAA&#10;" filled="f" stroked="f" strokeweight="2.25pt">
                    <v:stroke endarrowwidth="narrow"/>
                    <v:textbox inset="0,0,0,0">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FA60B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5</w:t>
                          </w:r>
                        </w:p>
                      </w:txbxContent>
                    </v:textbox>
                  </v:shape>
                  <v:shape id="Text Box 61" o:spid="_x0000_s168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qCcIA&#10;AADdAAAADwAAAGRycy9kb3ducmV2LnhtbERPS2vCQBC+F/oflin0VjemUEp0DSIotodS39chOybR&#10;7GzITjX9992C4G0+vueM89416kJdqD0bGA4SUMSFtzWXBrab+cs7qCDIFhvPZOCXAuSTx4cxZtZf&#10;eUWXtZQqhnDI0EAl0mZah6Iih2HgW+LIHX3nUCLsSm07vMZw1+g0Sd60w5pjQ4UtzSoqzusfZ6A8&#10;bD5Q774/v/auDc3qJLRYiDHPT/10BEqol7v45l7aOD9NXuH/m3iCn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KoJwgAAAN0AAAAPAAAAAAAAAAAAAAAAAJgCAABkcnMvZG93&#10;bnJldi54bWxQSwUGAAAAAAQABAD1AAAAhwMAAAAA&#10;" filled="f" stroked="f" strokeweight="2.25pt">
                    <v:stroke endarrowwidth="narrow"/>
                    <v:textbox inset="0,0,0,0">
                      <w:txbxContent>
                        <w:p w:rsidR="009D310A" w:rsidRDefault="009D310A" w:rsidP="00220DD0">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220DD0" w:rsidRPr="00F23317">
        <w:rPr>
          <w:rFonts w:ascii="GOST type A" w:hAnsi="GOST type A"/>
          <w:bCs/>
          <w:i/>
          <w:sz w:val="28"/>
          <w:szCs w:val="28"/>
          <w:lang w:val="uk-UA"/>
        </w:rPr>
        <w:t xml:space="preserve">Блок БКП містить доступні для процесора регістр стану РС і регістр вектора РВ. Під час ініціалізації системи процесор записує в регістр РВ вектор переривання, а в регістр РС - біт дозволу переривання. Якщо ЗП готовий до взаємодії з процесором, то в регістрі РС встановлюється біт готовності. </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 xml:space="preserve">До </w:t>
      </w:r>
      <w:r>
        <w:rPr>
          <w:rFonts w:ascii="GOST type A" w:hAnsi="GOST type A"/>
          <w:bCs/>
          <w:i/>
          <w:sz w:val="28"/>
          <w:szCs w:val="28"/>
          <w:lang w:val="uk-UA"/>
        </w:rPr>
        <w:t>переваг</w:t>
      </w:r>
      <w:r w:rsidRPr="00F23317">
        <w:rPr>
          <w:rFonts w:ascii="GOST type A" w:hAnsi="GOST type A"/>
          <w:bCs/>
          <w:i/>
          <w:sz w:val="28"/>
          <w:szCs w:val="28"/>
          <w:lang w:val="uk-UA"/>
        </w:rPr>
        <w:t xml:space="preserve"> цієї схеми можна віднести:</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 невелику кількість ліній зв</w:t>
      </w:r>
      <w:r w:rsidRPr="00F23317">
        <w:rPr>
          <w:rFonts w:cs="Arial"/>
          <w:bCs/>
          <w:i/>
          <w:sz w:val="28"/>
          <w:szCs w:val="28"/>
          <w:lang w:val="uk-UA"/>
        </w:rPr>
        <w:t>’</w:t>
      </w:r>
      <w:r w:rsidRPr="00F23317">
        <w:rPr>
          <w:rFonts w:ascii="GOST type A" w:hAnsi="GOST type A"/>
          <w:bCs/>
          <w:i/>
          <w:sz w:val="28"/>
          <w:szCs w:val="28"/>
          <w:lang w:val="uk-UA"/>
        </w:rPr>
        <w:t>язку в шині управління;</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 простоту нарощування числа ЗП.</w:t>
      </w:r>
    </w:p>
    <w:p w:rsidR="00220DD0" w:rsidRPr="00F23317" w:rsidRDefault="00220DD0"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До недоліків</w:t>
      </w:r>
      <w:r w:rsidRPr="00F23317">
        <w:rPr>
          <w:rFonts w:ascii="GOST type A" w:hAnsi="GOST type A"/>
          <w:bCs/>
          <w:i/>
          <w:sz w:val="28"/>
          <w:szCs w:val="28"/>
          <w:lang w:val="uk-UA"/>
        </w:rPr>
        <w:t>:</w:t>
      </w:r>
    </w:p>
    <w:p w:rsidR="00220DD0" w:rsidRPr="00F23317"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 велика кількість звернень процесора до магістралі під час ініціалізації системи;</w:t>
      </w:r>
    </w:p>
    <w:p w:rsidR="00220DD0" w:rsidRDefault="00220DD0" w:rsidP="00FC02D1">
      <w:pPr>
        <w:spacing w:line="360" w:lineRule="auto"/>
        <w:ind w:left="284" w:right="283" w:firstLine="567"/>
        <w:rPr>
          <w:rFonts w:ascii="GOST type A" w:hAnsi="GOST type A"/>
          <w:bCs/>
          <w:i/>
          <w:sz w:val="28"/>
          <w:szCs w:val="28"/>
          <w:lang w:val="uk-UA"/>
        </w:rPr>
      </w:pPr>
      <w:r w:rsidRPr="00F23317">
        <w:rPr>
          <w:rFonts w:ascii="GOST type A" w:hAnsi="GOST type A"/>
          <w:bCs/>
          <w:i/>
          <w:sz w:val="28"/>
          <w:szCs w:val="28"/>
          <w:lang w:val="uk-UA"/>
        </w:rPr>
        <w:t>- використання фіксованих рівнів пріоритетів запитів, які не можна змінювати динамічно.</w:t>
      </w:r>
    </w:p>
    <w:p w:rsidR="00CE09FA" w:rsidRDefault="00CE09FA" w:rsidP="00FC02D1">
      <w:pPr>
        <w:spacing w:line="360" w:lineRule="auto"/>
        <w:ind w:left="284" w:right="283" w:firstLine="567"/>
        <w:rPr>
          <w:rFonts w:ascii="GOST type A" w:hAnsi="GOST type A"/>
          <w:bCs/>
          <w:i/>
          <w:sz w:val="28"/>
          <w:szCs w:val="28"/>
          <w:lang w:val="uk-UA"/>
        </w:rPr>
      </w:pPr>
    </w:p>
    <w:p w:rsidR="00220DD0" w:rsidRPr="000B4974" w:rsidRDefault="00220DD0" w:rsidP="00FC02D1">
      <w:pPr>
        <w:spacing w:line="360" w:lineRule="auto"/>
        <w:ind w:left="284" w:right="283" w:firstLine="567"/>
        <w:rPr>
          <w:rFonts w:ascii="GOST type A" w:hAnsi="GOST type A"/>
          <w:b/>
          <w:bCs/>
          <w:i/>
          <w:sz w:val="28"/>
          <w:szCs w:val="28"/>
          <w:lang w:val="uk-UA"/>
        </w:rPr>
      </w:pPr>
      <w:r w:rsidRPr="00220DD0">
        <w:rPr>
          <w:rFonts w:ascii="GOST type A" w:hAnsi="GOST type A"/>
          <w:b/>
          <w:bCs/>
          <w:i/>
          <w:sz w:val="28"/>
          <w:szCs w:val="28"/>
          <w:lang w:val="ru-RU"/>
        </w:rPr>
        <w:t>2</w:t>
      </w:r>
      <w:r w:rsidRPr="000B4974">
        <w:rPr>
          <w:rFonts w:ascii="GOST type A" w:hAnsi="GOST type A"/>
          <w:b/>
          <w:bCs/>
          <w:i/>
          <w:sz w:val="28"/>
          <w:szCs w:val="28"/>
          <w:lang w:val="uk-UA"/>
        </w:rPr>
        <w:t>.</w:t>
      </w:r>
      <w:r>
        <w:rPr>
          <w:rFonts w:ascii="GOST type A" w:hAnsi="GOST type A"/>
          <w:b/>
          <w:bCs/>
          <w:i/>
          <w:sz w:val="28"/>
          <w:szCs w:val="28"/>
          <w:lang w:val="uk-UA"/>
        </w:rPr>
        <w:t xml:space="preserve">7 </w:t>
      </w:r>
      <w:r w:rsidRPr="000B4974">
        <w:rPr>
          <w:rFonts w:ascii="GOST type A" w:hAnsi="GOST type A"/>
          <w:b/>
          <w:bCs/>
          <w:i/>
          <w:sz w:val="28"/>
          <w:szCs w:val="28"/>
          <w:lang w:val="uk-UA"/>
        </w:rPr>
        <w:t>Режими доступу до пам</w:t>
      </w:r>
      <w:r>
        <w:rPr>
          <w:rFonts w:cs="Arial"/>
          <w:b/>
          <w:bCs/>
          <w:i/>
          <w:sz w:val="28"/>
          <w:szCs w:val="28"/>
          <w:lang w:val="uk-UA"/>
        </w:rPr>
        <w:t>’</w:t>
      </w:r>
      <w:r w:rsidRPr="000B4974">
        <w:rPr>
          <w:rFonts w:ascii="GOST type A" w:hAnsi="GOST type A"/>
          <w:b/>
          <w:bCs/>
          <w:i/>
          <w:sz w:val="28"/>
          <w:szCs w:val="28"/>
          <w:lang w:val="uk-UA"/>
        </w:rPr>
        <w:t>яті. Прямий доступ до пам</w:t>
      </w:r>
      <w:r>
        <w:rPr>
          <w:rFonts w:cs="Arial"/>
          <w:b/>
          <w:bCs/>
          <w:i/>
          <w:sz w:val="28"/>
          <w:szCs w:val="28"/>
          <w:lang w:val="uk-UA"/>
        </w:rPr>
        <w:t>’</w:t>
      </w:r>
      <w:r w:rsidRPr="000B4974">
        <w:rPr>
          <w:rFonts w:ascii="GOST type A" w:hAnsi="GOST type A"/>
          <w:b/>
          <w:bCs/>
          <w:i/>
          <w:sz w:val="28"/>
          <w:szCs w:val="28"/>
          <w:lang w:val="uk-UA"/>
        </w:rPr>
        <w:t>яті</w:t>
      </w:r>
    </w:p>
    <w:p w:rsidR="00220DD0" w:rsidRPr="000B4974" w:rsidRDefault="00220DD0"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 xml:space="preserve">Даний режим використовується для розвантаження процесора при обміні масивами даних між ОП і ЗП. </w:t>
      </w:r>
    </w:p>
    <w:p w:rsidR="00220DD0" w:rsidRPr="000B4974" w:rsidRDefault="00220DD0"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Ініціатором обміну являється процесор, який виконує ініціалізацію контролера прямого доступу до пам</w:t>
      </w:r>
      <w:r>
        <w:rPr>
          <w:rFonts w:cs="Arial"/>
          <w:bCs/>
          <w:i/>
          <w:sz w:val="28"/>
          <w:szCs w:val="28"/>
          <w:lang w:val="uk-UA"/>
        </w:rPr>
        <w:t>’</w:t>
      </w:r>
      <w:r w:rsidRPr="000B4974">
        <w:rPr>
          <w:rFonts w:ascii="GOST type A" w:hAnsi="GOST type A"/>
          <w:bCs/>
          <w:i/>
          <w:sz w:val="28"/>
          <w:szCs w:val="28"/>
          <w:lang w:val="uk-UA"/>
        </w:rPr>
        <w:t>яті і запускає його.</w:t>
      </w:r>
    </w:p>
    <w:p w:rsidR="00220DD0" w:rsidRPr="000B4974" w:rsidRDefault="00220DD0"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Надалі два активних пристрої (процесор і КПДП) по черзі захоплюють шину, за рахунок чого здійснюється паралельна робота цих пристроїв.</w:t>
      </w:r>
    </w:p>
    <w:p w:rsidR="00220DD0" w:rsidRPr="000B4974" w:rsidRDefault="00220DD0"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КПДП має ряд адрес в адресному просторі ЗП.</w:t>
      </w:r>
    </w:p>
    <w:p w:rsidR="00220DD0" w:rsidRPr="00F270EC" w:rsidRDefault="00220DD0" w:rsidP="00FC02D1">
      <w:pPr>
        <w:ind w:left="284" w:right="283" w:firstLine="567"/>
        <w:rPr>
          <w:rFonts w:ascii="GOST type A" w:hAnsi="GOST type A"/>
          <w:i/>
          <w:sz w:val="28"/>
          <w:szCs w:val="28"/>
          <w:lang w:val="uk-UA"/>
        </w:rPr>
      </w:pPr>
    </w:p>
    <w:p w:rsidR="00220DD0" w:rsidRPr="006D31CA" w:rsidRDefault="00220DD0" w:rsidP="00FC02D1">
      <w:pPr>
        <w:spacing w:line="360" w:lineRule="auto"/>
        <w:ind w:left="284" w:right="283" w:firstLine="567"/>
        <w:rPr>
          <w:rFonts w:ascii="GOST type A" w:hAnsi="GOST type A"/>
          <w:b/>
          <w:i/>
          <w:sz w:val="28"/>
          <w:szCs w:val="28"/>
          <w:lang w:val="uk-UA"/>
        </w:rPr>
      </w:pPr>
      <w:bookmarkStart w:id="32" w:name="bookmark0"/>
      <w:r w:rsidRPr="006D31CA">
        <w:rPr>
          <w:rFonts w:ascii="GOST type A" w:hAnsi="GOST type A"/>
          <w:b/>
          <w:i/>
          <w:spacing w:val="-10"/>
          <w:sz w:val="28"/>
          <w:szCs w:val="28"/>
          <w:lang w:val="uk-UA" w:eastAsia="uk-UA"/>
        </w:rPr>
        <w:t xml:space="preserve">2.8 </w:t>
      </w:r>
      <w:bookmarkEnd w:id="32"/>
      <w:r w:rsidRPr="006D31CA">
        <w:rPr>
          <w:rFonts w:ascii="GOST type A" w:hAnsi="GOST type A"/>
          <w:b/>
          <w:i/>
          <w:sz w:val="28"/>
          <w:szCs w:val="28"/>
          <w:lang w:val="uk-UA" w:eastAsia="uk-UA"/>
        </w:rPr>
        <w:t>Підключення додаткових портів</w:t>
      </w:r>
    </w:p>
    <w:p w:rsidR="00220DD0" w:rsidRPr="006D31CA" w:rsidRDefault="00220DD0" w:rsidP="00FC02D1">
      <w:pPr>
        <w:spacing w:line="360" w:lineRule="auto"/>
        <w:ind w:left="284" w:right="283" w:firstLine="567"/>
        <w:rPr>
          <w:rFonts w:ascii="GOST type A" w:hAnsi="GOST type A"/>
          <w:i/>
          <w:sz w:val="28"/>
          <w:szCs w:val="28"/>
          <w:lang w:val="uk-UA"/>
        </w:rPr>
      </w:pPr>
      <w:r w:rsidRPr="006D31CA">
        <w:rPr>
          <w:rFonts w:ascii="GOST type A" w:hAnsi="GOST type A"/>
          <w:i/>
          <w:sz w:val="28"/>
          <w:szCs w:val="28"/>
          <w:lang w:val="uk-UA" w:eastAsia="uk-UA"/>
        </w:rPr>
        <w:t>Для збільшення кількості ліній зв'язку МК51 з об'єктом управ</w:t>
      </w:r>
      <w:r w:rsidRPr="006D31CA">
        <w:rPr>
          <w:rFonts w:ascii="GOST type A" w:hAnsi="GOST type A"/>
          <w:i/>
          <w:sz w:val="28"/>
          <w:szCs w:val="28"/>
          <w:lang w:val="uk-UA" w:eastAsia="uk-UA"/>
        </w:rPr>
        <w:softHyphen/>
        <w:t>ління підключають додаткові чотирирозрядні порти Р4,</w:t>
      </w:r>
      <w:r w:rsidRPr="006D31CA">
        <w:rPr>
          <w:rFonts w:ascii="GOST type A" w:hAnsi="GOST type A"/>
          <w:bCs/>
          <w:i/>
          <w:iCs/>
          <w:sz w:val="28"/>
          <w:szCs w:val="28"/>
          <w:lang w:val="uk-UA" w:eastAsia="uk-UA"/>
        </w:rPr>
        <w:t xml:space="preserve"> Р5, Р6, Р7.</w:t>
      </w:r>
      <w:r w:rsidRPr="006D31CA">
        <w:rPr>
          <w:rFonts w:ascii="GOST type A" w:hAnsi="GOST type A"/>
          <w:b/>
          <w:bCs/>
          <w:i/>
          <w:iCs/>
          <w:sz w:val="28"/>
          <w:szCs w:val="28"/>
          <w:lang w:val="uk-UA" w:eastAsia="uk-UA"/>
        </w:rPr>
        <w:t xml:space="preserve"> </w:t>
      </w:r>
      <w:r w:rsidRPr="006D31CA">
        <w:rPr>
          <w:rFonts w:ascii="GOST type A" w:hAnsi="GOST type A"/>
          <w:i/>
          <w:sz w:val="28"/>
          <w:szCs w:val="28"/>
          <w:lang w:val="uk-UA" w:eastAsia="uk-UA"/>
        </w:rPr>
        <w:t>Найбільш просто це здійснюється за використання спеціальної ІС КР5</w:t>
      </w:r>
      <w:r>
        <w:rPr>
          <w:rFonts w:ascii="GOST type A" w:hAnsi="GOST type A"/>
          <w:i/>
          <w:sz w:val="28"/>
          <w:szCs w:val="28"/>
          <w:lang w:val="uk-UA" w:eastAsia="uk-UA"/>
        </w:rPr>
        <w:t xml:space="preserve">80 ВР43, спосіб підключення якої до МК51 показаний на рис. 2.8.1. </w:t>
      </w:r>
      <w:r w:rsidRPr="006D31CA">
        <w:rPr>
          <w:rFonts w:ascii="GOST type A" w:hAnsi="GOST type A"/>
          <w:i/>
          <w:sz w:val="28"/>
          <w:szCs w:val="28"/>
          <w:lang w:val="uk-UA" w:eastAsia="uk-UA"/>
        </w:rPr>
        <w:t xml:space="preserve"> В цьому випад</w:t>
      </w:r>
      <w:r>
        <w:rPr>
          <w:rFonts w:ascii="GOST type A" w:hAnsi="GOST type A"/>
          <w:i/>
          <w:sz w:val="28"/>
          <w:szCs w:val="28"/>
          <w:lang w:val="uk-UA" w:eastAsia="uk-UA"/>
        </w:rPr>
        <w:t>к</w:t>
      </w:r>
      <w:r w:rsidRPr="006D31CA">
        <w:rPr>
          <w:rFonts w:ascii="GOST type A" w:hAnsi="GOST type A"/>
          <w:i/>
          <w:sz w:val="28"/>
          <w:szCs w:val="28"/>
          <w:lang w:val="uk-UA" w:eastAsia="uk-UA"/>
        </w:rPr>
        <w:t xml:space="preserve">у забезпечується виконання всіх чотирьох команд роботи з додатковими портами - </w:t>
      </w:r>
      <w:r w:rsidRPr="006D31CA">
        <w:rPr>
          <w:rFonts w:ascii="GOST type A" w:hAnsi="GOST type A"/>
          <w:i/>
          <w:sz w:val="28"/>
          <w:szCs w:val="28"/>
        </w:rPr>
        <w:t>MOVD</w:t>
      </w:r>
      <w:r w:rsidRPr="00917ADA">
        <w:rPr>
          <w:rFonts w:ascii="GOST type A" w:hAnsi="GOST type A"/>
          <w:i/>
          <w:sz w:val="28"/>
          <w:szCs w:val="28"/>
          <w:lang w:val="uk-UA"/>
        </w:rPr>
        <w:t xml:space="preserve"> </w:t>
      </w:r>
      <w:r w:rsidRPr="006D31CA">
        <w:rPr>
          <w:rFonts w:ascii="GOST type A" w:hAnsi="GOST type A"/>
          <w:i/>
          <w:sz w:val="28"/>
          <w:szCs w:val="28"/>
          <w:lang w:val="uk-UA" w:eastAsia="uk-UA"/>
        </w:rPr>
        <w:t>А, Рр;</w:t>
      </w:r>
      <w:r>
        <w:rPr>
          <w:rFonts w:ascii="GOST type A" w:hAnsi="GOST type A"/>
          <w:i/>
          <w:sz w:val="28"/>
          <w:szCs w:val="28"/>
          <w:lang w:val="uk-UA"/>
        </w:rPr>
        <w:t xml:space="preserve"> </w:t>
      </w:r>
      <w:r w:rsidRPr="006D31CA">
        <w:rPr>
          <w:rFonts w:ascii="GOST type A" w:hAnsi="GOST type A"/>
          <w:i/>
          <w:sz w:val="28"/>
          <w:szCs w:val="28"/>
        </w:rPr>
        <w:t>MOVD</w:t>
      </w:r>
      <w:r w:rsidRPr="00917ADA">
        <w:rPr>
          <w:rFonts w:ascii="GOST type A" w:hAnsi="GOST type A"/>
          <w:i/>
          <w:sz w:val="28"/>
          <w:szCs w:val="28"/>
          <w:lang w:val="uk-UA"/>
        </w:rPr>
        <w:t xml:space="preserve"> </w:t>
      </w:r>
      <w:r w:rsidRPr="006D31CA">
        <w:rPr>
          <w:rFonts w:ascii="GOST type A" w:hAnsi="GOST type A"/>
          <w:i/>
          <w:sz w:val="28"/>
          <w:szCs w:val="28"/>
          <w:lang w:val="uk-UA" w:eastAsia="uk-UA"/>
        </w:rPr>
        <w:t xml:space="preserve">Рр, </w:t>
      </w:r>
      <w:r w:rsidRPr="006D31CA">
        <w:rPr>
          <w:rFonts w:ascii="GOST type A" w:hAnsi="GOST type A"/>
          <w:i/>
          <w:sz w:val="28"/>
          <w:szCs w:val="28"/>
        </w:rPr>
        <w:t>A</w:t>
      </w:r>
      <w:r w:rsidRPr="00917ADA">
        <w:rPr>
          <w:rFonts w:ascii="GOST type A" w:hAnsi="GOST type A"/>
          <w:i/>
          <w:sz w:val="28"/>
          <w:szCs w:val="28"/>
          <w:lang w:val="uk-UA"/>
        </w:rPr>
        <w:t xml:space="preserve">; </w:t>
      </w:r>
      <w:r w:rsidRPr="006D31CA">
        <w:rPr>
          <w:rFonts w:ascii="GOST type A" w:hAnsi="GOST type A"/>
          <w:i/>
          <w:sz w:val="28"/>
          <w:szCs w:val="28"/>
        </w:rPr>
        <w:t>ANLD</w:t>
      </w:r>
      <w:r w:rsidRPr="00917ADA">
        <w:rPr>
          <w:rFonts w:ascii="GOST type A" w:hAnsi="GOST type A"/>
          <w:i/>
          <w:sz w:val="28"/>
          <w:szCs w:val="28"/>
          <w:lang w:val="uk-UA"/>
        </w:rPr>
        <w:t xml:space="preserve"> </w:t>
      </w:r>
      <w:r w:rsidRPr="006D31CA">
        <w:rPr>
          <w:rFonts w:ascii="GOST type A" w:hAnsi="GOST type A"/>
          <w:i/>
          <w:sz w:val="28"/>
          <w:szCs w:val="28"/>
          <w:lang w:val="uk-UA" w:eastAsia="uk-UA"/>
        </w:rPr>
        <w:t xml:space="preserve">Рр, А та </w:t>
      </w:r>
      <w:r w:rsidRPr="006D31CA">
        <w:rPr>
          <w:rFonts w:ascii="GOST type A" w:hAnsi="GOST type A"/>
          <w:i/>
          <w:sz w:val="28"/>
          <w:szCs w:val="28"/>
        </w:rPr>
        <w:t>ORLD</w:t>
      </w:r>
      <w:r w:rsidRPr="00917ADA">
        <w:rPr>
          <w:rFonts w:ascii="GOST type A" w:hAnsi="GOST type A"/>
          <w:i/>
          <w:sz w:val="28"/>
          <w:szCs w:val="28"/>
          <w:lang w:val="uk-UA"/>
        </w:rPr>
        <w:t xml:space="preserve"> </w:t>
      </w:r>
      <w:r>
        <w:rPr>
          <w:rFonts w:ascii="GOST type A" w:hAnsi="GOST type A"/>
          <w:i/>
          <w:sz w:val="28"/>
          <w:szCs w:val="28"/>
          <w:lang w:val="uk-UA" w:eastAsia="uk-UA"/>
        </w:rPr>
        <w:lastRenderedPageBreak/>
        <w:t xml:space="preserve">Рр,А (де </w:t>
      </w:r>
      <w:r>
        <w:rPr>
          <w:rFonts w:ascii="GOST type A" w:hAnsi="GOST type A"/>
          <w:i/>
          <w:sz w:val="28"/>
          <w:szCs w:val="28"/>
          <w:lang w:eastAsia="uk-UA"/>
        </w:rPr>
        <w:t>p</w:t>
      </w:r>
      <w:r w:rsidRPr="006D31CA">
        <w:rPr>
          <w:rFonts w:ascii="GOST type A" w:hAnsi="GOST type A"/>
          <w:i/>
          <w:sz w:val="28"/>
          <w:szCs w:val="28"/>
          <w:lang w:val="uk-UA" w:eastAsia="uk-UA"/>
        </w:rPr>
        <w:t xml:space="preserve"> = 4,7), причо</w:t>
      </w:r>
      <w:r w:rsidRPr="006D31CA">
        <w:rPr>
          <w:rFonts w:ascii="GOST type A" w:hAnsi="GOST type A"/>
          <w:i/>
          <w:sz w:val="28"/>
          <w:szCs w:val="28"/>
          <w:lang w:val="uk-UA" w:eastAsia="uk-UA"/>
        </w:rPr>
        <w:softHyphen/>
        <w:t>му кожний вихід порту може бути налаштований як на введення так і на виведення інформації.</w:t>
      </w:r>
    </w:p>
    <w:p w:rsidR="00220DD0" w:rsidRPr="006D31CA" w:rsidRDefault="00A1635D" w:rsidP="00FC02D1">
      <w:pPr>
        <w:spacing w:line="360" w:lineRule="auto"/>
        <w:ind w:left="284" w:right="283" w:firstLine="567"/>
        <w:rPr>
          <w:rFonts w:ascii="GOST type A" w:hAnsi="GOST type A"/>
          <w:i/>
          <w:sz w:val="28"/>
          <w:szCs w:val="28"/>
          <w:lang w:val="uk-UA"/>
        </w:rPr>
      </w:pPr>
      <w:r>
        <w:rPr>
          <w:rFonts w:ascii="GOST type A" w:hAnsi="GOST type A"/>
          <w:bCs/>
          <w:i/>
          <w:noProof/>
          <w:sz w:val="28"/>
          <w:szCs w:val="28"/>
          <w:lang w:val="ru-RU"/>
        </w:rPr>
        <mc:AlternateContent>
          <mc:Choice Requires="wpg">
            <w:drawing>
              <wp:anchor distT="0" distB="0" distL="114300" distR="114300" simplePos="0" relativeHeight="251868160" behindDoc="0" locked="0" layoutInCell="1" allowOverlap="1" wp14:anchorId="3EAE8BBA" wp14:editId="4933430D">
                <wp:simplePos x="0" y="0"/>
                <wp:positionH relativeFrom="page">
                  <wp:posOffset>718185</wp:posOffset>
                </wp:positionH>
                <wp:positionV relativeFrom="page">
                  <wp:posOffset>193863</wp:posOffset>
                </wp:positionV>
                <wp:extent cx="6658610" cy="10209530"/>
                <wp:effectExtent l="19050" t="19050" r="8890" b="1270"/>
                <wp:wrapNone/>
                <wp:docPr id="1204" name="Группа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1205" name="Rectangle 4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06" name="Group 44"/>
                        <wpg:cNvGrpSpPr>
                          <a:grpSpLocks/>
                        </wpg:cNvGrpSpPr>
                        <wpg:grpSpPr bwMode="auto">
                          <a:xfrm>
                            <a:off x="1015" y="15846"/>
                            <a:ext cx="10486" cy="892"/>
                            <a:chOff x="1015" y="15846"/>
                            <a:chExt cx="10486" cy="892"/>
                          </a:xfrm>
                        </wpg:grpSpPr>
                        <wps:wsp>
                          <wps:cNvPr id="1207" name="Line 4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08" name="Line 4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09" name="Line 4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10" name="Line 4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11" name="Line 4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12" name="Line 5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13" name="Line 5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14" name="Line 5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15" name="Line 5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80" name="Text Box 5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281" name="Text Box 5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282" name="Text Box 5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283" name="Text Box 5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284" name="Text Box 5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285" name="Line 5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86" name="Text Box 6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8A2C1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6</w:t>
                                </w:r>
                              </w:p>
                            </w:txbxContent>
                          </wps:txbx>
                          <wps:bodyPr rot="0" vert="horz" wrap="square" lIns="0" tIns="0" rIns="0" bIns="0" anchor="t" anchorCtr="0" upright="1">
                            <a:noAutofit/>
                          </wps:bodyPr>
                        </wps:wsp>
                        <wps:wsp>
                          <wps:cNvPr id="9287" name="Text Box 6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220DD0">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204" o:spid="_x0000_s1682" style="position:absolute;left:0;text-align:left;margin-left:56.55pt;margin-top:15.25pt;width:524.3pt;height:803.9pt;z-index:25186816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">
                <v:rect id="Rectangle 43" o:spid="_x0000_s168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6Ko8UA&#10;AADdAAAADwAAAGRycy9kb3ducmV2LnhtbERPTWvCQBC9F/wPyxS81V1jbUt0FQ0IhXoxLWhvQ3ZM&#10;QrOzIbtq2l/vFgRv83ifM1/2thFn6nztWMN4pEAQF87UXGr4+tw8vYHwAdlg45g0/JKH5WLwMMfU&#10;uAvv6JyHUsQQ9ilqqEJoUyl9UZFFP3ItceSOrrMYIuxKaTq8xHDbyESpF2mx5thQYUtZRcVPfrIa&#10;dtP16vvwOtnbP/WRP2dbm2TjROvhY7+agQjUh7v45n43cX6ipvD/TTx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oqjxQAAAN0AAAAPAAAAAAAAAAAAAAAAAJgCAABkcnMv&#10;ZG93bnJldi54bWxQSwUGAAAAAAQABAD1AAAAigMAAAAA&#10;" filled="f" strokeweight="2.25pt"/>
                <v:group id="Group 44" o:spid="_x0000_s168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line id="Line 45" o:spid="_x0000_s168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NNq8AAAADdAAAADwAAAGRycy9kb3ducmV2LnhtbERPS4vCMBC+C/6HMII3TX2wlmoUWRGW&#10;3la9eBuasS1tJjXJav33G2Fhb/PxPWez600rHuR8bVnBbJqAIC6srrlUcDkfJykIH5A1tpZJwYs8&#10;7LbDwQYzbZ/8TY9TKEUMYZ+hgiqELpPSFxUZ9FPbEUfuZp3BEKErpXb4jOGmlfMk+ZAGa44NFXb0&#10;WVHRnH6MgnSxREyvTd6QX7h7OOSm51yp8ajfr0EE6sO/+M/9peP8ebKC9zfxBLn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jTavAAAAA3QAAAA8AAAAAAAAAAAAAAAAA&#10;oQIAAGRycy9kb3ducmV2LnhtbFBLBQYAAAAABAAEAPkAAACOAwAAAAA=&#10;" strokeweight="2.25pt">
                    <v:stroke endarrowwidth="narrow"/>
                  </v:line>
                  <v:line id="Line 46" o:spid="_x0000_s168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1F8UAAADdAAAADwAAAGRycy9kb3ducmV2LnhtbESP0YrCQAxF3wX/YciCL6LTVRDtOoos&#10;CLKIoPUDsp1sW+xkamfU+vebB8G3hHtz78ly3bla3akNlWcDn+MEFHHubcWFgXO2Hc1BhYhssfZM&#10;Bp4UYL3q95aYWv/gI91PsVASwiFFA2WMTap1yEtyGMa+IRbtz7cOo6xtoW2LDwl3tZ4kyUw7rFga&#10;Smzou6T8cro5A9UUf4dxMeSi3p8vh2eeXX+umTGDj27zBSpSF9/m1/XOCv4kEVz5Rk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h1F8UAAADdAAAADwAAAAAAAAAA&#10;AAAAAAChAgAAZHJzL2Rvd25yZXYueG1sUEsFBgAAAAAEAAQA+QAAAJMDAAAAAA==&#10;" strokeweight="2.25pt">
                    <v:stroke endarrowwidth="narrow"/>
                  </v:line>
                  <v:line id="Line 47" o:spid="_x0000_s168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TQjMQAAADdAAAADwAAAGRycy9kb3ducmV2LnhtbERP22qDQBB9L/QflinkJSRrUyiJySql&#10;UCihFKL5gIk7UdGdVXcb9e+7hULe5nCuc0gn04obDa62rOB5HYEgLqyuuVRwzj9WWxDOI2tsLZOC&#10;mRykyePDAWNtRz7RLfOlCCHsYlRQed/FUrqiIoNubTviwF3tYNAHOJRSDziGcNPKTRS9SoM1h4YK&#10;O3qvqGiyH6OgfsHL0u+WXLZf5+Z7LvL+2OdKLZ6mtz0IT5O/i//dnzrM30Q7+PsmnCC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NCMxAAAAN0AAAAPAAAAAAAAAAAA&#10;AAAAAKECAABkcnMvZG93bnJldi54bWxQSwUGAAAAAAQABAD5AAAAkgMAAAAA&#10;" strokeweight="2.25pt">
                    <v:stroke endarrowwidth="narrow"/>
                  </v:line>
                  <v:line id="Line 48" o:spid="_x0000_s168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fvzMYAAADdAAAADwAAAGRycy9kb3ducmV2LnhtbESP0WrCQBBF3wv9h2UKvohutFDa1DWI&#10;UBAphRo/YMxOk2B2Nsluk/j3zkOhbzPcO/ee2WSTa9RAfag9G1gtE1DEhbc1lwbO+cfiFVSIyBYb&#10;z2TgRgGy7ePDBlPrR/6m4RRLJSEcUjRQxdimWoeiIodh6Vti0X587zDK2pfa9jhKuGv0OkletMOa&#10;paHClvYVFdfTrzNQP+NlHt/mXDaf5+vXrci7Y5cbM3uadu+gIk3x3/x3fbCCv14Jv3wjI+jt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X78zGAAAA3QAAAA8AAAAAAAAA&#10;AAAAAAAAoQIAAGRycy9kb3ducmV2LnhtbFBLBQYAAAAABAAEAPkAAACUAwAAAAA=&#10;" strokeweight="2.25pt">
                    <v:stroke endarrowwidth="narrow"/>
                  </v:line>
                  <v:line id="Line 49" o:spid="_x0000_s168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KV8MAAADdAAAADwAAAGRycy9kb3ducmV2LnhtbERP22rCQBB9L/gPywi+SN3EQrHRNUih&#10;UESEJvmAMTsmwexskt1q/Hu3IPRtDuc6m3Q0rbjS4BrLCuJFBIK4tLrhSkGRf72uQDiPrLG1TAru&#10;5CDdTl42mGh74x+6Zr4SIYRdggpq77tESlfWZNAtbEccuLMdDPoAh0rqAW8h3LRyGUXv0mDDoaHG&#10;jj5rKi/Zr1HQvOFp7j/mXLWH4nK8l3m/73OlZtNxtwbhafT/4qf7W4f5yziGv2/CC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bSlfDAAAA3QAAAA8AAAAAAAAAAAAA&#10;AAAAoQIAAGRycy9kb3ducmV2LnhtbFBLBQYAAAAABAAEAPkAAACRAwAAAAA=&#10;" strokeweight="2.25pt">
                    <v:stroke endarrowwidth="narrow"/>
                  </v:line>
                  <v:line id="Line 50" o:spid="_x0000_s169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nUIMIAAADdAAAADwAAAGRycy9kb3ducmV2LnhtbERP24rCMBB9F/yHMMK+iKZ2QbSaiiws&#10;yLIIWj9gbMa2tJnUJmr9+82C4NscznXWm9404k6dqywrmE0jEMS51RUXCk7Z92QBwnlkjY1lUvAk&#10;B5t0OFhjou2DD3Q/+kKEEHYJKii9bxMpXV6SQTe1LXHgLrYz6APsCqk7fIRw08g4iubSYMWhocSW&#10;vkrK6+PNKKg+8Tz2yzEXze+p3j/z7PpzzZT6GPXbFQhPvX+LX+6dDvPjWQz/34QT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nUIMIAAADdAAAADwAAAAAAAAAAAAAA&#10;AAChAgAAZHJzL2Rvd25yZXYueG1sUEsFBgAAAAAEAAQA+QAAAJADAAAAAA==&#10;" strokeweight="2.25pt">
                    <v:stroke endarrowwidth="narrow"/>
                  </v:line>
                  <v:line id="Line 51" o:spid="_x0000_s169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xu8IAAADdAAAADwAAAGRycy9kb3ducmV2LnhtbERP24rCMBB9F/yHMIIvoqkKorVRRFiQ&#10;ZRG0fsDYjG1pM6lNVuvfbxYE3+ZwrpNsO1OLB7WutKxgOolAEGdWl5wruKRf4yUI55E11pZJwYsc&#10;bDf9XoKxtk8+0ePscxFC2MWooPC+iaV0WUEG3cQ2xIG72dagD7DNpW7xGcJNLWdRtJAGSw4NBTa0&#10;Lyirzr9GQTnH68ivRpzXP5fq+MrS+/c9VWo46HZrEJ46/xG/3Qcd5s+mc/j/Jpw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QVxu8IAAADdAAAADwAAAAAAAAAAAAAA&#10;AAChAgAAZHJzL2Rvd25yZXYueG1sUEsFBgAAAAAEAAQA+QAAAJADAAAAAA==&#10;" strokeweight="2.25pt">
                    <v:stroke endarrowwidth="narrow"/>
                  </v:line>
                  <v:line id="Line 52" o:spid="_x0000_s169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zpz8QAAADdAAAADwAAAGRycy9kb3ducmV2LnhtbERP22rCQBB9F/oPyxT6IrpJKkVTNyJC&#10;oZQi1PgBY3aahGRnY3abxL/vFgq+zeFcZ7ubTCsG6l1tWUG8jEAQF1bXXCo452+LNQjnkTW2lknB&#10;jRzssofZFlNtR/6i4eRLEULYpaig8r5LpXRFRQbd0nbEgfu2vUEfYF9K3eMYwk0rkyh6kQZrDg0V&#10;dnSoqGhOP0ZB/YyXud/MuWw/z83xVuTXj2uu1NPjtH8F4Wnyd/G/+12H+Um8gr9vwgk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OnPxAAAAN0AAAAPAAAAAAAAAAAA&#10;AAAAAKECAABkcnMvZG93bnJldi54bWxQSwUGAAAAAAQABAD5AAAAkgMAAAAA&#10;" strokeweight="2.25pt">
                    <v:stroke endarrowwidth="narrow"/>
                  </v:line>
                  <v:line id="Line 53" o:spid="_x0000_s169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BMVMQAAADdAAAADwAAAGRycy9kb3ducmV2LnhtbERP22rCQBB9F/oPyxT6IrpJikVTNyJC&#10;oZQi1PgBY3aahGRnY3abxL/vFgq+zeFcZ7ubTCsG6l1tWUG8jEAQF1bXXCo452+LNQjnkTW2lknB&#10;jRzssofZFlNtR/6i4eRLEULYpaig8r5LpXRFRQbd0nbEgfu2vUEfYF9K3eMYwk0rkyh6kQZrDg0V&#10;dnSoqGhOP0ZB/YyXud/MuWw/z83xVuTXj2uu1NPjtH8F4Wnyd/G/+12H+Um8gr9vwgk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ExUxAAAAN0AAAAPAAAAAAAAAAAA&#10;AAAAAKECAABkcnMvZG93bnJldi54bWxQSwUGAAAAAAQABAD5AAAAkgMAAAAA&#10;" strokeweight="2.25pt">
                    <v:stroke endarrowwidth="narrow"/>
                  </v:line>
                  <v:shape id="Text Box 54" o:spid="_x0000_s169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G+68IA&#10;AADdAAAADwAAAGRycy9kb3ducmV2LnhtbERPTWvCQBC9F/oflil4q5vmIDa6BilU2h5EY6vXITsm&#10;sdnZkJ1q/PfuoeDx8b7n+eBadaY+NJ4NvIwTUMSltw1XBr53789TUEGQLbaeycCVAuSLx4c5ZtZf&#10;eEvnQioVQzhkaKAW6TKtQ1mTwzD2HXHkjr53KBH2lbY9XmK4a3WaJBPtsOHYUGNHbzWVv8WfM1Ad&#10;dp+ofzZf673rQrs9Ca1WYszoaVjOQAkNchf/uz+sgdd0GvfHN/EJ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b7rwgAAAN0AAAAPAAAAAAAAAAAAAAAAAJgCAABkcnMvZG93&#10;bnJldi54bWxQSwUGAAAAAAQABAD1AAAAhwMAAAAA&#10;" filled="f" stroked="f" strokeweight="2.25pt">
                    <v:stroke endarrowwidth="narrow"/>
                    <v:textbox inset="0,0,0,0">
                      <w:txbxContent>
                        <w:p w:rsidR="009D310A" w:rsidRDefault="009D310A" w:rsidP="00220DD0">
                          <w:pPr>
                            <w:rPr>
                              <w:i/>
                            </w:rPr>
                          </w:pPr>
                          <w:proofErr w:type="gramStart"/>
                          <w:r>
                            <w:rPr>
                              <w:rFonts w:ascii="GOST type B" w:hAnsi="GOST type B"/>
                              <w:i/>
                            </w:rPr>
                            <w:t>Зм</w:t>
                          </w:r>
                          <w:r>
                            <w:rPr>
                              <w:i/>
                            </w:rPr>
                            <w:t>.</w:t>
                          </w:r>
                          <w:proofErr w:type="gramEnd"/>
                        </w:p>
                      </w:txbxContent>
                    </v:textbox>
                  </v:shape>
                  <v:shape id="Text Box 55" o:spid="_x0000_s169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0bcMUA&#10;AADdAAAADwAAAGRycy9kb3ducmV2LnhtbESPT2vCQBTE7wW/w/IK3uomHkRT11AKinooVfvn+si+&#10;JtHs25B9avrtu4LQ4zAzv2Hmee8adaEu1J4NpKMEFHHhbc2lgY/D8mkKKgiyxcYzGfilAPli8DDH&#10;zPor7+iyl1JFCIcMDVQibaZ1KCpyGEa+JY7ej+8cSpRdqW2H1wh3jR4nyUQ7rDkuVNjSa0XFaX92&#10;Bsrvwwb15/v27cu1odkdhVYrMWb42L88gxLq5T98b6+tgdl4msLtTXwC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7RtwxQAAAN0AAAAPAAAAAAAAAAAAAAAAAJgCAABkcnMv&#10;ZG93bnJldi54bWxQSwUGAAAAAAQABAD1AAAAigMAAAAA&#10;" filled="f" stroked="f" strokeweight="2.25pt">
                    <v:stroke endarrowwidth="narrow"/>
                    <v:textbox inset="0,0,0,0">
                      <w:txbxContent>
                        <w:p w:rsidR="009D310A" w:rsidRDefault="009D310A" w:rsidP="00220DD0">
                          <w:pPr>
                            <w:rPr>
                              <w:i/>
                            </w:rPr>
                          </w:pPr>
                          <w:proofErr w:type="gramStart"/>
                          <w:r>
                            <w:rPr>
                              <w:rFonts w:ascii="GOST type B" w:hAnsi="GOST type B"/>
                              <w:i/>
                            </w:rPr>
                            <w:t>Арк</w:t>
                          </w:r>
                          <w:r>
                            <w:rPr>
                              <w:i/>
                            </w:rPr>
                            <w:t>.</w:t>
                          </w:r>
                          <w:proofErr w:type="gramEnd"/>
                        </w:p>
                      </w:txbxContent>
                    </v:textbox>
                  </v:shape>
                  <v:shape id="Text Box 56" o:spid="_x0000_s169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FB8UA&#10;AADdAAAADwAAAGRycy9kb3ducmV2LnhtbESPT2vCQBTE7wW/w/IEb3VjDmJTVxFBaT0U/7bXR/Y1&#10;iWbfhuxT02/vFgo9DjPzG2Y671ytbtSGyrOB0TABRZx7W3Fh4HhYPU9ABUG2WHsmAz8UYD7rPU0x&#10;s/7OO7rtpVARwiFDA6VIk2kd8pIchqFviKP37VuHEmVbaNviPcJdrdMkGWuHFceFEhtalpRf9ldn&#10;oPg6vKM+bTcfn64J9e4stF6LMYN+t3gFJdTJf/iv/WYNvKSTFH7fxCe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4UH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57" o:spid="_x0000_s169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MgnMUA&#10;AADdAAAADwAAAGRycy9kb3ducmV2LnhtbESPX2vCQBDE3wt+h2MLfauXWhAbPUUKlbYP4n9fl9ya&#10;RHN7IbfV+O09QejjMDO/YUaT1lXqTE0oPRt46yagiDNvS84NbNZfrwNQQZAtVp7JwJUCTMadpxGm&#10;1l94SeeV5CpCOKRooBCpU61DVpDD0PU1cfQOvnEoUTa5tg1eItxVupckfe2w5LhQYE2fBWWn1Z8z&#10;kO/XP6i3i9/5ztWhWh6FZjMx5uW5nQ5BCbXyH360v62Bj97gHe5v4hPQ4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yCc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proofErr w:type="gramStart"/>
                          <w:r>
                            <w:rPr>
                              <w:rFonts w:ascii="GOST type B" w:hAnsi="GOST type B"/>
                              <w:i/>
                            </w:rPr>
                            <w:t>Підп.</w:t>
                          </w:r>
                          <w:proofErr w:type="gramEnd"/>
                        </w:p>
                      </w:txbxContent>
                    </v:textbox>
                  </v:shape>
                  <v:shape id="Text Box 58" o:spid="_x0000_s169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46MUA&#10;AADdAAAADwAAAGRycy9kb3ducmV2LnhtbESPX2vCQBDE3wt+h2MLfauXShEbPUUKlbYP4n9fl9ya&#10;RHN7IbfV+O09QejjMDO/YUaT1lXqTE0oPRt46yagiDNvS84NbNZfrwNQQZAtVp7JwJUCTMadpxGm&#10;1l94SeeV5CpCOKRooBCpU61DVpDD0PU1cfQOvnEoUTa5tg1eItxVupckfe2w5LhQYE2fBWWn1Z8z&#10;kO/XP6i3i9/5ztWhWh6FZjMx5uW5nQ5BCbXyH360v62Bj97gHe5v4hPQ4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rjo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rPr>
                          </w:pPr>
                          <w:r>
                            <w:rPr>
                              <w:rFonts w:ascii="GOST type B" w:hAnsi="GOST type B"/>
                              <w:i/>
                              <w:sz w:val="18"/>
                            </w:rPr>
                            <w:t>Дат</w:t>
                          </w:r>
                          <w:r>
                            <w:rPr>
                              <w:rFonts w:ascii="GOST type B" w:hAnsi="GOST type B"/>
                              <w:i/>
                            </w:rPr>
                            <w:t>а</w:t>
                          </w:r>
                        </w:p>
                      </w:txbxContent>
                    </v:textbox>
                  </v:shape>
                  <v:line id="Line 59" o:spid="_x0000_s169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QHMUAAADdAAAADwAAAGRycy9kb3ducmV2LnhtbESP0YrCMBRE3xf8h3AFX8SmuqxobRQR&#10;BFlkQesHXJtrW2xuahO1/r1ZWNjHYWbOMOmqM7V4UOsqywrGUQyCOLe64kLBKduOZiCcR9ZYWyYF&#10;L3KwWvY+Uky0ffKBHkdfiABhl6CC0vsmkdLlJRl0kW2Ig3exrUEfZFtI3eIzwE0tJ3E8lQYrDgsl&#10;NrQpKb8e70ZB9YnnoZ8Puaj3p+vPK89u37dMqUG/Wy9AeOr8f/ivvdMK5pPZF/y+CU9AL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QHMUAAADdAAAADwAAAAAAAAAA&#10;AAAAAAChAgAAZHJzL2Rvd25yZXYueG1sUEsFBgAAAAAEAAQA+QAAAJMDAAAAAA==&#10;" strokeweight="2.25pt">
                    <v:stroke endarrowwidth="narrow"/>
                  </v:line>
                  <v:shape id="Text Box 60" o:spid="_x0000_s170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DBMQA&#10;AADdAAAADwAAAGRycy9kb3ducmV2LnhtbESPT2vCQBTE74V+h+UVequbehCNriKFStuD+N/rI/tM&#10;otm3Ifuq8du7guBxmJnfMKNJ6yp1piaUng18dhJQxJm3JecGNuvvjz6oIMgWK89k4EoBJuPXlxGm&#10;1l94SeeV5CpCOKRooBCpU61DVpDD0PE1cfQOvnEoUTa5tg1eItxVupskPe2w5LhQYE1fBWWn1b8z&#10;kO/Xv6i3i7/5ztWhWh6FZjMx5v2tnQ5BCbXyDD/aP9bAoNvvwf1NfAJ6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EgwTEAAAA3QAAAA8AAAAAAAAAAAAAAAAAmAIAAGRycy9k&#10;b3ducmV2LnhtbFBLBQYAAAAABAAEAPUAAACJAwAAAAA=&#10;" filled="f" stroked="f" strokeweight="2.25pt">
                    <v:stroke endarrowwidth="narrow"/>
                    <v:textbox inset="0,0,0,0">
                      <w:txbxContent>
                        <w:p w:rsidR="009D310A" w:rsidRDefault="009D310A" w:rsidP="00220DD0">
                          <w:pPr>
                            <w:rPr>
                              <w:rFonts w:ascii="GOST type B" w:hAnsi="GOST type B"/>
                              <w:i/>
                              <w:lang w:val="uk-UA"/>
                            </w:rPr>
                          </w:pPr>
                          <w:proofErr w:type="gramStart"/>
                          <w:r>
                            <w:rPr>
                              <w:rFonts w:ascii="GOST type B" w:hAnsi="GOST type B"/>
                              <w:i/>
                            </w:rPr>
                            <w:t>Арк.</w:t>
                          </w:r>
                          <w:proofErr w:type="gramEnd"/>
                        </w:p>
                        <w:p w:rsidR="009D310A" w:rsidRDefault="009D310A" w:rsidP="00220DD0">
                          <w:pPr>
                            <w:rPr>
                              <w:rFonts w:ascii="GOST type B" w:hAnsi="GOST type B"/>
                              <w:i/>
                              <w:lang w:val="uk-UA"/>
                            </w:rPr>
                          </w:pPr>
                        </w:p>
                        <w:p w:rsidR="009D310A" w:rsidRPr="008A2C19" w:rsidRDefault="009D310A" w:rsidP="00220DD0">
                          <w:pPr>
                            <w:jc w:val="center"/>
                            <w:rPr>
                              <w:rFonts w:ascii="GOST type B" w:hAnsi="GOST type B"/>
                              <w:i/>
                              <w:lang w:val="uk-UA"/>
                            </w:rPr>
                          </w:pPr>
                          <w:r>
                            <w:rPr>
                              <w:rFonts w:ascii="GOST type B" w:hAnsi="GOST type B"/>
                              <w:i/>
                            </w:rPr>
                            <w:t>2</w:t>
                          </w:r>
                          <w:r>
                            <w:rPr>
                              <w:rFonts w:ascii="GOST type B" w:hAnsi="GOST type B"/>
                              <w:i/>
                              <w:lang w:val="uk-UA"/>
                            </w:rPr>
                            <w:t>6</w:t>
                          </w:r>
                        </w:p>
                      </w:txbxContent>
                    </v:textbox>
                  </v:shape>
                  <v:shape id="Text Box 61" o:spid="_x0000_s170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mn8UA&#10;AADdAAAADwAAAGRycy9kb3ducmV2LnhtbESPT2vCQBTE7wW/w/IKvdVNPVQbXUUKlbYH8b/XR/aZ&#10;RLNvQ/ZV47d3BaHHYWZ+w4wmravUmZpQejbw1k1AEWfelpwb2Ky/XgeggiBbrDyTgSsFmIw7TyNM&#10;rb/wks4ryVWEcEjRQCFSp1qHrCCHoetr4ugdfONQomxybRu8RLirdC9J3rXDkuNCgTV9FpSdVn/O&#10;QL5f/6DeLn7nO1eHankUms3EmJfndjoEJdTKf/jR/rYGPnqDPtzfxCegx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CafxQAAAN0AAAAPAAAAAAAAAAAAAAAAAJgCAABkcnMv&#10;ZG93bnJldi54bWxQSwUGAAAAAAQABAD1AAAAigMAAAAA&#10;" filled="f" stroked="f" strokeweight="2.25pt">
                    <v:stroke endarrowwidth="narrow"/>
                    <v:textbox inset="0,0,0,0">
                      <w:txbxContent>
                        <w:p w:rsidR="009D310A" w:rsidRDefault="009D310A" w:rsidP="00220DD0">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220DD0" w:rsidRPr="006D31CA">
        <w:rPr>
          <w:rFonts w:ascii="GOST type A" w:hAnsi="GOST type A"/>
          <w:i/>
          <w:sz w:val="28"/>
          <w:szCs w:val="28"/>
          <w:lang w:val="uk-UA" w:eastAsia="uk-UA"/>
        </w:rPr>
        <w:t>Команди передачі інформації між МК</w:t>
      </w:r>
      <w:r w:rsidR="00220DD0" w:rsidRPr="00220DD0">
        <w:rPr>
          <w:rFonts w:ascii="GOST type A" w:hAnsi="GOST type A"/>
          <w:i/>
          <w:sz w:val="28"/>
          <w:szCs w:val="28"/>
          <w:lang w:val="ru-RU" w:eastAsia="uk-UA"/>
        </w:rPr>
        <w:t>51</w:t>
      </w:r>
      <w:r w:rsidR="00220DD0" w:rsidRPr="006D31CA">
        <w:rPr>
          <w:rFonts w:ascii="GOST type A" w:hAnsi="GOST type A"/>
          <w:i/>
          <w:sz w:val="28"/>
          <w:szCs w:val="28"/>
          <w:lang w:val="uk-UA" w:eastAsia="uk-UA"/>
        </w:rPr>
        <w:t xml:space="preserve"> та додатковими порта</w:t>
      </w:r>
      <w:r w:rsidR="00220DD0" w:rsidRPr="006D31CA">
        <w:rPr>
          <w:rFonts w:ascii="GOST type A" w:hAnsi="GOST type A"/>
          <w:i/>
          <w:sz w:val="28"/>
          <w:szCs w:val="28"/>
          <w:lang w:val="uk-UA" w:eastAsia="uk-UA"/>
        </w:rPr>
        <w:softHyphen/>
        <w:t>ми виконуються за два цикли. В першому циклі на виходах Р2[3..0] встановлюється управляюче слово, в другому циклі - через зазначе</w:t>
      </w:r>
      <w:r w:rsidR="00220DD0" w:rsidRPr="006D31CA">
        <w:rPr>
          <w:rFonts w:ascii="GOST type A" w:hAnsi="GOST type A"/>
          <w:i/>
          <w:sz w:val="28"/>
          <w:szCs w:val="28"/>
          <w:lang w:val="uk-UA" w:eastAsia="uk-UA"/>
        </w:rPr>
        <w:softHyphen/>
        <w:t>ні виходи здійснюється обмін інформацією між МК48 та одним з додаткових портів. Для стробування даних в режимі підключення додаткових портів використовується сигнал</w:t>
      </w:r>
      <w:r w:rsidR="00220DD0" w:rsidRPr="006D31CA">
        <w:rPr>
          <w:rFonts w:ascii="GOST type A" w:hAnsi="GOST type A"/>
          <w:b/>
          <w:bCs/>
          <w:i/>
          <w:iCs/>
          <w:sz w:val="28"/>
          <w:szCs w:val="28"/>
          <w:lang w:val="uk-UA" w:eastAsia="uk-UA"/>
        </w:rPr>
        <w:t xml:space="preserve"> </w:t>
      </w:r>
      <w:r w:rsidR="00220DD0" w:rsidRPr="006D31CA">
        <w:rPr>
          <w:rFonts w:ascii="GOST type A" w:hAnsi="GOST type A"/>
          <w:bCs/>
          <w:i/>
          <w:iCs/>
          <w:sz w:val="28"/>
          <w:szCs w:val="28"/>
        </w:rPr>
        <w:t>PROG</w:t>
      </w:r>
      <w:r w:rsidR="00220DD0" w:rsidRPr="00220DD0">
        <w:rPr>
          <w:rFonts w:ascii="GOST type A" w:hAnsi="GOST type A"/>
          <w:bCs/>
          <w:i/>
          <w:iCs/>
          <w:sz w:val="28"/>
          <w:szCs w:val="28"/>
          <w:lang w:val="ru-RU"/>
        </w:rPr>
        <w:t>.</w:t>
      </w:r>
    </w:p>
    <w:p w:rsidR="00220DD0" w:rsidRPr="006D31CA" w:rsidRDefault="00220DD0" w:rsidP="00FC02D1">
      <w:pPr>
        <w:spacing w:line="360" w:lineRule="auto"/>
        <w:ind w:left="284" w:right="283" w:firstLine="567"/>
        <w:rPr>
          <w:rFonts w:ascii="GOST type A" w:hAnsi="GOST type A"/>
          <w:i/>
          <w:sz w:val="28"/>
          <w:szCs w:val="28"/>
          <w:lang w:val="uk-UA"/>
        </w:rPr>
      </w:pPr>
      <w:r w:rsidRPr="006D31CA">
        <w:rPr>
          <w:rFonts w:ascii="GOST type A" w:hAnsi="GOST type A"/>
          <w:i/>
          <w:sz w:val="28"/>
          <w:szCs w:val="28"/>
          <w:lang w:val="uk-UA" w:eastAsia="uk-UA"/>
        </w:rPr>
        <w:t>Відмітимо, що логічні операції І та АБО виконуються безпосе</w:t>
      </w:r>
      <w:r w:rsidRPr="006D31CA">
        <w:rPr>
          <w:rFonts w:ascii="GOST type A" w:hAnsi="GOST type A"/>
          <w:i/>
          <w:sz w:val="28"/>
          <w:szCs w:val="28"/>
          <w:lang w:val="uk-UA" w:eastAsia="uk-UA"/>
        </w:rPr>
        <w:softHyphen/>
        <w:t>редньо в ІС ВР43. Це необхідно враховувати при побудові додатко</w:t>
      </w:r>
      <w:r w:rsidRPr="006D31CA">
        <w:rPr>
          <w:rFonts w:ascii="GOST type A" w:hAnsi="GOST type A"/>
          <w:i/>
          <w:sz w:val="28"/>
          <w:szCs w:val="28"/>
          <w:lang w:val="uk-UA" w:eastAsia="uk-UA"/>
        </w:rPr>
        <w:softHyphen/>
        <w:t>вих портів з використанням інших апаратних засобів.</w:t>
      </w:r>
    </w:p>
    <w:p w:rsidR="00220DD0" w:rsidRPr="006D31CA" w:rsidRDefault="00220DD0" w:rsidP="00FC02D1">
      <w:pPr>
        <w:spacing w:line="360" w:lineRule="auto"/>
        <w:ind w:left="284" w:right="283" w:firstLine="567"/>
        <w:rPr>
          <w:rFonts w:ascii="GOST type A" w:hAnsi="GOST type A"/>
          <w:i/>
          <w:sz w:val="28"/>
          <w:szCs w:val="28"/>
          <w:lang w:val="uk-UA"/>
        </w:rPr>
      </w:pPr>
      <w:r w:rsidRPr="006D31CA">
        <w:rPr>
          <w:rFonts w:ascii="GOST type A" w:hAnsi="GOST type A"/>
          <w:i/>
          <w:sz w:val="28"/>
          <w:szCs w:val="28"/>
          <w:lang w:val="uk-UA" w:eastAsia="uk-UA"/>
        </w:rPr>
        <w:t>Для розширення функціональних можливостей системи до МК</w:t>
      </w:r>
      <w:r w:rsidRPr="00220DD0">
        <w:rPr>
          <w:rFonts w:ascii="GOST type A" w:hAnsi="GOST type A"/>
          <w:i/>
          <w:sz w:val="28"/>
          <w:szCs w:val="28"/>
          <w:lang w:val="ru-RU" w:eastAsia="uk-UA"/>
        </w:rPr>
        <w:t>51</w:t>
      </w:r>
      <w:r w:rsidRPr="006D31CA">
        <w:rPr>
          <w:rFonts w:ascii="GOST type A" w:hAnsi="GOST type A"/>
          <w:i/>
          <w:sz w:val="28"/>
          <w:szCs w:val="28"/>
          <w:lang w:val="uk-UA" w:eastAsia="uk-UA"/>
        </w:rPr>
        <w:t xml:space="preserve"> можна підключати різні ІС, наприклад, адаптери КР580ВВ51, КР580ВВ55 тощо.</w:t>
      </w:r>
    </w:p>
    <w:p w:rsidR="00220DD0" w:rsidRPr="006D31CA" w:rsidRDefault="00220DD0" w:rsidP="00FC02D1">
      <w:pPr>
        <w:spacing w:line="360" w:lineRule="auto"/>
        <w:ind w:left="284" w:right="283" w:firstLine="567"/>
        <w:rPr>
          <w:rFonts w:ascii="GOST type A" w:hAnsi="GOST type A"/>
          <w:i/>
          <w:sz w:val="28"/>
          <w:szCs w:val="28"/>
          <w:lang w:val="uk-UA"/>
        </w:rPr>
      </w:pPr>
      <w:r>
        <w:object w:dxaOrig="7781" w:dyaOrig="4941">
          <v:shape id="_x0000_i1029" type="#_x0000_t75" style="width:388.9pt;height:247.75pt" o:ole="">
            <v:imagedata r:id="rId25" o:title=""/>
          </v:shape>
          <o:OLEObject Type="Embed" ProgID="Visio.Drawing.11" ShapeID="_x0000_i1029" DrawAspect="Content" ObjectID="_1354619298" r:id="rId26"/>
        </w:object>
      </w:r>
    </w:p>
    <w:p w:rsidR="00220DD0" w:rsidRPr="00F270EC" w:rsidRDefault="00220DD0" w:rsidP="00FC02D1">
      <w:pPr>
        <w:spacing w:line="360" w:lineRule="auto"/>
        <w:ind w:left="284" w:right="283" w:firstLine="567"/>
        <w:rPr>
          <w:rFonts w:ascii="GOST type A" w:hAnsi="GOST type A"/>
          <w:i/>
          <w:sz w:val="28"/>
          <w:szCs w:val="28"/>
          <w:lang w:val="uk-UA"/>
        </w:rPr>
      </w:pPr>
      <w:r>
        <w:rPr>
          <w:rFonts w:ascii="GOST type A" w:hAnsi="GOST type A"/>
          <w:i/>
          <w:sz w:val="28"/>
          <w:szCs w:val="28"/>
          <w:lang w:val="uk-UA"/>
        </w:rPr>
        <w:t>Рисунок 2.8.1. Схема з’єднання виходів МК51 та ІС КР580ВР43</w:t>
      </w:r>
    </w:p>
    <w:p w:rsidR="002B0B2D" w:rsidRPr="00965D1A" w:rsidRDefault="002B0B2D" w:rsidP="00FC02D1">
      <w:pPr>
        <w:spacing w:line="360" w:lineRule="auto"/>
        <w:ind w:left="284" w:right="283" w:firstLine="567"/>
        <w:rPr>
          <w:rFonts w:ascii="GOST type A" w:hAnsi="GOST type A"/>
          <w:bCs/>
          <w:i/>
          <w:sz w:val="28"/>
          <w:szCs w:val="28"/>
          <w:lang w:val="uk-UA"/>
        </w:rPr>
      </w:pPr>
    </w:p>
    <w:p w:rsidR="002B0B2D" w:rsidRPr="00965D1A" w:rsidRDefault="002B0B2D" w:rsidP="00FC02D1">
      <w:pPr>
        <w:spacing w:line="360" w:lineRule="auto"/>
        <w:ind w:left="284" w:right="283" w:firstLine="567"/>
        <w:rPr>
          <w:rFonts w:ascii="GOST type A" w:hAnsi="GOST type A"/>
          <w:bCs/>
          <w:i/>
          <w:sz w:val="28"/>
          <w:szCs w:val="28"/>
          <w:lang w:val="uk-UA"/>
        </w:rPr>
      </w:pPr>
    </w:p>
    <w:p w:rsidR="004A75DA" w:rsidRPr="00965D1A" w:rsidRDefault="004A75DA" w:rsidP="00FC02D1">
      <w:pPr>
        <w:ind w:left="284" w:right="283" w:firstLine="567"/>
        <w:rPr>
          <w:rFonts w:ascii="GOST type A" w:hAnsi="GOST type A"/>
          <w:bCs/>
          <w:i/>
          <w:sz w:val="28"/>
          <w:szCs w:val="28"/>
          <w:lang w:val="uk-UA"/>
        </w:rPr>
      </w:pPr>
      <w:r w:rsidRPr="00965D1A">
        <w:rPr>
          <w:rFonts w:ascii="GOST type A" w:hAnsi="GOST type A"/>
          <w:bCs/>
          <w:i/>
          <w:sz w:val="28"/>
          <w:szCs w:val="28"/>
          <w:lang w:val="uk-UA"/>
        </w:rPr>
        <w:br w:type="page"/>
      </w:r>
    </w:p>
    <w:p w:rsidR="00B1305A" w:rsidRPr="000B4974" w:rsidRDefault="00B1305A" w:rsidP="00FC02D1">
      <w:pPr>
        <w:spacing w:line="360" w:lineRule="auto"/>
        <w:ind w:left="284" w:right="283" w:firstLine="567"/>
        <w:rPr>
          <w:rFonts w:ascii="GOST type A" w:hAnsi="GOST type A"/>
          <w:b/>
          <w:bCs/>
          <w:i/>
          <w:sz w:val="28"/>
          <w:szCs w:val="28"/>
          <w:lang w:val="uk-UA"/>
        </w:rPr>
      </w:pPr>
      <w:r>
        <w:rPr>
          <w:rFonts w:ascii="GOST type A" w:hAnsi="GOST type A"/>
          <w:bCs/>
          <w:i/>
          <w:noProof/>
          <w:sz w:val="28"/>
          <w:szCs w:val="28"/>
          <w:lang w:val="ru-RU"/>
        </w:rPr>
        <w:lastRenderedPageBreak/>
        <mc:AlternateContent>
          <mc:Choice Requires="wpg">
            <w:drawing>
              <wp:anchor distT="0" distB="0" distL="114300" distR="114300" simplePos="0" relativeHeight="251872256" behindDoc="0" locked="0" layoutInCell="1" allowOverlap="1" wp14:anchorId="6462CFA7" wp14:editId="3DC52D5C">
                <wp:simplePos x="0" y="0"/>
                <wp:positionH relativeFrom="page">
                  <wp:posOffset>727710</wp:posOffset>
                </wp:positionH>
                <wp:positionV relativeFrom="page">
                  <wp:posOffset>185000</wp:posOffset>
                </wp:positionV>
                <wp:extent cx="6658610" cy="10209530"/>
                <wp:effectExtent l="19050" t="19050" r="8890" b="1270"/>
                <wp:wrapNone/>
                <wp:docPr id="9508" name="Группа 9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509" name="Rectangle 28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510" name="Group 286"/>
                        <wpg:cNvGrpSpPr>
                          <a:grpSpLocks/>
                        </wpg:cNvGrpSpPr>
                        <wpg:grpSpPr bwMode="auto">
                          <a:xfrm>
                            <a:off x="1015" y="15846"/>
                            <a:ext cx="10486" cy="892"/>
                            <a:chOff x="1015" y="15846"/>
                            <a:chExt cx="10486" cy="892"/>
                          </a:xfrm>
                        </wpg:grpSpPr>
                        <wps:wsp>
                          <wps:cNvPr id="9511" name="Line 28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12" name="Line 28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13" name="Line 28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14" name="Line 29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15" name="Line 29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16" name="Line 29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17" name="Line 29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18" name="Line 29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19" name="Line 29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20" name="Text Box 29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521" name="Text Box 29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522" name="Text Box 29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523" name="Text Box 29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524" name="Text Box 30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525" name="Line 30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26" name="Text Box 30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4D6585" w:rsidRDefault="009D310A" w:rsidP="00B1305A">
                                <w:pPr>
                                  <w:jc w:val="center"/>
                                  <w:rPr>
                                    <w:rFonts w:ascii="GOST type B" w:hAnsi="GOST type B"/>
                                    <w:i/>
                                    <w:lang w:val="ru-RU"/>
                                  </w:rPr>
                                </w:pPr>
                                <w:r>
                                  <w:rPr>
                                    <w:rFonts w:ascii="GOST type B" w:hAnsi="GOST type B"/>
                                    <w:i/>
                                    <w:lang w:val="ru-RU"/>
                                  </w:rPr>
                                  <w:t>27</w:t>
                                </w:r>
                              </w:p>
                            </w:txbxContent>
                          </wps:txbx>
                          <wps:bodyPr rot="0" vert="horz" wrap="square" lIns="0" tIns="0" rIns="0" bIns="0" anchor="t" anchorCtr="0" upright="1">
                            <a:noAutofit/>
                          </wps:bodyPr>
                        </wps:wsp>
                        <wps:wsp>
                          <wps:cNvPr id="9527" name="Text Box 30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508" o:spid="_x0000_s1702" style="position:absolute;left:0;text-align:left;margin-left:57.3pt;margin-top:14.55pt;width:524.3pt;height:803.9pt;z-index:25187225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">
                <v:rect id="Rectangle 285" o:spid="_x0000_s170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EDMgA&#10;AADdAAAADwAAAGRycy9kb3ducmV2LnhtbESPQWvCQBSE7wX/w/IEb3XXWG1NXUUDBaG9GAvV2yP7&#10;mgSzb0N2q6m/vlso9DjMzDfMct3bRlyo87VjDZOxAkFcOFNzqeH98HL/BMIHZIONY9LwTR7Wq8Hd&#10;ElPjrrynSx5KESHsU9RQhdCmUvqiIot+7Fri6H26zmKIsiul6fAa4baRiVJzabHmuFBhS1lFxTn/&#10;shr2s+3mdHycftibes0fsjebZJNE69Gw3zyDCNSH//Bfe2c0LGZqAb9v4hO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tcQMyAAAAN0AAAAPAAAAAAAAAAAAAAAAAJgCAABk&#10;cnMvZG93bnJldi54bWxQSwUGAAAAAAQABAD1AAAAjQMAAAAA&#10;" filled="f" strokeweight="2.25pt"/>
                <v:group id="Group 286" o:spid="_x0000_s170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line id="Line 287" o:spid="_x0000_s170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iM8QAAADdAAAADwAAAGRycy9kb3ducmV2LnhtbESPQWvCQBSE74L/YXmCN92ktiWN2UhR&#10;CpJbbS+9PbKvSUj2bdxdNf33bqHQ4zAz3zDFbjKDuJLznWUF6ToBQVxb3XGj4PPjbZWB8AFZ42CZ&#10;FPyQh105nxWYa3vjd7qeQiMihH2OCtoQxlxKX7dk0K/tSBy9b+sMhihdI7XDW4SbQT4kybM02HFc&#10;aHGkfUt1f7oYBdnmETH76que/Madw6EyE1dKLRfT6xZEoCn8h//aR63g5SlN4fdNfAKy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aIzxAAAAN0AAAAPAAAAAAAAAAAA&#10;AAAAAKECAABkcnMvZG93bnJldi54bWxQSwUGAAAAAAQABAD5AAAAkgMAAAAA&#10;" strokeweight="2.25pt">
                    <v:stroke endarrowwidth="narrow"/>
                  </v:line>
                  <v:line id="Line 288" o:spid="_x0000_s170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QisYAAADdAAAADwAAAGRycy9kb3ducmV2LnhtbESP0WrCQBRE3wX/YblCX6TZaFFMmlVK&#10;oVBKETR+wG32NgnJ3o3ZrUn+vlso+DjMzBkmO4ymFTfqXW1ZwSqKQRAXVtdcKrjkb487EM4ja2wt&#10;k4KJHBz281mGqbYDn+h29qUIEHYpKqi871IpXVGRQRfZjjh437Y36IPsS6l7HALctHIdx1tpsOaw&#10;UGFHrxUVzfnHKKif8GvpkyWX7eelOU5Ffv245ko9LMaXZxCeRn8P/7fftYJks1rD35vwBOT+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vkIrGAAAA3QAAAA8AAAAAAAAA&#10;AAAAAAAAoQIAAGRycy9kb3ducmV2LnhtbFBLBQYAAAAABAAEAPkAAACUAwAAAAA=&#10;" strokeweight="2.25pt">
                    <v:stroke endarrowwidth="narrow"/>
                  </v:line>
                  <v:line id="Line 289" o:spid="_x0000_s170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M1EcYAAADdAAAADwAAAGRycy9kb3ducmV2LnhtbESP0WrCQBRE3wv+w3KFvojZ2FAxqauI&#10;IIiUgsYPuGZvk2D2bsyumvx9t1Do4zAzZ5jlujeNeFDnassKZlEMgriwuuZSwTnfTRcgnEfW2Fgm&#10;BQM5WK9GL0vMtH3ykR4nX4oAYZehgsr7NpPSFRUZdJFtiYP3bTuDPsiulLrDZ4CbRr7F8VwarDks&#10;VNjStqLierobBXWCl4lPJ1w2n+fr11Dkt8MtV+p13G8+QHjq/X/4r73XCtL3WQK/b8IT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jNRHGAAAA3QAAAA8AAAAAAAAA&#10;AAAAAAAAoQIAAGRycy9kb3ducmV2LnhtbFBLBQYAAAAABAAEAPkAAACUAwAAAAA=&#10;" strokeweight="2.25pt">
                    <v:stroke endarrowwidth="narrow"/>
                  </v:line>
                  <v:line id="Line 290" o:spid="_x0000_s170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tZcYAAADdAAAADwAAAGRycy9kb3ducmV2LnhtbESP3WrCQBSE7wu+w3KE3kjd2D9MdJVS&#10;KBQRoUke4Jg9JsHs2ZjdmuTtXaHQy2FmvmHW28E04kqdqy0rWMwjEMSF1TWXCvLs62kJwnlkjY1l&#10;UjCSg+1m8rDGRNuef+ia+lIECLsEFVTet4mUrqjIoJvbljh4J9sZ9EF2pdQd9gFuGvkcRe/SYM1h&#10;ocKWPisqzumvUVC/4HHm4xmXzT4/H8Yiu+wumVKP0+FjBcLT4P/Df+1vrSB+W7zC/U14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KrWXGAAAA3QAAAA8AAAAAAAAA&#10;AAAAAAAAoQIAAGRycy9kb3ducmV2LnhtbFBLBQYAAAAABAAEAPkAAACUAwAAAAA=&#10;" strokeweight="2.25pt">
                    <v:stroke endarrowwidth="narrow"/>
                  </v:line>
                  <v:line id="Line 291" o:spid="_x0000_s170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YI/sQAAADdAAAADwAAAGRycy9kb3ducmV2LnhtbESP0YrCMBRE3wX/IVzBF9FUF0WrUUQQ&#10;RBZB6wdcm2tbbG5qE7X+/WZB8HGYmTPMYtWYUjypdoVlBcNBBII4tbrgTME52fanIJxH1lhaJgVv&#10;crBatlsLjLV98ZGeJ5+JAGEXo4Lc+yqW0qU5GXQDWxEH72prgz7IOpO6xleAm1KOomgiDRYcFnKs&#10;aJNTejs9jILiBy89P+txVv6eb4d3mtz390SpbqdZz0F4avw3/GnvtILZeDiG/zfh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xgj+xAAAAN0AAAAPAAAAAAAAAAAA&#10;AAAAAKECAABkcnMvZG93bnJldi54bWxQSwUGAAAAAAQABAD5AAAAkgMAAAAA&#10;" strokeweight="2.25pt">
                    <v:stroke endarrowwidth="narrow"/>
                  </v:line>
                  <v:line id="Line 292" o:spid="_x0000_s171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WicYAAADdAAAADwAAAGRycy9kb3ducmV2LnhtbESP0WrCQBRE3wv+w3KFvgSzsaViUlcR&#10;QRApBY0fcM3eJsHs3ZhdNfn7bqHg4zAzZ5jFqjeNuFPnassKpnECgriwuuZSwSnfTuYgnEfW2Fgm&#10;BQM5WC1HLwvMtH3wge5HX4oAYZehgsr7NpPSFRUZdLFtiYP3YzuDPsiulLrDR4CbRr4lyUwarDks&#10;VNjSpqLicrwZBfU7niOfRlw2X6fL91Dk1/01V+p13K8/QXjq/TP8395pBenHdAZ/b8IT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UlonGAAAA3QAAAA8AAAAAAAAA&#10;AAAAAAAAoQIAAGRycy9kb3ducmV2LnhtbFBLBQYAAAAABAAEAPkAAACUAwAAAAA=&#10;" strokeweight="2.25pt">
                    <v:stroke endarrowwidth="narrow"/>
                  </v:line>
                  <v:line id="Line 293" o:spid="_x0000_s171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gzEscAAADdAAAADwAAAGRycy9kb3ducmV2LnhtbESP0WrCQBRE3wv+w3KFvkjd2NLWRFcp&#10;hUIREZrkA67ZaxLM3o3ZrUn+3hUKfRxm5gyz3g6mEVfqXG1ZwWIegSAurK65VJBnX09LEM4ja2ws&#10;k4KRHGw3k4c1Jtr2/EPX1JciQNglqKDyvk2kdEVFBt3ctsTBO9nOoA+yK6XusA9w08jnKHqTBmsO&#10;CxW29FlRcU5/jYL6BY8zH8+4bPb5+TAW2WV3yZR6nA4fKxCeBv8f/mt/awXx6+Id7m/CE5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WDMSxwAAAN0AAAAPAAAAAAAA&#10;AAAAAAAAAKECAABkcnMvZG93bnJldi54bWxQSwUGAAAAAAQABAD5AAAAlQMAAAAA&#10;" strokeweight="2.25pt">
                    <v:stroke endarrowwidth="narrow"/>
                  </v:line>
                  <v:line id="Line 294" o:spid="_x0000_s171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enYMMAAADdAAAADwAAAGRycy9kb3ducmV2LnhtbERP3WqDMBS+H+wdwhnsRmbsysa0pmUM&#10;CqWMQdUHODOnKjUn1qStvn1zMdjlx/efbybTiyuNrrOsYBEnIIhrqztuFFTl9uUDhPPIGnvLpGAm&#10;B5v140OOmbY3PtC18I0IIewyVNB6P2RSurolgy62A3HgjnY06AMcG6lHvIVw08vXJHmXBjsODS0O&#10;9NVSfSouRkG3xN/IpxE3/Xd1+pnr8rw/l0o9P02fKxCeJv8v/nPvtIL0bRHmhjfhCc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Hp2DDAAAA3QAAAA8AAAAAAAAAAAAA&#10;AAAAoQIAAGRycy9kb3ducmV2LnhtbFBLBQYAAAAABAAEAPkAAACRAwAAAAA=&#10;" strokeweight="2.25pt">
                    <v:stroke endarrowwidth="narrow"/>
                  </v:line>
                  <v:line id="Line 295" o:spid="_x0000_s171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sC+8YAAADdAAAADwAAAGRycy9kb3ducmV2LnhtbESP0WrCQBRE3wv+w3ILvoS6iWJpUleR&#10;giAiQo0fcJu9TYLZu0l2q8nfu4VCH4eZOcOsNoNpxI16V1tWkMxiEMSF1TWXCi757uUNhPPIGhvL&#10;pGAkB5v15GmFmbZ3/qTb2ZciQNhlqKDyvs2kdEVFBt3MtsTB+7a9QR9kX0rd4z3ATSPncfwqDdYc&#10;Fips6aOi4nr+MQrqBX5FPo24bI6X62ks8u7Q5UpNn4ftOwhPg/8P/7X3WkG6TFL4fR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LAvvGAAAA3QAAAA8AAAAAAAAA&#10;AAAAAAAAoQIAAGRycy9kb3ducmV2LnhtbFBLBQYAAAAABAAEAPkAAACUAwAAAAA=&#10;" strokeweight="2.25pt">
                    <v:stroke endarrowwidth="narrow"/>
                  </v:line>
                  <v:shape id="Text Box 296" o:spid="_x0000_s171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0stMMA&#10;AADdAAAADwAAAGRycy9kb3ducmV2LnhtbERPS2vCQBC+C/0PyxS86UZBaaObIEKl9VB8tPU6ZKdJ&#10;anY2ZKea/nv3UPD48b2Xee8adaEu1J4NTMYJKOLC25pLAx/Hl9ETqCDIFhvPZOCPAuTZw2CJqfVX&#10;3tPlIKWKIRxSNFCJtKnWoajIYRj7ljhy375zKBF2pbYdXmO4a/Q0SebaYc2xocKW1hUV58OvM1Ce&#10;jm+oP3fb9y/Xhmb/I7TZiDHDx361ACXUy1387361Bp5n07g/volPQ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0stMMAAADdAAAADwAAAAAAAAAAAAAAAACYAgAAZHJzL2Rv&#10;d25yZXYueG1sUEsFBgAAAAAEAAQA9QAAAIgDA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297" o:spid="_x0000_s171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GJL8UA&#10;AADdAAAADwAAAGRycy9kb3ducmV2LnhtbESPQWvCQBSE7wX/w/IEb3WjYNHoKkWotD0UNWqvj+xr&#10;kpp9G7Kvmv77bkHwOMzMN8xi1blaXagNlWcDo2ECijj3tuLCwCF7eZyCCoJssfZMBn4pwGrZe1hg&#10;av2Vd3TZS6EihEOKBkqRJtU65CU5DEPfEEfvy7cOJcq20LbFa4S7Wo+T5Ek7rDgulNjQuqT8vP9x&#10;BorP7A31cfv+cXJNqHffQpuNGDPod89zUEKd3MO39qs1MJuMR/D/Jj4B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YkvxQAAAN0AAAAPAAAAAAAAAAAAAAAAAJgCAABkcnMv&#10;ZG93bnJldi54bWxQSwUGAAAAAAQABAD1AAAAigM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298" o:spid="_x0000_s171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XWMYA&#10;AADdAAAADwAAAGRycy9kb3ducmV2LnhtbESPX2vCQBDE34V+h2MLvunFgGKjp0hBsT4U/1R9XXLb&#10;JG1uL+S2mn77XqHQx2FmfsPMl52r1Y3aUHk2MBomoIhzbysuDLyd1oMpqCDIFmvPZOCbAiwXD705&#10;Ztbf+UC3oxQqQjhkaKAUaTKtQ16SwzD0DXH03n3rUKJsC21bvEe4q3WaJBPtsOK4UGJDzyXln8cv&#10;Z6C4nl5Qn/e714trQn34ENpsxJj+Y7eagRLq5D/8195aA0/jNIXfN/EJ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MXWM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299" o:spid="_x0000_s171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w8YA&#10;AADdAAAADwAAAGRycy9kb3ducmV2LnhtbESPS2sCQRCE70L+w9CB3HQ2imI2jiKCEj0EH3lcm53O&#10;7iY7PctOq+u/dwKCx6KqvqIms9ZV6kRNKD0beO4loIgzb0vODXwclt0xqCDIFivPZOBCAWbTh84E&#10;U+vPvKPTXnIVIRxSNFCI1KnWISvIYej5mjh6P75xKFE2ubYNniPcVbqfJCPtsOS4UGBNi4Kyv/3R&#10;Gci/D2vUn9vN+5erQ7X7FVqtxJinx3b+CkqolXv41n6zBl6G/QH8v4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yw8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300" o:spid="_x0000_s171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qt8YA&#10;AADdAAAADwAAAGRycy9kb3ducmV2LnhtbESPS2sCQRCE70L+w9CB3HQ2omI2jiKCEj0EH3lcm53O&#10;7iY7PctOq+u/dwKCx6KqvqIms9ZV6kRNKD0beO4loIgzb0vODXwclt0xqCDIFivPZOBCAWbTh84E&#10;U+vPvKPTXnIVIRxSNFCI1KnWISvIYej5mjh6P75xKFE2ubYNniPcVbqfJCPtsOS4UGBNi4Kyv/3R&#10;Gci/D2vUn9vN+5erQ7X7FVqtxJinx3b+CkqolXv41n6zBl6G/QH8v4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Yqt8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301" o:spid="_x0000_s171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rCQ8QAAADdAAAADwAAAGRycy9kb3ducmV2LnhtbESP0YrCMBRE3wX/IVzBF9FUF0WrUUQQ&#10;RBZB6wdcm2tbbG5qE7X+/WZB8HGYmTPMYtWYUjypdoVlBcNBBII4tbrgTME52fanIJxH1lhaJgVv&#10;crBatlsLjLV98ZGeJ5+JAGEXo4Lc+yqW0qU5GXQDWxEH72prgz7IOpO6xleAm1KOomgiDRYcFnKs&#10;aJNTejs9jILiBy89P+txVv6eb4d3mtz390SpbqdZz0F4avw3/GnvtILZeDSG/zfh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sJDxAAAAN0AAAAPAAAAAAAAAAAA&#10;AAAAAKECAABkcnMvZG93bnJldi54bWxQSwUGAAAAAAQABAD5AAAAkgMAAAAA&#10;" strokeweight="2.25pt">
                    <v:stroke endarrowwidth="narrow"/>
                  </v:line>
                  <v:shape id="Text Box 302" o:spid="_x0000_s172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RW8UA&#10;AADdAAAADwAAAGRycy9kb3ducmV2LnhtbESPS2sCQRCE70L+w9ABbzobQdGNo4RARD2IjzyuzU5n&#10;d5OdnmWn1fXfO4Lgsaiqr6jpvHWVOlETSs8GXvoJKOLM25JzA5+Hj94YVBBki5VnMnChAPPZU2eK&#10;qfVn3tFpL7mKEA4pGihE6lTrkBXkMPR9TRy9X984lCibXNsGzxHuKj1IkpF2WHJcKLCm94Ky//3R&#10;Gch/DivUX9v15tvVodr9CS0WYkz3uX17BSXUyiN8by+tgclwMILbm/gE9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BFb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4D6585" w:rsidRDefault="009D310A" w:rsidP="00B1305A">
                          <w:pPr>
                            <w:jc w:val="center"/>
                            <w:rPr>
                              <w:rFonts w:ascii="GOST type B" w:hAnsi="GOST type B"/>
                              <w:i/>
                              <w:lang w:val="ru-RU"/>
                            </w:rPr>
                          </w:pPr>
                          <w:r>
                            <w:rPr>
                              <w:rFonts w:ascii="GOST type B" w:hAnsi="GOST type B"/>
                              <w:i/>
                              <w:lang w:val="ru-RU"/>
                            </w:rPr>
                            <w:t>27</w:t>
                          </w:r>
                        </w:p>
                      </w:txbxContent>
                    </v:textbox>
                  </v:shape>
                  <v:shape id="Text Box 303" o:spid="_x0000_s172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0wMYA&#10;AADdAAAADwAAAGRycy9kb3ducmV2LnhtbESPS2sCQRCE70L+w9CB3HQ2go9sHEUEJXoIPvK4Njud&#10;3U12epadVtd/7wQEj0VVfUVNZq2r1ImaUHo28NxLQBFn3pacG/g4LLtjUEGQLVaeycCFAsymD50J&#10;ptafeUenveQqQjikaKAQqVOtQ1aQw9DzNXH0fnzjUKJscm0bPEe4q3Q/SYbaYclxocCaFgVlf/uj&#10;M5B/H9aoP7eb9y9Xh2r3K7RaiTFPj+38FZRQK/fwrf1mDbwM+iP4fxOfgJ5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S0wM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Pr="000B4974">
        <w:rPr>
          <w:rFonts w:ascii="GOST type A" w:hAnsi="GOST type A"/>
          <w:b/>
          <w:bCs/>
          <w:i/>
          <w:sz w:val="28"/>
          <w:szCs w:val="28"/>
          <w:lang w:val="ru-RU"/>
        </w:rPr>
        <w:t>3</w:t>
      </w:r>
      <w:r w:rsidRPr="000B4974">
        <w:rPr>
          <w:rFonts w:ascii="GOST type A" w:hAnsi="GOST type A"/>
          <w:b/>
          <w:bCs/>
          <w:i/>
          <w:sz w:val="28"/>
          <w:szCs w:val="28"/>
          <w:lang w:val="uk-UA"/>
        </w:rPr>
        <w:t xml:space="preserve"> Програмна частина</w:t>
      </w:r>
    </w:p>
    <w:p w:rsidR="00B1305A" w:rsidRPr="000B4974" w:rsidRDefault="00B1305A" w:rsidP="00FC02D1">
      <w:pPr>
        <w:spacing w:line="360" w:lineRule="auto"/>
        <w:ind w:left="284" w:right="283" w:firstLine="567"/>
        <w:rPr>
          <w:rFonts w:ascii="GOST type A" w:hAnsi="GOST type A"/>
          <w:b/>
          <w:bCs/>
          <w:i/>
          <w:sz w:val="28"/>
          <w:szCs w:val="28"/>
          <w:lang w:val="uk-UA"/>
        </w:rPr>
      </w:pPr>
      <w:r w:rsidRPr="000B4974">
        <w:rPr>
          <w:rFonts w:ascii="GOST type A" w:hAnsi="GOST type A"/>
          <w:b/>
          <w:bCs/>
          <w:i/>
          <w:sz w:val="28"/>
          <w:szCs w:val="28"/>
          <w:lang w:val="ru-RU"/>
        </w:rPr>
        <w:t>3</w:t>
      </w:r>
      <w:r w:rsidRPr="000B4974">
        <w:rPr>
          <w:rFonts w:ascii="GOST type A" w:hAnsi="GOST type A"/>
          <w:b/>
          <w:bCs/>
          <w:i/>
          <w:sz w:val="28"/>
          <w:szCs w:val="28"/>
          <w:lang w:val="uk-UA"/>
        </w:rPr>
        <w:t>.1 Опис програми</w:t>
      </w:r>
    </w:p>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В даній розрахунково-графічній роботі розроблено програму для обчилення арифметичного виразу згідно з технічним завданням.</w:t>
      </w:r>
    </w:p>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 xml:space="preserve">Вхідні дані для розроблюваної програми представлено в таблиці </w:t>
      </w:r>
      <w:r w:rsidRPr="000B4974">
        <w:rPr>
          <w:rFonts w:ascii="GOST type A" w:hAnsi="GOST type A"/>
          <w:bCs/>
          <w:i/>
          <w:sz w:val="28"/>
          <w:szCs w:val="28"/>
          <w:lang w:val="ru-RU"/>
        </w:rPr>
        <w:t>3</w:t>
      </w:r>
      <w:r w:rsidRPr="000B4974">
        <w:rPr>
          <w:rFonts w:ascii="GOST type A" w:hAnsi="GOST type A"/>
          <w:bCs/>
          <w:i/>
          <w:sz w:val="28"/>
          <w:szCs w:val="28"/>
          <w:lang w:val="uk-UA"/>
        </w:rPr>
        <w:t>.1.</w:t>
      </w:r>
    </w:p>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 xml:space="preserve">Таблиця </w:t>
      </w:r>
      <w:r w:rsidRPr="000B4974">
        <w:rPr>
          <w:rFonts w:ascii="GOST type A" w:hAnsi="GOST type A"/>
          <w:bCs/>
          <w:i/>
          <w:sz w:val="28"/>
          <w:szCs w:val="28"/>
          <w:lang w:val="ru-RU"/>
        </w:rPr>
        <w:t>3</w:t>
      </w:r>
      <w:r w:rsidRPr="000B4974">
        <w:rPr>
          <w:rFonts w:ascii="GOST type A" w:hAnsi="GOST type A"/>
          <w:bCs/>
          <w:i/>
          <w:sz w:val="28"/>
          <w:szCs w:val="28"/>
          <w:lang w:val="uk-UA"/>
        </w:rPr>
        <w:t>.1 - Вхідні дані для розробки програми</w:t>
      </w:r>
    </w:p>
    <w:tbl>
      <w:tblPr>
        <w:tblStyle w:val="ab"/>
        <w:tblW w:w="0" w:type="auto"/>
        <w:tblInd w:w="284" w:type="dxa"/>
        <w:tblLook w:val="04A0" w:firstRow="1" w:lastRow="0" w:firstColumn="1" w:lastColumn="0" w:noHBand="0" w:noVBand="1"/>
      </w:tblPr>
      <w:tblGrid>
        <w:gridCol w:w="5636"/>
        <w:gridCol w:w="3969"/>
      </w:tblGrid>
      <w:tr w:rsidR="00B1305A" w:rsidRPr="000B4974" w:rsidTr="00116AD9">
        <w:tc>
          <w:tcPr>
            <w:tcW w:w="5636"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Вираз для обчислення</w:t>
            </w:r>
          </w:p>
        </w:tc>
        <w:tc>
          <w:tcPr>
            <w:tcW w:w="3969" w:type="dxa"/>
            <w:vAlign w:val="center"/>
          </w:tcPr>
          <w:p w:rsidR="00B1305A" w:rsidRPr="00D407F5" w:rsidRDefault="00B1305A" w:rsidP="00FC02D1">
            <w:pPr>
              <w:spacing w:line="360" w:lineRule="auto"/>
              <w:ind w:left="284" w:right="283" w:firstLine="567"/>
              <w:rPr>
                <w:rFonts w:ascii="GOST type A" w:hAnsi="GOST type A"/>
                <w:bCs/>
                <w:i/>
                <w:sz w:val="28"/>
                <w:szCs w:val="28"/>
              </w:rPr>
            </w:pPr>
            <m:oMathPara>
              <m:oMath>
                <m:r>
                  <w:rPr>
                    <w:rFonts w:ascii="Cambria Math" w:hAnsi="Cambria Math"/>
                    <w:sz w:val="22"/>
                    <w:szCs w:val="22"/>
                    <w:lang w:val="uk-UA"/>
                  </w:rPr>
                  <m:t>X</m:t>
                </m:r>
                <m:r>
                  <w:rPr>
                    <w:rFonts w:ascii="Cambria Math" w:hAnsi="GOST type A"/>
                    <w:sz w:val="22"/>
                    <w:szCs w:val="22"/>
                    <w:lang w:val="uk-UA"/>
                  </w:rPr>
                  <m:t xml:space="preserve">= </m:t>
                </m:r>
                <m:r>
                  <w:rPr>
                    <w:rFonts w:ascii="Cambria Math" w:hAnsi="Cambria Math"/>
                    <w:sz w:val="22"/>
                    <w:szCs w:val="22"/>
                    <w:lang w:val="uk-UA"/>
                  </w:rPr>
                  <m:t>X</m:t>
                </m:r>
                <m:r>
                  <w:rPr>
                    <w:rFonts w:ascii="Cambria Math" w:hAnsi="GOST type A"/>
                    <w:sz w:val="22"/>
                    <w:szCs w:val="22"/>
                    <w:lang w:val="uk-UA"/>
                  </w:rPr>
                  <m:t>1</m:t>
                </m:r>
                <m:r>
                  <w:rPr>
                    <w:rFonts w:ascii="GOST type A" w:hAnsi="GOST type B"/>
                    <w:sz w:val="22"/>
                    <w:szCs w:val="22"/>
                    <w:lang w:val="uk-UA"/>
                  </w:rPr>
                  <m:t>-</m:t>
                </m:r>
                <m:r>
                  <w:rPr>
                    <w:rFonts w:ascii="Cambria Math" w:hAnsi="Cambria Math"/>
                    <w:sz w:val="22"/>
                    <w:szCs w:val="22"/>
                    <w:lang w:val="uk-UA"/>
                  </w:rPr>
                  <m:t>X</m:t>
                </m:r>
                <m:r>
                  <w:rPr>
                    <w:rFonts w:ascii="Cambria Math" w:hAnsi="GOST type A"/>
                    <w:sz w:val="22"/>
                    <w:szCs w:val="22"/>
                    <w:lang w:val="uk-UA"/>
                  </w:rPr>
                  <m:t>2+</m:t>
                </m:r>
                <m:d>
                  <m:dPr>
                    <m:ctrlPr>
                      <w:rPr>
                        <w:rFonts w:ascii="Cambria Math" w:hAnsi="GOST type A"/>
                        <w:i/>
                        <w:sz w:val="22"/>
                        <w:szCs w:val="22"/>
                        <w:lang w:val="uk-UA"/>
                      </w:rPr>
                    </m:ctrlPr>
                  </m:dPr>
                  <m:e>
                    <m:sSup>
                      <m:sSupPr>
                        <m:ctrlPr>
                          <w:rPr>
                            <w:rFonts w:ascii="Cambria Math" w:hAnsi="GOST type A"/>
                            <w:i/>
                            <w:sz w:val="22"/>
                            <w:szCs w:val="22"/>
                            <w:lang w:val="uk-UA"/>
                          </w:rPr>
                        </m:ctrlPr>
                      </m:sSupPr>
                      <m:e>
                        <m:r>
                          <w:rPr>
                            <w:rFonts w:ascii="Cambria Math" w:hAnsi="Cambria Math"/>
                            <w:sz w:val="22"/>
                            <w:szCs w:val="22"/>
                            <w:lang w:val="uk-UA"/>
                          </w:rPr>
                          <m:t>X</m:t>
                        </m:r>
                        <m:r>
                          <w:rPr>
                            <w:rFonts w:ascii="Cambria Math" w:hAnsi="GOST type A"/>
                            <w:sz w:val="22"/>
                            <w:szCs w:val="22"/>
                            <w:lang w:val="uk-UA"/>
                          </w:rPr>
                          <m:t>5</m:t>
                        </m:r>
                      </m:e>
                      <m:sup>
                        <m:r>
                          <w:rPr>
                            <w:rFonts w:ascii="Cambria Math" w:hAnsi="GOST type A"/>
                            <w:sz w:val="22"/>
                            <w:szCs w:val="22"/>
                            <w:lang w:val="uk-UA"/>
                          </w:rPr>
                          <m:t>2</m:t>
                        </m:r>
                      </m:sup>
                    </m:sSup>
                    <m:r>
                      <w:rPr>
                        <w:rFonts w:ascii="Cambria Math" w:hAnsi="GOST type A"/>
                        <w:sz w:val="22"/>
                        <w:szCs w:val="22"/>
                        <w:lang w:val="uk-UA"/>
                      </w:rPr>
                      <m:t>+</m:t>
                    </m:r>
                    <m:r>
                      <w:rPr>
                        <w:rFonts w:ascii="Cambria Math" w:hAnsi="Cambria Math"/>
                        <w:sz w:val="22"/>
                        <w:szCs w:val="22"/>
                        <w:lang w:val="uk-UA"/>
                      </w:rPr>
                      <m:t>X</m:t>
                    </m:r>
                    <m:r>
                      <w:rPr>
                        <w:rFonts w:ascii="Cambria Math" w:hAnsi="GOST type A"/>
                        <w:sz w:val="22"/>
                        <w:szCs w:val="22"/>
                        <w:lang w:val="uk-UA"/>
                      </w:rPr>
                      <m:t>6</m:t>
                    </m:r>
                  </m:e>
                </m:d>
                <m:r>
                  <w:rPr>
                    <w:rFonts w:ascii="Cambria Math" w:hAnsi="GOST type A"/>
                    <w:sz w:val="22"/>
                    <w:szCs w:val="22"/>
                    <w:lang w:val="uk-UA"/>
                  </w:rPr>
                  <m:t>+</m:t>
                </m:r>
                <m:sSup>
                  <m:sSupPr>
                    <m:ctrlPr>
                      <w:rPr>
                        <w:rFonts w:ascii="Cambria Math" w:hAnsi="GOST type A"/>
                        <w:i/>
                        <w:sz w:val="22"/>
                        <w:szCs w:val="22"/>
                        <w:lang w:val="uk-UA"/>
                      </w:rPr>
                    </m:ctrlPr>
                  </m:sSupPr>
                  <m:e>
                    <m:r>
                      <w:rPr>
                        <w:rFonts w:ascii="Cambria Math" w:hAnsi="Cambria Math"/>
                        <w:sz w:val="22"/>
                        <w:szCs w:val="22"/>
                        <w:lang w:val="uk-UA"/>
                      </w:rPr>
                      <m:t>X</m:t>
                    </m:r>
                    <m:r>
                      <w:rPr>
                        <w:rFonts w:ascii="Cambria Math" w:hAnsi="GOST type A"/>
                        <w:sz w:val="22"/>
                        <w:szCs w:val="22"/>
                        <w:lang w:val="uk-UA"/>
                      </w:rPr>
                      <m:t>9</m:t>
                    </m:r>
                  </m:e>
                  <m:sup>
                    <m:r>
                      <w:rPr>
                        <w:rFonts w:ascii="Cambria Math" w:hAnsi="GOST type A"/>
                        <w:sz w:val="22"/>
                        <w:szCs w:val="22"/>
                        <w:lang w:val="uk-UA"/>
                      </w:rPr>
                      <m:t>2</m:t>
                    </m:r>
                  </m:sup>
                </m:sSup>
                <m:r>
                  <w:rPr>
                    <w:rFonts w:ascii="Cambria Math" w:hAnsi="GOST type A"/>
                    <w:sz w:val="22"/>
                    <w:szCs w:val="22"/>
                    <w:lang w:val="uk-UA"/>
                  </w:rPr>
                  <m:t>+</m:t>
                </m:r>
                <m:sSup>
                  <m:sSupPr>
                    <m:ctrlPr>
                      <w:rPr>
                        <w:rFonts w:ascii="Cambria Math" w:hAnsi="GOST type A"/>
                        <w:i/>
                        <w:sz w:val="22"/>
                        <w:szCs w:val="22"/>
                        <w:lang w:val="uk-UA"/>
                      </w:rPr>
                    </m:ctrlPr>
                  </m:sSupPr>
                  <m:e>
                    <m:r>
                      <w:rPr>
                        <w:rFonts w:ascii="Cambria Math" w:hAnsi="Cambria Math"/>
                        <w:sz w:val="22"/>
                        <w:szCs w:val="22"/>
                        <w:lang w:val="uk-UA"/>
                      </w:rPr>
                      <m:t>X</m:t>
                    </m:r>
                    <m:r>
                      <w:rPr>
                        <w:rFonts w:ascii="Cambria Math" w:hAnsi="GOST type A"/>
                        <w:sz w:val="22"/>
                        <w:szCs w:val="22"/>
                        <w:lang w:val="uk-UA"/>
                      </w:rPr>
                      <m:t>10</m:t>
                    </m:r>
                  </m:e>
                  <m:sup>
                    <m:r>
                      <w:rPr>
                        <w:rFonts w:ascii="Cambria Math" w:hAnsi="GOST type A"/>
                        <w:sz w:val="22"/>
                        <w:szCs w:val="22"/>
                        <w:lang w:val="uk-UA"/>
                      </w:rPr>
                      <m:t>2</m:t>
                    </m:r>
                  </m:sup>
                </m:sSup>
              </m:oMath>
            </m:oMathPara>
          </w:p>
        </w:tc>
      </w:tr>
      <w:tr w:rsidR="00B1305A" w:rsidRPr="000B4974" w:rsidTr="00116AD9">
        <w:tc>
          <w:tcPr>
            <w:tcW w:w="5636"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ru-RU"/>
              </w:rPr>
              <w:t>Порт, з якого вводяться дан</w:t>
            </w:r>
            <w:r w:rsidRPr="000B4974">
              <w:rPr>
                <w:rFonts w:ascii="GOST type A" w:hAnsi="GOST type A"/>
                <w:bCs/>
                <w:i/>
                <w:sz w:val="28"/>
                <w:szCs w:val="28"/>
                <w:lang w:val="uk-UA"/>
              </w:rPr>
              <w:t>і</w:t>
            </w:r>
          </w:p>
        </w:tc>
        <w:tc>
          <w:tcPr>
            <w:tcW w:w="3969"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Р</w:t>
            </w:r>
            <w:r>
              <w:rPr>
                <w:rFonts w:ascii="GOST type A" w:hAnsi="GOST type A"/>
                <w:bCs/>
                <w:i/>
                <w:sz w:val="28"/>
                <w:szCs w:val="28"/>
                <w:lang w:val="uk-UA"/>
              </w:rPr>
              <w:t>0</w:t>
            </w:r>
          </w:p>
        </w:tc>
      </w:tr>
      <w:tr w:rsidR="00B1305A" w:rsidRPr="002E48E3" w:rsidTr="00116AD9">
        <w:tc>
          <w:tcPr>
            <w:tcW w:w="5636"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ru-RU"/>
              </w:rPr>
              <w:t>Розрядн</w:t>
            </w:r>
            <w:r w:rsidRPr="000B4974">
              <w:rPr>
                <w:rFonts w:ascii="GOST type A" w:hAnsi="GOST type A"/>
                <w:bCs/>
                <w:i/>
                <w:sz w:val="28"/>
                <w:szCs w:val="28"/>
                <w:lang w:val="uk-UA"/>
              </w:rPr>
              <w:t>ість</w:t>
            </w:r>
            <w:r>
              <w:rPr>
                <w:rFonts w:ascii="GOST type A" w:hAnsi="GOST type A"/>
                <w:bCs/>
                <w:i/>
                <w:sz w:val="28"/>
                <w:szCs w:val="28"/>
                <w:lang w:val="uk-UA"/>
              </w:rPr>
              <w:t xml:space="preserve"> вхідних</w:t>
            </w:r>
            <w:r w:rsidRPr="000B4974">
              <w:rPr>
                <w:rFonts w:ascii="GOST type A" w:hAnsi="GOST type A"/>
                <w:bCs/>
                <w:i/>
                <w:sz w:val="28"/>
                <w:szCs w:val="28"/>
                <w:lang w:val="uk-UA"/>
              </w:rPr>
              <w:t xml:space="preserve"> операнді</w:t>
            </w:r>
            <w:proofErr w:type="gramStart"/>
            <w:r w:rsidRPr="000B4974">
              <w:rPr>
                <w:rFonts w:ascii="GOST type A" w:hAnsi="GOST type A"/>
                <w:bCs/>
                <w:i/>
                <w:sz w:val="28"/>
                <w:szCs w:val="28"/>
                <w:lang w:val="uk-UA"/>
              </w:rPr>
              <w:t>в</w:t>
            </w:r>
            <w:proofErr w:type="gramEnd"/>
          </w:p>
        </w:tc>
        <w:tc>
          <w:tcPr>
            <w:tcW w:w="3969"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16</w:t>
            </w:r>
          </w:p>
        </w:tc>
      </w:tr>
      <w:tr w:rsidR="00B1305A" w:rsidRPr="002E48E3" w:rsidTr="00116AD9">
        <w:tc>
          <w:tcPr>
            <w:tcW w:w="5636"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ru-RU"/>
              </w:rPr>
              <w:t>Розрядн</w:t>
            </w:r>
            <w:r w:rsidRPr="000B4974">
              <w:rPr>
                <w:rFonts w:ascii="GOST type A" w:hAnsi="GOST type A"/>
                <w:bCs/>
                <w:i/>
                <w:sz w:val="28"/>
                <w:szCs w:val="28"/>
                <w:lang w:val="uk-UA"/>
              </w:rPr>
              <w:t>ість</w:t>
            </w:r>
            <w:r>
              <w:rPr>
                <w:rFonts w:ascii="GOST type A" w:hAnsi="GOST type A"/>
                <w:bCs/>
                <w:i/>
                <w:sz w:val="28"/>
                <w:szCs w:val="28"/>
                <w:lang w:val="uk-UA"/>
              </w:rPr>
              <w:t xml:space="preserve"> реультату</w:t>
            </w:r>
          </w:p>
        </w:tc>
        <w:tc>
          <w:tcPr>
            <w:tcW w:w="3969"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32</w:t>
            </w:r>
          </w:p>
        </w:tc>
      </w:tr>
      <w:tr w:rsidR="00B1305A" w:rsidRPr="003B1395" w:rsidTr="00116AD9">
        <w:tc>
          <w:tcPr>
            <w:tcW w:w="5636" w:type="dxa"/>
            <w:vAlign w:val="center"/>
          </w:tcPr>
          <w:p w:rsidR="00B1305A" w:rsidRPr="003B1395"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Регістри ОЗП</w:t>
            </w:r>
            <w:r w:rsidRPr="000B4974">
              <w:rPr>
                <w:rFonts w:ascii="GOST type A" w:hAnsi="GOST type A"/>
                <w:bCs/>
                <w:i/>
                <w:sz w:val="28"/>
                <w:szCs w:val="28"/>
                <w:lang w:val="uk-UA"/>
              </w:rPr>
              <w:t xml:space="preserve"> для зберігання </w:t>
            </w:r>
            <w:r w:rsidRPr="000B4974">
              <w:rPr>
                <w:rFonts w:ascii="GOST type A" w:hAnsi="GOST type A"/>
                <w:bCs/>
                <w:i/>
                <w:sz w:val="28"/>
                <w:szCs w:val="28"/>
                <w:lang w:val="ru-RU"/>
              </w:rPr>
              <w:t>пром</w:t>
            </w:r>
            <w:r w:rsidRPr="000B4974">
              <w:rPr>
                <w:rFonts w:ascii="GOST type A" w:hAnsi="GOST type A"/>
                <w:bCs/>
                <w:i/>
                <w:sz w:val="28"/>
                <w:szCs w:val="28"/>
                <w:lang w:val="uk-UA"/>
              </w:rPr>
              <w:t>іжних операндів</w:t>
            </w:r>
          </w:p>
        </w:tc>
        <w:tc>
          <w:tcPr>
            <w:tcW w:w="3969" w:type="dxa"/>
            <w:vAlign w:val="center"/>
          </w:tcPr>
          <w:p w:rsidR="00B1305A" w:rsidRPr="003B1395" w:rsidRDefault="00B1305A" w:rsidP="00FC02D1">
            <w:pPr>
              <w:spacing w:line="360" w:lineRule="auto"/>
              <w:ind w:left="284" w:right="283" w:firstLine="567"/>
              <w:rPr>
                <w:rFonts w:ascii="GOST type A" w:hAnsi="GOST type A"/>
                <w:bCs/>
                <w:i/>
                <w:sz w:val="28"/>
                <w:szCs w:val="28"/>
                <w:lang w:val="ru-RU"/>
              </w:rPr>
            </w:pPr>
            <w:r>
              <w:rPr>
                <w:rFonts w:ascii="GOST type A" w:hAnsi="GOST type A"/>
                <w:bCs/>
                <w:i/>
                <w:sz w:val="28"/>
                <w:szCs w:val="28"/>
                <w:lang w:val="uk-UA"/>
              </w:rPr>
              <w:t xml:space="preserve">Х1: </w:t>
            </w:r>
            <w:r w:rsidRPr="003B1395">
              <w:rPr>
                <w:rFonts w:ascii="GOST type A" w:hAnsi="GOST type A"/>
                <w:bCs/>
                <w:i/>
                <w:sz w:val="28"/>
                <w:szCs w:val="28"/>
                <w:lang w:val="ru-RU"/>
              </w:rPr>
              <w:t>#30</w:t>
            </w:r>
            <w:r>
              <w:rPr>
                <w:rFonts w:ascii="GOST type A" w:hAnsi="GOST type A"/>
                <w:bCs/>
                <w:i/>
                <w:sz w:val="28"/>
                <w:szCs w:val="28"/>
              </w:rPr>
              <w:t>h</w:t>
            </w:r>
            <w:r w:rsidRPr="003B1395">
              <w:rPr>
                <w:rFonts w:ascii="GOST type A" w:hAnsi="GOST type A"/>
                <w:bCs/>
                <w:i/>
                <w:sz w:val="28"/>
                <w:szCs w:val="28"/>
                <w:lang w:val="ru-RU"/>
              </w:rPr>
              <w:t>:#31</w:t>
            </w:r>
            <w:r>
              <w:rPr>
                <w:rFonts w:ascii="GOST type A" w:hAnsi="GOST type A"/>
                <w:bCs/>
                <w:i/>
                <w:sz w:val="28"/>
                <w:szCs w:val="28"/>
              </w:rPr>
              <w:t>h</w:t>
            </w:r>
          </w:p>
          <w:p w:rsidR="00B1305A"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 xml:space="preserve">Х2: </w:t>
            </w:r>
            <w:r w:rsidRPr="003B1395">
              <w:rPr>
                <w:rFonts w:ascii="GOST type A" w:hAnsi="GOST type A"/>
                <w:bCs/>
                <w:i/>
                <w:sz w:val="28"/>
                <w:szCs w:val="28"/>
                <w:lang w:val="ru-RU"/>
              </w:rPr>
              <w:t>#32</w:t>
            </w:r>
            <w:r>
              <w:rPr>
                <w:rFonts w:ascii="GOST type A" w:hAnsi="GOST type A"/>
                <w:bCs/>
                <w:i/>
                <w:sz w:val="28"/>
                <w:szCs w:val="28"/>
              </w:rPr>
              <w:t>h</w:t>
            </w:r>
            <w:r w:rsidRPr="003B1395">
              <w:rPr>
                <w:rFonts w:ascii="GOST type A" w:hAnsi="GOST type A"/>
                <w:bCs/>
                <w:i/>
                <w:sz w:val="28"/>
                <w:szCs w:val="28"/>
                <w:lang w:val="ru-RU"/>
              </w:rPr>
              <w:t>:#33</w:t>
            </w:r>
            <w:r>
              <w:rPr>
                <w:rFonts w:ascii="GOST type A" w:hAnsi="GOST type A"/>
                <w:bCs/>
                <w:i/>
                <w:sz w:val="28"/>
                <w:szCs w:val="28"/>
              </w:rPr>
              <w:t>h</w:t>
            </w:r>
          </w:p>
          <w:p w:rsidR="00B1305A"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Х</w:t>
            </w:r>
            <w:r w:rsidR="0068210A" w:rsidRPr="009D310A">
              <w:rPr>
                <w:rFonts w:ascii="GOST type A" w:hAnsi="GOST type A"/>
                <w:bCs/>
                <w:i/>
                <w:sz w:val="28"/>
                <w:szCs w:val="28"/>
                <w:lang w:val="ru-RU"/>
              </w:rPr>
              <w:t>5</w:t>
            </w:r>
            <w:r>
              <w:rPr>
                <w:rFonts w:ascii="GOST type A" w:hAnsi="GOST type A"/>
                <w:bCs/>
                <w:i/>
                <w:sz w:val="28"/>
                <w:szCs w:val="28"/>
                <w:lang w:val="uk-UA"/>
              </w:rPr>
              <w:t xml:space="preserve">: </w:t>
            </w:r>
            <w:r>
              <w:rPr>
                <w:rFonts w:ascii="GOST type A" w:hAnsi="GOST type A"/>
                <w:bCs/>
                <w:i/>
                <w:sz w:val="28"/>
                <w:szCs w:val="28"/>
                <w:lang w:val="ru-RU"/>
              </w:rPr>
              <w:t>#3</w:t>
            </w:r>
            <w:r w:rsidRPr="003B1395">
              <w:rPr>
                <w:rFonts w:ascii="GOST type A" w:hAnsi="GOST type A"/>
                <w:bCs/>
                <w:i/>
                <w:sz w:val="28"/>
                <w:szCs w:val="28"/>
                <w:lang w:val="ru-RU"/>
              </w:rPr>
              <w:t>5</w:t>
            </w:r>
            <w:r>
              <w:rPr>
                <w:rFonts w:ascii="GOST type A" w:hAnsi="GOST type A"/>
                <w:bCs/>
                <w:i/>
                <w:sz w:val="28"/>
                <w:szCs w:val="28"/>
              </w:rPr>
              <w:t>h</w:t>
            </w:r>
            <w:r>
              <w:rPr>
                <w:rFonts w:ascii="GOST type A" w:hAnsi="GOST type A"/>
                <w:bCs/>
                <w:i/>
                <w:sz w:val="28"/>
                <w:szCs w:val="28"/>
                <w:lang w:val="ru-RU"/>
              </w:rPr>
              <w:t>:#3</w:t>
            </w:r>
            <w:r w:rsidRPr="003B1395">
              <w:rPr>
                <w:rFonts w:ascii="GOST type A" w:hAnsi="GOST type A"/>
                <w:bCs/>
                <w:i/>
                <w:sz w:val="28"/>
                <w:szCs w:val="28"/>
                <w:lang w:val="ru-RU"/>
              </w:rPr>
              <w:t>4</w:t>
            </w:r>
            <w:r>
              <w:rPr>
                <w:rFonts w:ascii="GOST type A" w:hAnsi="GOST type A"/>
                <w:bCs/>
                <w:i/>
                <w:sz w:val="28"/>
                <w:szCs w:val="28"/>
              </w:rPr>
              <w:t>h</w:t>
            </w:r>
          </w:p>
          <w:p w:rsidR="00B1305A"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 xml:space="preserve">Х6: </w:t>
            </w:r>
            <w:r w:rsidRPr="003B1395">
              <w:rPr>
                <w:rFonts w:ascii="GOST type A" w:hAnsi="GOST type A"/>
                <w:bCs/>
                <w:i/>
                <w:sz w:val="28"/>
                <w:szCs w:val="28"/>
                <w:lang w:val="ru-RU"/>
              </w:rPr>
              <w:t>#36</w:t>
            </w:r>
            <w:r>
              <w:rPr>
                <w:rFonts w:ascii="GOST type A" w:hAnsi="GOST type A"/>
                <w:bCs/>
                <w:i/>
                <w:sz w:val="28"/>
                <w:szCs w:val="28"/>
              </w:rPr>
              <w:t>h</w:t>
            </w:r>
            <w:r w:rsidRPr="003B1395">
              <w:rPr>
                <w:rFonts w:ascii="GOST type A" w:hAnsi="GOST type A"/>
                <w:bCs/>
                <w:i/>
                <w:sz w:val="28"/>
                <w:szCs w:val="28"/>
                <w:lang w:val="ru-RU"/>
              </w:rPr>
              <w:t>:#37</w:t>
            </w:r>
            <w:r>
              <w:rPr>
                <w:rFonts w:ascii="GOST type A" w:hAnsi="GOST type A"/>
                <w:bCs/>
                <w:i/>
                <w:sz w:val="28"/>
                <w:szCs w:val="28"/>
              </w:rPr>
              <w:t>h</w:t>
            </w:r>
          </w:p>
          <w:p w:rsidR="00B1305A"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 xml:space="preserve">Х9: </w:t>
            </w:r>
            <w:r w:rsidRPr="003B1395">
              <w:rPr>
                <w:rFonts w:ascii="GOST type A" w:hAnsi="GOST type A"/>
                <w:bCs/>
                <w:i/>
                <w:sz w:val="28"/>
                <w:szCs w:val="28"/>
                <w:lang w:val="ru-RU"/>
              </w:rPr>
              <w:t>#38</w:t>
            </w:r>
            <w:r>
              <w:rPr>
                <w:rFonts w:ascii="GOST type A" w:hAnsi="GOST type A"/>
                <w:bCs/>
                <w:i/>
                <w:sz w:val="28"/>
                <w:szCs w:val="28"/>
              </w:rPr>
              <w:t>h</w:t>
            </w:r>
            <w:r w:rsidRPr="003B1395">
              <w:rPr>
                <w:rFonts w:ascii="GOST type A" w:hAnsi="GOST type A"/>
                <w:bCs/>
                <w:i/>
                <w:sz w:val="28"/>
                <w:szCs w:val="28"/>
                <w:lang w:val="ru-RU"/>
              </w:rPr>
              <w:t>:#3</w:t>
            </w:r>
            <w:r>
              <w:rPr>
                <w:rFonts w:ascii="GOST type A" w:hAnsi="GOST type A"/>
                <w:bCs/>
                <w:i/>
                <w:sz w:val="28"/>
                <w:szCs w:val="28"/>
              </w:rPr>
              <w:t>9h</w:t>
            </w:r>
          </w:p>
          <w:p w:rsidR="00B1305A" w:rsidRPr="003B1395"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 xml:space="preserve">Х10: </w:t>
            </w:r>
            <w:r w:rsidRPr="003B1395">
              <w:rPr>
                <w:rFonts w:ascii="GOST type A" w:hAnsi="GOST type A"/>
                <w:bCs/>
                <w:i/>
                <w:sz w:val="28"/>
                <w:szCs w:val="28"/>
                <w:lang w:val="ru-RU"/>
              </w:rPr>
              <w:t>#3</w:t>
            </w:r>
            <w:r>
              <w:rPr>
                <w:rFonts w:ascii="GOST type A" w:hAnsi="GOST type A"/>
                <w:bCs/>
                <w:i/>
                <w:sz w:val="28"/>
                <w:szCs w:val="28"/>
              </w:rPr>
              <w:t>Ah</w:t>
            </w:r>
            <w:r w:rsidRPr="003B1395">
              <w:rPr>
                <w:rFonts w:ascii="GOST type A" w:hAnsi="GOST type A"/>
                <w:bCs/>
                <w:i/>
                <w:sz w:val="28"/>
                <w:szCs w:val="28"/>
                <w:lang w:val="ru-RU"/>
              </w:rPr>
              <w:t>:#3</w:t>
            </w:r>
            <w:r>
              <w:rPr>
                <w:rFonts w:ascii="GOST type A" w:hAnsi="GOST type A"/>
                <w:bCs/>
                <w:i/>
                <w:sz w:val="28"/>
                <w:szCs w:val="28"/>
              </w:rPr>
              <w:t>Bh</w:t>
            </w:r>
          </w:p>
        </w:tc>
      </w:tr>
      <w:tr w:rsidR="00B1305A" w:rsidRPr="003B1395" w:rsidTr="00116AD9">
        <w:tc>
          <w:tcPr>
            <w:tcW w:w="5636" w:type="dxa"/>
            <w:vAlign w:val="center"/>
          </w:tcPr>
          <w:p w:rsidR="00B1305A" w:rsidRPr="00F31FCD"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Формат представлення операндів</w:t>
            </w:r>
          </w:p>
        </w:tc>
        <w:tc>
          <w:tcPr>
            <w:tcW w:w="3969" w:type="dxa"/>
            <w:vAlign w:val="center"/>
          </w:tcPr>
          <w:p w:rsidR="00B1305A" w:rsidRPr="003B1395" w:rsidRDefault="00B1305A" w:rsidP="00FC02D1">
            <w:pPr>
              <w:spacing w:line="360" w:lineRule="auto"/>
              <w:ind w:left="284" w:right="283" w:firstLine="567"/>
              <w:rPr>
                <w:rFonts w:ascii="GOST type A" w:hAnsi="GOST type A"/>
                <w:bCs/>
                <w:i/>
                <w:sz w:val="28"/>
                <w:szCs w:val="28"/>
                <w:lang w:val="ru-RU"/>
              </w:rPr>
            </w:pPr>
            <w:r>
              <w:rPr>
                <w:rFonts w:ascii="GOST type A" w:hAnsi="GOST type A"/>
                <w:bCs/>
                <w:i/>
                <w:sz w:val="28"/>
                <w:szCs w:val="28"/>
                <w:lang w:val="ru-RU"/>
              </w:rPr>
              <w:t>прямий код</w:t>
            </w:r>
          </w:p>
        </w:tc>
      </w:tr>
      <w:tr w:rsidR="00B1305A" w:rsidRPr="003B1395" w:rsidTr="00116AD9">
        <w:tc>
          <w:tcPr>
            <w:tcW w:w="5636" w:type="dxa"/>
            <w:vAlign w:val="center"/>
          </w:tcPr>
          <w:p w:rsidR="00B1305A"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Регістри ОЗП</w:t>
            </w:r>
            <w:r w:rsidRPr="000B4974">
              <w:rPr>
                <w:rFonts w:ascii="GOST type A" w:hAnsi="GOST type A"/>
                <w:bCs/>
                <w:i/>
                <w:sz w:val="28"/>
                <w:szCs w:val="28"/>
                <w:lang w:val="uk-UA"/>
              </w:rPr>
              <w:t xml:space="preserve"> для зберігання </w:t>
            </w:r>
            <w:r w:rsidRPr="000B4974">
              <w:rPr>
                <w:rFonts w:ascii="GOST type A" w:hAnsi="GOST type A"/>
                <w:bCs/>
                <w:i/>
                <w:sz w:val="28"/>
                <w:szCs w:val="28"/>
                <w:lang w:val="ru-RU"/>
              </w:rPr>
              <w:t>пром</w:t>
            </w:r>
            <w:r w:rsidRPr="000B4974">
              <w:rPr>
                <w:rFonts w:ascii="GOST type A" w:hAnsi="GOST type A"/>
                <w:bCs/>
                <w:i/>
                <w:sz w:val="28"/>
                <w:szCs w:val="28"/>
                <w:lang w:val="uk-UA"/>
              </w:rPr>
              <w:t>іжних операндів</w:t>
            </w:r>
            <w:r>
              <w:rPr>
                <w:rFonts w:ascii="GOST type A" w:hAnsi="GOST type A"/>
                <w:bCs/>
                <w:i/>
                <w:sz w:val="28"/>
                <w:szCs w:val="28"/>
                <w:lang w:val="uk-UA"/>
              </w:rPr>
              <w:t xml:space="preserve"> при виклиці підпрограм</w:t>
            </w:r>
          </w:p>
        </w:tc>
        <w:tc>
          <w:tcPr>
            <w:tcW w:w="3969" w:type="dxa"/>
            <w:vAlign w:val="center"/>
          </w:tcPr>
          <w:p w:rsidR="00B1305A"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ru-RU"/>
              </w:rPr>
              <w:t>#2</w:t>
            </w:r>
            <w:r w:rsidRPr="003B1395">
              <w:rPr>
                <w:rFonts w:ascii="GOST type A" w:hAnsi="GOST type A"/>
                <w:bCs/>
                <w:i/>
                <w:sz w:val="28"/>
                <w:szCs w:val="28"/>
                <w:lang w:val="ru-RU"/>
              </w:rPr>
              <w:t>0</w:t>
            </w:r>
            <w:r>
              <w:rPr>
                <w:rFonts w:ascii="GOST type A" w:hAnsi="GOST type A"/>
                <w:bCs/>
                <w:i/>
                <w:sz w:val="28"/>
                <w:szCs w:val="28"/>
              </w:rPr>
              <w:t>h</w:t>
            </w:r>
            <w:r>
              <w:rPr>
                <w:rFonts w:ascii="GOST type A" w:hAnsi="GOST type A"/>
                <w:bCs/>
                <w:i/>
                <w:sz w:val="28"/>
                <w:szCs w:val="28"/>
                <w:lang w:val="ru-RU"/>
              </w:rPr>
              <w:t>:#2</w:t>
            </w:r>
            <w:r w:rsidRPr="003B1395">
              <w:rPr>
                <w:rFonts w:ascii="GOST type A" w:hAnsi="GOST type A"/>
                <w:bCs/>
                <w:i/>
                <w:sz w:val="28"/>
                <w:szCs w:val="28"/>
                <w:lang w:val="ru-RU"/>
              </w:rPr>
              <w:t>1</w:t>
            </w:r>
            <w:r>
              <w:rPr>
                <w:rFonts w:ascii="GOST type A" w:hAnsi="GOST type A"/>
                <w:bCs/>
                <w:i/>
                <w:sz w:val="28"/>
                <w:szCs w:val="28"/>
              </w:rPr>
              <w:t>h</w:t>
            </w:r>
            <w:r>
              <w:rPr>
                <w:rFonts w:ascii="GOST type A" w:hAnsi="GOST type A"/>
                <w:bCs/>
                <w:i/>
                <w:sz w:val="28"/>
                <w:szCs w:val="28"/>
                <w:lang w:val="uk-UA"/>
              </w:rPr>
              <w:t xml:space="preserve">, </w:t>
            </w:r>
            <w:r>
              <w:rPr>
                <w:rFonts w:ascii="GOST type A" w:hAnsi="GOST type A"/>
                <w:bCs/>
                <w:i/>
                <w:sz w:val="28"/>
                <w:szCs w:val="28"/>
                <w:lang w:val="ru-RU"/>
              </w:rPr>
              <w:t>#22</w:t>
            </w:r>
            <w:r>
              <w:rPr>
                <w:rFonts w:ascii="GOST type A" w:hAnsi="GOST type A"/>
                <w:bCs/>
                <w:i/>
                <w:sz w:val="28"/>
                <w:szCs w:val="28"/>
              </w:rPr>
              <w:t>h</w:t>
            </w:r>
            <w:r w:rsidRPr="003B1395">
              <w:rPr>
                <w:rFonts w:ascii="GOST type A" w:hAnsi="GOST type A"/>
                <w:bCs/>
                <w:i/>
                <w:sz w:val="28"/>
                <w:szCs w:val="28"/>
                <w:lang w:val="ru-RU"/>
              </w:rPr>
              <w:t>:#</w:t>
            </w:r>
            <w:r>
              <w:rPr>
                <w:rFonts w:ascii="GOST type A" w:hAnsi="GOST type A"/>
                <w:bCs/>
                <w:i/>
                <w:sz w:val="28"/>
                <w:szCs w:val="28"/>
                <w:lang w:val="ru-RU"/>
              </w:rPr>
              <w:t>23</w:t>
            </w:r>
            <w:r>
              <w:rPr>
                <w:rFonts w:ascii="GOST type A" w:hAnsi="GOST type A"/>
                <w:bCs/>
                <w:i/>
                <w:sz w:val="28"/>
                <w:szCs w:val="28"/>
              </w:rPr>
              <w:t>h</w:t>
            </w:r>
            <w:r>
              <w:rPr>
                <w:rFonts w:ascii="GOST type A" w:hAnsi="GOST type A"/>
                <w:bCs/>
                <w:i/>
                <w:sz w:val="28"/>
                <w:szCs w:val="28"/>
                <w:lang w:val="uk-UA"/>
              </w:rPr>
              <w:t>,</w:t>
            </w:r>
          </w:p>
          <w:p w:rsidR="00B1305A" w:rsidRPr="000953BA"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ru-RU"/>
              </w:rPr>
              <w:t>#24</w:t>
            </w:r>
            <w:r>
              <w:rPr>
                <w:rFonts w:ascii="GOST type A" w:hAnsi="GOST type A"/>
                <w:bCs/>
                <w:i/>
                <w:sz w:val="28"/>
                <w:szCs w:val="28"/>
              </w:rPr>
              <w:t>h</w:t>
            </w:r>
            <w:r w:rsidRPr="003B1395">
              <w:rPr>
                <w:rFonts w:ascii="GOST type A" w:hAnsi="GOST type A"/>
                <w:bCs/>
                <w:i/>
                <w:sz w:val="28"/>
                <w:szCs w:val="28"/>
                <w:lang w:val="ru-RU"/>
              </w:rPr>
              <w:t>:#</w:t>
            </w:r>
            <w:r>
              <w:rPr>
                <w:rFonts w:ascii="GOST type A" w:hAnsi="GOST type A"/>
                <w:bCs/>
                <w:i/>
                <w:sz w:val="28"/>
                <w:szCs w:val="28"/>
                <w:lang w:val="ru-RU"/>
              </w:rPr>
              <w:t>25</w:t>
            </w:r>
            <w:r>
              <w:rPr>
                <w:rFonts w:ascii="GOST type A" w:hAnsi="GOST type A"/>
                <w:bCs/>
                <w:i/>
                <w:sz w:val="28"/>
                <w:szCs w:val="28"/>
              </w:rPr>
              <w:t>h</w:t>
            </w:r>
            <w:r>
              <w:rPr>
                <w:rFonts w:ascii="GOST type A" w:hAnsi="GOST type A"/>
                <w:bCs/>
                <w:i/>
                <w:sz w:val="28"/>
                <w:szCs w:val="28"/>
                <w:lang w:val="uk-UA"/>
              </w:rPr>
              <w:t>:</w:t>
            </w:r>
            <w:r>
              <w:rPr>
                <w:rFonts w:ascii="GOST type A" w:hAnsi="GOST type A"/>
                <w:bCs/>
                <w:i/>
                <w:sz w:val="28"/>
                <w:szCs w:val="28"/>
                <w:lang w:val="ru-RU"/>
              </w:rPr>
              <w:t>#26</w:t>
            </w:r>
            <w:r>
              <w:rPr>
                <w:rFonts w:ascii="GOST type A" w:hAnsi="GOST type A"/>
                <w:bCs/>
                <w:i/>
                <w:sz w:val="28"/>
                <w:szCs w:val="28"/>
              </w:rPr>
              <w:t>h</w:t>
            </w:r>
            <w:r>
              <w:rPr>
                <w:rFonts w:ascii="GOST type A" w:hAnsi="GOST type A"/>
                <w:bCs/>
                <w:i/>
                <w:sz w:val="28"/>
                <w:szCs w:val="28"/>
                <w:lang w:val="ru-RU"/>
              </w:rPr>
              <w:t>:#27</w:t>
            </w:r>
            <w:r>
              <w:rPr>
                <w:rFonts w:ascii="GOST type A" w:hAnsi="GOST type A"/>
                <w:bCs/>
                <w:i/>
                <w:sz w:val="28"/>
                <w:szCs w:val="28"/>
              </w:rPr>
              <w:t>h</w:t>
            </w:r>
          </w:p>
        </w:tc>
      </w:tr>
      <w:tr w:rsidR="00B1305A" w:rsidRPr="000B4974" w:rsidTr="00116AD9">
        <w:tc>
          <w:tcPr>
            <w:tcW w:w="5636"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uk-UA"/>
              </w:rPr>
              <w:t>Регістри ОЗП</w:t>
            </w:r>
            <w:r w:rsidRPr="000B4974">
              <w:rPr>
                <w:rFonts w:ascii="GOST type A" w:hAnsi="GOST type A"/>
                <w:bCs/>
                <w:i/>
                <w:sz w:val="28"/>
                <w:szCs w:val="28"/>
                <w:lang w:val="uk-UA"/>
              </w:rPr>
              <w:t xml:space="preserve"> для зберігання </w:t>
            </w:r>
            <w:r w:rsidRPr="000B4974">
              <w:rPr>
                <w:rFonts w:ascii="GOST type A" w:hAnsi="GOST type A"/>
                <w:bCs/>
                <w:i/>
                <w:sz w:val="28"/>
                <w:szCs w:val="28"/>
                <w:lang w:val="ru-RU"/>
              </w:rPr>
              <w:t>пром</w:t>
            </w:r>
            <w:r w:rsidRPr="000B4974">
              <w:rPr>
                <w:rFonts w:ascii="GOST type A" w:hAnsi="GOST type A"/>
                <w:bCs/>
                <w:i/>
                <w:sz w:val="28"/>
                <w:szCs w:val="28"/>
                <w:lang w:val="uk-UA"/>
              </w:rPr>
              <w:t>іжних результатів</w:t>
            </w:r>
          </w:p>
        </w:tc>
        <w:tc>
          <w:tcPr>
            <w:tcW w:w="3969" w:type="dxa"/>
            <w:vAlign w:val="center"/>
          </w:tcPr>
          <w:p w:rsidR="00B1305A" w:rsidRPr="005D293E"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ru-RU"/>
              </w:rPr>
              <w:t>#2</w:t>
            </w:r>
            <w:r w:rsidRPr="003B1395">
              <w:rPr>
                <w:rFonts w:ascii="GOST type A" w:hAnsi="GOST type A"/>
                <w:bCs/>
                <w:i/>
                <w:sz w:val="28"/>
                <w:szCs w:val="28"/>
                <w:lang w:val="ru-RU"/>
              </w:rPr>
              <w:t>0</w:t>
            </w:r>
            <w:r>
              <w:rPr>
                <w:rFonts w:ascii="GOST type A" w:hAnsi="GOST type A"/>
                <w:bCs/>
                <w:i/>
                <w:sz w:val="28"/>
                <w:szCs w:val="28"/>
              </w:rPr>
              <w:t>h</w:t>
            </w:r>
            <w:r>
              <w:rPr>
                <w:rFonts w:ascii="GOST type A" w:hAnsi="GOST type A"/>
                <w:bCs/>
                <w:i/>
                <w:sz w:val="28"/>
                <w:szCs w:val="28"/>
                <w:lang w:val="ru-RU"/>
              </w:rPr>
              <w:t>:#2</w:t>
            </w:r>
            <w:r w:rsidRPr="003B1395">
              <w:rPr>
                <w:rFonts w:ascii="GOST type A" w:hAnsi="GOST type A"/>
                <w:bCs/>
                <w:i/>
                <w:sz w:val="28"/>
                <w:szCs w:val="28"/>
                <w:lang w:val="ru-RU"/>
              </w:rPr>
              <w:t>1</w:t>
            </w:r>
            <w:r>
              <w:rPr>
                <w:rFonts w:ascii="GOST type A" w:hAnsi="GOST type A"/>
                <w:bCs/>
                <w:i/>
                <w:sz w:val="28"/>
                <w:szCs w:val="28"/>
              </w:rPr>
              <w:t>h</w:t>
            </w:r>
            <w:r>
              <w:rPr>
                <w:rFonts w:ascii="GOST type A" w:hAnsi="GOST type A"/>
                <w:bCs/>
                <w:i/>
                <w:sz w:val="28"/>
                <w:szCs w:val="28"/>
                <w:lang w:val="uk-UA"/>
              </w:rPr>
              <w:t>:</w:t>
            </w:r>
            <w:r>
              <w:rPr>
                <w:rFonts w:ascii="GOST type A" w:hAnsi="GOST type A"/>
                <w:bCs/>
                <w:i/>
                <w:sz w:val="28"/>
                <w:szCs w:val="28"/>
                <w:lang w:val="ru-RU"/>
              </w:rPr>
              <w:t>#22</w:t>
            </w:r>
            <w:r>
              <w:rPr>
                <w:rFonts w:ascii="GOST type A" w:hAnsi="GOST type A"/>
                <w:bCs/>
                <w:i/>
                <w:sz w:val="28"/>
                <w:szCs w:val="28"/>
              </w:rPr>
              <w:t>h</w:t>
            </w:r>
            <w:r w:rsidRPr="003B1395">
              <w:rPr>
                <w:rFonts w:ascii="GOST type A" w:hAnsi="GOST type A"/>
                <w:bCs/>
                <w:i/>
                <w:sz w:val="28"/>
                <w:szCs w:val="28"/>
                <w:lang w:val="ru-RU"/>
              </w:rPr>
              <w:t>:#</w:t>
            </w:r>
            <w:r>
              <w:rPr>
                <w:rFonts w:ascii="GOST type A" w:hAnsi="GOST type A"/>
                <w:bCs/>
                <w:i/>
                <w:sz w:val="28"/>
                <w:szCs w:val="28"/>
                <w:lang w:val="ru-RU"/>
              </w:rPr>
              <w:t>23</w:t>
            </w:r>
            <w:r>
              <w:rPr>
                <w:rFonts w:ascii="GOST type A" w:hAnsi="GOST type A"/>
                <w:bCs/>
                <w:i/>
                <w:sz w:val="28"/>
                <w:szCs w:val="28"/>
              </w:rPr>
              <w:t>h</w:t>
            </w:r>
            <w:r>
              <w:rPr>
                <w:rFonts w:ascii="GOST type A" w:hAnsi="GOST type A"/>
                <w:bCs/>
                <w:i/>
                <w:sz w:val="28"/>
                <w:szCs w:val="28"/>
                <w:lang w:val="uk-UA"/>
              </w:rPr>
              <w:t>,</w:t>
            </w:r>
          </w:p>
          <w:p w:rsidR="00B1305A" w:rsidRPr="00DE5E98"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ru-RU"/>
              </w:rPr>
              <w:t>#02</w:t>
            </w:r>
            <w:r>
              <w:rPr>
                <w:rFonts w:ascii="GOST type A" w:hAnsi="GOST type A"/>
                <w:bCs/>
                <w:i/>
                <w:sz w:val="28"/>
                <w:szCs w:val="28"/>
              </w:rPr>
              <w:t>h</w:t>
            </w:r>
            <w:r>
              <w:rPr>
                <w:rFonts w:ascii="GOST type A" w:hAnsi="GOST type A"/>
                <w:bCs/>
                <w:i/>
                <w:sz w:val="28"/>
                <w:szCs w:val="28"/>
                <w:lang w:val="ru-RU"/>
              </w:rPr>
              <w:t>:#03</w:t>
            </w:r>
            <w:r>
              <w:rPr>
                <w:rFonts w:ascii="GOST type A" w:hAnsi="GOST type A"/>
                <w:bCs/>
                <w:i/>
                <w:sz w:val="28"/>
                <w:szCs w:val="28"/>
              </w:rPr>
              <w:t>h</w:t>
            </w:r>
            <w:r>
              <w:rPr>
                <w:rFonts w:ascii="GOST type A" w:hAnsi="GOST type A"/>
                <w:bCs/>
                <w:i/>
                <w:sz w:val="28"/>
                <w:szCs w:val="28"/>
                <w:lang w:val="uk-UA"/>
              </w:rPr>
              <w:t>:</w:t>
            </w:r>
            <w:r w:rsidRPr="003B1395">
              <w:rPr>
                <w:rFonts w:ascii="GOST type A" w:hAnsi="GOST type A"/>
                <w:bCs/>
                <w:i/>
                <w:sz w:val="28"/>
                <w:szCs w:val="28"/>
                <w:lang w:val="ru-RU"/>
              </w:rPr>
              <w:t>#</w:t>
            </w:r>
            <w:r>
              <w:rPr>
                <w:rFonts w:ascii="GOST type A" w:hAnsi="GOST type A"/>
                <w:bCs/>
                <w:i/>
                <w:sz w:val="28"/>
                <w:szCs w:val="28"/>
                <w:lang w:val="ru-RU"/>
              </w:rPr>
              <w:t>04</w:t>
            </w:r>
            <w:r>
              <w:rPr>
                <w:rFonts w:ascii="GOST type A" w:hAnsi="GOST type A"/>
                <w:bCs/>
                <w:i/>
                <w:sz w:val="28"/>
                <w:szCs w:val="28"/>
              </w:rPr>
              <w:t>h</w:t>
            </w:r>
            <w:r w:rsidRPr="003B1395">
              <w:rPr>
                <w:rFonts w:ascii="GOST type A" w:hAnsi="GOST type A"/>
                <w:bCs/>
                <w:i/>
                <w:sz w:val="28"/>
                <w:szCs w:val="28"/>
                <w:lang w:val="ru-RU"/>
              </w:rPr>
              <w:t>:#</w:t>
            </w:r>
            <w:r>
              <w:rPr>
                <w:rFonts w:ascii="GOST type A" w:hAnsi="GOST type A"/>
                <w:bCs/>
                <w:i/>
                <w:sz w:val="28"/>
                <w:szCs w:val="28"/>
                <w:lang w:val="ru-RU"/>
              </w:rPr>
              <w:t>05</w:t>
            </w:r>
            <w:r>
              <w:rPr>
                <w:rFonts w:ascii="GOST type A" w:hAnsi="GOST type A"/>
                <w:bCs/>
                <w:i/>
                <w:sz w:val="28"/>
                <w:szCs w:val="28"/>
              </w:rPr>
              <w:t>h</w:t>
            </w:r>
          </w:p>
        </w:tc>
      </w:tr>
      <w:tr w:rsidR="00B1305A" w:rsidRPr="000B4974" w:rsidTr="00116AD9">
        <w:tc>
          <w:tcPr>
            <w:tcW w:w="5636" w:type="dxa"/>
            <w:vAlign w:val="center"/>
          </w:tcPr>
          <w:p w:rsidR="00B1305A" w:rsidRPr="00535E48" w:rsidRDefault="00B1305A" w:rsidP="00FC02D1">
            <w:pPr>
              <w:spacing w:line="360" w:lineRule="auto"/>
              <w:ind w:left="284" w:right="283" w:firstLine="567"/>
              <w:rPr>
                <w:rFonts w:ascii="GOST type A" w:hAnsi="GOST type A"/>
                <w:bCs/>
                <w:i/>
                <w:sz w:val="28"/>
                <w:szCs w:val="28"/>
                <w:lang w:val="ru-RU"/>
              </w:rPr>
            </w:pPr>
            <w:r>
              <w:rPr>
                <w:rFonts w:ascii="GOST type A" w:hAnsi="GOST type A"/>
                <w:bCs/>
                <w:i/>
                <w:sz w:val="28"/>
                <w:szCs w:val="28"/>
                <w:lang w:val="uk-UA"/>
              </w:rPr>
              <w:t>Регістри ОЗП</w:t>
            </w:r>
            <w:r w:rsidRPr="000B4974">
              <w:rPr>
                <w:rFonts w:ascii="GOST type A" w:hAnsi="GOST type A"/>
                <w:bCs/>
                <w:i/>
                <w:sz w:val="28"/>
                <w:szCs w:val="28"/>
                <w:lang w:val="uk-UA"/>
              </w:rPr>
              <w:t xml:space="preserve"> для зберігання </w:t>
            </w:r>
            <w:r w:rsidRPr="000B4974">
              <w:rPr>
                <w:rFonts w:ascii="GOST type A" w:hAnsi="GOST type A"/>
                <w:bCs/>
                <w:i/>
                <w:sz w:val="28"/>
                <w:szCs w:val="28"/>
                <w:lang w:val="ru-RU"/>
              </w:rPr>
              <w:t>остаточного</w:t>
            </w:r>
            <w:r w:rsidRPr="000B4974">
              <w:rPr>
                <w:rFonts w:ascii="GOST type A" w:hAnsi="GOST type A"/>
                <w:bCs/>
                <w:i/>
                <w:sz w:val="28"/>
                <w:szCs w:val="28"/>
                <w:lang w:val="uk-UA"/>
              </w:rPr>
              <w:t xml:space="preserve"> результату</w:t>
            </w:r>
            <w:r w:rsidRPr="000B4974">
              <w:rPr>
                <w:rFonts w:ascii="GOST type A" w:hAnsi="GOST type A"/>
                <w:bCs/>
                <w:i/>
                <w:sz w:val="28"/>
                <w:szCs w:val="28"/>
                <w:lang w:val="ru-RU"/>
              </w:rPr>
              <w:t xml:space="preserve"> </w:t>
            </w:r>
            <w:r w:rsidRPr="000B4974">
              <w:rPr>
                <w:rFonts w:ascii="GOST type A" w:hAnsi="GOST type A"/>
                <w:bCs/>
                <w:i/>
                <w:sz w:val="28"/>
                <w:szCs w:val="28"/>
              </w:rPr>
              <w:t>X</w:t>
            </w:r>
          </w:p>
        </w:tc>
        <w:tc>
          <w:tcPr>
            <w:tcW w:w="3969"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Pr>
                <w:rFonts w:ascii="GOST type A" w:hAnsi="GOST type A"/>
                <w:bCs/>
                <w:i/>
                <w:sz w:val="28"/>
                <w:szCs w:val="28"/>
                <w:lang w:val="ru-RU"/>
              </w:rPr>
              <w:t>#2</w:t>
            </w:r>
            <w:r w:rsidRPr="003B1395">
              <w:rPr>
                <w:rFonts w:ascii="GOST type A" w:hAnsi="GOST type A"/>
                <w:bCs/>
                <w:i/>
                <w:sz w:val="28"/>
                <w:szCs w:val="28"/>
                <w:lang w:val="ru-RU"/>
              </w:rPr>
              <w:t>0</w:t>
            </w:r>
            <w:r>
              <w:rPr>
                <w:rFonts w:ascii="GOST type A" w:hAnsi="GOST type A"/>
                <w:bCs/>
                <w:i/>
                <w:sz w:val="28"/>
                <w:szCs w:val="28"/>
              </w:rPr>
              <w:t>h</w:t>
            </w:r>
            <w:r>
              <w:rPr>
                <w:rFonts w:ascii="GOST type A" w:hAnsi="GOST type A"/>
                <w:bCs/>
                <w:i/>
                <w:sz w:val="28"/>
                <w:szCs w:val="28"/>
                <w:lang w:val="ru-RU"/>
              </w:rPr>
              <w:t>:#2</w:t>
            </w:r>
            <w:r w:rsidRPr="003B1395">
              <w:rPr>
                <w:rFonts w:ascii="GOST type A" w:hAnsi="GOST type A"/>
                <w:bCs/>
                <w:i/>
                <w:sz w:val="28"/>
                <w:szCs w:val="28"/>
                <w:lang w:val="ru-RU"/>
              </w:rPr>
              <w:t>1</w:t>
            </w:r>
            <w:r>
              <w:rPr>
                <w:rFonts w:ascii="GOST type A" w:hAnsi="GOST type A"/>
                <w:bCs/>
                <w:i/>
                <w:sz w:val="28"/>
                <w:szCs w:val="28"/>
              </w:rPr>
              <w:t>h</w:t>
            </w:r>
            <w:r>
              <w:rPr>
                <w:rFonts w:ascii="GOST type A" w:hAnsi="GOST type A"/>
                <w:bCs/>
                <w:i/>
                <w:sz w:val="28"/>
                <w:szCs w:val="28"/>
                <w:lang w:val="uk-UA"/>
              </w:rPr>
              <w:t>:</w:t>
            </w:r>
            <w:r>
              <w:rPr>
                <w:rFonts w:ascii="GOST type A" w:hAnsi="GOST type A"/>
                <w:bCs/>
                <w:i/>
                <w:sz w:val="28"/>
                <w:szCs w:val="28"/>
                <w:lang w:val="ru-RU"/>
              </w:rPr>
              <w:t>#22</w:t>
            </w:r>
            <w:r>
              <w:rPr>
                <w:rFonts w:ascii="GOST type A" w:hAnsi="GOST type A"/>
                <w:bCs/>
                <w:i/>
                <w:sz w:val="28"/>
                <w:szCs w:val="28"/>
              </w:rPr>
              <w:t>h</w:t>
            </w:r>
            <w:r w:rsidRPr="003B1395">
              <w:rPr>
                <w:rFonts w:ascii="GOST type A" w:hAnsi="GOST type A"/>
                <w:bCs/>
                <w:i/>
                <w:sz w:val="28"/>
                <w:szCs w:val="28"/>
                <w:lang w:val="ru-RU"/>
              </w:rPr>
              <w:t>:#</w:t>
            </w:r>
            <w:r>
              <w:rPr>
                <w:rFonts w:ascii="GOST type A" w:hAnsi="GOST type A"/>
                <w:bCs/>
                <w:i/>
                <w:sz w:val="28"/>
                <w:szCs w:val="28"/>
                <w:lang w:val="ru-RU"/>
              </w:rPr>
              <w:t>23</w:t>
            </w:r>
            <w:r>
              <w:rPr>
                <w:rFonts w:ascii="GOST type A" w:hAnsi="GOST type A"/>
                <w:bCs/>
                <w:i/>
                <w:sz w:val="28"/>
                <w:szCs w:val="28"/>
              </w:rPr>
              <w:t>h</w:t>
            </w:r>
          </w:p>
        </w:tc>
      </w:tr>
      <w:tr w:rsidR="00B1305A" w:rsidRPr="000B4974" w:rsidTr="00116AD9">
        <w:tc>
          <w:tcPr>
            <w:tcW w:w="5636"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Порт, на який виводяться результати</w:t>
            </w:r>
          </w:p>
        </w:tc>
        <w:tc>
          <w:tcPr>
            <w:tcW w:w="3969" w:type="dxa"/>
            <w:vAlign w:val="center"/>
          </w:tcPr>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Р</w:t>
            </w:r>
            <w:r>
              <w:rPr>
                <w:rFonts w:ascii="GOST type A" w:hAnsi="GOST type A"/>
                <w:bCs/>
                <w:i/>
                <w:sz w:val="28"/>
                <w:szCs w:val="28"/>
                <w:lang w:val="uk-UA"/>
              </w:rPr>
              <w:t>0</w:t>
            </w:r>
          </w:p>
        </w:tc>
      </w:tr>
    </w:tbl>
    <w:p w:rsidR="00B1305A" w:rsidRDefault="00B1305A" w:rsidP="00FC02D1">
      <w:pPr>
        <w:spacing w:line="360" w:lineRule="auto"/>
        <w:ind w:left="284" w:right="283" w:firstLine="567"/>
        <w:rPr>
          <w:rFonts w:ascii="GOST type A" w:hAnsi="GOST type A"/>
          <w:bCs/>
          <w:i/>
          <w:sz w:val="28"/>
          <w:szCs w:val="28"/>
          <w:lang w:val="uk-UA"/>
        </w:rPr>
      </w:pPr>
    </w:p>
    <w:p w:rsidR="00B1305A" w:rsidRPr="000B4974" w:rsidRDefault="001C2E2C" w:rsidP="00FC02D1">
      <w:pPr>
        <w:spacing w:line="360" w:lineRule="auto"/>
        <w:ind w:left="284" w:right="283" w:firstLine="567"/>
        <w:rPr>
          <w:rFonts w:ascii="GOST type A" w:hAnsi="GOST type A"/>
          <w:bCs/>
          <w:i/>
          <w:sz w:val="28"/>
          <w:szCs w:val="28"/>
          <w:lang w:val="uk-UA"/>
        </w:rPr>
      </w:pPr>
      <w:r>
        <w:rPr>
          <w:rFonts w:ascii="GOST type A" w:hAnsi="GOST type A"/>
          <w:bCs/>
          <w:i/>
          <w:noProof/>
          <w:sz w:val="28"/>
          <w:lang w:val="ru-RU"/>
        </w:rPr>
        <w:lastRenderedPageBreak/>
        <mc:AlternateContent>
          <mc:Choice Requires="wpg">
            <w:drawing>
              <wp:anchor distT="0" distB="0" distL="114300" distR="114300" simplePos="0" relativeHeight="251875328" behindDoc="0" locked="0" layoutInCell="1" allowOverlap="1" wp14:anchorId="62D4041F" wp14:editId="7AAF077A">
                <wp:simplePos x="0" y="0"/>
                <wp:positionH relativeFrom="page">
                  <wp:posOffset>723900</wp:posOffset>
                </wp:positionH>
                <wp:positionV relativeFrom="page">
                  <wp:posOffset>186308</wp:posOffset>
                </wp:positionV>
                <wp:extent cx="6658610" cy="10209530"/>
                <wp:effectExtent l="19050" t="19050" r="8890" b="1270"/>
                <wp:wrapNone/>
                <wp:docPr id="9488" name="Группа 9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489" name="Rectangle 34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490" name="Group 346"/>
                        <wpg:cNvGrpSpPr>
                          <a:grpSpLocks/>
                        </wpg:cNvGrpSpPr>
                        <wpg:grpSpPr bwMode="auto">
                          <a:xfrm>
                            <a:off x="1015" y="15846"/>
                            <a:ext cx="10486" cy="892"/>
                            <a:chOff x="1015" y="15846"/>
                            <a:chExt cx="10486" cy="892"/>
                          </a:xfrm>
                        </wpg:grpSpPr>
                        <wps:wsp>
                          <wps:cNvPr id="9491" name="Line 34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92" name="Line 34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93" name="Line 34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94" name="Line 35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95" name="Line 35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96" name="Line 35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97" name="Line 35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98" name="Line 35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99" name="Line 35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00" name="Text Box 35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501" name="Text Box 35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502" name="Text Box 35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503" name="Text Box 35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504" name="Text Box 36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505" name="Line 36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506" name="Text Box 36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8A2C19" w:rsidRDefault="009D310A" w:rsidP="00B1305A">
                                <w:pPr>
                                  <w:jc w:val="center"/>
                                  <w:rPr>
                                    <w:rFonts w:ascii="GOST type B" w:hAnsi="GOST type B"/>
                                    <w:i/>
                                    <w:lang w:val="uk-UA"/>
                                  </w:rPr>
                                </w:pPr>
                                <w:r>
                                  <w:rPr>
                                    <w:rFonts w:ascii="GOST type B" w:hAnsi="GOST type B"/>
                                    <w:i/>
                                    <w:lang w:val="ru-RU"/>
                                  </w:rPr>
                                  <w:t>28</w:t>
                                </w:r>
                              </w:p>
                            </w:txbxContent>
                          </wps:txbx>
                          <wps:bodyPr rot="0" vert="horz" wrap="square" lIns="0" tIns="0" rIns="0" bIns="0" anchor="t" anchorCtr="0" upright="1">
                            <a:noAutofit/>
                          </wps:bodyPr>
                        </wps:wsp>
                        <wps:wsp>
                          <wps:cNvPr id="9507" name="Text Box 36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488" o:spid="_x0000_s1722" style="position:absolute;left:0;text-align:left;margin-left:57pt;margin-top:14.65pt;width:524.3pt;height:803.9pt;z-index:25187532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">
                <v:rect id="Rectangle 345" o:spid="_x0000_s172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fIy8cA&#10;AADdAAAADwAAAGRycy9kb3ducmV2LnhtbESPQWvCQBSE74X+h+UVeqsbU60aXUUDQqFejIJ6e2Sf&#10;STD7NmRXTfvruwWhx2FmvmFmi87U4katqywr6PciEMS51RUXCva79dsYhPPIGmvLpOCbHCzmz08z&#10;TLS985ZumS9EgLBLUEHpfZNI6fKSDLqebYiDd7atQR9kW0jd4j3ATS3jKPqQBisOCyU2lJaUX7Kr&#10;UbAdrpan4+j9YH6ir2yQbkyc9mOlXl+65RSEp87/hx/tT61gMhhP4O9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HyMvHAAAA3QAAAA8AAAAAAAAAAAAAAAAAmAIAAGRy&#10;cy9kb3ducmV2LnhtbFBLBQYAAAAABAAEAPUAAACMAwAAAAA=&#10;" filled="f" strokeweight="2.25pt"/>
                <v:group id="Group 346" o:spid="_x0000_s172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PZMsMAAADdAAAADwAAAGRycy9kb3ducmV2LnhtbERPy4rCMBTdD/gP4Qru&#10;xrTOjGg1isgoLkTwAeLu0lzbYnNTmtjWv58shFkeznu+7EwpGqpdYVlBPIxAEKdWF5wpuJw3nxMQ&#10;ziNrLC2Tghc5WC56H3NMtG35SM3JZyKEsEtQQe59lUjp0pwMuqGtiAN3t7VBH2CdSV1jG8JNKUdR&#10;NJYGCw4NOVa0zil9nJ5GwbbFdvUV/zb7x339up1/Dtd9TEoN+t1qBsJT5//Fb/dOK5h+T8P+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09kywwAAAN0AAAAP&#10;AAAAAAAAAAAAAAAAAKoCAABkcnMvZG93bnJldi54bWxQSwUGAAAAAAQABAD6AAAAmgMAAAAA&#10;">
                  <v:line id="Line 347" o:spid="_x0000_s172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uu9MMAAADdAAAADwAAAGRycy9kb3ducmV2LnhtbESPT4vCMBTE74LfITxhb5r6B6nVKIvL&#10;gvSm7mVvj+bZljYv3SSr9dsbQfA4zMxvmM2uN624kvO1ZQXTSQKCuLC65lLBz/l7nILwAVlja5kU&#10;3MnDbjscbDDT9sZHup5CKSKEfYYKqhC6TEpfVGTQT2xHHL2LdQZDlK6U2uEtwk0rZ0mylAZrjgsV&#10;drSvqGhO/0ZBOl8gpr9N3pCfu7/wlZuec6U+Rv3nGkSgPrzDr/ZBK1gtVlN4volPQG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LrvTDAAAA3QAAAA8AAAAAAAAAAAAA&#10;AAAAoQIAAGRycy9kb3ducmV2LnhtbFBLBQYAAAAABAAEAPkAAACRAwAAAAA=&#10;" strokeweight="2.25pt">
                    <v:stroke endarrowwidth="narrow"/>
                  </v:line>
                  <v:line id="Line 348" o:spid="_x0000_s172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2cTcYAAADdAAAADwAAAGRycy9kb3ducmV2LnhtbESP0WrCQBRE3wv+w3KFvoS6aSqlia4i&#10;BaEUEWr8gGv2mgSzd5Psqsnfu4VCH4eZOcMs14NpxI16V1tW8DqLQRAXVtdcKjjm25cPEM4ja2ws&#10;k4KRHKxXk6clZtre+YduB1+KAGGXoYLK+zaT0hUVGXQz2xIH72x7gz7IvpS6x3uAm0YmcfwuDdYc&#10;Fips6bOi4nK4GgX1G54in0ZcNrvjZT8Weffd5Uo9T4fNAoSnwf+H/9pfWkE6TxP4fR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dnE3GAAAA3QAAAA8AAAAAAAAA&#10;AAAAAAAAoQIAAGRycy9kb3ducmV2LnhtbFBLBQYAAAAABAAEAPkAAACUAwAAAAA=&#10;" strokeweight="2.25pt">
                    <v:stroke endarrowwidth="narrow"/>
                  </v:line>
                  <v:line id="Line 349" o:spid="_x0000_s172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E51sYAAADdAAAADwAAAGRycy9kb3ducmV2LnhtbESP0WrCQBRE34X+w3KFvkizsUppoqsU&#10;oVBKEWryAdfsNQlm78bs1iR/3xUEH4eZOcOst4NpxJU6V1tWMI9iEMSF1TWXCvLs8+UdhPPIGhvL&#10;pGAkB9vN02SNqbY9/9L14EsRIOxSVFB536ZSuqIigy6yLXHwTrYz6IPsSqk77APcNPI1jt+kwZrD&#10;QoUt7Soqzoc/o6Be4HHmkxmXzU9+3o9Fdvm+ZEo9T4ePFQhPg3+E7+0vrSBZJgu4vQlP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ROdbGAAAA3QAAAA8AAAAAAAAA&#10;AAAAAAAAoQIAAGRycy9kb3ducmV2LnhtbFBLBQYAAAAABAAEAPkAAACUAwAAAAA=&#10;" strokeweight="2.25pt">
                    <v:stroke endarrowwidth="narrow"/>
                  </v:line>
                  <v:line id="Line 350" o:spid="_x0000_s172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ihosUAAADdAAAADwAAAGRycy9kb3ducmV2LnhtbESP0YrCMBRE3wX/IdyFfRFNXUVs1ygi&#10;CMsigq0fcLe52xabm9pErX9vBMHHYWbOMItVZ2pxpdZVlhWMRxEI4tzqigsFx2w7nINwHlljbZkU&#10;3MnBatnvLTDR9sYHuqa+EAHCLkEFpfdNIqXLSzLoRrYhDt6/bQ36INtC6hZvAW5q+RVFM2mw4rBQ&#10;YkObkvJTejEKqgn+DXw84KLeHU/7e56df8+ZUp8f3fobhKfOv8Ov9o9WEE/jKTzfhCc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rihosUAAADdAAAADwAAAAAAAAAA&#10;AAAAAAChAgAAZHJzL2Rvd25yZXYueG1sUEsFBgAAAAAEAAQA+QAAAJMDAAAAAA==&#10;" strokeweight="2.25pt">
                    <v:stroke endarrowwidth="narrow"/>
                  </v:line>
                  <v:line id="Line 351" o:spid="_x0000_s172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QEOcUAAADdAAAADwAAAGRycy9kb3ducmV2LnhtbESP0YrCMBRE3wX/IVzBF9FUdxVbjbIs&#10;CIssgtYPuDbXttjc1CZq/XuzsODjMDNnmOW6NZW4U+NKywrGowgEcWZ1ybmCY7oZzkE4j6yxskwK&#10;nuRgvep2lpho++A93Q8+FwHCLkEFhfd1IqXLCjLoRrYmDt7ZNgZ9kE0udYOPADeVnETRTBosOSwU&#10;WNN3QdnlcDMKyg88DXw84Lz6PV52zyy9bq+pUv1e+7UA4an17/B/+0criD/jKfy9CU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QEOcUAAADdAAAADwAAAAAAAAAA&#10;AAAAAAChAgAAZHJzL2Rvd25yZXYueG1sUEsFBgAAAAAEAAQA+QAAAJMDAAAAAA==&#10;" strokeweight="2.25pt">
                    <v:stroke endarrowwidth="narrow"/>
                  </v:line>
                  <v:line id="Line 352" o:spid="_x0000_s173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aTsYAAADdAAAADwAAAGRycy9kb3ducmV2LnhtbESP0WrCQBRE34X+w3KFvkjdtIo0MWso&#10;hUIpItT4AdfsNQlm7ybZbYx/7wpCH4eZOcOk2WgaMVDvassKXucRCOLC6ppLBYf86+UdhPPIGhvL&#10;pOBKDrLN0yTFRNsL/9Kw96UIEHYJKqi8bxMpXVGRQTe3LXHwTrY36IPsS6l7vAS4aeRbFK2kwZrD&#10;QoUtfVZUnPd/RkG9wOPMxzMum+3hvLsWeffT5Uo9T8ePNQhPo/8PP9rfWkG8jFdwfxOegN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mmk7GAAAA3QAAAA8AAAAAAAAA&#10;AAAAAAAAoQIAAGRycy9kb3ducmV2LnhtbFBLBQYAAAAABAAEAPkAAACUAwAAAAA=&#10;" strokeweight="2.25pt">
                    <v:stroke endarrowwidth="narrow"/>
                  </v:line>
                  <v:line id="Line 353" o:spid="_x0000_s173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1cUAAADdAAAADwAAAGRycy9kb3ducmV2LnhtbESP0YrCMBRE3wX/IVzBF9FUd1FbjbIs&#10;CIssgtYPuDbXttjc1CZq/XuzsODjMDNnmOW6NZW4U+NKywrGowgEcWZ1ybmCY7oZzkE4j6yxskwK&#10;nuRgvep2lpho++A93Q8+FwHCLkEFhfd1IqXLCjLoRrYmDt7ZNgZ9kE0udYOPADeVnETRVBosOSwU&#10;WNN3QdnlcDMKyg88DXw84Lz6PV52zyy9bq+pUv1e+7UA4an17/B/+0criD/jGfy9CU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o/1cUAAADdAAAADwAAAAAAAAAA&#10;AAAAAAChAgAAZHJzL2Rvd25yZXYueG1sUEsFBgAAAAAEAAQA+QAAAJMDAAAAAA==&#10;" strokeweight="2.25pt">
                    <v:stroke endarrowwidth="narrow"/>
                  </v:line>
                  <v:line id="Line 354" o:spid="_x0000_s173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rp8MAAADdAAAADwAAAGRycy9kb3ducmV2LnhtbERP3WrCMBS+F3yHcAbelJnqRNbOKCIM&#10;xpCB1gc4Nse22JzUJuvP2y8Xwi4/vv/NbjC16Kh1lWUFi3kMgji3uuJCwSX7fH0H4TyyxtoyKRjJ&#10;wW47nWww1bbnE3VnX4gQwi5FBaX3TSqly0sy6Oa2IQ7czbYGfYBtIXWLfQg3tVzG8VoarDg0lNjQ&#10;oaT8fv41Cqo3vEY+ibioj5f7z5hnj+9HptTsZdh/gPA0+H/x0/2lFSSrJMwNb8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1q6fDAAAA3QAAAA8AAAAAAAAAAAAA&#10;AAAAoQIAAGRycy9kb3ducmV2LnhtbFBLBQYAAAAABAAEAPkAAACRAwAAAAA=&#10;" strokeweight="2.25pt">
                    <v:stroke endarrowwidth="narrow"/>
                  </v:line>
                  <v:line id="Line 355" o:spid="_x0000_s173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OPMUAAADdAAAADwAAAGRycy9kb3ducmV2LnhtbESP0YrCMBRE3wX/IVxhX0RT10VsNYoI&#10;C4ssC7Z+wLW5tsXmpjZR699vBMHHYWbOMMt1Z2pxo9ZVlhVMxhEI4tzqigsFh+x7NAfhPLLG2jIp&#10;eJCD9arfW2Ki7Z33dEt9IQKEXYIKSu+bREqXl2TQjW1DHLyTbQ36INtC6hbvAW5q+RlFM2mw4rBQ&#10;YkPbkvJzejUKqikehz4eclH/Hs5/jzy77C6ZUh+DbrMA4anz7/Cr/aMVxF9xDM834Qn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kOPMUAAADdAAAADwAAAAAAAAAA&#10;AAAAAAChAgAAZHJzL2Rvd25yZXYueG1sUEsFBgAAAAAEAAQA+QAAAJMDAAAAAA==&#10;" strokeweight="2.25pt">
                    <v:stroke endarrowwidth="narrow"/>
                  </v:line>
                  <v:shape id="Text Box 356" o:spid="_x0000_s173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w1MIA&#10;AADdAAAADwAAAGRycy9kb3ducmV2LnhtbERPTWvCQBC9F/wPywje6kZBaaOriKCoB6na2uuQnSbR&#10;7GzIjhr/ffdQ6PHxvqfz1lXqTk0oPRsY9BNQxJm3JecGPk+r1zdQQZAtVp7JwJMCzGedlymm1j/4&#10;QPej5CqGcEjRQCFSp1qHrCCHoe9r4sj9+MahRNjk2jb4iOGu0sMkGWuHJceGAmtaFpRdjzdnIP8+&#10;bVF/fez2Z1eH6nARWq/FmF63XUxACbXyL/5zb6yB91ES98c38Qno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2HDUwgAAAN0AAAAPAAAAAAAAAAAAAAAAAJgCAABkcnMvZG93&#10;bnJldi54bWxQSwUGAAAAAAQABAD1AAAAhwM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357" o:spid="_x0000_s173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TVT8QA&#10;AADdAAAADwAAAGRycy9kb3ducmV2LnhtbESPX2vCQBDE3wt+h2MF3+pFwVKjp0ihYvtQ6v/XJbcm&#10;0dxeyG01/faeUOjjMDO/Yabz1lXqSk0oPRsY9BNQxJm3JecGdtv351dQQZAtVp7JwC8FmM86T1NM&#10;rb/xmq4byVWEcEjRQCFSp1qHrCCHoe9r4uidfONQomxybRu8Rbir9DBJXrTDkuNCgTW9FZRdNj/O&#10;QH7cfqDef39+HVwdqvVZaLkUY3rddjEBJdTKf/ivvbIGxqNkAI838Qno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U1U/EAAAA3QAAAA8AAAAAAAAAAAAAAAAAmAIAAGRycy9k&#10;b3ducmV2LnhtbFBLBQYAAAAABAAEAPUAAACJAw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358" o:spid="_x0000_s173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ZLOMUA&#10;AADdAAAADwAAAGRycy9kb3ducmV2LnhtbESPQWvCQBSE70L/w/IK3nRTwdJGVykFRXuQqlWvj+wz&#10;ic2+Ddmnxn/vCoUeh5n5hhlPW1epCzWh9GzgpZ+AIs68LTk38LOd9d5ABUG2WHkmAzcKMJ08dcaY&#10;Wn/lNV02kqsI4ZCigUKkTrUOWUEOQ9/XxNE7+sahRNnk2jZ4jXBX6UGSvGqHJceFAmv6LCj73Zyd&#10;gfywXaLefX+t9q4O1fokNJ+LMd3n9mMESqiV//Bfe2ENvA+TATzexCe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ks4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359" o:spid="_x0000_s173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uo8UA&#10;AADdAAAADwAAAGRycy9kb3ducmV2LnhtbESPX2vCQBDE3wv9DscWfKuXWiyaekoRKupD8b+vS26b&#10;pM3thdyq8dt7hYKPw8z8hhlNWlepMzWh9GzgpZuAIs68LTk3sNt+Pg9ABUG2WHkmA1cKMBk/Poww&#10;tf7CazpvJFcRwiFFA4VInWodsoIchq6viaP37RuHEmWTa9vgJcJdpXtJ8qYdlhwXCqxpWlD2uzk5&#10;A/lxu0C9Xy2/Dq4O1fpHaDYTYzpP7cc7KKFW7uH/9twaGPaTV/h7E5+AH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u6j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360" o:spid="_x0000_s173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218UA&#10;AADdAAAADwAAAGRycy9kb3ducmV2LnhtbESPX2vCQBDE3wv9DscWfKuXSi2aekoRKupD8b+vS26b&#10;pM3thdyq8dt7hYKPw8z8hhlNWlepMzWh9GzgpZuAIs68LTk3sNt+Pg9ABUG2WHkmA1cKMBk/Poww&#10;tf7CazpvJFcRwiFFA4VInWodsoIchq6viaP37RuHEmWTa9vgJcJdpXtJ8qYdlhwXCqxpWlD2uzk5&#10;A/lxu0C9Xy2/Dq4O1fpHaDYTYzpP7cc7KKFW7uH/9twaGPaTV/h7E5+AH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43bX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361" o:spid="_x0000_s173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eI8UAAADdAAAADwAAAGRycy9kb3ducmV2LnhtbESP0YrCMBRE3xf8h3AFX0TTdVG0Noos&#10;CCKyoPUDrs21LTY3tYm1/v1GWNjHYWbOMMm6M5VoqXGlZQWf4wgEcWZ1ybmCc7odzUE4j6yxskwK&#10;XuRgvep9JBhr++QjtSefiwBhF6OCwvs6ltJlBRl0Y1sTB+9qG4M+yCaXusFngJtKTqJoJg2WHBYK&#10;rOm7oOx2ehgF5Rdehn4x5Lw6nG8/ryy97++pUoN+t1mC8NT5//Bfe6cVLKbRFN5vwhO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eI8UAAADdAAAADwAAAAAAAAAA&#10;AAAAAAChAgAAZHJzL2Rvd25yZXYueG1sUEsFBgAAAAAEAAQA+QAAAJMDAAAAAA==&#10;" strokeweight="2.25pt">
                    <v:stroke endarrowwidth="narrow"/>
                  </v:line>
                  <v:shape id="Text Box 362" o:spid="_x0000_s174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NO8UA&#10;AADdAAAADwAAAGRycy9kb3ducmV2LnhtbESPQWvCQBSE70L/w/IKvemmQsVGVykFpXoQNW29PrKv&#10;Sdrs25B91fjvXUHwOMzMN8x03rlaHakNlWcDz4MEFHHubcWFgc9s0R+DCoJssfZMBs4UYD576E0x&#10;tf7EOzrupVARwiFFA6VIk2od8pIchoFviKP341uHEmVbaNviKcJdrYdJMtIOK44LJTb0XlL+t/93&#10;BopDtkL9tV1vvl0T6t2v0HIpxjw9dm8TUEKd3MO39oc18PqSjOD6Jj4B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U07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8A2C19" w:rsidRDefault="009D310A" w:rsidP="00B1305A">
                          <w:pPr>
                            <w:jc w:val="center"/>
                            <w:rPr>
                              <w:rFonts w:ascii="GOST type B" w:hAnsi="GOST type B"/>
                              <w:i/>
                              <w:lang w:val="uk-UA"/>
                            </w:rPr>
                          </w:pPr>
                          <w:r>
                            <w:rPr>
                              <w:rFonts w:ascii="GOST type B" w:hAnsi="GOST type B"/>
                              <w:i/>
                              <w:lang w:val="ru-RU"/>
                            </w:rPr>
                            <w:t>28</w:t>
                          </w:r>
                        </w:p>
                      </w:txbxContent>
                    </v:textbox>
                  </v:shape>
                  <v:shape id="Text Box 363" o:spid="_x0000_s174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oMUA&#10;AADdAAAADwAAAGRycy9kb3ducmV2LnhtbESPX2vCQBDE3wv9DscWfKuXCrWaekoRKupD8b+vS26b&#10;pM3thdyq8dt7hYKPw8z8hhlNWlepMzWh9GzgpZuAIs68LTk3sNt+Pg9ABUG2WHkmA1cKMBk/Poww&#10;tf7CazpvJFcRwiFFA4VInWodsoIchq6viaP37RuHEmWTa9vgJcJdpXtJ0tcOS44LBdY0LSj73Zyc&#10;gfy4XaDer5ZfB1eHav0jNJuJMZ2n9uMdlFAr9/B/e24NDF+TN/h7E5+AH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Meig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rsidRPr="000B4974">
        <w:rPr>
          <w:rFonts w:ascii="GOST type A" w:hAnsi="GOST type A"/>
          <w:bCs/>
          <w:i/>
          <w:sz w:val="28"/>
          <w:szCs w:val="28"/>
          <w:lang w:val="uk-UA"/>
        </w:rPr>
        <w:t xml:space="preserve">Алгоритм програми для обчислення виразу представлено на рис. </w:t>
      </w:r>
      <w:r w:rsidR="00B1305A" w:rsidRPr="000B4974">
        <w:rPr>
          <w:rFonts w:ascii="GOST type A" w:hAnsi="GOST type A"/>
          <w:bCs/>
          <w:i/>
          <w:sz w:val="28"/>
          <w:szCs w:val="28"/>
          <w:lang w:val="ru-RU"/>
        </w:rPr>
        <w:t>3</w:t>
      </w:r>
      <w:r w:rsidR="00B1305A">
        <w:rPr>
          <w:rFonts w:ascii="GOST type A" w:hAnsi="GOST type A"/>
          <w:bCs/>
          <w:i/>
          <w:sz w:val="28"/>
          <w:szCs w:val="28"/>
          <w:lang w:val="uk-UA"/>
        </w:rPr>
        <w:t>.1. Код програми, виконани</w:t>
      </w:r>
      <w:r w:rsidR="00B1305A" w:rsidRPr="000B4974">
        <w:rPr>
          <w:rFonts w:ascii="GOST type A" w:hAnsi="GOST type A"/>
          <w:bCs/>
          <w:i/>
          <w:sz w:val="28"/>
          <w:szCs w:val="28"/>
          <w:lang w:val="uk-UA"/>
        </w:rPr>
        <w:t xml:space="preserve">й на </w:t>
      </w:r>
      <w:r w:rsidR="00B1305A">
        <w:rPr>
          <w:rFonts w:ascii="GOST type A" w:hAnsi="GOST type A"/>
          <w:bCs/>
          <w:i/>
          <w:sz w:val="28"/>
          <w:szCs w:val="28"/>
          <w:lang w:val="uk-UA"/>
        </w:rPr>
        <w:t>асемблері МК51</w:t>
      </w:r>
      <w:r w:rsidR="00B1305A" w:rsidRPr="000B4974">
        <w:rPr>
          <w:rFonts w:ascii="GOST type A" w:hAnsi="GOST type A"/>
          <w:bCs/>
          <w:i/>
          <w:sz w:val="28"/>
          <w:szCs w:val="28"/>
          <w:lang w:val="uk-UA"/>
        </w:rPr>
        <w:t>,  приведено у Додатку А.</w:t>
      </w:r>
    </w:p>
    <w:p w:rsidR="00B1305A" w:rsidRDefault="00B1305A" w:rsidP="00FC02D1">
      <w:pPr>
        <w:spacing w:line="360" w:lineRule="auto"/>
        <w:ind w:left="284" w:right="283" w:firstLine="567"/>
        <w:rPr>
          <w:rFonts w:ascii="GOST type A" w:hAnsi="GOST type A"/>
          <w:b/>
          <w:bCs/>
          <w:i/>
          <w:sz w:val="28"/>
          <w:szCs w:val="28"/>
          <w:lang w:val="ru-RU"/>
        </w:rPr>
      </w:pPr>
    </w:p>
    <w:p w:rsidR="00B1305A" w:rsidRPr="000B4974" w:rsidRDefault="00B1305A" w:rsidP="00FC02D1">
      <w:pPr>
        <w:spacing w:line="360" w:lineRule="auto"/>
        <w:ind w:left="284" w:right="283" w:firstLine="567"/>
        <w:rPr>
          <w:rFonts w:ascii="GOST type A" w:hAnsi="GOST type A"/>
          <w:b/>
          <w:bCs/>
          <w:i/>
          <w:sz w:val="28"/>
          <w:szCs w:val="28"/>
          <w:lang w:val="ru-RU"/>
        </w:rPr>
      </w:pPr>
      <w:r w:rsidRPr="00891247">
        <w:rPr>
          <w:rFonts w:ascii="GOST type A" w:hAnsi="GOST type A"/>
          <w:b/>
          <w:bCs/>
          <w:i/>
          <w:sz w:val="28"/>
          <w:szCs w:val="28"/>
          <w:lang w:val="ru-RU"/>
        </w:rPr>
        <w:t>3</w:t>
      </w:r>
      <w:r w:rsidRPr="000B4974">
        <w:rPr>
          <w:rFonts w:ascii="GOST type A" w:hAnsi="GOST type A"/>
          <w:b/>
          <w:bCs/>
          <w:i/>
          <w:sz w:val="28"/>
          <w:szCs w:val="28"/>
          <w:lang w:val="ru-RU"/>
        </w:rPr>
        <w:t>.2 Алгоритм програми</w:t>
      </w:r>
    </w:p>
    <w:p w:rsidR="00B1305A" w:rsidRPr="000B4974" w:rsidRDefault="00B1305A" w:rsidP="00FC02D1">
      <w:pPr>
        <w:spacing w:line="360" w:lineRule="auto"/>
        <w:ind w:left="284" w:right="283" w:firstLine="567"/>
        <w:jc w:val="center"/>
        <w:rPr>
          <w:rFonts w:ascii="GOST type A" w:hAnsi="GOST type A"/>
          <w:bCs/>
          <w:i/>
          <w:sz w:val="28"/>
          <w:szCs w:val="28"/>
          <w:lang w:val="uk-UA"/>
        </w:rPr>
      </w:pPr>
      <w:r>
        <w:object w:dxaOrig="5441" w:dyaOrig="10544">
          <v:shape id="_x0000_i1030" type="#_x0000_t75" style="width:271pt;height:526.7pt" o:ole="">
            <v:imagedata r:id="rId27" o:title=""/>
          </v:shape>
          <o:OLEObject Type="Embed" ProgID="Visio.Drawing.11" ShapeID="_x0000_i1030" DrawAspect="Content" ObjectID="_1354619299" r:id="rId28"/>
        </w:object>
      </w:r>
    </w:p>
    <w:p w:rsidR="00B1305A" w:rsidRPr="000B4974" w:rsidRDefault="00B1305A" w:rsidP="00FC02D1">
      <w:pPr>
        <w:spacing w:line="360" w:lineRule="auto"/>
        <w:ind w:left="284" w:right="283" w:firstLine="567"/>
        <w:jc w:val="center"/>
        <w:rPr>
          <w:rFonts w:ascii="GOST type A" w:hAnsi="GOST type A"/>
          <w:bCs/>
          <w:i/>
          <w:sz w:val="28"/>
          <w:szCs w:val="28"/>
          <w:lang w:val="ru-RU"/>
        </w:rPr>
      </w:pPr>
      <w:r w:rsidRPr="000B4974">
        <w:rPr>
          <w:rFonts w:ascii="GOST type A" w:hAnsi="GOST type A"/>
          <w:bCs/>
          <w:i/>
          <w:sz w:val="28"/>
          <w:szCs w:val="28"/>
          <w:lang w:val="ru-RU"/>
        </w:rPr>
        <w:t xml:space="preserve">Рисунок </w:t>
      </w:r>
      <w:r>
        <w:rPr>
          <w:rFonts w:ascii="GOST type A" w:hAnsi="GOST type A"/>
          <w:bCs/>
          <w:i/>
          <w:sz w:val="28"/>
          <w:szCs w:val="28"/>
          <w:lang w:val="ru-RU"/>
        </w:rPr>
        <w:t>3</w:t>
      </w:r>
      <w:r w:rsidRPr="000B4974">
        <w:rPr>
          <w:rFonts w:ascii="GOST type A" w:hAnsi="GOST type A"/>
          <w:bCs/>
          <w:i/>
          <w:sz w:val="28"/>
          <w:szCs w:val="28"/>
          <w:lang w:val="ru-RU"/>
        </w:rPr>
        <w:t>.1 - Блок-схема алгоритму програми</w:t>
      </w:r>
    </w:p>
    <w:p w:rsidR="00B1305A" w:rsidRDefault="00B1305A" w:rsidP="00FC02D1">
      <w:pPr>
        <w:spacing w:line="360" w:lineRule="auto"/>
        <w:ind w:left="284" w:right="283" w:firstLine="567"/>
        <w:rPr>
          <w:rFonts w:ascii="GOST type A" w:hAnsi="GOST type A"/>
          <w:b/>
          <w:bCs/>
          <w:i/>
          <w:sz w:val="28"/>
          <w:szCs w:val="28"/>
          <w:lang w:val="ru-RU"/>
        </w:rPr>
      </w:pPr>
    </w:p>
    <w:p w:rsidR="00B1305A" w:rsidRDefault="00B1305A" w:rsidP="00FC02D1">
      <w:pPr>
        <w:spacing w:line="360" w:lineRule="auto"/>
        <w:ind w:left="284" w:right="283" w:firstLine="567"/>
        <w:rPr>
          <w:rFonts w:ascii="GOST type A" w:hAnsi="GOST type A"/>
          <w:b/>
          <w:bCs/>
          <w:i/>
          <w:sz w:val="28"/>
          <w:szCs w:val="28"/>
          <w:lang w:val="ru-RU"/>
        </w:rPr>
      </w:pPr>
    </w:p>
    <w:p w:rsidR="001C2E2C" w:rsidRDefault="001C2E2C" w:rsidP="00FC02D1">
      <w:pPr>
        <w:spacing w:line="360" w:lineRule="auto"/>
        <w:ind w:left="284" w:right="283" w:firstLine="567"/>
        <w:rPr>
          <w:rFonts w:ascii="GOST type A" w:hAnsi="GOST type A"/>
          <w:b/>
          <w:bCs/>
          <w:i/>
          <w:sz w:val="28"/>
          <w:szCs w:val="28"/>
          <w:lang w:val="ru-RU"/>
        </w:rPr>
      </w:pPr>
    </w:p>
    <w:p w:rsidR="00B1305A" w:rsidRPr="000B4974" w:rsidRDefault="001C2E2C" w:rsidP="00FC02D1">
      <w:pPr>
        <w:spacing w:line="360" w:lineRule="auto"/>
        <w:ind w:left="284" w:right="283" w:firstLine="567"/>
        <w:rPr>
          <w:rFonts w:ascii="GOST type A" w:hAnsi="GOST type A"/>
          <w:b/>
          <w:bCs/>
          <w:i/>
          <w:sz w:val="28"/>
          <w:szCs w:val="28"/>
          <w:lang w:val="uk-UA"/>
        </w:rPr>
      </w:pPr>
      <w:r>
        <w:rPr>
          <w:rFonts w:ascii="GOST type A" w:hAnsi="GOST type A"/>
          <w:bCs/>
          <w:i/>
          <w:noProof/>
          <w:lang w:val="ru-RU"/>
        </w:rPr>
        <w:lastRenderedPageBreak/>
        <mc:AlternateContent>
          <mc:Choice Requires="wpg">
            <w:drawing>
              <wp:anchor distT="0" distB="0" distL="114300" distR="114300" simplePos="0" relativeHeight="251892736" behindDoc="0" locked="0" layoutInCell="1" allowOverlap="1" wp14:anchorId="4C97D33F" wp14:editId="778FFD7D">
                <wp:simplePos x="0" y="0"/>
                <wp:positionH relativeFrom="page">
                  <wp:posOffset>713105</wp:posOffset>
                </wp:positionH>
                <wp:positionV relativeFrom="page">
                  <wp:posOffset>194115</wp:posOffset>
                </wp:positionV>
                <wp:extent cx="6658610" cy="10209530"/>
                <wp:effectExtent l="19050" t="19050" r="8890" b="1270"/>
                <wp:wrapNone/>
                <wp:docPr id="8694" name="Группа 8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8695" name="Rectangle 26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696" name="Group 266"/>
                        <wpg:cNvGrpSpPr>
                          <a:grpSpLocks/>
                        </wpg:cNvGrpSpPr>
                        <wpg:grpSpPr bwMode="auto">
                          <a:xfrm>
                            <a:off x="1015" y="15846"/>
                            <a:ext cx="10486" cy="892"/>
                            <a:chOff x="1015" y="15846"/>
                            <a:chExt cx="10486" cy="892"/>
                          </a:xfrm>
                        </wpg:grpSpPr>
                        <wps:wsp>
                          <wps:cNvPr id="8697" name="Line 26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98" name="Line 26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699" name="Line 26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00" name="Line 27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01" name="Line 27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02" name="Line 27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03" name="Line 27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04" name="Line 27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05" name="Line 27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06" name="Text Box 27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1C2E2C">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8707" name="Text Box 27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1C2E2C">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8708" name="Text Box 27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1C2E2C">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8709" name="Text Box 27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1C2E2C">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8710" name="Text Box 28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1C2E2C">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8711" name="Line 28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8712" name="Text Box 28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1C2E2C">
                                <w:pPr>
                                  <w:rPr>
                                    <w:rFonts w:ascii="GOST type B" w:hAnsi="GOST type B"/>
                                    <w:i/>
                                    <w:lang w:val="uk-UA"/>
                                  </w:rPr>
                                </w:pPr>
                                <w:proofErr w:type="gramStart"/>
                                <w:r>
                                  <w:rPr>
                                    <w:rFonts w:ascii="GOST type B" w:hAnsi="GOST type B"/>
                                    <w:i/>
                                  </w:rPr>
                                  <w:t>Арк.</w:t>
                                </w:r>
                                <w:proofErr w:type="gramEnd"/>
                              </w:p>
                              <w:p w:rsidR="009D310A" w:rsidRDefault="009D310A" w:rsidP="001C2E2C">
                                <w:pPr>
                                  <w:rPr>
                                    <w:rFonts w:ascii="GOST type B" w:hAnsi="GOST type B"/>
                                    <w:i/>
                                    <w:lang w:val="uk-UA"/>
                                  </w:rPr>
                                </w:pPr>
                              </w:p>
                              <w:p w:rsidR="009D310A" w:rsidRPr="004D6585" w:rsidRDefault="009D310A" w:rsidP="001C2E2C">
                                <w:pPr>
                                  <w:jc w:val="center"/>
                                  <w:rPr>
                                    <w:rFonts w:ascii="GOST type B" w:hAnsi="GOST type B"/>
                                    <w:i/>
                                    <w:lang w:val="ru-RU"/>
                                  </w:rPr>
                                </w:pPr>
                                <w:r>
                                  <w:rPr>
                                    <w:rFonts w:ascii="GOST type B" w:hAnsi="GOST type B"/>
                                    <w:i/>
                                    <w:lang w:val="ru-RU"/>
                                  </w:rPr>
                                  <w:t>29</w:t>
                                </w:r>
                              </w:p>
                            </w:txbxContent>
                          </wps:txbx>
                          <wps:bodyPr rot="0" vert="horz" wrap="square" lIns="0" tIns="0" rIns="0" bIns="0" anchor="t" anchorCtr="0" upright="1">
                            <a:noAutofit/>
                          </wps:bodyPr>
                        </wps:wsp>
                        <wps:wsp>
                          <wps:cNvPr id="8733" name="Text Box 28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1C2E2C">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8694" o:spid="_x0000_s1742" style="position:absolute;left:0;text-align:left;margin-left:56.15pt;margin-top:15.3pt;width:524.3pt;height:803.9pt;z-index:25189273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">
                <v:rect id="Rectangle 265" o:spid="_x0000_s174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BS8cA&#10;AADdAAAADwAAAGRycy9kb3ducmV2LnhtbESPT2vCQBTE74V+h+UVvNWNqX+jq9iAINSLUVBvj+xr&#10;Epp9G7Krxn76bqHQ4zAzv2EWq87U4katqywrGPQjEMS51RUXCo6HzesUhPPIGmvLpOBBDlbL56cF&#10;JtreeU+3zBciQNglqKD0vkmkdHlJBl3fNsTB+7StQR9kW0jd4j3ATS3jKBpLgxWHhRIbSkvKv7Kr&#10;UbAfva8v58nbyXxHH9kw3Zk4HcRK9V669RyEp87/h//aW61gOp6N4PdNe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MwUvHAAAA3QAAAA8AAAAAAAAAAAAAAAAAmAIAAGRy&#10;cy9kb3ducmV2LnhtbFBLBQYAAAAABAAEAPUAAACMAwAAAAA=&#10;" filled="f" strokeweight="2.25pt"/>
                <v:group id="Group 266" o:spid="_x0000_s174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lxhcYAAADdAAAADwAAAGRycy9kb3ducmV2LnhtbESPQWvCQBSE7wX/w/KE&#10;3uomSoNGVxGppQcRqoJ4e2SfSTD7NmS3Sfz3riD0OMzMN8xi1ZtKtNS40rKCeBSBIM6sLjlXcDpu&#10;P6YgnEfWWFkmBXdysFoO3haYatvxL7UHn4sAYZeigsL7OpXSZQUZdCNbEwfvahuDPsgml7rBLsBN&#10;JcdRlEiDJYeFAmvaFJTdDn9GwXeH3XoSf7W723Vzvxw/9+ddTEq9D/v1HISn3v+HX+0frWCazB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XGFxgAAAN0A&#10;AAAPAAAAAAAAAAAAAAAAAKoCAABkcnMvZG93bnJldi54bWxQSwUGAAAAAAQABAD6AAAAnQMAAAAA&#10;">
                  <v:line id="Line 267" o:spid="_x0000_s174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EGQ8MAAADdAAAADwAAAGRycy9kb3ducmV2LnhtbESPQWvCQBSE7wX/w/IEb3VTFY2pq4gi&#10;SG6NvfT2yD6TkOzbuLtq+u+7hUKPw8w3w2x2g+nEg5xvLCt4myYgiEurG64UfF5OrykIH5A1dpZJ&#10;wTd52G1HLxvMtH3yBz2KUIlYwj5DBXUIfSalL2sy6Ke2J47e1TqDIUpXSe3wGctNJ2dJspQGG44L&#10;NfZ0qKlsi7tRkM4XiOlXm7fk5+4WjrkZOFdqMh727yACDeE//EefdeSW6xX8volP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xBkPDAAAA3QAAAA8AAAAAAAAAAAAA&#10;AAAAoQIAAGRycy9kb3ducmV2LnhtbFBLBQYAAAAABAAEAPkAAACRAwAAAAA=&#10;" strokeweight="2.25pt">
                    <v:stroke endarrowwidth="narrow"/>
                  </v:line>
                  <v:line id="Line 268" o:spid="_x0000_s174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o+/74AAADdAAAADwAAAGRycy9kb3ducmV2LnhtbERP3QoBQRS+V95hOsqNmEWJZUhKSVKs&#10;Bzh2jt3Nzpm1M1hvby6Uy6/vf7FqTCleVLvCsoLhIAJBnFpdcKbgkmz7UxDOI2ssLZOCDzlYLdut&#10;BcbavvlEr7PPRAhhF6OC3PsqltKlORl0A1sRB+5ma4M+wDqTusZ3CDelHEXRRBosODTkWNEmp/R+&#10;fhoFxRivPT/rcVYeLvfjJ00e+0eiVLfTrOcgPDX+L/65d1rBdDILc8Ob8ATk8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6j7/vgAAAN0AAAAPAAAAAAAAAAAAAAAAAKEC&#10;AABkcnMvZG93bnJldi54bWxQSwUGAAAAAAQABAD5AAAAjAMAAAAA&#10;" strokeweight="2.25pt">
                    <v:stroke endarrowwidth="narrow"/>
                  </v:line>
                  <v:line id="Line 269" o:spid="_x0000_s174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bZMUAAADdAAAADwAAAGRycy9kb3ducmV2LnhtbESP0WrCQBRE3wv+w3KFvkizaQUx0VVE&#10;KIhIoSYfcJu9JsHs3SS7xvj3bqHQx2FmzjDr7WgaMVDvassK3qMYBHFhdc2lgjz7fFuCcB5ZY2OZ&#10;FDzIwXYzeVljqu2dv2k4+1IECLsUFVTet6mUrqjIoItsSxy8i+0N+iD7Uuoe7wFuGvkRxwtpsOaw&#10;UGFL+4qK6/lmFNRz/Jn5ZMZlc8qvX48i645dptTrdNytQHga/X/4r33QCpaLJIHfN+EJyM0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abZMUAAADdAAAADwAAAAAAAAAA&#10;AAAAAAChAgAAZHJzL2Rvd25yZXYueG1sUEsFBgAAAAAEAAQA+QAAAJMDAAAAAA==&#10;" strokeweight="2.25pt">
                    <v:stroke endarrowwidth="narrow"/>
                  </v:line>
                  <v:line id="Line 270" o:spid="_x0000_s174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o48EAAADdAAAADwAAAGRycy9kb3ducmV2LnhtbERPzYrCMBC+L/gOYQQvoqkKq1ajiCCI&#10;yIKtDzA2Y1tsJrWJWt/eHIQ9fnz/y3VrKvGkxpWWFYyGEQjizOqScwXndDeYgXAeWWNlmRS8ycF6&#10;1flZYqzti0/0THwuQgi7GBUU3texlC4ryKAb2po4cFfbGPQBNrnUDb5CuKnkOIp+pcGSQ0OBNW0L&#10;ym7JwygoJ3jp+3mf8+p4vv29s/R+uKdK9brtZgHCU+v/xV/3XiuYTaOwP7w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d6jjwQAAAN0AAAAPAAAAAAAAAAAAAAAA&#10;AKECAABkcnMvZG93bnJldi54bWxQSwUGAAAAAAQABAD5AAAAjwMAAAAA&#10;" strokeweight="2.25pt">
                    <v:stroke endarrowwidth="narrow"/>
                  </v:line>
                  <v:line id="Line 271" o:spid="_x0000_s174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sNeMUAAADdAAAADwAAAGRycy9kb3ducmV2LnhtbESP0YrCMBRE3wX/IVzBF9FUF1ytjSKC&#10;IMsirPUDrs21LW1uahO1/v1mYcHHYWbOMMmmM7V4UOtKywqmkwgEcWZ1ybmCc7ofL0A4j6yxtkwK&#10;XuRgs+73Eoy1ffIPPU4+FwHCLkYFhfdNLKXLCjLoJrYhDt7VtgZ9kG0udYvPADe1nEXRXBosOSwU&#10;2NCuoKw63Y2C8gMvI78ccV5/n6vjK0tvX7dUqeGg265AeOr8O/zfPmgFi89oCn9vwhO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sNeMUAAADdAAAADwAAAAAAAAAA&#10;AAAAAAChAgAAZHJzL2Rvd25yZXYueG1sUEsFBgAAAAAEAAQA+QAAAJMDAAAAAA==&#10;" strokeweight="2.25pt">
                    <v:stroke endarrowwidth="narrow"/>
                  </v:line>
                  <v:line id="Line 272" o:spid="_x0000_s175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mTD8MAAADdAAAADwAAAGRycy9kb3ducmV2LnhtbESP0YrCMBRE3xf8h3AFX0RTFVatRhFB&#10;EJEFrR9wba5tsbmpTdT690YQ9nGYmTPMfNmYUjyodoVlBYN+BII4tbrgTMEp2fQmIJxH1lhaJgUv&#10;crBctH7mGGv75AM9jj4TAcIuRgW591UspUtzMuj6tiIO3sXWBn2QdSZ1jc8AN6UcRtGvNFhwWMix&#10;onVO6fV4NwqKEZ67ftrlrNyfrn+vNLntbolSnXazmoHw1Pj/8Le91Qom42gInzfhCcjF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pkw/DAAAA3QAAAA8AAAAAAAAAAAAA&#10;AAAAoQIAAGRycy9kb3ducmV2LnhtbFBLBQYAAAAABAAEAPkAAACRAwAAAAA=&#10;" strokeweight="2.25pt">
                    <v:stroke endarrowwidth="narrow"/>
                  </v:line>
                  <v:line id="Line 273" o:spid="_x0000_s175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2lMYAAADdAAAADwAAAGRycy9kb3ducmV2LnhtbESP0WrCQBRE3wX/YbmFvoS6aQNW06wi&#10;hUIpIjTJB9xmr0kwezdmtzH+vVso+DjMzBkm206mEyMNrrWs4HkRgyCurG65VlAWH08rEM4ja+ws&#10;k4IrOdhu5rMMU20v/E1j7msRIOxSVNB436dSuqohg25he+LgHe1g0Ac51FIPeAlw08mXOF5Kgy2H&#10;hQZ7em+oOuW/RkGb4E/k1xHX3b48Ha5Vcf46F0o9Pky7NxCeJn8P/7c/tYLVa5zA35vwBOTm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lNpTGAAAA3QAAAA8AAAAAAAAA&#10;AAAAAAAAoQIAAGRycy9kb3ducmV2LnhtbFBLBQYAAAAABAAEAPkAAACUAwAAAAA=&#10;" strokeweight="2.25pt">
                    <v:stroke endarrowwidth="narrow"/>
                  </v:line>
                  <v:line id="Line 274" o:spid="_x0000_s175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yu4MUAAADdAAAADwAAAGRycy9kb3ducmV2LnhtbESP3YrCMBSE7wXfIRzBG9FUXfypRlkW&#10;FkRE0PoAx+bYFpuT2mS1vr0RFrwcZuYbZrluTCnuVLvCsoLhIAJBnFpdcKbglPz2ZyCcR9ZYWiYF&#10;T3KwXrVbS4y1ffCB7kefiQBhF6OC3PsqltKlORl0A1sRB+9ia4M+yDqTusZHgJtSjqJoIg0WHBZy&#10;rOgnp/R6/DMKijGee37e46zcna77Z5rctrdEqW6n+V6A8NT4T/i/vdEKZtPoC95vwhO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yu4MUAAADdAAAADwAAAAAAAAAA&#10;AAAAAAChAgAAZHJzL2Rvd25yZXYueG1sUEsFBgAAAAAEAAQA+QAAAJMDAAAAAA==&#10;" strokeweight="2.25pt">
                    <v:stroke endarrowwidth="narrow"/>
                  </v:line>
                  <v:line id="Line 275" o:spid="_x0000_s175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ALe8UAAADdAAAADwAAAGRycy9kb3ducmV2LnhtbESP3YrCMBSE7wXfIRzBG9FUZf2pRlkW&#10;FkRE0PoAx+bYFpuT2mS1vr0RFrwcZuYbZrluTCnuVLvCsoLhIAJBnFpdcKbglPz2ZyCcR9ZYWiYF&#10;T3KwXrVbS4y1ffCB7kefiQBhF6OC3PsqltKlORl0A1sRB+9ia4M+yDqTusZHgJtSjqJoIg0WHBZy&#10;rOgnp/R6/DMKijGee37e46zcna77Z5rctrdEqW6n+V6A8NT4T/i/vdEKZtPoC95vwhO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ALe8UAAADdAAAADwAAAAAAAAAA&#10;AAAAAAChAgAAZHJzL2Rvd25yZXYueG1sUEsFBgAAAAAEAAQA+QAAAJMDAAAAAA==&#10;" strokeweight="2.25pt">
                    <v:stroke endarrowwidth="narrow"/>
                  </v:line>
                  <v:shape id="Text Box 276" o:spid="_x0000_s175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YY8QA&#10;AADdAAAADwAAAGRycy9kb3ducmV2LnhtbESPT2vCQBTE7wW/w/IEb3WjByvRVYqgqIfi/14f2dck&#10;Nfs2ZJ+afvuuUOhxmJnfMNN56yp1pyaUng0M+gko4szbknMDp+PydQwqCLLFyjMZ+KEA81nnZYqp&#10;9Q/e0/0guYoQDikaKETqVOuQFeQw9H1NHL0v3ziUKJtc2wYfEe4qPUySkXZYclwosKZFQdn1cHMG&#10;8s/jBvV5t/24uDpU+2+h1UqM6XXb9wkooVb+w3/ttTUwfktG8HwTn4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2GPEAAAA3QAAAA8AAAAAAAAAAAAAAAAAmAIAAGRycy9k&#10;b3ducmV2LnhtbFBLBQYAAAAABAAEAPUAAACJAwAAAAA=&#10;" filled="f" stroked="f" strokeweight="2.25pt">
                    <v:stroke endarrowwidth="narrow"/>
                    <v:textbox inset="0,0,0,0">
                      <w:txbxContent>
                        <w:p w:rsidR="009D310A" w:rsidRDefault="009D310A" w:rsidP="001C2E2C">
                          <w:pPr>
                            <w:rPr>
                              <w:i/>
                            </w:rPr>
                          </w:pPr>
                          <w:proofErr w:type="gramStart"/>
                          <w:r>
                            <w:rPr>
                              <w:rFonts w:ascii="GOST type B" w:hAnsi="GOST type B"/>
                              <w:i/>
                            </w:rPr>
                            <w:t>Зм</w:t>
                          </w:r>
                          <w:r>
                            <w:rPr>
                              <w:i/>
                            </w:rPr>
                            <w:t>.</w:t>
                          </w:r>
                          <w:proofErr w:type="gramEnd"/>
                        </w:p>
                      </w:txbxContent>
                    </v:textbox>
                  </v:shape>
                  <v:shape id="Text Box 277" o:spid="_x0000_s175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9+MUA&#10;AADdAAAADwAAAGRycy9kb3ducmV2LnhtbESPQWvCQBSE70L/w/IK3nRTDyrRNZRCg3qQqq29PrKv&#10;Sdrs25B9avrvuwXB4zAz3zDLrHeNulAXas8GnsYJKOLC25pLA+/H19EcVBBki41nMvBLAbLVw2CJ&#10;qfVX3tPlIKWKEA4pGqhE2lTrUFTkMIx9Sxy9L985lCi7UtsOrxHuGj1Jkql2WHNcqLCll4qKn8PZ&#10;GSg/jxvUH2/b3cm1odl/C+W5GDN87J8XoIR6uYdv7bU1MJ8lM/h/E5+AX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n34xQAAAN0AAAAPAAAAAAAAAAAAAAAAAJgCAABkcnMv&#10;ZG93bnJldi54bWxQSwUGAAAAAAQABAD1AAAAigMAAAAA&#10;" filled="f" stroked="f" strokeweight="2.25pt">
                    <v:stroke endarrowwidth="narrow"/>
                    <v:textbox inset="0,0,0,0">
                      <w:txbxContent>
                        <w:p w:rsidR="009D310A" w:rsidRDefault="009D310A" w:rsidP="001C2E2C">
                          <w:pPr>
                            <w:rPr>
                              <w:i/>
                            </w:rPr>
                          </w:pPr>
                          <w:proofErr w:type="gramStart"/>
                          <w:r>
                            <w:rPr>
                              <w:rFonts w:ascii="GOST type B" w:hAnsi="GOST type B"/>
                              <w:i/>
                            </w:rPr>
                            <w:t>Арк</w:t>
                          </w:r>
                          <w:r>
                            <w:rPr>
                              <w:i/>
                            </w:rPr>
                            <w:t>.</w:t>
                          </w:r>
                          <w:proofErr w:type="gramEnd"/>
                        </w:p>
                      </w:txbxContent>
                    </v:textbox>
                  </v:shape>
                  <v:shape id="Text Box 278" o:spid="_x0000_s175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pisEA&#10;AADdAAAADwAAAGRycy9kb3ducmV2LnhtbERPS2vCQBC+F/wPywje6kYPVqKrFEFRD8Vnex2y0ySa&#10;nQ3ZUdN/3z0IHj++93TeukrdqQmlZwODfgKKOPO25NzA6bh8H4MKgmyx8kwG/ijAfNZ5m2Jq/YP3&#10;dD9IrmIIhxQNFCJ1qnXICnIY+r4mjtyvbxxKhE2ubYOPGO4qPUySkXZYcmwosKZFQdn1cHMG8p/j&#10;BvV5t/36dnWo9heh1UqM6XXbzwkooVZe4qd7bQ2MP5I4N76JT0D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x6YrBAAAA3QAAAA8AAAAAAAAAAAAAAAAAmAIAAGRycy9kb3du&#10;cmV2LnhtbFBLBQYAAAAABAAEAPUAAACGAwAAAAA=&#10;" filled="f" stroked="f" strokeweight="2.25pt">
                    <v:stroke endarrowwidth="narrow"/>
                    <v:textbox inset="0,0,0,0">
                      <w:txbxContent>
                        <w:p w:rsidR="009D310A" w:rsidRDefault="009D310A" w:rsidP="001C2E2C">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279" o:spid="_x0000_s175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1MEcUA&#10;AADdAAAADwAAAGRycy9kb3ducmV2LnhtbESPT2vCQBTE7wW/w/KE3upGD1Wjq4igVA9S/7ReH9nX&#10;JDX7NmRfNX77rlDocZiZ3zDTeesqdaUmlJ4N9HsJKOLM25JzA6fj6mUEKgiyxcozGbhTgPms8zTF&#10;1Pob7+l6kFxFCIcUDRQidap1yApyGHq+Jo7el28cSpRNrm2Dtwh3lR4kyat2WHJcKLCmZUHZ5fDj&#10;DOTn4wb1x/t29+nqUO2/hdZrMea52y4moIRa+Q//td+sgdEwGcPjTXwCe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wRxQAAAN0AAAAPAAAAAAAAAAAAAAAAAJgCAABkcnMv&#10;ZG93bnJldi54bWxQSwUGAAAAAAQABAD1AAAAigMAAAAA&#10;" filled="f" stroked="f" strokeweight="2.25pt">
                    <v:stroke endarrowwidth="narrow"/>
                    <v:textbox inset="0,0,0,0">
                      <w:txbxContent>
                        <w:p w:rsidR="009D310A" w:rsidRDefault="009D310A" w:rsidP="001C2E2C">
                          <w:pPr>
                            <w:rPr>
                              <w:rFonts w:ascii="GOST type B" w:hAnsi="GOST type B"/>
                              <w:i/>
                            </w:rPr>
                          </w:pPr>
                          <w:proofErr w:type="gramStart"/>
                          <w:r>
                            <w:rPr>
                              <w:rFonts w:ascii="GOST type B" w:hAnsi="GOST type B"/>
                              <w:i/>
                            </w:rPr>
                            <w:t>Підп.</w:t>
                          </w:r>
                          <w:proofErr w:type="gramEnd"/>
                        </w:p>
                      </w:txbxContent>
                    </v:textbox>
                  </v:shape>
                  <v:shape id="Text Box 280" o:spid="_x0000_s175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zUcEA&#10;AADdAAAADwAAAGRycy9kb3ducmV2LnhtbERPS2vCQBC+F/wPywje6kYPVqKriKBoD6W+r0N2TKLZ&#10;2ZCdavrvu4eCx4/vPZ23rlIPakLp2cCgn4AizrwtOTdwPKzex6CCIFusPJOBXwown3Xeppha/+Qd&#10;PfaSqxjCIUUDhUidah2yghyGvq+JI3f1jUOJsMm1bfAZw12lh0ky0g5Ljg0F1rQsKLvvf5yB/HLY&#10;oj59f36dXR2q3U1ovRZjet12MQEl1MpL/O/eWAPjj0HcH9/EJ6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ec1HBAAAA3QAAAA8AAAAAAAAAAAAAAAAAmAIAAGRycy9kb3du&#10;cmV2LnhtbFBLBQYAAAAABAAEAPUAAACGAwAAAAA=&#10;" filled="f" stroked="f" strokeweight="2.25pt">
                    <v:stroke endarrowwidth="narrow"/>
                    <v:textbox inset="0,0,0,0">
                      <w:txbxContent>
                        <w:p w:rsidR="009D310A" w:rsidRDefault="009D310A" w:rsidP="001C2E2C">
                          <w:pPr>
                            <w:rPr>
                              <w:rFonts w:ascii="GOST type B" w:hAnsi="GOST type B"/>
                              <w:i/>
                            </w:rPr>
                          </w:pPr>
                          <w:r>
                            <w:rPr>
                              <w:rFonts w:ascii="GOST type B" w:hAnsi="GOST type B"/>
                              <w:i/>
                              <w:sz w:val="18"/>
                            </w:rPr>
                            <w:t>Дат</w:t>
                          </w:r>
                          <w:r>
                            <w:rPr>
                              <w:rFonts w:ascii="GOST type B" w:hAnsi="GOST type B"/>
                              <w:i/>
                            </w:rPr>
                            <w:t>а</w:t>
                          </w:r>
                        </w:p>
                      </w:txbxContent>
                    </v:textbox>
                  </v:shape>
                  <v:line id="Line 281" o:spid="_x0000_s175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bpcYAAADdAAAADwAAAGRycy9kb3ducmV2LnhtbESP0WrCQBRE34X+w3KFvgTdpIVWo2so&#10;QqGUUmjiB1yz1ySYvZtkV03+vlso+DjMzBlmm42mFVcaXGNZQbKMQRCXVjdcKTgU74sVCOeRNbaW&#10;ScFEDrLdw2yLqbY3/qFr7isRIOxSVFB736VSurImg25pO+Lgnexg0Ac5VFIPeAtw08qnOH6RBhsO&#10;CzV2tK+pPOcXo6B5xmPk1xFX7dfh/D2VRf/ZF0o9zse3DQhPo7+H/9sfWsHqNUng7014An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im6XGAAAA3QAAAA8AAAAAAAAA&#10;AAAAAAAAoQIAAGRycy9kb3ducmV2LnhtbFBLBQYAAAAABAAEAPkAAACUAwAAAAA=&#10;" strokeweight="2.25pt">
                    <v:stroke endarrowwidth="narrow"/>
                  </v:line>
                  <v:shape id="Text Box 282" o:spid="_x0000_s176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IvcUA&#10;AADdAAAADwAAAGRycy9kb3ducmV2LnhtbESPT2vCQBTE7wW/w/IK3uomHlRS11AKinqQqv1zfWRf&#10;k2j2bcg+Nf323YLQ4zAzv2Hmee8adaUu1J4NpKMEFHHhbc2lgffj8mkGKgiyxcYzGfihAPli8DDH&#10;zPob7+l6kFJFCIcMDVQibaZ1KCpyGEa+JY7et+8cSpRdqW2Htwh3jR4nyUQ7rDkuVNjSa0XF+XBx&#10;Bsqv4wb1x9t29+na0OxPQquVGDN87F+eQQn18h++t9fWwGyajuHvTXwCe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Ei9xQAAAN0AAAAPAAAAAAAAAAAAAAAAAJgCAABkcnMv&#10;ZG93bnJldi54bWxQSwUGAAAAAAQABAD1AAAAigMAAAAA&#10;" filled="f" stroked="f" strokeweight="2.25pt">
                    <v:stroke endarrowwidth="narrow"/>
                    <v:textbox inset="0,0,0,0">
                      <w:txbxContent>
                        <w:p w:rsidR="009D310A" w:rsidRDefault="009D310A" w:rsidP="001C2E2C">
                          <w:pPr>
                            <w:rPr>
                              <w:rFonts w:ascii="GOST type B" w:hAnsi="GOST type B"/>
                              <w:i/>
                              <w:lang w:val="uk-UA"/>
                            </w:rPr>
                          </w:pPr>
                          <w:proofErr w:type="gramStart"/>
                          <w:r>
                            <w:rPr>
                              <w:rFonts w:ascii="GOST type B" w:hAnsi="GOST type B"/>
                              <w:i/>
                            </w:rPr>
                            <w:t>Арк.</w:t>
                          </w:r>
                          <w:proofErr w:type="gramEnd"/>
                        </w:p>
                        <w:p w:rsidR="009D310A" w:rsidRDefault="009D310A" w:rsidP="001C2E2C">
                          <w:pPr>
                            <w:rPr>
                              <w:rFonts w:ascii="GOST type B" w:hAnsi="GOST type B"/>
                              <w:i/>
                              <w:lang w:val="uk-UA"/>
                            </w:rPr>
                          </w:pPr>
                        </w:p>
                        <w:p w:rsidR="009D310A" w:rsidRPr="004D6585" w:rsidRDefault="009D310A" w:rsidP="001C2E2C">
                          <w:pPr>
                            <w:jc w:val="center"/>
                            <w:rPr>
                              <w:rFonts w:ascii="GOST type B" w:hAnsi="GOST type B"/>
                              <w:i/>
                              <w:lang w:val="ru-RU"/>
                            </w:rPr>
                          </w:pPr>
                          <w:r>
                            <w:rPr>
                              <w:rFonts w:ascii="GOST type B" w:hAnsi="GOST type B"/>
                              <w:i/>
                              <w:lang w:val="ru-RU"/>
                            </w:rPr>
                            <w:t>29</w:t>
                          </w:r>
                        </w:p>
                      </w:txbxContent>
                    </v:textbox>
                  </v:shape>
                  <v:shape id="Text Box 283" o:spid="_x0000_s176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xRsUA&#10;AADdAAAADwAAAGRycy9kb3ducmV2LnhtbESPQWvCQBSE70L/w/IK3nSjgpXoKlJQrAepWvX6yL4m&#10;abNvQ/ZV47/vFoQeh5n5hpktWlepKzWh9Gxg0E9AEWfelpwb+DiuehNQQZAtVp7JwJ0CLOZPnRmm&#10;1t94T9eD5CpCOKRooBCpU61DVpDD0Pc1cfQ+feNQomxybRu8Rbir9DBJxtphyXGhwJpeC8q+Dz/O&#10;QH45vqE+vW93Z1eHav8ltF6LMd3ndjkFJdTKf/jR3lgDk5fRCP7exCe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ebFGxQAAAN0AAAAPAAAAAAAAAAAAAAAAAJgCAABkcnMv&#10;ZG93bnJldi54bWxQSwUGAAAAAAQABAD1AAAAigMAAAAA&#10;" filled="f" stroked="f" strokeweight="2.25pt">
                    <v:stroke endarrowwidth="narrow"/>
                    <v:textbox inset="0,0,0,0">
                      <w:txbxContent>
                        <w:p w:rsidR="009D310A" w:rsidRDefault="009D310A" w:rsidP="001C2E2C">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rsidRPr="000B4974">
        <w:rPr>
          <w:rFonts w:ascii="GOST type A" w:hAnsi="GOST type A"/>
          <w:b/>
          <w:bCs/>
          <w:i/>
          <w:sz w:val="28"/>
          <w:szCs w:val="28"/>
          <w:lang w:val="ru-RU"/>
        </w:rPr>
        <w:t>3</w:t>
      </w:r>
      <w:r w:rsidR="00B1305A" w:rsidRPr="000B4974">
        <w:rPr>
          <w:rFonts w:ascii="GOST type A" w:hAnsi="GOST type A"/>
          <w:b/>
          <w:bCs/>
          <w:i/>
          <w:sz w:val="28"/>
          <w:szCs w:val="28"/>
          <w:lang w:val="uk-UA"/>
        </w:rPr>
        <w:t xml:space="preserve">.3 Алгоритми </w:t>
      </w:r>
      <w:proofErr w:type="gramStart"/>
      <w:r w:rsidR="00B1305A" w:rsidRPr="000B4974">
        <w:rPr>
          <w:rFonts w:ascii="GOST type A" w:hAnsi="GOST type A"/>
          <w:b/>
          <w:bCs/>
          <w:i/>
          <w:sz w:val="28"/>
          <w:szCs w:val="28"/>
          <w:lang w:val="uk-UA"/>
        </w:rPr>
        <w:t>п</w:t>
      </w:r>
      <w:proofErr w:type="gramEnd"/>
      <w:r w:rsidR="00B1305A" w:rsidRPr="000B4974">
        <w:rPr>
          <w:rFonts w:ascii="GOST type A" w:hAnsi="GOST type A"/>
          <w:b/>
          <w:bCs/>
          <w:i/>
          <w:sz w:val="28"/>
          <w:szCs w:val="28"/>
          <w:lang w:val="uk-UA"/>
        </w:rPr>
        <w:t>ідпрограм</w:t>
      </w:r>
    </w:p>
    <w:p w:rsidR="00B1305A" w:rsidRPr="006146A2" w:rsidRDefault="00B1305A" w:rsidP="00FC02D1">
      <w:pPr>
        <w:spacing w:line="360" w:lineRule="auto"/>
        <w:ind w:left="284" w:right="283" w:firstLine="567"/>
        <w:rPr>
          <w:rFonts w:ascii="GOST type A" w:hAnsi="GOST type A"/>
          <w:bCs/>
          <w:i/>
          <w:sz w:val="28"/>
          <w:szCs w:val="28"/>
          <w:lang w:val="ru-RU"/>
        </w:rPr>
      </w:pPr>
      <w:r w:rsidRPr="006146A2">
        <w:rPr>
          <w:rFonts w:ascii="GOST type A" w:hAnsi="GOST type A"/>
          <w:bCs/>
          <w:i/>
          <w:sz w:val="28"/>
          <w:szCs w:val="28"/>
          <w:lang w:val="ru-RU"/>
        </w:rPr>
        <w:t xml:space="preserve">Опис алгоритму </w:t>
      </w:r>
      <w:r w:rsidRPr="006146A2">
        <w:rPr>
          <w:rFonts w:ascii="GOST type A" w:hAnsi="GOST type A" w:cs="Courier New CYR"/>
          <w:i/>
          <w:sz w:val="28"/>
          <w:szCs w:val="28"/>
          <w:lang w:val="ru-RU" w:eastAsia="uk-UA"/>
        </w:rPr>
        <w:t>MUL</w:t>
      </w:r>
      <w:r w:rsidRPr="006146A2">
        <w:rPr>
          <w:rFonts w:ascii="GOST type A" w:hAnsi="GOST type A"/>
          <w:bCs/>
          <w:i/>
          <w:sz w:val="28"/>
          <w:szCs w:val="28"/>
          <w:lang w:val="ru-RU"/>
        </w:rPr>
        <w:t>:</w:t>
      </w:r>
    </w:p>
    <w:p w:rsidR="00B1305A" w:rsidRPr="001B2FC2" w:rsidRDefault="00B1305A" w:rsidP="00FC02D1">
      <w:pPr>
        <w:pStyle w:val="af"/>
        <w:numPr>
          <w:ilvl w:val="0"/>
          <w:numId w:val="35"/>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Операція: </w:t>
      </w:r>
      <w:r w:rsidRPr="001B2FC2">
        <w:rPr>
          <w:rFonts w:ascii="GOST type A" w:hAnsi="GOST type A"/>
          <w:bCs/>
          <w:i/>
          <w:sz w:val="28"/>
          <w:szCs w:val="28"/>
        </w:rPr>
        <w:t>X</w:t>
      </w:r>
      <w:r w:rsidRPr="001B2FC2">
        <w:rPr>
          <w:rFonts w:ascii="GOST type A" w:hAnsi="GOST type A"/>
          <w:bCs/>
          <w:i/>
          <w:sz w:val="28"/>
          <w:szCs w:val="28"/>
          <w:lang w:val="ru-RU"/>
        </w:rPr>
        <w:t>*</w:t>
      </w:r>
      <w:r w:rsidRPr="001B2FC2">
        <w:rPr>
          <w:rFonts w:ascii="GOST type A" w:hAnsi="GOST type A"/>
          <w:bCs/>
          <w:i/>
          <w:sz w:val="28"/>
          <w:szCs w:val="28"/>
        </w:rPr>
        <w:t>Y</w:t>
      </w:r>
      <w:r w:rsidRPr="001B2FC2">
        <w:rPr>
          <w:rFonts w:ascii="GOST type A" w:hAnsi="GOST type A"/>
          <w:bCs/>
          <w:i/>
          <w:sz w:val="28"/>
          <w:szCs w:val="28"/>
          <w:lang w:val="ru-RU"/>
        </w:rPr>
        <w:t>=</w:t>
      </w:r>
      <w:r w:rsidRPr="001B2FC2">
        <w:rPr>
          <w:rFonts w:ascii="GOST type A" w:hAnsi="GOST type A"/>
          <w:bCs/>
          <w:i/>
          <w:sz w:val="28"/>
          <w:szCs w:val="28"/>
        </w:rPr>
        <w:t>Z</w:t>
      </w:r>
      <w:r w:rsidRPr="001B2FC2">
        <w:rPr>
          <w:rFonts w:ascii="GOST type A" w:hAnsi="GOST type A"/>
          <w:bCs/>
          <w:i/>
          <w:sz w:val="28"/>
          <w:szCs w:val="28"/>
          <w:lang w:val="uk-UA"/>
        </w:rPr>
        <w:t xml:space="preserve">, операнди </w:t>
      </w:r>
      <w:r w:rsidRPr="001B2FC2">
        <w:rPr>
          <w:rFonts w:ascii="GOST type A" w:hAnsi="GOST type A"/>
          <w:bCs/>
          <w:i/>
          <w:sz w:val="28"/>
          <w:szCs w:val="28"/>
        </w:rPr>
        <w:t>X</w:t>
      </w:r>
      <w:r w:rsidRPr="001B2FC2">
        <w:rPr>
          <w:rFonts w:ascii="GOST type A" w:hAnsi="GOST type A"/>
          <w:bCs/>
          <w:i/>
          <w:sz w:val="28"/>
          <w:szCs w:val="28"/>
          <w:lang w:val="uk-UA"/>
        </w:rPr>
        <w:t xml:space="preserve"> і </w:t>
      </w:r>
      <w:r w:rsidRPr="001B2FC2">
        <w:rPr>
          <w:rFonts w:ascii="GOST type A" w:hAnsi="GOST type A"/>
          <w:bCs/>
          <w:i/>
          <w:sz w:val="28"/>
          <w:szCs w:val="28"/>
        </w:rPr>
        <w:t>Y</w:t>
      </w:r>
      <w:r w:rsidRPr="001B2FC2">
        <w:rPr>
          <w:rFonts w:ascii="GOST type A" w:hAnsi="GOST type A"/>
          <w:bCs/>
          <w:i/>
          <w:sz w:val="28"/>
          <w:szCs w:val="28"/>
          <w:lang w:val="uk-UA"/>
        </w:rPr>
        <w:t xml:space="preserve"> </w:t>
      </w:r>
      <w:r w:rsidRPr="001B2FC2">
        <w:rPr>
          <w:rFonts w:ascii="GOST type A" w:hAnsi="GOST type A"/>
          <w:bCs/>
          <w:i/>
          <w:sz w:val="28"/>
          <w:szCs w:val="28"/>
          <w:lang w:val="ru-RU"/>
        </w:rPr>
        <w:t>16</w:t>
      </w:r>
      <w:r w:rsidRPr="001B2FC2">
        <w:rPr>
          <w:rFonts w:ascii="GOST type A" w:hAnsi="GOST type A"/>
          <w:bCs/>
          <w:i/>
          <w:sz w:val="28"/>
          <w:szCs w:val="28"/>
          <w:lang w:val="uk-UA"/>
        </w:rPr>
        <w:t>-розрядні.</w:t>
      </w:r>
    </w:p>
    <w:p w:rsidR="00B1305A" w:rsidRPr="001B2FC2" w:rsidRDefault="00B1305A" w:rsidP="00FC02D1">
      <w:pPr>
        <w:pStyle w:val="af"/>
        <w:numPr>
          <w:ilvl w:val="0"/>
          <w:numId w:val="35"/>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Вхідні дані: </w:t>
      </w:r>
      <w:r w:rsidRPr="001B2FC2">
        <w:rPr>
          <w:rFonts w:ascii="GOST type A" w:hAnsi="GOST type A"/>
          <w:bCs/>
          <w:i/>
          <w:sz w:val="28"/>
          <w:szCs w:val="28"/>
        </w:rPr>
        <w:t>X</w:t>
      </w:r>
      <w:r w:rsidRPr="001B2FC2">
        <w:rPr>
          <w:rFonts w:ascii="GOST type A" w:hAnsi="GOST type A"/>
          <w:bCs/>
          <w:i/>
          <w:sz w:val="28"/>
          <w:szCs w:val="28"/>
          <w:lang w:val="uk-UA"/>
        </w:rPr>
        <w:t xml:space="preserve"> в </w:t>
      </w:r>
      <w:r w:rsidRPr="001B2FC2">
        <w:rPr>
          <w:rFonts w:ascii="GOST type A" w:hAnsi="GOST type A"/>
          <w:bCs/>
          <w:i/>
          <w:sz w:val="28"/>
          <w:szCs w:val="28"/>
          <w:lang w:val="ru-RU"/>
        </w:rPr>
        <w:t>#</w:t>
      </w:r>
      <w:r w:rsidRPr="001B2FC2">
        <w:rPr>
          <w:rFonts w:ascii="GOST type A" w:hAnsi="GOST type A" w:cs="Courier New CYR"/>
          <w:i/>
          <w:sz w:val="28"/>
          <w:szCs w:val="28"/>
          <w:lang w:val="ru-RU" w:eastAsia="uk-UA"/>
        </w:rPr>
        <w:t>22h,#23h-множене</w:t>
      </w:r>
      <w:r w:rsidRPr="001B2FC2">
        <w:rPr>
          <w:rFonts w:ascii="GOST type A" w:hAnsi="GOST type A"/>
          <w:bCs/>
          <w:i/>
          <w:sz w:val="28"/>
          <w:szCs w:val="28"/>
          <w:lang w:val="uk-UA"/>
        </w:rPr>
        <w:t xml:space="preserve">, </w:t>
      </w:r>
      <w:r w:rsidRPr="001B2FC2">
        <w:rPr>
          <w:rFonts w:ascii="GOST type A" w:hAnsi="GOST type A"/>
          <w:bCs/>
          <w:i/>
          <w:sz w:val="28"/>
          <w:szCs w:val="28"/>
        </w:rPr>
        <w:t>Y</w:t>
      </w:r>
      <w:r w:rsidRPr="001B2FC2">
        <w:rPr>
          <w:rFonts w:ascii="GOST type A" w:hAnsi="GOST type A"/>
          <w:bCs/>
          <w:i/>
          <w:sz w:val="28"/>
          <w:szCs w:val="28"/>
          <w:lang w:val="uk-UA"/>
        </w:rPr>
        <w:t xml:space="preserve"> в </w:t>
      </w:r>
      <w:r w:rsidRPr="001B2FC2">
        <w:rPr>
          <w:rFonts w:ascii="GOST type A" w:hAnsi="GOST type A"/>
          <w:bCs/>
          <w:i/>
          <w:sz w:val="28"/>
          <w:szCs w:val="28"/>
          <w:lang w:val="ru-RU"/>
        </w:rPr>
        <w:t>#</w:t>
      </w:r>
      <w:r w:rsidRPr="001B2FC2">
        <w:rPr>
          <w:rFonts w:ascii="GOST type A" w:hAnsi="GOST type A" w:cs="Courier New CYR"/>
          <w:i/>
          <w:sz w:val="28"/>
          <w:szCs w:val="28"/>
          <w:lang w:val="ru-RU" w:eastAsia="uk-UA"/>
        </w:rPr>
        <w:t>20h,#21h-множник</w:t>
      </w:r>
      <w:r w:rsidRPr="001B2FC2">
        <w:rPr>
          <w:rFonts w:ascii="GOST type A" w:hAnsi="GOST type A"/>
          <w:bCs/>
          <w:i/>
          <w:sz w:val="28"/>
          <w:szCs w:val="28"/>
          <w:lang w:val="uk-UA"/>
        </w:rPr>
        <w:t>.</w:t>
      </w:r>
    </w:p>
    <w:p w:rsidR="00B1305A" w:rsidRPr="001B2FC2" w:rsidRDefault="00B1305A" w:rsidP="00FC02D1">
      <w:pPr>
        <w:pStyle w:val="af"/>
        <w:numPr>
          <w:ilvl w:val="0"/>
          <w:numId w:val="35"/>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Виділення знаків та основних розрядів</w:t>
      </w:r>
      <w:r w:rsidRPr="001B2FC2">
        <w:rPr>
          <w:rFonts w:ascii="GOST type A" w:hAnsi="GOST type A"/>
          <w:bCs/>
          <w:i/>
          <w:sz w:val="28"/>
          <w:szCs w:val="28"/>
          <w:lang w:val="ru-RU"/>
        </w:rPr>
        <w:t>.</w:t>
      </w:r>
    </w:p>
    <w:p w:rsidR="00B1305A" w:rsidRPr="001B2FC2" w:rsidRDefault="00B1305A" w:rsidP="00FC02D1">
      <w:pPr>
        <w:pStyle w:val="af"/>
        <w:numPr>
          <w:ilvl w:val="0"/>
          <w:numId w:val="35"/>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MUL</w:t>
      </w:r>
      <w:r w:rsidRPr="001B2FC2">
        <w:rPr>
          <w:rFonts w:ascii="GOST type A" w:hAnsi="GOST type A"/>
          <w:bCs/>
          <w:i/>
          <w:sz w:val="28"/>
          <w:szCs w:val="28"/>
          <w:lang w:val="ru-RU"/>
        </w:rPr>
        <w:t xml:space="preserve"> @21</w:t>
      </w:r>
      <w:r w:rsidRPr="001B2FC2">
        <w:rPr>
          <w:rFonts w:ascii="GOST type A" w:hAnsi="GOST type A"/>
          <w:bCs/>
          <w:i/>
          <w:sz w:val="28"/>
          <w:szCs w:val="28"/>
        </w:rPr>
        <w:t>h</w:t>
      </w:r>
      <w:r w:rsidRPr="001B2FC2">
        <w:rPr>
          <w:rFonts w:ascii="GOST type A" w:hAnsi="GOST type A"/>
          <w:bCs/>
          <w:i/>
          <w:sz w:val="28"/>
          <w:szCs w:val="28"/>
          <w:lang w:val="ru-RU"/>
        </w:rPr>
        <w:t>,@23</w:t>
      </w:r>
      <w:r w:rsidRPr="001B2FC2">
        <w:rPr>
          <w:rFonts w:ascii="GOST type A" w:hAnsi="GOST type A"/>
          <w:bCs/>
          <w:i/>
          <w:sz w:val="28"/>
          <w:szCs w:val="28"/>
        </w:rPr>
        <w:t>h</w:t>
      </w:r>
      <w:r w:rsidRPr="001B2FC2">
        <w:rPr>
          <w:rFonts w:ascii="GOST type A" w:hAnsi="GOST type A"/>
          <w:bCs/>
          <w:i/>
          <w:sz w:val="28"/>
          <w:szCs w:val="28"/>
          <w:lang w:val="ru-RU"/>
        </w:rPr>
        <w:t>.</w:t>
      </w:r>
    </w:p>
    <w:p w:rsidR="00B1305A" w:rsidRPr="001B2FC2" w:rsidRDefault="00B1305A" w:rsidP="00FC02D1">
      <w:pPr>
        <w:pStyle w:val="af"/>
        <w:numPr>
          <w:ilvl w:val="0"/>
          <w:numId w:val="35"/>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MUL</w:t>
      </w:r>
      <w:r w:rsidRPr="001B2FC2">
        <w:rPr>
          <w:rFonts w:ascii="GOST type A" w:hAnsi="GOST type A"/>
          <w:bCs/>
          <w:i/>
          <w:sz w:val="28"/>
          <w:szCs w:val="28"/>
          <w:lang w:val="ru-RU"/>
        </w:rPr>
        <w:t xml:space="preserve"> @21</w:t>
      </w:r>
      <w:r w:rsidRPr="001B2FC2">
        <w:rPr>
          <w:rFonts w:ascii="GOST type A" w:hAnsi="GOST type A"/>
          <w:bCs/>
          <w:i/>
          <w:sz w:val="28"/>
          <w:szCs w:val="28"/>
        </w:rPr>
        <w:t>h</w:t>
      </w:r>
      <w:r w:rsidRPr="001B2FC2">
        <w:rPr>
          <w:rFonts w:ascii="GOST type A" w:hAnsi="GOST type A"/>
          <w:bCs/>
          <w:i/>
          <w:sz w:val="28"/>
          <w:szCs w:val="28"/>
          <w:lang w:val="ru-RU"/>
        </w:rPr>
        <w:t>,@22</w:t>
      </w:r>
      <w:r w:rsidRPr="001B2FC2">
        <w:rPr>
          <w:rFonts w:ascii="GOST type A" w:hAnsi="GOST type A"/>
          <w:bCs/>
          <w:i/>
          <w:sz w:val="28"/>
          <w:szCs w:val="28"/>
        </w:rPr>
        <w:t>h</w:t>
      </w:r>
      <w:r w:rsidRPr="001B2FC2">
        <w:rPr>
          <w:rFonts w:ascii="GOST type A" w:hAnsi="GOST type A"/>
          <w:bCs/>
          <w:i/>
          <w:sz w:val="28"/>
          <w:szCs w:val="28"/>
          <w:lang w:val="ru-RU"/>
        </w:rPr>
        <w:t>.</w:t>
      </w:r>
    </w:p>
    <w:p w:rsidR="00B1305A" w:rsidRPr="001B2FC2" w:rsidRDefault="00B1305A" w:rsidP="00FC02D1">
      <w:pPr>
        <w:pStyle w:val="af"/>
        <w:numPr>
          <w:ilvl w:val="0"/>
          <w:numId w:val="35"/>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MUL</w:t>
      </w:r>
      <w:r w:rsidRPr="001B2FC2">
        <w:rPr>
          <w:rFonts w:ascii="GOST type A" w:hAnsi="GOST type A"/>
          <w:bCs/>
          <w:i/>
          <w:sz w:val="28"/>
          <w:szCs w:val="28"/>
          <w:lang w:val="ru-RU"/>
        </w:rPr>
        <w:t xml:space="preserve"> @20</w:t>
      </w:r>
      <w:r w:rsidRPr="001B2FC2">
        <w:rPr>
          <w:rFonts w:ascii="GOST type A" w:hAnsi="GOST type A"/>
          <w:bCs/>
          <w:i/>
          <w:sz w:val="28"/>
          <w:szCs w:val="28"/>
        </w:rPr>
        <w:t>h</w:t>
      </w:r>
      <w:r w:rsidRPr="001B2FC2">
        <w:rPr>
          <w:rFonts w:ascii="GOST type A" w:hAnsi="GOST type A"/>
          <w:bCs/>
          <w:i/>
          <w:sz w:val="28"/>
          <w:szCs w:val="28"/>
          <w:lang w:val="ru-RU"/>
        </w:rPr>
        <w:t>,@23</w:t>
      </w:r>
      <w:r w:rsidRPr="001B2FC2">
        <w:rPr>
          <w:rFonts w:ascii="GOST type A" w:hAnsi="GOST type A"/>
          <w:bCs/>
          <w:i/>
          <w:sz w:val="28"/>
          <w:szCs w:val="28"/>
        </w:rPr>
        <w:t>h</w:t>
      </w:r>
      <w:r w:rsidRPr="001B2FC2">
        <w:rPr>
          <w:rFonts w:ascii="GOST type A" w:hAnsi="GOST type A"/>
          <w:bCs/>
          <w:i/>
          <w:sz w:val="28"/>
          <w:szCs w:val="28"/>
          <w:lang w:val="ru-RU"/>
        </w:rPr>
        <w:t>.</w:t>
      </w:r>
      <w:r w:rsidRPr="001B2FC2">
        <w:rPr>
          <w:rFonts w:ascii="GOST type A" w:hAnsi="GOST type A"/>
          <w:bCs/>
          <w:i/>
          <w:sz w:val="28"/>
          <w:szCs w:val="28"/>
          <w:lang w:val="uk-UA"/>
        </w:rPr>
        <w:t xml:space="preserve"> </w:t>
      </w:r>
    </w:p>
    <w:p w:rsidR="00B1305A" w:rsidRPr="001B2FC2" w:rsidRDefault="00B1305A" w:rsidP="00FC02D1">
      <w:pPr>
        <w:pStyle w:val="af"/>
        <w:numPr>
          <w:ilvl w:val="0"/>
          <w:numId w:val="35"/>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MUL</w:t>
      </w:r>
      <w:r w:rsidRPr="001B2FC2">
        <w:rPr>
          <w:rFonts w:ascii="GOST type A" w:hAnsi="GOST type A"/>
          <w:bCs/>
          <w:i/>
          <w:sz w:val="28"/>
          <w:szCs w:val="28"/>
          <w:lang w:val="ru-RU"/>
        </w:rPr>
        <w:t xml:space="preserve"> </w:t>
      </w:r>
      <w:r w:rsidRPr="001B2FC2">
        <w:rPr>
          <w:rFonts w:ascii="GOST type A" w:hAnsi="GOST type A"/>
          <w:bCs/>
          <w:i/>
          <w:sz w:val="28"/>
          <w:szCs w:val="28"/>
        </w:rPr>
        <w:t>@</w:t>
      </w:r>
      <w:r w:rsidRPr="001B2FC2">
        <w:rPr>
          <w:rFonts w:ascii="GOST type A" w:hAnsi="GOST type A"/>
          <w:bCs/>
          <w:i/>
          <w:sz w:val="28"/>
          <w:szCs w:val="28"/>
          <w:lang w:val="ru-RU"/>
        </w:rPr>
        <w:t>20</w:t>
      </w:r>
      <w:r w:rsidRPr="001B2FC2">
        <w:rPr>
          <w:rFonts w:ascii="GOST type A" w:hAnsi="GOST type A"/>
          <w:bCs/>
          <w:i/>
          <w:sz w:val="28"/>
          <w:szCs w:val="28"/>
        </w:rPr>
        <w:t>h</w:t>
      </w:r>
      <w:r w:rsidRPr="001B2FC2">
        <w:rPr>
          <w:rFonts w:ascii="GOST type A" w:hAnsi="GOST type A"/>
          <w:bCs/>
          <w:i/>
          <w:sz w:val="28"/>
          <w:szCs w:val="28"/>
          <w:lang w:val="ru-RU"/>
        </w:rPr>
        <w:t>,@22</w:t>
      </w:r>
      <w:r w:rsidRPr="001B2FC2">
        <w:rPr>
          <w:rFonts w:ascii="GOST type A" w:hAnsi="GOST type A"/>
          <w:bCs/>
          <w:i/>
          <w:sz w:val="28"/>
          <w:szCs w:val="28"/>
        </w:rPr>
        <w:t>h</w:t>
      </w:r>
    </w:p>
    <w:p w:rsidR="00B1305A" w:rsidRPr="001B2FC2" w:rsidRDefault="00B1305A" w:rsidP="00FC02D1">
      <w:pPr>
        <w:pStyle w:val="af"/>
        <w:numPr>
          <w:ilvl w:val="0"/>
          <w:numId w:val="35"/>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Результат в </w:t>
      </w:r>
      <w:r w:rsidRPr="001B2FC2">
        <w:rPr>
          <w:rFonts w:ascii="GOST type A" w:hAnsi="GOST type A"/>
          <w:bCs/>
          <w:i/>
          <w:sz w:val="28"/>
          <w:szCs w:val="28"/>
          <w:lang w:val="ru-RU"/>
        </w:rPr>
        <w:t>#02</w:t>
      </w:r>
      <w:r w:rsidRPr="001B2FC2">
        <w:rPr>
          <w:rFonts w:ascii="GOST type A" w:hAnsi="GOST type A"/>
          <w:bCs/>
          <w:i/>
          <w:sz w:val="28"/>
          <w:szCs w:val="28"/>
        </w:rPr>
        <w:t>h</w:t>
      </w:r>
      <w:r w:rsidRPr="001B2FC2">
        <w:rPr>
          <w:rFonts w:ascii="GOST type A" w:hAnsi="GOST type A"/>
          <w:bCs/>
          <w:i/>
          <w:sz w:val="28"/>
          <w:szCs w:val="28"/>
          <w:lang w:val="ru-RU"/>
        </w:rPr>
        <w:t>:#03</w:t>
      </w:r>
      <w:r w:rsidRPr="001B2FC2">
        <w:rPr>
          <w:rFonts w:ascii="GOST type A" w:hAnsi="GOST type A"/>
          <w:bCs/>
          <w:i/>
          <w:sz w:val="28"/>
          <w:szCs w:val="28"/>
        </w:rPr>
        <w:t>h</w:t>
      </w:r>
      <w:r w:rsidRPr="001B2FC2">
        <w:rPr>
          <w:rFonts w:ascii="GOST type A" w:hAnsi="GOST type A"/>
          <w:bCs/>
          <w:i/>
          <w:sz w:val="28"/>
          <w:szCs w:val="28"/>
          <w:lang w:val="uk-UA"/>
        </w:rPr>
        <w:t>:</w:t>
      </w:r>
      <w:r w:rsidRPr="001B2FC2">
        <w:rPr>
          <w:rFonts w:ascii="GOST type A" w:hAnsi="GOST type A"/>
          <w:bCs/>
          <w:i/>
          <w:sz w:val="28"/>
          <w:szCs w:val="28"/>
          <w:lang w:val="ru-RU"/>
        </w:rPr>
        <w:t>#04</w:t>
      </w:r>
      <w:r w:rsidRPr="001B2FC2">
        <w:rPr>
          <w:rFonts w:ascii="GOST type A" w:hAnsi="GOST type A"/>
          <w:bCs/>
          <w:i/>
          <w:sz w:val="28"/>
          <w:szCs w:val="28"/>
        </w:rPr>
        <w:t>h</w:t>
      </w:r>
      <w:r w:rsidRPr="001B2FC2">
        <w:rPr>
          <w:rFonts w:ascii="GOST type A" w:hAnsi="GOST type A"/>
          <w:bCs/>
          <w:i/>
          <w:sz w:val="28"/>
          <w:szCs w:val="28"/>
          <w:lang w:val="ru-RU"/>
        </w:rPr>
        <w:t>:#05</w:t>
      </w:r>
      <w:r w:rsidRPr="001B2FC2">
        <w:rPr>
          <w:rFonts w:ascii="GOST type A" w:hAnsi="GOST type A"/>
          <w:bCs/>
          <w:i/>
          <w:sz w:val="28"/>
          <w:szCs w:val="28"/>
        </w:rPr>
        <w:t>h</w:t>
      </w:r>
      <w:r w:rsidRPr="001B2FC2">
        <w:rPr>
          <w:rFonts w:ascii="GOST type A" w:hAnsi="GOST type A"/>
          <w:bCs/>
          <w:i/>
          <w:sz w:val="28"/>
          <w:szCs w:val="28"/>
          <w:lang w:val="ru-RU"/>
        </w:rPr>
        <w:t xml:space="preserve"> </w:t>
      </w:r>
      <w:r w:rsidRPr="001B2FC2">
        <w:rPr>
          <w:rFonts w:ascii="GOST type A" w:hAnsi="GOST type A"/>
          <w:bCs/>
          <w:i/>
          <w:sz w:val="28"/>
          <w:szCs w:val="28"/>
          <w:lang w:val="uk-UA"/>
        </w:rPr>
        <w:t>за схемою на рис. 3.2</w:t>
      </w:r>
      <w:r w:rsidRPr="001B2FC2">
        <w:rPr>
          <w:rFonts w:ascii="GOST type A" w:hAnsi="GOST type A"/>
          <w:bCs/>
          <w:i/>
          <w:sz w:val="28"/>
          <w:szCs w:val="28"/>
          <w:lang w:val="ru-RU"/>
        </w:rPr>
        <w:t>.</w:t>
      </w:r>
    </w:p>
    <w:p w:rsidR="00B1305A" w:rsidRPr="001B2FC2" w:rsidRDefault="00B1305A" w:rsidP="00FC02D1">
      <w:pPr>
        <w:spacing w:line="360" w:lineRule="auto"/>
        <w:ind w:left="284" w:right="283" w:firstLine="567"/>
        <w:rPr>
          <w:rFonts w:ascii="GOST type A" w:hAnsi="GOST type A"/>
          <w:bCs/>
          <w:i/>
          <w:sz w:val="28"/>
          <w:szCs w:val="28"/>
          <w:lang w:val="uk-UA"/>
        </w:rPr>
      </w:pPr>
    </w:p>
    <w:p w:rsidR="00B1305A" w:rsidRPr="001B2FC2" w:rsidRDefault="00B1305A" w:rsidP="00FC02D1">
      <w:pPr>
        <w:spacing w:line="360" w:lineRule="auto"/>
        <w:ind w:left="284" w:right="283" w:firstLine="567"/>
        <w:jc w:val="center"/>
        <w:rPr>
          <w:rFonts w:ascii="GOST type A" w:hAnsi="GOST type A"/>
          <w:bCs/>
          <w:i/>
          <w:sz w:val="28"/>
          <w:szCs w:val="28"/>
          <w:lang w:val="uk-UA"/>
        </w:rPr>
      </w:pPr>
      <w:r>
        <w:object w:dxaOrig="5847" w:dyaOrig="2666">
          <v:shape id="_x0000_i1031" type="#_x0000_t75" style="width:293.65pt;height:134.35pt" o:ole="">
            <v:imagedata r:id="rId29" o:title=""/>
          </v:shape>
          <o:OLEObject Type="Embed" ProgID="Visio.Drawing.11" ShapeID="_x0000_i1031" DrawAspect="Content" ObjectID="_1354619300" r:id="rId30"/>
        </w:object>
      </w:r>
    </w:p>
    <w:p w:rsidR="00B1305A" w:rsidRPr="001B2FC2" w:rsidRDefault="00B1305A" w:rsidP="00FC02D1">
      <w:pPr>
        <w:spacing w:line="360" w:lineRule="auto"/>
        <w:ind w:left="284" w:right="283" w:firstLine="567"/>
        <w:jc w:val="center"/>
        <w:rPr>
          <w:rFonts w:ascii="GOST type A" w:hAnsi="GOST type A"/>
          <w:bCs/>
          <w:i/>
          <w:sz w:val="28"/>
          <w:szCs w:val="28"/>
          <w:lang w:val="uk-UA"/>
        </w:rPr>
      </w:pPr>
      <w:r w:rsidRPr="001B2FC2">
        <w:rPr>
          <w:rFonts w:ascii="GOST type A" w:hAnsi="GOST type A"/>
          <w:bCs/>
          <w:i/>
          <w:sz w:val="28"/>
          <w:szCs w:val="28"/>
          <w:lang w:val="uk-UA"/>
        </w:rPr>
        <w:t xml:space="preserve">Рис </w:t>
      </w:r>
      <w:r w:rsidRPr="001B2FC2">
        <w:rPr>
          <w:rFonts w:ascii="GOST type A" w:hAnsi="GOST type A"/>
          <w:bCs/>
          <w:i/>
          <w:sz w:val="28"/>
          <w:szCs w:val="28"/>
          <w:lang w:val="ru-RU"/>
        </w:rPr>
        <w:t>3</w:t>
      </w:r>
      <w:r w:rsidRPr="001B2FC2">
        <w:rPr>
          <w:rFonts w:ascii="GOST type A" w:hAnsi="GOST type A"/>
          <w:bCs/>
          <w:i/>
          <w:sz w:val="28"/>
          <w:szCs w:val="28"/>
          <w:lang w:val="uk-UA"/>
        </w:rPr>
        <w:t xml:space="preserve">.2 Схема отримання результату підпрограми </w:t>
      </w:r>
      <w:r w:rsidRPr="001B2FC2">
        <w:rPr>
          <w:rFonts w:ascii="GOST type A" w:hAnsi="GOST type A" w:cs="Courier New CYR"/>
          <w:i/>
          <w:sz w:val="28"/>
          <w:szCs w:val="28"/>
          <w:lang w:val="ru-RU" w:eastAsia="uk-UA"/>
        </w:rPr>
        <w:t xml:space="preserve">MUL побайтним множенням операндів </w:t>
      </w:r>
    </w:p>
    <w:p w:rsidR="00B1305A" w:rsidRPr="001B2FC2" w:rsidRDefault="00B1305A" w:rsidP="00FC02D1">
      <w:pPr>
        <w:spacing w:line="360" w:lineRule="auto"/>
        <w:ind w:left="284" w:right="283" w:firstLine="567"/>
        <w:rPr>
          <w:rFonts w:ascii="GOST type A" w:hAnsi="GOST type A"/>
          <w:bCs/>
          <w:i/>
          <w:sz w:val="28"/>
          <w:szCs w:val="28"/>
          <w:lang w:val="ru-RU"/>
        </w:rPr>
      </w:pPr>
    </w:p>
    <w:p w:rsidR="00B1305A" w:rsidRPr="001B2FC2" w:rsidRDefault="00B1305A" w:rsidP="00FC02D1">
      <w:pPr>
        <w:spacing w:line="360" w:lineRule="auto"/>
        <w:ind w:left="284" w:right="283" w:firstLine="567"/>
        <w:rPr>
          <w:rFonts w:ascii="GOST type A" w:hAnsi="GOST type A"/>
          <w:bCs/>
          <w:i/>
          <w:sz w:val="28"/>
          <w:szCs w:val="28"/>
          <w:lang w:val="ru-RU"/>
        </w:rPr>
      </w:pPr>
      <w:r w:rsidRPr="001B2FC2">
        <w:rPr>
          <w:rFonts w:ascii="GOST type A" w:hAnsi="GOST type A"/>
          <w:bCs/>
          <w:i/>
          <w:sz w:val="28"/>
          <w:szCs w:val="28"/>
          <w:lang w:val="uk-UA"/>
        </w:rPr>
        <w:t xml:space="preserve">Опис алгоритму </w:t>
      </w:r>
      <w:r w:rsidRPr="001B2FC2">
        <w:rPr>
          <w:rFonts w:ascii="GOST type A" w:hAnsi="GOST type A"/>
          <w:bCs/>
          <w:i/>
          <w:sz w:val="28"/>
          <w:szCs w:val="28"/>
        </w:rPr>
        <w:t>SUB</w:t>
      </w:r>
      <w:r w:rsidRPr="001B2FC2">
        <w:rPr>
          <w:rFonts w:ascii="GOST type A" w:hAnsi="GOST type A"/>
          <w:bCs/>
          <w:i/>
          <w:sz w:val="28"/>
          <w:szCs w:val="28"/>
          <w:lang w:val="ru-RU"/>
        </w:rPr>
        <w:t>:</w:t>
      </w:r>
    </w:p>
    <w:p w:rsidR="00B1305A" w:rsidRPr="001B2FC2" w:rsidRDefault="00B1305A" w:rsidP="00FC02D1">
      <w:pPr>
        <w:pStyle w:val="af"/>
        <w:numPr>
          <w:ilvl w:val="0"/>
          <w:numId w:val="43"/>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Операція: </w:t>
      </w:r>
      <w:r w:rsidRPr="001B2FC2">
        <w:rPr>
          <w:rFonts w:ascii="GOST type A" w:hAnsi="GOST type A"/>
          <w:bCs/>
          <w:i/>
          <w:sz w:val="28"/>
          <w:szCs w:val="28"/>
        </w:rPr>
        <w:t>X</w:t>
      </w:r>
      <w:r w:rsidRPr="001B2FC2">
        <w:rPr>
          <w:rFonts w:ascii="GOST type A" w:hAnsi="GOST type A"/>
          <w:bCs/>
          <w:i/>
          <w:sz w:val="28"/>
          <w:szCs w:val="28"/>
          <w:lang w:val="ru-RU"/>
        </w:rPr>
        <w:t>-</w:t>
      </w:r>
      <w:r w:rsidRPr="001B2FC2">
        <w:rPr>
          <w:rFonts w:ascii="GOST type A" w:hAnsi="GOST type A"/>
          <w:bCs/>
          <w:i/>
          <w:sz w:val="28"/>
          <w:szCs w:val="28"/>
        </w:rPr>
        <w:t>Y</w:t>
      </w:r>
      <w:r w:rsidRPr="001B2FC2">
        <w:rPr>
          <w:rFonts w:ascii="GOST type A" w:hAnsi="GOST type A"/>
          <w:bCs/>
          <w:i/>
          <w:sz w:val="28"/>
          <w:szCs w:val="28"/>
          <w:lang w:val="ru-RU"/>
        </w:rPr>
        <w:t>=</w:t>
      </w:r>
      <w:r w:rsidRPr="001B2FC2">
        <w:rPr>
          <w:rFonts w:ascii="GOST type A" w:hAnsi="GOST type A"/>
          <w:bCs/>
          <w:i/>
          <w:sz w:val="28"/>
          <w:szCs w:val="28"/>
        </w:rPr>
        <w:t>Z</w:t>
      </w:r>
      <w:r w:rsidRPr="001B2FC2">
        <w:rPr>
          <w:rFonts w:ascii="GOST type A" w:hAnsi="GOST type A"/>
          <w:bCs/>
          <w:i/>
          <w:sz w:val="28"/>
          <w:szCs w:val="28"/>
          <w:lang w:val="uk-UA"/>
        </w:rPr>
        <w:t xml:space="preserve">, операнди </w:t>
      </w:r>
      <w:r w:rsidRPr="001B2FC2">
        <w:rPr>
          <w:rFonts w:ascii="GOST type A" w:hAnsi="GOST type A"/>
          <w:bCs/>
          <w:i/>
          <w:sz w:val="28"/>
          <w:szCs w:val="28"/>
        </w:rPr>
        <w:t>X</w:t>
      </w:r>
      <w:r w:rsidRPr="001B2FC2">
        <w:rPr>
          <w:rFonts w:ascii="GOST type A" w:hAnsi="GOST type A"/>
          <w:bCs/>
          <w:i/>
          <w:sz w:val="28"/>
          <w:szCs w:val="28"/>
          <w:lang w:val="uk-UA"/>
        </w:rPr>
        <w:t xml:space="preserve"> і </w:t>
      </w:r>
      <w:r w:rsidRPr="001B2FC2">
        <w:rPr>
          <w:rFonts w:ascii="GOST type A" w:hAnsi="GOST type A"/>
          <w:bCs/>
          <w:i/>
          <w:sz w:val="28"/>
          <w:szCs w:val="28"/>
        </w:rPr>
        <w:t>Y</w:t>
      </w:r>
      <w:r w:rsidRPr="001B2FC2">
        <w:rPr>
          <w:rFonts w:ascii="GOST type A" w:hAnsi="GOST type A"/>
          <w:bCs/>
          <w:i/>
          <w:sz w:val="28"/>
          <w:szCs w:val="28"/>
          <w:lang w:val="uk-UA"/>
        </w:rPr>
        <w:t xml:space="preserve"> </w:t>
      </w:r>
      <w:r w:rsidRPr="001B2FC2">
        <w:rPr>
          <w:rFonts w:ascii="GOST type A" w:hAnsi="GOST type A"/>
          <w:bCs/>
          <w:i/>
          <w:sz w:val="28"/>
          <w:szCs w:val="28"/>
          <w:lang w:val="ru-RU"/>
        </w:rPr>
        <w:t>32</w:t>
      </w:r>
      <w:r w:rsidRPr="001B2FC2">
        <w:rPr>
          <w:rFonts w:ascii="GOST type A" w:hAnsi="GOST type A"/>
          <w:bCs/>
          <w:i/>
          <w:sz w:val="28"/>
          <w:szCs w:val="28"/>
          <w:lang w:val="uk-UA"/>
        </w:rPr>
        <w:t>-розрядні.</w:t>
      </w:r>
    </w:p>
    <w:p w:rsidR="00B1305A" w:rsidRPr="001B2FC2" w:rsidRDefault="00B1305A" w:rsidP="00FC02D1">
      <w:pPr>
        <w:pStyle w:val="af"/>
        <w:numPr>
          <w:ilvl w:val="0"/>
          <w:numId w:val="43"/>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Вхідні дані: </w:t>
      </w:r>
      <w:r w:rsidRPr="001B2FC2">
        <w:rPr>
          <w:rFonts w:ascii="GOST type A" w:hAnsi="GOST type A"/>
          <w:bCs/>
          <w:i/>
          <w:sz w:val="28"/>
          <w:szCs w:val="28"/>
        </w:rPr>
        <w:t>X</w:t>
      </w:r>
      <w:r w:rsidRPr="001B2FC2">
        <w:rPr>
          <w:rFonts w:ascii="GOST type A" w:hAnsi="GOST type A"/>
          <w:bCs/>
          <w:i/>
          <w:sz w:val="28"/>
          <w:szCs w:val="28"/>
          <w:lang w:val="uk-UA"/>
        </w:rPr>
        <w:t xml:space="preserve"> в #</w:t>
      </w:r>
      <w:r w:rsidRPr="001B2FC2">
        <w:rPr>
          <w:rFonts w:ascii="GOST type A" w:hAnsi="GOST type A" w:cs="Courier New CYR"/>
          <w:i/>
          <w:sz w:val="28"/>
          <w:szCs w:val="28"/>
          <w:lang w:val="uk-UA" w:eastAsia="uk-UA"/>
        </w:rPr>
        <w:t>24</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,#25</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,#26</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,#27</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-зменшуване</w:t>
      </w:r>
      <w:r w:rsidRPr="001B2FC2">
        <w:rPr>
          <w:rFonts w:ascii="GOST type A" w:hAnsi="GOST type A"/>
          <w:bCs/>
          <w:i/>
          <w:sz w:val="28"/>
          <w:szCs w:val="28"/>
          <w:lang w:val="uk-UA"/>
        </w:rPr>
        <w:t xml:space="preserve">, </w:t>
      </w:r>
      <w:r w:rsidRPr="001B2FC2">
        <w:rPr>
          <w:rFonts w:ascii="GOST type A" w:hAnsi="GOST type A"/>
          <w:bCs/>
          <w:i/>
          <w:sz w:val="28"/>
          <w:szCs w:val="28"/>
        </w:rPr>
        <w:t>Y</w:t>
      </w:r>
      <w:r w:rsidRPr="001B2FC2">
        <w:rPr>
          <w:rFonts w:ascii="GOST type A" w:hAnsi="GOST type A"/>
          <w:bCs/>
          <w:i/>
          <w:sz w:val="28"/>
          <w:szCs w:val="28"/>
          <w:lang w:val="uk-UA"/>
        </w:rPr>
        <w:t xml:space="preserve"> в #</w:t>
      </w:r>
      <w:r w:rsidRPr="001B2FC2">
        <w:rPr>
          <w:rFonts w:ascii="GOST type A" w:hAnsi="GOST type A" w:cs="Courier New CYR"/>
          <w:i/>
          <w:sz w:val="28"/>
          <w:szCs w:val="28"/>
          <w:lang w:val="uk-UA" w:eastAsia="uk-UA"/>
        </w:rPr>
        <w:t>20</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,#21</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,#22</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,#23</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-від"ємник</w:t>
      </w:r>
      <w:r w:rsidRPr="001B2FC2">
        <w:rPr>
          <w:rFonts w:ascii="GOST type A" w:hAnsi="GOST type A"/>
          <w:bCs/>
          <w:i/>
          <w:sz w:val="28"/>
          <w:szCs w:val="28"/>
          <w:lang w:val="uk-UA"/>
        </w:rPr>
        <w:t>.</w:t>
      </w:r>
    </w:p>
    <w:p w:rsidR="00B1305A" w:rsidRPr="001B2FC2" w:rsidRDefault="00B1305A" w:rsidP="00FC02D1">
      <w:pPr>
        <w:pStyle w:val="af"/>
        <w:numPr>
          <w:ilvl w:val="0"/>
          <w:numId w:val="43"/>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Переведення операндів у доповнювальний код</w:t>
      </w:r>
      <w:r w:rsidRPr="001B2FC2">
        <w:rPr>
          <w:rFonts w:ascii="GOST type A" w:hAnsi="GOST type A"/>
          <w:bCs/>
          <w:i/>
          <w:sz w:val="28"/>
          <w:szCs w:val="28"/>
          <w:lang w:val="ru-RU"/>
        </w:rPr>
        <w:t>.</w:t>
      </w:r>
    </w:p>
    <w:p w:rsidR="00B1305A" w:rsidRPr="001B2FC2" w:rsidRDefault="00B1305A" w:rsidP="00FC02D1">
      <w:pPr>
        <w:pStyle w:val="af"/>
        <w:numPr>
          <w:ilvl w:val="0"/>
          <w:numId w:val="43"/>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SUBB</w:t>
      </w:r>
      <w:r w:rsidRPr="001B2FC2">
        <w:rPr>
          <w:rFonts w:ascii="GOST type A" w:hAnsi="GOST type A"/>
          <w:bCs/>
          <w:i/>
          <w:sz w:val="28"/>
          <w:szCs w:val="28"/>
          <w:lang w:val="ru-RU"/>
        </w:rPr>
        <w:t xml:space="preserve"> @27</w:t>
      </w:r>
      <w:r w:rsidRPr="001B2FC2">
        <w:rPr>
          <w:rFonts w:ascii="GOST type A" w:hAnsi="GOST type A"/>
          <w:bCs/>
          <w:i/>
          <w:sz w:val="28"/>
          <w:szCs w:val="28"/>
        </w:rPr>
        <w:t>h</w:t>
      </w:r>
      <w:r w:rsidRPr="001B2FC2">
        <w:rPr>
          <w:rFonts w:ascii="GOST type A" w:hAnsi="GOST type A"/>
          <w:bCs/>
          <w:i/>
          <w:sz w:val="28"/>
          <w:szCs w:val="28"/>
          <w:lang w:val="ru-RU"/>
        </w:rPr>
        <w:t>,@23</w:t>
      </w:r>
      <w:r w:rsidRPr="001B2FC2">
        <w:rPr>
          <w:rFonts w:ascii="GOST type A" w:hAnsi="GOST type A"/>
          <w:bCs/>
          <w:i/>
          <w:sz w:val="28"/>
          <w:szCs w:val="28"/>
        </w:rPr>
        <w:t>h</w:t>
      </w:r>
      <w:r w:rsidRPr="001B2FC2">
        <w:rPr>
          <w:rFonts w:ascii="GOST type A" w:hAnsi="GOST type A"/>
          <w:bCs/>
          <w:i/>
          <w:sz w:val="28"/>
          <w:szCs w:val="28"/>
          <w:lang w:val="ru-RU"/>
        </w:rPr>
        <w:t>.</w:t>
      </w:r>
    </w:p>
    <w:p w:rsidR="00B1305A" w:rsidRPr="001B2FC2" w:rsidRDefault="00B1305A" w:rsidP="00FC02D1">
      <w:pPr>
        <w:pStyle w:val="af"/>
        <w:numPr>
          <w:ilvl w:val="0"/>
          <w:numId w:val="43"/>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SUBB</w:t>
      </w:r>
      <w:r w:rsidRPr="001B2FC2">
        <w:rPr>
          <w:rFonts w:ascii="GOST type A" w:hAnsi="GOST type A"/>
          <w:bCs/>
          <w:i/>
          <w:sz w:val="28"/>
          <w:szCs w:val="28"/>
          <w:lang w:val="ru-RU"/>
        </w:rPr>
        <w:t xml:space="preserve"> @26</w:t>
      </w:r>
      <w:r w:rsidRPr="001B2FC2">
        <w:rPr>
          <w:rFonts w:ascii="GOST type A" w:hAnsi="GOST type A"/>
          <w:bCs/>
          <w:i/>
          <w:sz w:val="28"/>
          <w:szCs w:val="28"/>
        </w:rPr>
        <w:t>h</w:t>
      </w:r>
      <w:r w:rsidRPr="001B2FC2">
        <w:rPr>
          <w:rFonts w:ascii="GOST type A" w:hAnsi="GOST type A"/>
          <w:bCs/>
          <w:i/>
          <w:sz w:val="28"/>
          <w:szCs w:val="28"/>
          <w:lang w:val="ru-RU"/>
        </w:rPr>
        <w:t>,@22</w:t>
      </w:r>
      <w:r w:rsidRPr="001B2FC2">
        <w:rPr>
          <w:rFonts w:ascii="GOST type A" w:hAnsi="GOST type A"/>
          <w:bCs/>
          <w:i/>
          <w:sz w:val="28"/>
          <w:szCs w:val="28"/>
        </w:rPr>
        <w:t>h</w:t>
      </w:r>
      <w:r w:rsidRPr="001B2FC2">
        <w:rPr>
          <w:rFonts w:ascii="GOST type A" w:hAnsi="GOST type A"/>
          <w:bCs/>
          <w:i/>
          <w:sz w:val="28"/>
          <w:szCs w:val="28"/>
          <w:lang w:val="ru-RU"/>
        </w:rPr>
        <w:t>.</w:t>
      </w:r>
      <w:r w:rsidRPr="001B2FC2">
        <w:rPr>
          <w:rFonts w:ascii="GOST type A" w:hAnsi="GOST type A"/>
          <w:bCs/>
          <w:i/>
          <w:sz w:val="28"/>
          <w:szCs w:val="28"/>
          <w:lang w:val="uk-UA"/>
        </w:rPr>
        <w:t xml:space="preserve"> </w:t>
      </w:r>
    </w:p>
    <w:p w:rsidR="00B1305A" w:rsidRPr="001B2FC2" w:rsidRDefault="00B1305A" w:rsidP="00FC02D1">
      <w:pPr>
        <w:pStyle w:val="af"/>
        <w:numPr>
          <w:ilvl w:val="0"/>
          <w:numId w:val="43"/>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SUBB</w:t>
      </w:r>
      <w:r w:rsidRPr="001B2FC2">
        <w:rPr>
          <w:rFonts w:ascii="GOST type A" w:hAnsi="GOST type A"/>
          <w:bCs/>
          <w:i/>
          <w:sz w:val="28"/>
          <w:szCs w:val="28"/>
          <w:lang w:val="ru-RU"/>
        </w:rPr>
        <w:t xml:space="preserve"> @25</w:t>
      </w:r>
      <w:r w:rsidRPr="001B2FC2">
        <w:rPr>
          <w:rFonts w:ascii="GOST type A" w:hAnsi="GOST type A"/>
          <w:bCs/>
          <w:i/>
          <w:sz w:val="28"/>
          <w:szCs w:val="28"/>
        </w:rPr>
        <w:t>h</w:t>
      </w:r>
      <w:r w:rsidRPr="001B2FC2">
        <w:rPr>
          <w:rFonts w:ascii="GOST type A" w:hAnsi="GOST type A"/>
          <w:bCs/>
          <w:i/>
          <w:sz w:val="28"/>
          <w:szCs w:val="28"/>
          <w:lang w:val="ru-RU"/>
        </w:rPr>
        <w:t>,@21</w:t>
      </w:r>
      <w:r w:rsidRPr="001B2FC2">
        <w:rPr>
          <w:rFonts w:ascii="GOST type A" w:hAnsi="GOST type A"/>
          <w:bCs/>
          <w:i/>
          <w:sz w:val="28"/>
          <w:szCs w:val="28"/>
        </w:rPr>
        <w:t>h</w:t>
      </w:r>
      <w:r w:rsidRPr="001B2FC2">
        <w:rPr>
          <w:rFonts w:ascii="GOST type A" w:hAnsi="GOST type A"/>
          <w:bCs/>
          <w:i/>
          <w:sz w:val="28"/>
          <w:szCs w:val="28"/>
          <w:lang w:val="ru-RU"/>
        </w:rPr>
        <w:t xml:space="preserve">. </w:t>
      </w:r>
    </w:p>
    <w:p w:rsidR="00B1305A" w:rsidRPr="001B2FC2" w:rsidRDefault="00B1305A" w:rsidP="00FC02D1">
      <w:pPr>
        <w:pStyle w:val="af"/>
        <w:numPr>
          <w:ilvl w:val="0"/>
          <w:numId w:val="43"/>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SUBB</w:t>
      </w:r>
      <w:r w:rsidRPr="001B2FC2">
        <w:rPr>
          <w:rFonts w:ascii="GOST type A" w:hAnsi="GOST type A"/>
          <w:bCs/>
          <w:i/>
          <w:sz w:val="28"/>
          <w:szCs w:val="28"/>
          <w:lang w:val="ru-RU"/>
        </w:rPr>
        <w:t xml:space="preserve"> @24</w:t>
      </w:r>
      <w:r w:rsidRPr="001B2FC2">
        <w:rPr>
          <w:rFonts w:ascii="GOST type A" w:hAnsi="GOST type A"/>
          <w:bCs/>
          <w:i/>
          <w:sz w:val="28"/>
          <w:szCs w:val="28"/>
        </w:rPr>
        <w:t>h</w:t>
      </w:r>
      <w:r w:rsidRPr="001B2FC2">
        <w:rPr>
          <w:rFonts w:ascii="GOST type A" w:hAnsi="GOST type A"/>
          <w:bCs/>
          <w:i/>
          <w:sz w:val="28"/>
          <w:szCs w:val="28"/>
          <w:lang w:val="ru-RU"/>
        </w:rPr>
        <w:t>,@20</w:t>
      </w:r>
      <w:r w:rsidRPr="001B2FC2">
        <w:rPr>
          <w:rFonts w:ascii="GOST type A" w:hAnsi="GOST type A"/>
          <w:bCs/>
          <w:i/>
          <w:sz w:val="28"/>
          <w:szCs w:val="28"/>
        </w:rPr>
        <w:t>h</w:t>
      </w:r>
      <w:r w:rsidRPr="001B2FC2">
        <w:rPr>
          <w:rFonts w:ascii="GOST type A" w:hAnsi="GOST type A"/>
          <w:bCs/>
          <w:i/>
          <w:sz w:val="28"/>
          <w:szCs w:val="28"/>
          <w:lang w:val="ru-RU"/>
        </w:rPr>
        <w:t>.</w:t>
      </w:r>
    </w:p>
    <w:p w:rsidR="00B1305A" w:rsidRPr="001B2FC2" w:rsidRDefault="001C2E2C" w:rsidP="00FC02D1">
      <w:pPr>
        <w:pStyle w:val="af"/>
        <w:numPr>
          <w:ilvl w:val="0"/>
          <w:numId w:val="43"/>
        </w:numPr>
        <w:spacing w:line="360" w:lineRule="auto"/>
        <w:ind w:left="284" w:right="283" w:firstLine="567"/>
        <w:rPr>
          <w:rFonts w:ascii="GOST type A" w:hAnsi="GOST type A"/>
          <w:bCs/>
          <w:i/>
          <w:sz w:val="28"/>
          <w:szCs w:val="28"/>
          <w:lang w:val="uk-UA"/>
        </w:rPr>
      </w:pPr>
      <w:r>
        <w:rPr>
          <w:rFonts w:ascii="GOST type A" w:hAnsi="GOST type A"/>
          <w:bCs/>
          <w:i/>
          <w:noProof/>
          <w:lang w:val="ru-RU"/>
        </w:rPr>
        <w:lastRenderedPageBreak/>
        <mc:AlternateContent>
          <mc:Choice Requires="wpg">
            <w:drawing>
              <wp:anchor distT="0" distB="0" distL="114300" distR="114300" simplePos="0" relativeHeight="251871232" behindDoc="0" locked="0" layoutInCell="1" allowOverlap="1" wp14:anchorId="0D7677F2" wp14:editId="14E429B3">
                <wp:simplePos x="0" y="0"/>
                <wp:positionH relativeFrom="page">
                  <wp:posOffset>709930</wp:posOffset>
                </wp:positionH>
                <wp:positionV relativeFrom="page">
                  <wp:posOffset>183338</wp:posOffset>
                </wp:positionV>
                <wp:extent cx="6658610" cy="10209530"/>
                <wp:effectExtent l="19050" t="19050" r="8890" b="1270"/>
                <wp:wrapNone/>
                <wp:docPr id="9468" name="Группа 9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469" name="Rectangle 26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470" name="Group 266"/>
                        <wpg:cNvGrpSpPr>
                          <a:grpSpLocks/>
                        </wpg:cNvGrpSpPr>
                        <wpg:grpSpPr bwMode="auto">
                          <a:xfrm>
                            <a:off x="1015" y="15846"/>
                            <a:ext cx="10486" cy="892"/>
                            <a:chOff x="1015" y="15846"/>
                            <a:chExt cx="10486" cy="892"/>
                          </a:xfrm>
                        </wpg:grpSpPr>
                        <wps:wsp>
                          <wps:cNvPr id="9471" name="Line 26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72" name="Line 26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73" name="Line 26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74" name="Line 27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75" name="Line 27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76" name="Line 27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77" name="Line 27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78" name="Line 27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79" name="Line 27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80" name="Text Box 27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481" name="Text Box 27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482" name="Text Box 27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483" name="Text Box 27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484" name="Text Box 28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485" name="Line 28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86" name="Text Box 28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4D6585" w:rsidRDefault="009D310A" w:rsidP="00B1305A">
                                <w:pPr>
                                  <w:jc w:val="center"/>
                                  <w:rPr>
                                    <w:rFonts w:ascii="GOST type B" w:hAnsi="GOST type B"/>
                                    <w:i/>
                                    <w:lang w:val="ru-RU"/>
                                  </w:rPr>
                                </w:pPr>
                                <w:r>
                                  <w:rPr>
                                    <w:rFonts w:ascii="GOST type B" w:hAnsi="GOST type B"/>
                                    <w:i/>
                                    <w:lang w:val="ru-RU"/>
                                  </w:rPr>
                                  <w:t>30</w:t>
                                </w:r>
                              </w:p>
                            </w:txbxContent>
                          </wps:txbx>
                          <wps:bodyPr rot="0" vert="horz" wrap="square" lIns="0" tIns="0" rIns="0" bIns="0" anchor="t" anchorCtr="0" upright="1">
                            <a:noAutofit/>
                          </wps:bodyPr>
                        </wps:wsp>
                        <wps:wsp>
                          <wps:cNvPr id="9487" name="Text Box 28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468" o:spid="_x0000_s1762" style="position:absolute;left:0;text-align:left;margin-left:55.9pt;margin-top:14.45pt;width:524.3pt;height:803.9pt;z-index:25187123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">
                <v:rect id="Rectangle 265" o:spid="_x0000_s176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suMcgA&#10;AADdAAAADwAAAGRycy9kb3ducmV2LnhtbESPT2vCQBTE74V+h+UJ3urG1PonuooNFAr1YhTU2yP7&#10;TEKzb0N21bSfvlsQPA4z8xtmsepMLa7UusqyguEgAkGcW11xoWC/+3iZgnAeWWNtmRT8kIPV8vlp&#10;gYm2N97SNfOFCBB2CSoovW8SKV1ekkE3sA1x8M62NeiDbAupW7wFuKllHEVjabDisFBiQ2lJ+Xd2&#10;MQq2b+/r03HyejC/0Vc2SjcmToexUv1et56D8NT5R/je/tQKZqPxDP7fhCc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iy4xyAAAAN0AAAAPAAAAAAAAAAAAAAAAAJgCAABk&#10;cnMvZG93bnJldi54bWxQSwUGAAAAAAQABAD1AAAAjQMAAAAA&#10;" filled="f" strokeweight="2.25pt"/>
                <v:group id="Group 266" o:spid="_x0000_s176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98/yMQAAADdAAAA&#10;DwAAAAAAAAAAAAAAAACqAgAAZHJzL2Rvd25yZXYueG1sUEsFBgAAAAAEAAQA+gAAAJsDAAAAAA==&#10;">
                  <v:line id="Line 267" o:spid="_x0000_s176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dIDsQAAADdAAAADwAAAGRycy9kb3ducmV2LnhtbESPQWvCQBSE70L/w/IK3nQTlTZN3Ygo&#10;Qsmt2ktvj+xrEpJ9G3dXjf/eLRR6HGbmG2a9GU0vruR8a1lBOk9AEFdWt1wr+DodZhkIH5A19pZJ&#10;wZ08bIqnyRpzbW/8SddjqEWEsM9RQRPCkEvpq4YM+rkdiKP3Y53BEKWrpXZ4i3DTy0WSvEiDLceF&#10;BgfaNVR1x4tRkC1XiNl3V3bkl+4c9qUZuVRq+jxu30EEGsN/+K/9oRW8rV5T+H0Tn4As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R0gOxAAAAN0AAAAPAAAAAAAAAAAA&#10;AAAAAKECAABkcnMvZG93bnJldi54bWxQSwUGAAAAAAQABAD5AAAAkgMAAAAA&#10;" strokeweight="2.25pt">
                    <v:stroke endarrowwidth="narrow"/>
                  </v:line>
                  <v:line id="Line 268" o:spid="_x0000_s176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F6t8UAAADdAAAADwAAAGRycy9kb3ducmV2LnhtbESP0YrCMBRE3wX/IVxhX2RNV2VXq1GW&#10;BUFEhG39gGtzbYvNTW2i1r83guDjMDNnmPmyNZW4UuNKywq+BhEI4szqknMF+3T1OQHhPLLGyjIp&#10;uJOD5aLbmWOs7Y3/6Zr4XAQIuxgVFN7XsZQuK8igG9iaOHhH2xj0QTa51A3eAtxUchhF39JgyWGh&#10;wJr+CspOycUoKEd46Ptpn/Nquz/t7ll63pxTpT567e8MhKfWv8Ov9lormI5/hvB8E5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F6t8UAAADdAAAADwAAAAAAAAAA&#10;AAAAAAChAgAAZHJzL2Rvd25yZXYueG1sUEsFBgAAAAAEAAQA+QAAAJMDAAAAAA==&#10;" strokeweight="2.25pt">
                    <v:stroke endarrowwidth="narrow"/>
                  </v:line>
                  <v:line id="Line 269" o:spid="_x0000_s176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3fLMUAAADdAAAADwAAAGRycy9kb3ducmV2LnhtbESP3YrCMBSE7wXfIRzBG9HUVfypRpGF&#10;hWURQesDHJtjW2xOahO1vv1GELwcZuYbZrluTCnuVLvCsoLhIAJBnFpdcKbgmPz0ZyCcR9ZYWiYF&#10;T3KwXrVbS4y1ffCe7gefiQBhF6OC3PsqltKlORl0A1sRB+9sa4M+yDqTusZHgJtSfkXRRBosOCzk&#10;WNF3TunlcDMKihGeen7e46zcHi+7Z5pc/66JUt1Os1mA8NT4T/jd/tUK5uPpCF5vw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3fLMUAAADdAAAADwAAAAAAAAAA&#10;AAAAAAChAgAAZHJzL2Rvd25yZXYueG1sUEsFBgAAAAAEAAQA+QAAAJMDAAAAAA==&#10;" strokeweight="2.25pt">
                    <v:stroke endarrowwidth="narrow"/>
                  </v:line>
                  <v:line id="Line 270" o:spid="_x0000_s176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HWMUAAADdAAAADwAAAGRycy9kb3ducmV2LnhtbESP3YrCMBSE7xd8h3AEb0RTV/GnGkUW&#10;FhYRQesDHJtjW2xOahO1vr0RhL0cZuYbZrFqTCnuVLvCsoJBPwJBnFpdcKbgmPz2piCcR9ZYWiYF&#10;T3KwWra+Fhhr++A93Q8+EwHCLkYFufdVLKVLczLo+rYiDt7Z1gZ9kHUmdY2PADel/I6isTRYcFjI&#10;saKfnNLL4WYUFEM8df2sy1m5PV52zzS5bq6JUp12s56D8NT4//Cn/acVzEaTEbz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HWMUAAADdAAAADwAAAAAAAAAA&#10;AAAAAAChAgAAZHJzL2Rvd25yZXYueG1sUEsFBgAAAAAEAAQA+QAAAJMDAAAAAA==&#10;" strokeweight="2.25pt">
                    <v:stroke endarrowwidth="narrow"/>
                  </v:line>
                  <v:line id="Line 271" o:spid="_x0000_s176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iw8cAAADdAAAADwAAAGRycy9kb3ducmV2LnhtbESP0WrCQBRE3wv+w3KFvkjd2Gpbo5sg&#10;hUIREWr8gNvsNQlm7ybZbYx/3xWEPg4zc4ZZp4OpRU+dqywrmE0jEMS51RUXCo7Z59M7COeRNdaW&#10;ScGVHKTJ6GGNsbYX/qb+4AsRIOxiVFB638RSurwkg25qG+LgnWxn0AfZFVJ3eAlwU8vnKHqVBisO&#10;CyU29FFSfj78GgXVC/5M/HLCRb07nvfXPGu3babU43jYrEB4Gvx/+N7+0gqW87cF3N6EJy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OLDxwAAAN0AAAAPAAAAAAAA&#10;AAAAAAAAAKECAABkcnMvZG93bnJldi54bWxQSwUGAAAAAAQABAD5AAAAlQMAAAAA&#10;" strokeweight="2.25pt">
                    <v:stroke endarrowwidth="narrow"/>
                  </v:line>
                  <v:line id="Line 272" o:spid="_x0000_s177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p8tMcAAADdAAAADwAAAGRycy9kb3ducmV2LnhtbESP0WrCQBRE3wv+w3ILfRHd2JaoaVYR&#10;oVBKETR+wDV7TUKyd2N2a5K/7xYKfRxm5gyTbgfTiDt1rrKsYDGPQBDnVldcKDhn77MVCOeRNTaW&#10;ScFIDrabyUOKibY9H+l+8oUIEHYJKii9bxMpXV6SQTe3LXHwrrYz6IPsCqk77APcNPI5imJpsOKw&#10;UGJL+5Ly+vRtFFQveJn69ZSL5utcH8Y8u33eMqWeHofdGwhPg/8P/7U/tIL16zKG3zfhCc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Kny0xwAAAN0AAAAPAAAAAAAA&#10;AAAAAAAAAKECAABkcnMvZG93bnJldi54bWxQSwUGAAAAAAQABAD5AAAAlQMAAAAA&#10;" strokeweight="2.25pt">
                    <v:stroke endarrowwidth="narrow"/>
                  </v:line>
                  <v:line id="Line 273" o:spid="_x0000_s177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bZL8cAAADdAAAADwAAAGRycy9kb3ducmV2LnhtbESP3WrCQBSE7wu+w3IKvRHd2BZ/0qwi&#10;QqGUIpj4AMfsMQnJno3ZrUnevlso9HKYmW+YZDeYRtypc5VlBYt5BII4t7riQsE5e5+tQTiPrLGx&#10;TApGcrDbTh4SjLXt+UT31BciQNjFqKD0vo2ldHlJBt3ctsTBu9rOoA+yK6TusA9w08jnKFpKgxWH&#10;hRJbOpSU1+m3UVC94GXqN1Mumq9zfRzz7PZ5y5R6ehz2byA8Df4//Nf+0Ao2r6sV/L4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ZtkvxwAAAN0AAAAPAAAAAAAA&#10;AAAAAAAAAKECAABkcnMvZG93bnJldi54bWxQSwUGAAAAAAQABAD5AAAAlQMAAAAA&#10;" strokeweight="2.25pt">
                    <v:stroke endarrowwidth="narrow"/>
                  </v:line>
                  <v:line id="Line 274" o:spid="_x0000_s177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NXcEAAADdAAAADwAAAGRycy9kb3ducmV2LnhtbERPy4rCMBTdC/5DuIIb0XRUfFSjDIIg&#10;gwhaP+DaXNtic1ObqPXvzWLA5eG8l+vGlOJJtSssK/gZRCCIU6sLzhSck21/BsJ5ZI2lZVLwJgfr&#10;Vbu1xFjbFx/pefKZCCHsYlSQe1/FUro0J4NuYCviwF1tbdAHWGdS1/gK4aaUwyiaSIMFh4YcK9rk&#10;lN5OD6OgGOGl5+c9zsr9+XZ4p8n9754o1e00vwsQnhr/Ff+7d1rBfDwNc8Ob8ATk6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1dwQAAAN0AAAAPAAAAAAAAAAAAAAAA&#10;AKECAABkcnMvZG93bnJldi54bWxQSwUGAAAAAAQABAD5AAAAjwMAAAAA&#10;" strokeweight="2.25pt">
                    <v:stroke endarrowwidth="narrow"/>
                  </v:line>
                  <v:line id="Line 275" o:spid="_x0000_s177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XoxsUAAADdAAAADwAAAGRycy9kb3ducmV2LnhtbESP0YrCMBRE3wX/IVzBF9FUd1FbjbIs&#10;CIssgtYPuDbXttjc1CZq/XuzsODjMDNnmOW6NZW4U+NKywrGowgEcWZ1ybmCY7oZzkE4j6yxskwK&#10;nuRgvep2lpho++A93Q8+FwHCLkEFhfd1IqXLCjLoRrYmDt7ZNgZ9kE0udYOPADeVnETRVBosOSwU&#10;WNN3QdnlcDMKyg88DXw84Lz6PV52zyy9bq+pUv1e+7UA4an17/B/+0criD9nMfy9CU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XoxsUAAADdAAAADwAAAAAAAAAA&#10;AAAAAAChAgAAZHJzL2Rvd25yZXYueG1sUEsFBgAAAAAEAAQA+QAAAJMDAAAAAA==&#10;" strokeweight="2.25pt">
                    <v:stroke endarrowwidth="narrow"/>
                  </v:line>
                  <v:shape id="Text Box 276" o:spid="_x0000_s177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8E8IA&#10;AADdAAAADwAAAGRycy9kb3ducmV2LnhtbERPS2vCQBC+F/wPywi91U1LEY1uQilUqodS39chOyax&#10;2dmQnWr8991DwePH957nvWvUhbpQezbwPEpAERfe1lwa2G0/niaggiBbbDyTgRsFyLPBwxxT66+8&#10;pstGShVDOKRooBJpU61DUZHDMPItceROvnMoEXalth1eY7hr9EuSjLXDmmNDhS29V1T8bH6dgfK4&#10;XaLef6++Dq4NzfostFiIMY/D/m0GSqiXu/jf/WkNTF8ncX98E5+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6nwTwgAAAN0AAAAPAAAAAAAAAAAAAAAAAJgCAABkcnMvZG93&#10;bnJldi54bWxQSwUGAAAAAAQABAD1AAAAhwM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277" o:spid="_x0000_s177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ZiMUA&#10;AADdAAAADwAAAGRycy9kb3ducmV2LnhtbESPX2vCQBDE3wt+h2MF3+rFIqKppxShYvtQ1PTP65Lb&#10;Jqm5vZBbNX57ryD4OMzMb5j5snO1OlEbKs8GRsMEFHHubcWFgc/s9XEKKgiyxdozGbhQgOWi9zDH&#10;1Poz7+i0l0JFCIcUDZQiTap1yEtyGIa+IY7er28dSpRtoW2L5wh3tX5Kkol2WHFcKLGhVUn5YX90&#10;Boqf7A311/b949s1od79Ca3XYsyg3708gxLq5B6+tTfWwGw8HcH/m/gE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tmIxQAAAN0AAAAPAAAAAAAAAAAAAAAAAJgCAABkcnMv&#10;ZG93bnJldi54bWxQSwUGAAAAAAQABAD1AAAAigM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278" o:spid="_x0000_s177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RH/8UA&#10;AADdAAAADwAAAGRycy9kb3ducmV2LnhtbESPX2vCQBDE3wt+h2MLfauXShEbPUUKlbYP4n9fl9ya&#10;RHN7IbfV+O09QejjMDO/YUaT1lXqTE0oPRt46yagiDNvS84NbNZfrwNQQZAtVp7JwJUCTMadpxGm&#10;1l94SeeV5CpCOKRooBCpU61DVpDD0PU1cfQOvnEoUTa5tg1eItxVupckfe2w5LhQYE2fBWWn1Z8z&#10;kO/XP6i3i9/5ztWhWh6FZjMx5uW5nQ5BCbXyH360v62Bj/dBD+5v4hPQ4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dEf/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279" o:spid="_x0000_s177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jiZMYA&#10;AADdAAAADwAAAGRycy9kb3ducmV2LnhtbESPX2vCQBDE3wW/w7FC3/RiW4qNniJCxfpQ/NPW1yW3&#10;JtHcXsitGr99r1Do4zAzv2Ems9ZV6kpNKD0bGA4SUMSZtyXnBj73b/0RqCDIFivPZOBOAWbTbmeC&#10;qfU33tJ1J7mKEA4pGihE6lTrkBXkMAx8TRy9o28cSpRNrm2Dtwh3lX5MkhftsOS4UGBNi4Ky8+7i&#10;DOSH/Tvqr83649vVodqehJZLMeah187HoIRa+Q//tVfWwOvz6Al+38Qno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jiZM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280" o:spid="_x0000_s177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F6EMUA&#10;AADdAAAADwAAAGRycy9kb3ducmV2LnhtbESPQWvCQBSE7wX/w/IKvdVNi4hNXUUEpXqQatp6fWSf&#10;STT7NmRfNf77riD0OMzMN8x42rlanakNlWcDL/0EFHHubcWFga9s8TwCFQTZYu2ZDFwpwHTSexhj&#10;av2Ft3TeSaEihEOKBkqRJtU65CU5DH3fEEfv4FuHEmVbaNviJcJdrV+TZKgdVhwXSmxoXlJ+2v06&#10;A8U+W6H+/lxvflwT6u1RaLkUY54eu9k7KKFO/sP39oc18DYYDeD2Jj4BP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0XoQ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281" o:spid="_x0000_s177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2S5McAAADdAAAADwAAAGRycy9kb3ducmV2LnhtbESP0WrCQBRE3wv+w3KFvkjd2Nai0U0Q&#10;oVBKEUz8gGv2mgSzd2N2a5K/7xYKfRxm5gyzTQfTiDt1rrasYDGPQBAXVtdcKjjl708rEM4ja2ws&#10;k4KRHKTJ5GGLsbY9H+me+VIECLsYFVTet7GUrqjIoJvbljh4F9sZ9EF2pdQd9gFuGvkcRW/SYM1h&#10;ocKW9hUV1+zbKKhf8Dzz6xmXzdfpehiL/PZ5y5V6nA67DQhPg/8P/7U/tIL162oJv2/CE5DJ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LZLkxwAAAN0AAAAPAAAAAAAA&#10;AAAAAAAAAKECAABkcnMvZG93bnJldi54bWxQSwUGAAAAAAQABAD5AAAAlQMAAAAA&#10;" strokeweight="2.25pt">
                    <v:stroke endarrowwidth="narrow"/>
                  </v:line>
                  <v:shape id="Text Box 282" o:spid="_x0000_s178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B/MUA&#10;AADdAAAADwAAAGRycy9kb3ducmV2LnhtbESPX2vCQBDE3wW/w7GCb3qxiGjqKVKotH0o/mnr65Jb&#10;k2huL+S2mn57ryD4OMzMb5j5snWVulATSs8GRsMEFHHmbcm5ga/962AKKgiyxcozGfijAMtFtzPH&#10;1Porb+myk1xFCIcUDRQidap1yApyGIa+Jo7e0TcOJcom17bBa4S7Sj8lyUQ7LDkuFFjTS0HZeffr&#10;DOSH/Tvq783H54+rQ7U9Ca3XYky/166eQQm18gjf22/WwGw8ncD/m/gE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0H8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4D6585" w:rsidRDefault="009D310A" w:rsidP="00B1305A">
                          <w:pPr>
                            <w:jc w:val="center"/>
                            <w:rPr>
                              <w:rFonts w:ascii="GOST type B" w:hAnsi="GOST type B"/>
                              <w:i/>
                              <w:lang w:val="ru-RU"/>
                            </w:rPr>
                          </w:pPr>
                          <w:r>
                            <w:rPr>
                              <w:rFonts w:ascii="GOST type B" w:hAnsi="GOST type B"/>
                              <w:i/>
                              <w:lang w:val="ru-RU"/>
                            </w:rPr>
                            <w:t>30</w:t>
                          </w:r>
                        </w:p>
                      </w:txbxContent>
                    </v:textbox>
                  </v:shape>
                  <v:shape id="Text Box 283" o:spid="_x0000_s178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PkZ8YA&#10;AADdAAAADwAAAGRycy9kb3ducmV2LnhtbESPX2vCQBDE3wW/w7FC3/RiKa2NniJCxfpQ/NPW1yW3&#10;JtHcXsitGr99r1Do4zAzv2Ems9ZV6kpNKD0bGA4SUMSZtyXnBj73b/0RqCDIFivPZOBOAWbTbmeC&#10;qfU33tJ1J7mKEA4pGihE6lTrkBXkMAx8TRy9o28cSpRNrm2Dtwh3lX5MkmftsOS4UGBNi4Ky8+7i&#10;DOSH/Tvqr83649vVodqehJZLMeah187HoIRa+Q//tVfWwOvT6AV+38Qno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PkZ8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rsidRPr="001B2FC2">
        <w:rPr>
          <w:rFonts w:ascii="GOST type A" w:hAnsi="GOST type A"/>
          <w:bCs/>
          <w:i/>
          <w:sz w:val="28"/>
          <w:szCs w:val="28"/>
          <w:lang w:val="uk-UA"/>
        </w:rPr>
        <w:t>Результат в #</w:t>
      </w:r>
      <w:r w:rsidR="00B1305A" w:rsidRPr="001B2FC2">
        <w:rPr>
          <w:rFonts w:ascii="GOST type A" w:hAnsi="GOST type A" w:cs="Courier New CYR"/>
          <w:i/>
          <w:sz w:val="28"/>
          <w:szCs w:val="28"/>
          <w:lang w:val="uk-UA" w:eastAsia="uk-UA"/>
        </w:rPr>
        <w:t>20</w:t>
      </w:r>
      <w:r w:rsidR="00B1305A" w:rsidRPr="001B2FC2">
        <w:rPr>
          <w:rFonts w:ascii="GOST type A" w:hAnsi="GOST type A" w:cs="Courier New CYR"/>
          <w:i/>
          <w:sz w:val="28"/>
          <w:szCs w:val="28"/>
          <w:lang w:val="ru-RU" w:eastAsia="uk-UA"/>
        </w:rPr>
        <w:t>h</w:t>
      </w:r>
      <w:r w:rsidR="00B1305A" w:rsidRPr="001B2FC2">
        <w:rPr>
          <w:rFonts w:ascii="GOST type A" w:hAnsi="GOST type A" w:cs="Courier New CYR"/>
          <w:i/>
          <w:sz w:val="28"/>
          <w:szCs w:val="28"/>
          <w:lang w:val="uk-UA" w:eastAsia="uk-UA"/>
        </w:rPr>
        <w:t>,#21</w:t>
      </w:r>
      <w:r w:rsidR="00B1305A" w:rsidRPr="001B2FC2">
        <w:rPr>
          <w:rFonts w:ascii="GOST type A" w:hAnsi="GOST type A" w:cs="Courier New CYR"/>
          <w:i/>
          <w:sz w:val="28"/>
          <w:szCs w:val="28"/>
          <w:lang w:val="ru-RU" w:eastAsia="uk-UA"/>
        </w:rPr>
        <w:t>h</w:t>
      </w:r>
      <w:r w:rsidR="00B1305A" w:rsidRPr="001B2FC2">
        <w:rPr>
          <w:rFonts w:ascii="GOST type A" w:hAnsi="GOST type A" w:cs="Courier New CYR"/>
          <w:i/>
          <w:sz w:val="28"/>
          <w:szCs w:val="28"/>
          <w:lang w:val="uk-UA" w:eastAsia="uk-UA"/>
        </w:rPr>
        <w:t>,#22</w:t>
      </w:r>
      <w:r w:rsidR="00B1305A" w:rsidRPr="001B2FC2">
        <w:rPr>
          <w:rFonts w:ascii="GOST type A" w:hAnsi="GOST type A" w:cs="Courier New CYR"/>
          <w:i/>
          <w:sz w:val="28"/>
          <w:szCs w:val="28"/>
          <w:lang w:val="ru-RU" w:eastAsia="uk-UA"/>
        </w:rPr>
        <w:t>h</w:t>
      </w:r>
      <w:r w:rsidR="00B1305A" w:rsidRPr="001B2FC2">
        <w:rPr>
          <w:rFonts w:ascii="GOST type A" w:hAnsi="GOST type A" w:cs="Courier New CYR"/>
          <w:i/>
          <w:sz w:val="28"/>
          <w:szCs w:val="28"/>
          <w:lang w:val="uk-UA" w:eastAsia="uk-UA"/>
        </w:rPr>
        <w:t>,#23</w:t>
      </w:r>
      <w:r w:rsidR="00B1305A" w:rsidRPr="001B2FC2">
        <w:rPr>
          <w:rFonts w:ascii="GOST type A" w:hAnsi="GOST type A" w:cs="Courier New CYR"/>
          <w:i/>
          <w:sz w:val="28"/>
          <w:szCs w:val="28"/>
          <w:lang w:val="ru-RU" w:eastAsia="uk-UA"/>
        </w:rPr>
        <w:t>h</w:t>
      </w:r>
      <w:r w:rsidR="00B1305A" w:rsidRPr="001B2FC2">
        <w:rPr>
          <w:rFonts w:ascii="GOST type A" w:hAnsi="GOST type A"/>
          <w:bCs/>
          <w:i/>
          <w:sz w:val="28"/>
          <w:szCs w:val="28"/>
          <w:lang w:val="ru-RU"/>
        </w:rPr>
        <w:t>.</w:t>
      </w:r>
    </w:p>
    <w:p w:rsidR="00B1305A" w:rsidRPr="001B2FC2" w:rsidRDefault="00B1305A" w:rsidP="00FC02D1">
      <w:pPr>
        <w:pStyle w:val="af"/>
        <w:spacing w:line="360" w:lineRule="auto"/>
        <w:ind w:left="284" w:right="283" w:firstLine="567"/>
        <w:rPr>
          <w:rFonts w:ascii="GOST type A" w:hAnsi="GOST type A"/>
          <w:bCs/>
          <w:i/>
          <w:sz w:val="28"/>
          <w:szCs w:val="28"/>
          <w:lang w:val="uk-UA"/>
        </w:rPr>
      </w:pPr>
    </w:p>
    <w:p w:rsidR="00B1305A" w:rsidRPr="001B2FC2" w:rsidRDefault="00B1305A" w:rsidP="00FC02D1">
      <w:pPr>
        <w:spacing w:line="360" w:lineRule="auto"/>
        <w:ind w:left="284" w:right="283" w:firstLine="567"/>
        <w:rPr>
          <w:rFonts w:ascii="GOST type A" w:hAnsi="GOST type A"/>
          <w:bCs/>
          <w:i/>
          <w:sz w:val="28"/>
          <w:szCs w:val="28"/>
          <w:lang w:val="ru-RU"/>
        </w:rPr>
      </w:pPr>
      <w:r w:rsidRPr="001B2FC2">
        <w:rPr>
          <w:rFonts w:ascii="GOST type A" w:hAnsi="GOST type A"/>
          <w:bCs/>
          <w:i/>
          <w:sz w:val="28"/>
          <w:szCs w:val="28"/>
          <w:lang w:val="uk-UA"/>
        </w:rPr>
        <w:t xml:space="preserve">Опис алгоритму </w:t>
      </w:r>
      <w:r w:rsidRPr="001B2FC2">
        <w:rPr>
          <w:rFonts w:ascii="GOST type A" w:hAnsi="GOST type A"/>
          <w:bCs/>
          <w:i/>
          <w:sz w:val="28"/>
          <w:szCs w:val="28"/>
        </w:rPr>
        <w:t>ADD</w:t>
      </w:r>
      <w:r w:rsidRPr="001B2FC2">
        <w:rPr>
          <w:rFonts w:ascii="GOST type A" w:hAnsi="GOST type A"/>
          <w:bCs/>
          <w:i/>
          <w:sz w:val="28"/>
          <w:szCs w:val="28"/>
          <w:lang w:val="ru-RU"/>
        </w:rPr>
        <w:t>:</w:t>
      </w:r>
    </w:p>
    <w:p w:rsidR="00B1305A" w:rsidRPr="001B2FC2" w:rsidRDefault="00B1305A" w:rsidP="00FC02D1">
      <w:pPr>
        <w:pStyle w:val="af"/>
        <w:numPr>
          <w:ilvl w:val="0"/>
          <w:numId w:val="44"/>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Операція: </w:t>
      </w:r>
      <w:r w:rsidRPr="001B2FC2">
        <w:rPr>
          <w:rFonts w:ascii="GOST type A" w:hAnsi="GOST type A"/>
          <w:bCs/>
          <w:i/>
          <w:sz w:val="28"/>
          <w:szCs w:val="28"/>
        </w:rPr>
        <w:t>X</w:t>
      </w:r>
      <w:r w:rsidRPr="001B2FC2">
        <w:rPr>
          <w:rFonts w:ascii="GOST type A" w:hAnsi="GOST type A"/>
          <w:bCs/>
          <w:i/>
          <w:sz w:val="28"/>
          <w:szCs w:val="28"/>
          <w:lang w:val="ru-RU"/>
        </w:rPr>
        <w:t>+</w:t>
      </w:r>
      <w:r w:rsidRPr="001B2FC2">
        <w:rPr>
          <w:rFonts w:ascii="GOST type A" w:hAnsi="GOST type A"/>
          <w:bCs/>
          <w:i/>
          <w:sz w:val="28"/>
          <w:szCs w:val="28"/>
        </w:rPr>
        <w:t>Y</w:t>
      </w:r>
      <w:r w:rsidRPr="001B2FC2">
        <w:rPr>
          <w:rFonts w:ascii="GOST type A" w:hAnsi="GOST type A"/>
          <w:bCs/>
          <w:i/>
          <w:sz w:val="28"/>
          <w:szCs w:val="28"/>
          <w:lang w:val="ru-RU"/>
        </w:rPr>
        <w:t>=</w:t>
      </w:r>
      <w:r w:rsidRPr="001B2FC2">
        <w:rPr>
          <w:rFonts w:ascii="GOST type A" w:hAnsi="GOST type A"/>
          <w:bCs/>
          <w:i/>
          <w:sz w:val="28"/>
          <w:szCs w:val="28"/>
        </w:rPr>
        <w:t>Z</w:t>
      </w:r>
      <w:r w:rsidRPr="001B2FC2">
        <w:rPr>
          <w:rFonts w:ascii="GOST type A" w:hAnsi="GOST type A"/>
          <w:bCs/>
          <w:i/>
          <w:sz w:val="28"/>
          <w:szCs w:val="28"/>
          <w:lang w:val="uk-UA"/>
        </w:rPr>
        <w:t xml:space="preserve">, операнди </w:t>
      </w:r>
      <w:r w:rsidRPr="001B2FC2">
        <w:rPr>
          <w:rFonts w:ascii="GOST type A" w:hAnsi="GOST type A"/>
          <w:bCs/>
          <w:i/>
          <w:sz w:val="28"/>
          <w:szCs w:val="28"/>
        </w:rPr>
        <w:t>X</w:t>
      </w:r>
      <w:r w:rsidRPr="001B2FC2">
        <w:rPr>
          <w:rFonts w:ascii="GOST type A" w:hAnsi="GOST type A"/>
          <w:bCs/>
          <w:i/>
          <w:sz w:val="28"/>
          <w:szCs w:val="28"/>
          <w:lang w:val="uk-UA"/>
        </w:rPr>
        <w:t xml:space="preserve"> і </w:t>
      </w:r>
      <w:r w:rsidRPr="001B2FC2">
        <w:rPr>
          <w:rFonts w:ascii="GOST type A" w:hAnsi="GOST type A"/>
          <w:bCs/>
          <w:i/>
          <w:sz w:val="28"/>
          <w:szCs w:val="28"/>
        </w:rPr>
        <w:t>Y</w:t>
      </w:r>
      <w:r w:rsidRPr="001B2FC2">
        <w:rPr>
          <w:rFonts w:ascii="GOST type A" w:hAnsi="GOST type A"/>
          <w:bCs/>
          <w:i/>
          <w:sz w:val="28"/>
          <w:szCs w:val="28"/>
          <w:lang w:val="uk-UA"/>
        </w:rPr>
        <w:t xml:space="preserve"> </w:t>
      </w:r>
      <w:r w:rsidRPr="001B2FC2">
        <w:rPr>
          <w:rFonts w:ascii="GOST type A" w:hAnsi="GOST type A"/>
          <w:bCs/>
          <w:i/>
          <w:sz w:val="28"/>
          <w:szCs w:val="28"/>
          <w:lang w:val="ru-RU"/>
        </w:rPr>
        <w:t>32</w:t>
      </w:r>
      <w:r w:rsidRPr="001B2FC2">
        <w:rPr>
          <w:rFonts w:ascii="GOST type A" w:hAnsi="GOST type A"/>
          <w:bCs/>
          <w:i/>
          <w:sz w:val="28"/>
          <w:szCs w:val="28"/>
          <w:lang w:val="uk-UA"/>
        </w:rPr>
        <w:t>-розрядні.</w:t>
      </w:r>
    </w:p>
    <w:p w:rsidR="00B1305A" w:rsidRPr="001B2FC2" w:rsidRDefault="00B1305A" w:rsidP="00FC02D1">
      <w:pPr>
        <w:pStyle w:val="af"/>
        <w:numPr>
          <w:ilvl w:val="0"/>
          <w:numId w:val="44"/>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Вхідні дані: </w:t>
      </w:r>
      <w:r w:rsidRPr="001B2FC2">
        <w:rPr>
          <w:rFonts w:ascii="GOST type A" w:hAnsi="GOST type A"/>
          <w:bCs/>
          <w:i/>
          <w:sz w:val="28"/>
          <w:szCs w:val="28"/>
        </w:rPr>
        <w:t>X</w:t>
      </w:r>
      <w:r w:rsidRPr="001B2FC2">
        <w:rPr>
          <w:rFonts w:ascii="GOST type A" w:hAnsi="GOST type A"/>
          <w:bCs/>
          <w:i/>
          <w:sz w:val="28"/>
          <w:szCs w:val="28"/>
          <w:lang w:val="uk-UA"/>
        </w:rPr>
        <w:t xml:space="preserve"> в #</w:t>
      </w:r>
      <w:r w:rsidRPr="001B2FC2">
        <w:rPr>
          <w:rFonts w:ascii="GOST type A" w:hAnsi="GOST type A" w:cs="Courier New CYR"/>
          <w:i/>
          <w:sz w:val="28"/>
          <w:szCs w:val="28"/>
          <w:lang w:val="uk-UA" w:eastAsia="uk-UA"/>
        </w:rPr>
        <w:t>24</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,#25</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,#26</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,#27</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-доданок1</w:t>
      </w:r>
      <w:r w:rsidRPr="001B2FC2">
        <w:rPr>
          <w:rFonts w:ascii="GOST type A" w:hAnsi="GOST type A"/>
          <w:bCs/>
          <w:i/>
          <w:sz w:val="28"/>
          <w:szCs w:val="28"/>
          <w:lang w:val="uk-UA"/>
        </w:rPr>
        <w:t xml:space="preserve">, </w:t>
      </w:r>
      <w:r w:rsidRPr="001B2FC2">
        <w:rPr>
          <w:rFonts w:ascii="GOST type A" w:hAnsi="GOST type A"/>
          <w:bCs/>
          <w:i/>
          <w:sz w:val="28"/>
          <w:szCs w:val="28"/>
        </w:rPr>
        <w:t>Y</w:t>
      </w:r>
      <w:r w:rsidRPr="001B2FC2">
        <w:rPr>
          <w:rFonts w:ascii="GOST type A" w:hAnsi="GOST type A"/>
          <w:bCs/>
          <w:i/>
          <w:sz w:val="28"/>
          <w:szCs w:val="28"/>
          <w:lang w:val="uk-UA"/>
        </w:rPr>
        <w:t xml:space="preserve"> в #</w:t>
      </w:r>
      <w:r w:rsidRPr="001B2FC2">
        <w:rPr>
          <w:rFonts w:ascii="GOST type A" w:hAnsi="GOST type A" w:cs="Courier New CYR"/>
          <w:i/>
          <w:sz w:val="28"/>
          <w:szCs w:val="28"/>
          <w:lang w:val="uk-UA" w:eastAsia="uk-UA"/>
        </w:rPr>
        <w:t>20</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,#21</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,#22</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,#23</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-доданок2</w:t>
      </w:r>
      <w:r w:rsidRPr="001B2FC2">
        <w:rPr>
          <w:rFonts w:ascii="GOST type A" w:hAnsi="GOST type A"/>
          <w:bCs/>
          <w:i/>
          <w:sz w:val="28"/>
          <w:szCs w:val="28"/>
          <w:lang w:val="uk-UA"/>
        </w:rPr>
        <w:t>.</w:t>
      </w:r>
    </w:p>
    <w:p w:rsidR="00B1305A" w:rsidRPr="001B2FC2" w:rsidRDefault="00B1305A" w:rsidP="00FC02D1">
      <w:pPr>
        <w:pStyle w:val="af"/>
        <w:numPr>
          <w:ilvl w:val="0"/>
          <w:numId w:val="44"/>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Переведення операндів у доповнювальний код</w:t>
      </w:r>
      <w:r w:rsidRPr="001B2FC2">
        <w:rPr>
          <w:rFonts w:ascii="GOST type A" w:hAnsi="GOST type A"/>
          <w:bCs/>
          <w:i/>
          <w:sz w:val="28"/>
          <w:szCs w:val="28"/>
          <w:lang w:val="ru-RU"/>
        </w:rPr>
        <w:t>.</w:t>
      </w:r>
    </w:p>
    <w:p w:rsidR="00B1305A" w:rsidRPr="001B2FC2" w:rsidRDefault="00B1305A" w:rsidP="00FC02D1">
      <w:pPr>
        <w:pStyle w:val="af"/>
        <w:numPr>
          <w:ilvl w:val="0"/>
          <w:numId w:val="44"/>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ADD</w:t>
      </w:r>
      <w:r w:rsidRPr="001B2FC2">
        <w:rPr>
          <w:rFonts w:ascii="GOST type A" w:hAnsi="GOST type A"/>
          <w:bCs/>
          <w:i/>
          <w:sz w:val="28"/>
          <w:szCs w:val="28"/>
          <w:lang w:val="ru-RU"/>
        </w:rPr>
        <w:t xml:space="preserve"> @27</w:t>
      </w:r>
      <w:r w:rsidRPr="001B2FC2">
        <w:rPr>
          <w:rFonts w:ascii="GOST type A" w:hAnsi="GOST type A"/>
          <w:bCs/>
          <w:i/>
          <w:sz w:val="28"/>
          <w:szCs w:val="28"/>
        </w:rPr>
        <w:t>h</w:t>
      </w:r>
      <w:r w:rsidRPr="001B2FC2">
        <w:rPr>
          <w:rFonts w:ascii="GOST type A" w:hAnsi="GOST type A"/>
          <w:bCs/>
          <w:i/>
          <w:sz w:val="28"/>
          <w:szCs w:val="28"/>
          <w:lang w:val="ru-RU"/>
        </w:rPr>
        <w:t>,@23</w:t>
      </w:r>
      <w:r w:rsidRPr="001B2FC2">
        <w:rPr>
          <w:rFonts w:ascii="GOST type A" w:hAnsi="GOST type A"/>
          <w:bCs/>
          <w:i/>
          <w:sz w:val="28"/>
          <w:szCs w:val="28"/>
        </w:rPr>
        <w:t>h</w:t>
      </w:r>
      <w:r w:rsidRPr="001B2FC2">
        <w:rPr>
          <w:rFonts w:ascii="GOST type A" w:hAnsi="GOST type A"/>
          <w:bCs/>
          <w:i/>
          <w:sz w:val="28"/>
          <w:szCs w:val="28"/>
          <w:lang w:val="ru-RU"/>
        </w:rPr>
        <w:t>.</w:t>
      </w:r>
    </w:p>
    <w:p w:rsidR="00B1305A" w:rsidRPr="00275EFE" w:rsidRDefault="00B1305A" w:rsidP="00FC02D1">
      <w:pPr>
        <w:pStyle w:val="af"/>
        <w:numPr>
          <w:ilvl w:val="0"/>
          <w:numId w:val="44"/>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ADDC</w:t>
      </w:r>
      <w:r w:rsidRPr="001B2FC2">
        <w:rPr>
          <w:rFonts w:ascii="GOST type A" w:hAnsi="GOST type A"/>
          <w:bCs/>
          <w:i/>
          <w:sz w:val="28"/>
          <w:szCs w:val="28"/>
          <w:lang w:val="ru-RU"/>
        </w:rPr>
        <w:t xml:space="preserve"> @26</w:t>
      </w:r>
      <w:r w:rsidRPr="001B2FC2">
        <w:rPr>
          <w:rFonts w:ascii="GOST type A" w:hAnsi="GOST type A"/>
          <w:bCs/>
          <w:i/>
          <w:sz w:val="28"/>
          <w:szCs w:val="28"/>
        </w:rPr>
        <w:t>h</w:t>
      </w:r>
      <w:r w:rsidRPr="001B2FC2">
        <w:rPr>
          <w:rFonts w:ascii="GOST type A" w:hAnsi="GOST type A"/>
          <w:bCs/>
          <w:i/>
          <w:sz w:val="28"/>
          <w:szCs w:val="28"/>
          <w:lang w:val="ru-RU"/>
        </w:rPr>
        <w:t>,@22</w:t>
      </w:r>
      <w:r w:rsidRPr="001B2FC2">
        <w:rPr>
          <w:rFonts w:ascii="GOST type A" w:hAnsi="GOST type A"/>
          <w:bCs/>
          <w:i/>
          <w:sz w:val="28"/>
          <w:szCs w:val="28"/>
        </w:rPr>
        <w:t>h</w:t>
      </w:r>
      <w:r w:rsidRPr="001B2FC2">
        <w:rPr>
          <w:rFonts w:ascii="GOST type A" w:hAnsi="GOST type A"/>
          <w:bCs/>
          <w:i/>
          <w:sz w:val="28"/>
          <w:szCs w:val="28"/>
          <w:lang w:val="ru-RU"/>
        </w:rPr>
        <w:t>.</w:t>
      </w:r>
      <w:r w:rsidRPr="001B2FC2">
        <w:rPr>
          <w:rFonts w:ascii="GOST type A" w:hAnsi="GOST type A"/>
          <w:bCs/>
          <w:i/>
          <w:sz w:val="28"/>
          <w:szCs w:val="28"/>
          <w:lang w:val="uk-UA"/>
        </w:rPr>
        <w:t xml:space="preserve"> </w:t>
      </w:r>
    </w:p>
    <w:p w:rsidR="00B1305A" w:rsidRPr="001B2FC2" w:rsidRDefault="00B1305A" w:rsidP="00FC02D1">
      <w:pPr>
        <w:pStyle w:val="af"/>
        <w:numPr>
          <w:ilvl w:val="0"/>
          <w:numId w:val="44"/>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ADDC</w:t>
      </w:r>
      <w:r w:rsidRPr="001B2FC2">
        <w:rPr>
          <w:rFonts w:ascii="GOST type A" w:hAnsi="GOST type A"/>
          <w:bCs/>
          <w:i/>
          <w:sz w:val="28"/>
          <w:szCs w:val="28"/>
          <w:lang w:val="ru-RU"/>
        </w:rPr>
        <w:t xml:space="preserve"> @25</w:t>
      </w:r>
      <w:r w:rsidRPr="001B2FC2">
        <w:rPr>
          <w:rFonts w:ascii="GOST type A" w:hAnsi="GOST type A"/>
          <w:bCs/>
          <w:i/>
          <w:sz w:val="28"/>
          <w:szCs w:val="28"/>
        </w:rPr>
        <w:t>h</w:t>
      </w:r>
      <w:r w:rsidRPr="001B2FC2">
        <w:rPr>
          <w:rFonts w:ascii="GOST type A" w:hAnsi="GOST type A"/>
          <w:bCs/>
          <w:i/>
          <w:sz w:val="28"/>
          <w:szCs w:val="28"/>
          <w:lang w:val="ru-RU"/>
        </w:rPr>
        <w:t>,@21</w:t>
      </w:r>
      <w:r w:rsidRPr="001B2FC2">
        <w:rPr>
          <w:rFonts w:ascii="GOST type A" w:hAnsi="GOST type A"/>
          <w:bCs/>
          <w:i/>
          <w:sz w:val="28"/>
          <w:szCs w:val="28"/>
        </w:rPr>
        <w:t>h</w:t>
      </w:r>
      <w:r w:rsidRPr="001B2FC2">
        <w:rPr>
          <w:rFonts w:ascii="GOST type A" w:hAnsi="GOST type A"/>
          <w:bCs/>
          <w:i/>
          <w:sz w:val="28"/>
          <w:szCs w:val="28"/>
          <w:lang w:val="ru-RU"/>
        </w:rPr>
        <w:t xml:space="preserve">. </w:t>
      </w:r>
    </w:p>
    <w:p w:rsidR="00B1305A" w:rsidRPr="001B2FC2" w:rsidRDefault="00B1305A" w:rsidP="00FC02D1">
      <w:pPr>
        <w:pStyle w:val="af"/>
        <w:numPr>
          <w:ilvl w:val="0"/>
          <w:numId w:val="44"/>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 xml:space="preserve">Виконати команду </w:t>
      </w:r>
      <w:r w:rsidRPr="001B2FC2">
        <w:rPr>
          <w:rFonts w:ascii="GOST type A" w:hAnsi="GOST type A"/>
          <w:bCs/>
          <w:i/>
          <w:sz w:val="28"/>
          <w:szCs w:val="28"/>
        </w:rPr>
        <w:t>ADDC</w:t>
      </w:r>
      <w:r w:rsidRPr="001B2FC2">
        <w:rPr>
          <w:rFonts w:ascii="GOST type A" w:hAnsi="GOST type A"/>
          <w:bCs/>
          <w:i/>
          <w:sz w:val="28"/>
          <w:szCs w:val="28"/>
          <w:lang w:val="ru-RU"/>
        </w:rPr>
        <w:t xml:space="preserve"> @24</w:t>
      </w:r>
      <w:r w:rsidRPr="001B2FC2">
        <w:rPr>
          <w:rFonts w:ascii="GOST type A" w:hAnsi="GOST type A"/>
          <w:bCs/>
          <w:i/>
          <w:sz w:val="28"/>
          <w:szCs w:val="28"/>
        </w:rPr>
        <w:t>h</w:t>
      </w:r>
      <w:r w:rsidRPr="001B2FC2">
        <w:rPr>
          <w:rFonts w:ascii="GOST type A" w:hAnsi="GOST type A"/>
          <w:bCs/>
          <w:i/>
          <w:sz w:val="28"/>
          <w:szCs w:val="28"/>
          <w:lang w:val="ru-RU"/>
        </w:rPr>
        <w:t>,@20</w:t>
      </w:r>
      <w:r w:rsidRPr="001B2FC2">
        <w:rPr>
          <w:rFonts w:ascii="GOST type A" w:hAnsi="GOST type A"/>
          <w:bCs/>
          <w:i/>
          <w:sz w:val="28"/>
          <w:szCs w:val="28"/>
        </w:rPr>
        <w:t>h</w:t>
      </w:r>
      <w:r w:rsidRPr="001B2FC2">
        <w:rPr>
          <w:rFonts w:ascii="GOST type A" w:hAnsi="GOST type A"/>
          <w:bCs/>
          <w:i/>
          <w:sz w:val="28"/>
          <w:szCs w:val="28"/>
          <w:lang w:val="ru-RU"/>
        </w:rPr>
        <w:t>.</w:t>
      </w:r>
    </w:p>
    <w:p w:rsidR="00B1305A" w:rsidRPr="001B2FC2" w:rsidRDefault="00B1305A" w:rsidP="00FC02D1">
      <w:pPr>
        <w:pStyle w:val="af"/>
        <w:numPr>
          <w:ilvl w:val="0"/>
          <w:numId w:val="44"/>
        </w:num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uk-UA"/>
        </w:rPr>
        <w:t>Результат в #</w:t>
      </w:r>
      <w:r w:rsidRPr="001B2FC2">
        <w:rPr>
          <w:rFonts w:ascii="GOST type A" w:hAnsi="GOST type A" w:cs="Courier New CYR"/>
          <w:i/>
          <w:sz w:val="28"/>
          <w:szCs w:val="28"/>
          <w:lang w:val="uk-UA" w:eastAsia="uk-UA"/>
        </w:rPr>
        <w:t>20</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,#21</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,#22</w:t>
      </w:r>
      <w:r w:rsidRPr="001B2FC2">
        <w:rPr>
          <w:rFonts w:ascii="GOST type A" w:hAnsi="GOST type A" w:cs="Courier New CYR"/>
          <w:i/>
          <w:sz w:val="28"/>
          <w:szCs w:val="28"/>
          <w:lang w:val="ru-RU" w:eastAsia="uk-UA"/>
        </w:rPr>
        <w:t>h</w:t>
      </w:r>
      <w:r w:rsidRPr="001B2FC2">
        <w:rPr>
          <w:rFonts w:ascii="GOST type A" w:hAnsi="GOST type A" w:cs="Courier New CYR"/>
          <w:i/>
          <w:sz w:val="28"/>
          <w:szCs w:val="28"/>
          <w:lang w:val="uk-UA" w:eastAsia="uk-UA"/>
        </w:rPr>
        <w:t>,#23</w:t>
      </w:r>
      <w:r w:rsidRPr="001B2FC2">
        <w:rPr>
          <w:rFonts w:ascii="GOST type A" w:hAnsi="GOST type A" w:cs="Courier New CYR"/>
          <w:i/>
          <w:sz w:val="28"/>
          <w:szCs w:val="28"/>
          <w:lang w:val="ru-RU" w:eastAsia="uk-UA"/>
        </w:rPr>
        <w:t>h</w:t>
      </w:r>
      <w:r w:rsidRPr="001B2FC2">
        <w:rPr>
          <w:rFonts w:ascii="GOST type A" w:hAnsi="GOST type A"/>
          <w:bCs/>
          <w:i/>
          <w:sz w:val="28"/>
          <w:szCs w:val="28"/>
          <w:lang w:val="ru-RU"/>
        </w:rPr>
        <w:t>.</w:t>
      </w:r>
    </w:p>
    <w:p w:rsidR="00B1305A" w:rsidRPr="001B2FC2" w:rsidRDefault="00B1305A" w:rsidP="00FC02D1">
      <w:pPr>
        <w:spacing w:line="360" w:lineRule="auto"/>
        <w:ind w:left="284" w:right="283" w:firstLine="567"/>
        <w:rPr>
          <w:rFonts w:ascii="GOST type A" w:hAnsi="GOST type A"/>
          <w:bCs/>
          <w:i/>
          <w:sz w:val="28"/>
          <w:szCs w:val="28"/>
          <w:lang w:val="uk-UA"/>
        </w:rPr>
      </w:pPr>
      <w:r w:rsidRPr="001B2FC2">
        <w:rPr>
          <w:rFonts w:ascii="GOST type A" w:hAnsi="GOST type A"/>
          <w:bCs/>
          <w:i/>
          <w:sz w:val="28"/>
          <w:szCs w:val="28"/>
          <w:lang w:val="ru-RU"/>
        </w:rPr>
        <w:t>Прим</w:t>
      </w:r>
      <w:r w:rsidRPr="001B2FC2">
        <w:rPr>
          <w:rFonts w:ascii="GOST type A" w:hAnsi="GOST type A"/>
          <w:bCs/>
          <w:i/>
          <w:sz w:val="28"/>
          <w:szCs w:val="28"/>
          <w:lang w:val="uk-UA"/>
        </w:rPr>
        <w:t>ітка: можна оптимізувати код, використовуючи цикл.</w:t>
      </w:r>
    </w:p>
    <w:p w:rsidR="00B1305A" w:rsidRPr="000B4974" w:rsidRDefault="00B1305A" w:rsidP="00FC02D1">
      <w:pPr>
        <w:spacing w:line="360" w:lineRule="auto"/>
        <w:ind w:left="284" w:right="283" w:firstLine="567"/>
        <w:rPr>
          <w:rFonts w:ascii="GOST type A" w:hAnsi="GOST type A"/>
          <w:bCs/>
          <w:i/>
          <w:sz w:val="28"/>
          <w:szCs w:val="28"/>
          <w:lang w:val="ru-RU"/>
        </w:rPr>
      </w:pPr>
      <w:r w:rsidRPr="001B2FC2">
        <w:rPr>
          <w:rFonts w:ascii="GOST type A" w:hAnsi="GOST type A"/>
          <w:bCs/>
          <w:i/>
          <w:sz w:val="28"/>
          <w:szCs w:val="28"/>
          <w:lang w:val="uk-UA"/>
        </w:rPr>
        <w:t xml:space="preserve">Опис вищезазначених алгоритмів зображений на відовідних блок-схемах </w:t>
      </w:r>
      <w:r w:rsidRPr="001B2FC2">
        <w:rPr>
          <w:rFonts w:ascii="GOST type A" w:hAnsi="GOST type A"/>
          <w:bCs/>
          <w:i/>
          <w:sz w:val="28"/>
          <w:szCs w:val="28"/>
          <w:lang w:val="ru-RU"/>
        </w:rPr>
        <w:t xml:space="preserve">(рис. </w:t>
      </w:r>
      <w:proofErr w:type="gramStart"/>
      <w:r w:rsidRPr="001B2FC2">
        <w:rPr>
          <w:rFonts w:ascii="GOST type A" w:hAnsi="GOST type A"/>
          <w:bCs/>
          <w:i/>
          <w:sz w:val="28"/>
          <w:szCs w:val="28"/>
          <w:lang w:val="ru-RU"/>
        </w:rPr>
        <w:t>3.3-3.5</w:t>
      </w:r>
      <w:r w:rsidRPr="000B4974">
        <w:rPr>
          <w:rFonts w:ascii="GOST type A" w:hAnsi="GOST type A"/>
          <w:bCs/>
          <w:i/>
          <w:sz w:val="28"/>
          <w:szCs w:val="28"/>
          <w:lang w:val="ru-RU"/>
        </w:rPr>
        <w:t>).</w:t>
      </w:r>
      <w:proofErr w:type="gramEnd"/>
    </w:p>
    <w:p w:rsidR="00B1305A" w:rsidRPr="000B4974" w:rsidRDefault="0046331F" w:rsidP="00FC02D1">
      <w:pPr>
        <w:spacing w:line="360" w:lineRule="auto"/>
        <w:ind w:left="284" w:right="283" w:firstLine="567"/>
        <w:jc w:val="center"/>
        <w:rPr>
          <w:rFonts w:ascii="GOST type A" w:hAnsi="GOST type A"/>
          <w:bCs/>
          <w:i/>
          <w:sz w:val="28"/>
          <w:szCs w:val="28"/>
          <w:lang w:val="ru-RU"/>
        </w:rPr>
      </w:pPr>
      <w:r>
        <w:rPr>
          <w:rFonts w:ascii="GOST type A" w:hAnsi="GOST type A"/>
          <w:bCs/>
          <w:i/>
          <w:noProof/>
          <w:sz w:val="28"/>
          <w:szCs w:val="28"/>
          <w:lang w:val="ru-RU"/>
        </w:rPr>
        <w:lastRenderedPageBreak/>
        <mc:AlternateContent>
          <mc:Choice Requires="wpg">
            <w:drawing>
              <wp:anchor distT="0" distB="0" distL="114300" distR="114300" simplePos="0" relativeHeight="251874304" behindDoc="0" locked="0" layoutInCell="1" allowOverlap="1" wp14:anchorId="019B4426" wp14:editId="3C921C47">
                <wp:simplePos x="0" y="0"/>
                <wp:positionH relativeFrom="page">
                  <wp:posOffset>708100</wp:posOffset>
                </wp:positionH>
                <wp:positionV relativeFrom="page">
                  <wp:posOffset>194115</wp:posOffset>
                </wp:positionV>
                <wp:extent cx="6658610" cy="10209530"/>
                <wp:effectExtent l="19050" t="19050" r="8890" b="1270"/>
                <wp:wrapNone/>
                <wp:docPr id="9428" name="Группа 9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429" name="Rectangle 32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430" name="Group 326"/>
                        <wpg:cNvGrpSpPr>
                          <a:grpSpLocks/>
                        </wpg:cNvGrpSpPr>
                        <wpg:grpSpPr bwMode="auto">
                          <a:xfrm>
                            <a:off x="1015" y="15846"/>
                            <a:ext cx="10486" cy="892"/>
                            <a:chOff x="1015" y="15846"/>
                            <a:chExt cx="10486" cy="892"/>
                          </a:xfrm>
                        </wpg:grpSpPr>
                        <wps:wsp>
                          <wps:cNvPr id="9431" name="Line 32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32" name="Line 32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33" name="Line 32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34" name="Line 33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35" name="Line 33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36" name="Line 33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37" name="Line 33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38" name="Line 33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39" name="Line 33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40" name="Text Box 33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441" name="Text Box 33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442" name="Text Box 33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443" name="Text Box 33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444" name="Text Box 34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445" name="Line 34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46" name="Text Box 34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F339C1" w:rsidRDefault="009D310A" w:rsidP="00B1305A">
                                <w:pPr>
                                  <w:jc w:val="center"/>
                                  <w:rPr>
                                    <w:rFonts w:ascii="GOST type B" w:hAnsi="GOST type B"/>
                                    <w:i/>
                                    <w:lang w:val="ru-RU"/>
                                  </w:rPr>
                                </w:pPr>
                                <w:r>
                                  <w:rPr>
                                    <w:rFonts w:ascii="GOST type B" w:hAnsi="GOST type B"/>
                                    <w:i/>
                                    <w:lang w:val="ru-RU"/>
                                  </w:rPr>
                                  <w:t>31</w:t>
                                </w:r>
                              </w:p>
                            </w:txbxContent>
                          </wps:txbx>
                          <wps:bodyPr rot="0" vert="horz" wrap="square" lIns="0" tIns="0" rIns="0" bIns="0" anchor="t" anchorCtr="0" upright="1">
                            <a:noAutofit/>
                          </wps:bodyPr>
                        </wps:wsp>
                        <wps:wsp>
                          <wps:cNvPr id="9447" name="Text Box 34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428" o:spid="_x0000_s1782" style="position:absolute;left:0;text-align:left;margin-left:55.75pt;margin-top:15.3pt;width:524.3pt;height:803.9pt;z-index:251874304;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">
                <v:rect id="Rectangle 325" o:spid="_x0000_s178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X8cgA&#10;AADdAAAADwAAAGRycy9kb3ducmV2LnhtbESPT2vCQBTE74V+h+UVvNWN0fonuooGhEJ7MQrq7ZF9&#10;JsHs25BdNe2n7xYKPQ4z8xtmsepMLe7UusqygkE/AkGcW11xoeCw375OQTiPrLG2TAq+yMFq+fy0&#10;wETbB+/onvlCBAi7BBWU3jeJlC4vyaDr24Y4eBfbGvRBtoXULT4C3NQyjqKxNFhxWCixobSk/Jrd&#10;jILd22Z9Pk2GR/MdfWSj9NPE6SBWqvfSrecgPHX+P/zXftcKZqN4Br9vwhO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4ZfxyAAAAN0AAAAPAAAAAAAAAAAAAAAAAJgCAABk&#10;cnMvZG93bnJldi54bWxQSwUGAAAAAAQABAD1AAAAjQMAAAAA&#10;" filled="f" strokeweight="2.25pt"/>
                <v:group id="Group 326" o:spid="_x0000_s178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bWGCMMAAADdAAAADwAAAGRycy9kb3ducmV2LnhtbERPy4rCMBTdC/MP4Q64&#10;07TjA+0YRWSUWYjgA2R2l+baFpub0sS2/r1ZDLg8nPdi1ZlSNFS7wrKCeBiBIE6tLjhTcDlvBzMQ&#10;ziNrLC2Tgic5WC0/egtMtG35SM3JZyKEsEtQQe59lUjp0pwMuqGtiAN3s7VBH2CdSV1jG8JNKb+i&#10;aCoNFhwacqxok1N6Pz2Mgl2L7XoU/zT7+23z/DtPDtd9TEr1P7v1NwhPnX+L/92/WsF8PAr7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tYYIwwAAAN0AAAAP&#10;AAAAAAAAAAAAAAAAAKoCAABkcnMvZG93bnJldi54bWxQSwUGAAAAAAQABAD6AAAAmgMAAAAA&#10;">
                  <v:line id="Line 327" o:spid="_x0000_s178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3xzsQAAADdAAAADwAAAGRycy9kb3ducmV2LnhtbESPQWvCQBSE70L/w/IKvekmRiRNXUOx&#10;FCQ3bS+9PbKvSUj2bbq71fjvXUHwOMzMN8ymnMwgTuR8Z1lBukhAENdWd9wo+P76nOcgfEDWOFgm&#10;BRfyUG6fZhsstD3zgU7H0IgIYV+ggjaEsZDS1y0Z9As7Ekfv1zqDIUrXSO3wHOFmkMskWUuDHceF&#10;FkfatVT3x3+jIM9WiPlPX/XkM/cXPiozcaXUy/P0/gYi0BQe4Xt7rxW8rrIUbm/iE5Db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fHOxAAAAN0AAAAPAAAAAAAAAAAA&#10;AAAAAKECAABkcnMvZG93bnJldi54bWxQSwUGAAAAAAQABAD5AAAAkgMAAAAA&#10;" strokeweight="2.25pt">
                    <v:stroke endarrowwidth="narrow"/>
                  </v:line>
                  <v:line id="Line 328" o:spid="_x0000_s178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vDd8YAAADdAAAADwAAAGRycy9kb3ducmV2LnhtbESP0WrCQBRE3wv+w3KFvkjdGKXU1DWI&#10;UChFBI0fcJu9TYLZu0l2NfHvXUHo4zAzZ5hVOphaXKlzlWUFs2kEgji3uuJCwSn7evsA4Tyyxtoy&#10;KbiRg3Q9ellhom3PB7oefSEChF2CCkrvm0RKl5dk0E1tQxy8P9sZ9EF2hdQd9gFuahlH0bs0WHFY&#10;KLGhbUn5+XgxCqo5/k78csJFvTud97c8a3/aTKnX8bD5BOFp8P/hZ/tbK1gu5jE83oQn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7w3fGAAAA3QAAAA8AAAAAAAAA&#10;AAAAAAAAoQIAAGRycy9kb3ducmV2LnhtbFBLBQYAAAAABAAEAPkAAACUAwAAAAA=&#10;" strokeweight="2.25pt">
                    <v:stroke endarrowwidth="narrow"/>
                  </v:line>
                  <v:line id="Line 329" o:spid="_x0000_s178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dm7MYAAADdAAAADwAAAGRycy9kb3ducmV2LnhtbESP0WrCQBRE3wX/YblCX6Ru2pTSRNcg&#10;hUIpUmiSD7hmr0kwezfJbjX+vVso+DjMzBlmk02mE2caXWtZwdMqAkFcWd1yraAsPh7fQDiPrLGz&#10;TAqu5CDbzmcbTLW98A+dc1+LAGGXooLG+z6V0lUNGXQr2xMH72hHgz7IsZZ6xEuAm04+R9GrNNhy&#10;WGiwp/eGqlP+axS0MR6WPlly3e3L0/e1KoavoVDqYTHt1iA8Tf4e/m9/agXJSxzD35vwBOT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3ZuzGAAAA3QAAAA8AAAAAAAAA&#10;AAAAAAAAoQIAAGRycy9kb3ducmV2LnhtbFBLBQYAAAAABAAEAPkAAACUAwAAAAA=&#10;" strokeweight="2.25pt">
                    <v:stroke endarrowwidth="narrow"/>
                  </v:line>
                  <v:line id="Line 330" o:spid="_x0000_s178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7+mMUAAADdAAAADwAAAGRycy9kb3ducmV2LnhtbESP3YrCMBSE7xd8h3AEb0RTfxCtjSKC&#10;IMuyoPUBjs2xLTYntYm1vv1mYWEvh5n5hkm2nalES40rLSuYjCMQxJnVJecKLulhtAThPLLGyjIp&#10;eJOD7ab3kWCs7YtP1J59LgKEXYwKCu/rWEqXFWTQjW1NHLybbQz6IJtc6gZfAW4qOY2ihTRYclgo&#10;sKZ9Qdn9/DQKyhleh3415Lz6uty/31n6+HykSg363W4NwlPn/8N/7aNWsJrP5vD7JjwB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7+mMUAAADdAAAADwAAAAAAAAAA&#10;AAAAAAChAgAAZHJzL2Rvd25yZXYueG1sUEsFBgAAAAAEAAQA+QAAAJMDAAAAAA==&#10;" strokeweight="2.25pt">
                    <v:stroke endarrowwidth="narrow"/>
                  </v:line>
                  <v:line id="Line 331" o:spid="_x0000_s178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JbA8UAAADdAAAADwAAAGRycy9kb3ducmV2LnhtbESP3YrCMBSE7wXfIRzBG9HU9QetRpGF&#10;hWURQesDHJtjW2xOahO1vv1GELwcZuYbZrluTCnuVLvCsoLhIAJBnFpdcKbgmPz0ZyCcR9ZYWiYF&#10;T3KwXrVbS4y1ffCe7gefiQBhF6OC3PsqltKlORl0A1sRB+9sa4M+yDqTusZHgJtSfkXRVBosOCzk&#10;WNF3TunlcDMKihGeen7e46zcHi+7Z5pc/66JUt1Os1mA8NT4T/jd/tUK5uPRBF5vw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5JbA8UAAADdAAAADwAAAAAAAAAA&#10;AAAAAAChAgAAZHJzL2Rvd25yZXYueG1sUEsFBgAAAAAEAAQA+QAAAJMDAAAAAA==&#10;" strokeweight="2.25pt">
                    <v:stroke endarrowwidth="narrow"/>
                  </v:line>
                  <v:line id="Line 332" o:spid="_x0000_s179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DFdMYAAADdAAAADwAAAGRycy9kb3ducmV2LnhtbESP0WrCQBRE3wX/YblCX6RurCI1dSNS&#10;KBQRocYPuM3eJiHZuzG7Ncnfu4Lg4zAzZ5jNtje1uFLrSssK5rMIBHFmdcm5gnP69foOwnlkjbVl&#10;UjCQg20yHm0w1rbjH7qefC4ChF2MCgrvm1hKlxVk0M1sQxy8P9sa9EG2udQtdgFuavkWRStpsOSw&#10;UGBDnwVl1enfKCgX+Dv16ynn9eFcHYcsvewvqVIvk373AcJT75/hR/tbK1gvFyu4vwlPQC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AxXTGAAAA3QAAAA8AAAAAAAAA&#10;AAAAAAAAoQIAAGRycy9kb3ducmV2LnhtbFBLBQYAAAAABAAEAPkAAACUAwAAAAA=&#10;" strokeweight="2.25pt">
                    <v:stroke endarrowwidth="narrow"/>
                  </v:line>
                  <v:line id="Line 333" o:spid="_x0000_s179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xg78UAAADdAAAADwAAAGRycy9kb3ducmV2LnhtbESP3YrCMBSE7wXfIRzBG9HUVfypRpGF&#10;hWURQesDHJtjW2xOahO1vv1GELwcZuYbZrluTCnuVLvCsoLhIAJBnFpdcKbgmPz0ZyCcR9ZYWiYF&#10;T3KwXrVbS4y1ffCe7gefiQBhF6OC3PsqltKlORl0A1sRB+9sa4M+yDqTusZHgJtSfkXRRBosOCzk&#10;WNF3TunlcDMKihGeen7e46zcHi+7Z5pc/66JUt1Os1mA8NT4T/jd/tUK5uPRFF5vw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xg78UAAADdAAAADwAAAAAAAAAA&#10;AAAAAAChAgAAZHJzL2Rvd25yZXYueG1sUEsFBgAAAAAEAAQA+QAAAJMDAAAAAA==&#10;" strokeweight="2.25pt">
                    <v:stroke endarrowwidth="narrow"/>
                  </v:line>
                  <v:line id="Line 334" o:spid="_x0000_s179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P0ncMAAADdAAAADwAAAGRycy9kb3ducmV2LnhtbERP3WrCMBS+H/gO4Qi7EU3VIbYaRQRh&#10;jDHQ9gGOzbEtNie1ibZ9++VisMuP73+7700tXtS6yrKC+SwCQZxbXXGhIEtP0zUI55E11pZJwUAO&#10;9rvR2xYTbTs+0+viCxFC2CWooPS+SaR0eUkG3cw2xIG72dagD7AtpG6xC+GmlosoWkmDFYeGEhs6&#10;lpTfL0+joFrideLjCRf1d3b/GfL08fVIlXof94cNCE+9/xf/uT+1gvhjGeaGN+EJ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T9J3DAAAA3QAAAA8AAAAAAAAAAAAA&#10;AAAAoQIAAGRycy9kb3ducmV2LnhtbFBLBQYAAAAABAAEAPkAAACRAwAAAAA=&#10;" strokeweight="2.25pt">
                    <v:stroke endarrowwidth="narrow"/>
                  </v:line>
                  <v:line id="Line 335" o:spid="_x0000_s179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9RBsYAAADdAAAADwAAAGRycy9kb3ducmV2LnhtbESP0WrCQBRE34X+w3KFvkizsUppoqsU&#10;oVBKEWryAdfsNQlm78bs1iR/3xUEH4eZOcOst4NpxJU6V1tWMI9iEMSF1TWXCvLs8+UdhPPIGhvL&#10;pGAkB9vN02SNqbY9/9L14EsRIOxSVFB536ZSuqIigy6yLXHwTrYz6IPsSqk77APcNPI1jt+kwZrD&#10;QoUt7Soqzoc/o6Be4HHmkxmXzU9+3o9Fdvm+ZEo9T4ePFQhPg3+E7+0vrSBZLhK4vQlP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fUQbGAAAA3QAAAA8AAAAAAAAA&#10;AAAAAAAAoQIAAGRycy9kb3ducmV2LnhtbFBLBQYAAAAABAAEAPkAAACUAwAAAAA=&#10;" strokeweight="2.25pt">
                    <v:stroke endarrowwidth="narrow"/>
                  </v:line>
                  <v:shape id="Text Box 336" o:spid="_x0000_s179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PGicIA&#10;AADdAAAADwAAAGRycy9kb3ducmV2LnhtbERPTWvCQBC9C/0PyxS86UaRYqOriKBoD1K1rdchO01S&#10;s7MhO2r8992D4PHxvqfz1lXqSk0oPRsY9BNQxJm3JecGvo6r3hhUEGSLlWcycKcA89lLZ4qp9Tfe&#10;0/UguYohHFI0UIjUqdYhK8hh6PuaOHK/vnEoETa5tg3eYrir9DBJ3rTDkmNDgTUtC8rOh4szkJ+O&#10;W9Tfnx+7H1eHav8ntF6LMd3XdjEBJdTKU/xwb6yB99Eo7o9v4hP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U8aJwgAAAN0AAAAPAAAAAAAAAAAAAAAAAJgCAABkcnMvZG93&#10;bnJldi54bWxQSwUGAAAAAAQABAD1AAAAhwM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337" o:spid="_x0000_s179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jEsUA&#10;AADdAAAADwAAAGRycy9kb3ducmV2LnhtbESPQWvCQBSE7wX/w/IEb3VjkVJTVxGhoj2Uqm29PrLP&#10;JJp9G7JPTf+9Kwgeh5n5hhlPW1epMzWh9Gxg0E9AEWfelpwb+Nl+PL+BCoJssfJMBv4pwHTSeRpj&#10;av2F13TeSK4ihEOKBgqROtU6ZAU5DH1fE0dv7xuHEmWTa9vgJcJdpV+S5FU7LDkuFFjTvKDsuDk5&#10;A/luu0L9+/359efqUK0PQouFGNPrtrN3UEKtPML39tIaGA2HA7i9iU9AT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2MSxQAAAN0AAAAPAAAAAAAAAAAAAAAAAJgCAABkcnMv&#10;ZG93bnJldi54bWxQSwUGAAAAAAQABAD1AAAAigM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338" o:spid="_x0000_s179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39ZcUA&#10;AADdAAAADwAAAGRycy9kb3ducmV2LnhtbESPX2vCQBDE3wv9DscKvtWLIqVGT5FCxfah1P+vS25N&#10;YnN7IbfV9Nt7guDjMDO/YSaz1lXqTE0oPRvo9xJQxJm3JecGtpuPlzdQQZAtVp7JwD8FmE2fnyaY&#10;Wn/hFZ3XkqsI4ZCigUKkTrUOWUEOQ8/XxNE7+sahRNnk2jZ4iXBX6UGSvGqHJceFAmt6Lyj7Xf85&#10;A/lh84l69/P1vXd1qFYnocVCjOl22vkYlFArj/C9vbQGRsPhAG5v4hP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zf1l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339" o:spid="_x0000_s179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Y/sYA&#10;AADdAAAADwAAAGRycy9kb3ducmV2LnhtbESPX2vCQBDE3wW/w7FC3/RiK6WNniJCxfah+Ketr0tu&#10;TaK5vZBbNX57r1Do4zAzv2Ems9ZV6kJNKD0bGA4SUMSZtyXnBr52b/0XUEGQLVaeycCNAsym3c4E&#10;U+uvvKHLVnIVIRxSNFCI1KnWISvIYRj4mjh6B984lCibXNsGrxHuKv2YJM/aYclxocCaFgVlp+3Z&#10;Gcj3u3fU3+uPzx9Xh2pzFFouxZiHXjsfgxJq5T/8115ZA6+j0RP8vo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FY/s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340" o:spid="_x0000_s179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AisYA&#10;AADdAAAADwAAAGRycy9kb3ducmV2LnhtbESPX2vCQBDE3wW/w7FC3/RSCaWmnlIEpfah1D9tX5fc&#10;mkRzeyG3avrtPaHQx2FmfsNM552r1YXaUHk28DhKQBHn3lZcGNjvlsNnUEGQLdaeycAvBZjP+r0p&#10;ZtZfeUOXrRQqQjhkaKAUaTKtQ16SwzDyDXH0Dr51KFG2hbYtXiPc1XqcJE/aYcVxocSGFiXlp+3Z&#10;GSh+dmvUX5/vH9+uCfXmKLRaiTEPg+71BZRQJ//hv/abNTBJ0xTub+IT0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jAis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341" o:spid="_x0000_s179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QofsUAAADdAAAADwAAAGRycy9kb3ducmV2LnhtbESP3YrCMBSE7xd8h3AEb0RT1x+0GkUW&#10;FhYRQesDHJtjW2xOahO1vr0RhL0cZuYbZrFqTCnuVLvCsoJBPwJBnFpdcKbgmPz2piCcR9ZYWiYF&#10;T3KwWra+Fhhr++A93Q8+EwHCLkYFufdVLKVLczLo+rYiDt7Z1gZ9kHUmdY2PADel/I6iiTRYcFjI&#10;saKfnNLL4WYUFEM8df2sy1m5PV52zzS5bq6JUp12s56D8NT4//Cn/acVzEajMbz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QofsUAAADdAAAADwAAAAAAAAAA&#10;AAAAAAChAgAAZHJzL2Rvd25yZXYueG1sUEsFBgAAAAAEAAQA+QAAAJMDAAAAAA==&#10;" strokeweight="2.25pt">
                    <v:stroke endarrowwidth="narrow"/>
                  </v:line>
                  <v:shape id="Text Box 342" o:spid="_x0000_s180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b7ZsUA&#10;AADdAAAADwAAAGRycy9kb3ducmV2LnhtbESPX2vCQBDE34V+h2MLfdNLRcSmniKFivog/mnr65Jb&#10;k9jcXshtNX57TxD6OMzMb5jxtHWVOlMTSs8GXnsJKOLM25JzA1/7z+4IVBBki5VnMnClANPJU2eM&#10;qfUX3tJ5J7mKEA4pGihE6lTrkBXkMPR8TRy9o28cSpRNrm2Dlwh3le4nyVA7LDkuFFjTR0HZ7+7P&#10;GcgP+yXq781q/ePqUG1PQvO5GPPy3M7eQQm18h9+tBfWwNtgMIT7m/gE9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9vtm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F339C1" w:rsidRDefault="009D310A" w:rsidP="00B1305A">
                          <w:pPr>
                            <w:jc w:val="center"/>
                            <w:rPr>
                              <w:rFonts w:ascii="GOST type B" w:hAnsi="GOST type B"/>
                              <w:i/>
                              <w:lang w:val="ru-RU"/>
                            </w:rPr>
                          </w:pPr>
                          <w:r>
                            <w:rPr>
                              <w:rFonts w:ascii="GOST type B" w:hAnsi="GOST type B"/>
                              <w:i/>
                              <w:lang w:val="ru-RU"/>
                            </w:rPr>
                            <w:t>31</w:t>
                          </w:r>
                        </w:p>
                      </w:txbxContent>
                    </v:textbox>
                  </v:shape>
                  <v:shape id="Text Box 343" o:spid="_x0000_s180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e/cUA&#10;AADdAAAADwAAAGRycy9kb3ducmV2LnhtbESPX2vCQBDE3wt+h2MF3+rFIm2NnlIKFdsH8b+vS25N&#10;orm9kNtq+u17QqGPw8z8hpnMWlepKzWh9Gxg0E9AEWfelpwb2G0/Hl9BBUG2WHkmAz8UYDbtPEww&#10;tf7Ga7puJFcRwiFFA4VInWodsoIchr6viaN38o1DibLJtW3wFuGu0k9J8qwdlhwXCqzpvaDssvl2&#10;BvLj9hP1fvW1PLg6VOuz0HwuxvS67dsYlFAr/+G/9sIaGA2HL3B/E5+An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l79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object w:dxaOrig="4307" w:dyaOrig="8842">
          <v:shape id="_x0000_i1032" type="#_x0000_t75" style="width:201.25pt;height:413.3pt" o:ole="">
            <v:imagedata r:id="rId31" o:title=""/>
          </v:shape>
          <o:OLEObject Type="Embed" ProgID="Visio.Drawing.11" ShapeID="_x0000_i1032" DrawAspect="Content" ObjectID="_1354619301" r:id="rId32"/>
        </w:object>
      </w:r>
    </w:p>
    <w:p w:rsidR="00B1305A"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 xml:space="preserve">Рис </w:t>
      </w:r>
      <w:r w:rsidRPr="000B4974">
        <w:rPr>
          <w:rFonts w:ascii="GOST type A" w:hAnsi="GOST type A"/>
          <w:bCs/>
          <w:i/>
          <w:sz w:val="28"/>
          <w:szCs w:val="28"/>
          <w:lang w:val="ru-RU"/>
        </w:rPr>
        <w:t>3</w:t>
      </w:r>
      <w:r w:rsidRPr="000B4974">
        <w:rPr>
          <w:rFonts w:ascii="GOST type A" w:hAnsi="GOST type A"/>
          <w:bCs/>
          <w:i/>
          <w:sz w:val="28"/>
          <w:szCs w:val="28"/>
          <w:lang w:val="uk-UA"/>
        </w:rPr>
        <w:t>.</w:t>
      </w:r>
      <w:r>
        <w:rPr>
          <w:rFonts w:ascii="GOST type A" w:hAnsi="GOST type A"/>
          <w:bCs/>
          <w:i/>
          <w:sz w:val="28"/>
          <w:szCs w:val="28"/>
          <w:lang w:val="uk-UA"/>
        </w:rPr>
        <w:t>3</w:t>
      </w:r>
      <w:r w:rsidRPr="000B4974">
        <w:rPr>
          <w:rFonts w:ascii="GOST type A" w:hAnsi="GOST type A"/>
          <w:bCs/>
          <w:i/>
          <w:sz w:val="28"/>
          <w:szCs w:val="28"/>
          <w:lang w:val="uk-UA"/>
        </w:rPr>
        <w:t xml:space="preserve"> Блок-схема алгоритму множення </w:t>
      </w:r>
      <w:r>
        <w:rPr>
          <w:rFonts w:ascii="GOST type A" w:hAnsi="GOST type A"/>
          <w:bCs/>
          <w:i/>
          <w:sz w:val="28"/>
          <w:szCs w:val="28"/>
          <w:lang w:val="uk-UA"/>
        </w:rPr>
        <w:t>16</w:t>
      </w:r>
      <w:r w:rsidRPr="000B4974">
        <w:rPr>
          <w:rFonts w:ascii="GOST type A" w:hAnsi="GOST type A"/>
          <w:bCs/>
          <w:i/>
          <w:sz w:val="28"/>
          <w:szCs w:val="28"/>
          <w:lang w:val="uk-UA"/>
        </w:rPr>
        <w:t>-розрядних операндів</w:t>
      </w:r>
    </w:p>
    <w:p w:rsidR="00B1305A" w:rsidRPr="000B4974" w:rsidRDefault="00B1305A" w:rsidP="00FC02D1">
      <w:pPr>
        <w:spacing w:line="360" w:lineRule="auto"/>
        <w:ind w:left="284" w:right="283" w:firstLine="567"/>
        <w:jc w:val="center"/>
        <w:rPr>
          <w:rFonts w:ascii="GOST type A" w:hAnsi="GOST type A"/>
          <w:bCs/>
          <w:i/>
          <w:sz w:val="28"/>
          <w:szCs w:val="28"/>
          <w:lang w:val="uk-UA"/>
        </w:rPr>
      </w:pPr>
      <w:r>
        <w:object w:dxaOrig="4986" w:dyaOrig="5985">
          <v:shape id="_x0000_i1033" type="#_x0000_t75" style="width:209.2pt;height:251.7pt" o:ole="">
            <v:imagedata r:id="rId33" o:title=""/>
          </v:shape>
          <o:OLEObject Type="Embed" ProgID="Visio.Drawing.11" ShapeID="_x0000_i1033" DrawAspect="Content" ObjectID="_1354619302" r:id="rId34"/>
        </w:object>
      </w:r>
    </w:p>
    <w:p w:rsidR="00B1305A"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 xml:space="preserve">Рис </w:t>
      </w:r>
      <w:r w:rsidRPr="000B4974">
        <w:rPr>
          <w:rFonts w:ascii="GOST type A" w:hAnsi="GOST type A"/>
          <w:bCs/>
          <w:i/>
          <w:sz w:val="28"/>
          <w:szCs w:val="28"/>
          <w:lang w:val="ru-RU"/>
        </w:rPr>
        <w:t>3</w:t>
      </w:r>
      <w:r w:rsidRPr="000B4974">
        <w:rPr>
          <w:rFonts w:ascii="GOST type A" w:hAnsi="GOST type A"/>
          <w:bCs/>
          <w:i/>
          <w:sz w:val="28"/>
          <w:szCs w:val="28"/>
          <w:lang w:val="uk-UA"/>
        </w:rPr>
        <w:t>.</w:t>
      </w:r>
      <w:r>
        <w:rPr>
          <w:rFonts w:ascii="GOST type A" w:hAnsi="GOST type A"/>
          <w:bCs/>
          <w:i/>
          <w:sz w:val="28"/>
          <w:szCs w:val="28"/>
          <w:lang w:val="uk-UA"/>
        </w:rPr>
        <w:t>3</w:t>
      </w:r>
      <w:r w:rsidRPr="000B4974">
        <w:rPr>
          <w:rFonts w:ascii="GOST type A" w:hAnsi="GOST type A"/>
          <w:bCs/>
          <w:i/>
          <w:sz w:val="28"/>
          <w:szCs w:val="28"/>
          <w:lang w:val="uk-UA"/>
        </w:rPr>
        <w:t xml:space="preserve"> Блок-схема алгоритму </w:t>
      </w:r>
      <w:r>
        <w:rPr>
          <w:rFonts w:ascii="GOST type A" w:hAnsi="GOST type A"/>
          <w:bCs/>
          <w:i/>
          <w:sz w:val="28"/>
          <w:szCs w:val="28"/>
          <w:lang w:val="uk-UA"/>
        </w:rPr>
        <w:t>відніма</w:t>
      </w:r>
      <w:r w:rsidRPr="000B4974">
        <w:rPr>
          <w:rFonts w:ascii="GOST type A" w:hAnsi="GOST type A"/>
          <w:bCs/>
          <w:i/>
          <w:sz w:val="28"/>
          <w:szCs w:val="28"/>
          <w:lang w:val="uk-UA"/>
        </w:rPr>
        <w:t xml:space="preserve">ння </w:t>
      </w:r>
      <w:r>
        <w:rPr>
          <w:rFonts w:ascii="GOST type A" w:hAnsi="GOST type A"/>
          <w:bCs/>
          <w:i/>
          <w:sz w:val="28"/>
          <w:szCs w:val="28"/>
          <w:lang w:val="uk-UA"/>
        </w:rPr>
        <w:t>16</w:t>
      </w:r>
      <w:r w:rsidRPr="000B4974">
        <w:rPr>
          <w:rFonts w:ascii="GOST type A" w:hAnsi="GOST type A"/>
          <w:bCs/>
          <w:i/>
          <w:sz w:val="28"/>
          <w:szCs w:val="28"/>
          <w:lang w:val="uk-UA"/>
        </w:rPr>
        <w:t>-розрядних операндів</w:t>
      </w:r>
    </w:p>
    <w:p w:rsidR="00B1305A" w:rsidRDefault="0046331F" w:rsidP="00FC02D1">
      <w:pPr>
        <w:spacing w:line="360" w:lineRule="auto"/>
        <w:ind w:left="284" w:right="283" w:firstLine="567"/>
        <w:jc w:val="center"/>
        <w:rPr>
          <w:rFonts w:ascii="GOST type A" w:hAnsi="GOST type A"/>
          <w:bCs/>
          <w:i/>
          <w:sz w:val="28"/>
          <w:szCs w:val="28"/>
          <w:lang w:val="uk-UA"/>
        </w:rPr>
      </w:pPr>
      <w:r>
        <w:rPr>
          <w:rFonts w:ascii="GOST type A" w:hAnsi="GOST type A"/>
          <w:b/>
          <w:bCs/>
          <w:i/>
          <w:noProof/>
          <w:sz w:val="28"/>
          <w:lang w:val="ru-RU"/>
        </w:rPr>
        <w:lastRenderedPageBreak/>
        <mc:AlternateContent>
          <mc:Choice Requires="wpg">
            <w:drawing>
              <wp:anchor distT="0" distB="0" distL="114300" distR="114300" simplePos="0" relativeHeight="251882496" behindDoc="0" locked="0" layoutInCell="1" allowOverlap="1" wp14:anchorId="28E177A8" wp14:editId="6CB827DE">
                <wp:simplePos x="0" y="0"/>
                <wp:positionH relativeFrom="page">
                  <wp:posOffset>720341</wp:posOffset>
                </wp:positionH>
                <wp:positionV relativeFrom="page">
                  <wp:posOffset>175967</wp:posOffset>
                </wp:positionV>
                <wp:extent cx="6658610" cy="10209530"/>
                <wp:effectExtent l="19050" t="19050" r="8890" b="1270"/>
                <wp:wrapNone/>
                <wp:docPr id="9408" name="Группа 9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409" name="Rectangle 48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410" name="Group 486"/>
                        <wpg:cNvGrpSpPr>
                          <a:grpSpLocks/>
                        </wpg:cNvGrpSpPr>
                        <wpg:grpSpPr bwMode="auto">
                          <a:xfrm>
                            <a:off x="1015" y="15846"/>
                            <a:ext cx="10486" cy="892"/>
                            <a:chOff x="1015" y="15846"/>
                            <a:chExt cx="10486" cy="892"/>
                          </a:xfrm>
                        </wpg:grpSpPr>
                        <wps:wsp>
                          <wps:cNvPr id="9411" name="Line 48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12" name="Line 48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13" name="Line 48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14" name="Line 49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15" name="Line 49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16" name="Line 49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17" name="Line 49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18" name="Line 49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19" name="Line 49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20" name="Text Box 49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421" name="Text Box 49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422" name="Text Box 49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423" name="Text Box 49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424" name="Text Box 50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425" name="Line 50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26" name="Text Box 50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32</w:t>
                                </w:r>
                              </w:p>
                            </w:txbxContent>
                          </wps:txbx>
                          <wps:bodyPr rot="0" vert="horz" wrap="square" lIns="0" tIns="0" rIns="0" bIns="0" anchor="t" anchorCtr="0" upright="1">
                            <a:noAutofit/>
                          </wps:bodyPr>
                        </wps:wsp>
                        <wps:wsp>
                          <wps:cNvPr id="9427" name="Text Box 50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408" o:spid="_x0000_s1802" style="position:absolute;left:0;text-align:left;margin-left:56.7pt;margin-top:13.85pt;width:524.3pt;height:803.9pt;z-index:25188249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">
                <v:rect id="Rectangle 485" o:spid="_x0000_s180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LkcgA&#10;AADdAAAADwAAAGRycy9kb3ducmV2LnhtbESPQWvCQBSE74X+h+UVvNVdo7U1dRUNCIV6MRba3h7Z&#10;1ySYfRuyq6b+erdQ8DjMzDfMfNnbRpyo87VjDaOhAkFcOFNzqeFjv3l8AeEDssHGMWn4JQ/Lxf3d&#10;HFPjzryjUx5KESHsU9RQhdCmUvqiIot+6Fri6P24zmKIsiul6fAc4baRiVJTabHmuFBhS1lFxSE/&#10;Wg27p/Xq++t5/Gkv6j2fZFubZKNE68FDv3oFEagPt/B/+81omE3UDP7ex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uRyAAAAN0AAAAPAAAAAAAAAAAAAAAAAJgCAABk&#10;cnMvZG93bnJldi54bWxQSwUGAAAAAAQABAD1AAAAjQMAAAAA&#10;" filled="f" strokeweight="2.25pt"/>
                <v:group id="Group 486" o:spid="_x0000_s180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DaaMQAAADdAAAADwAAAGRycy9kb3ducmV2LnhtbERPy2rCQBTdF/yH4Qru&#10;6iT2QY1OgkhbXIRCtVDcXTLXJJi5EzJjHn/fWQhdHs57m42mET11rrasIF5GIIgLq2suFfycPh7f&#10;QDiPrLGxTAomcpCls4ctJtoO/E390ZcihLBLUEHlfZtI6YqKDLqlbYkDd7GdQR9gV0rd4RDCTSNX&#10;UfQqDdYcGipsaV9RcT3ejILPAYfdU/ze59fLfjqfXr5+85iUWszH3QaEp9H/i+/ug1awfo7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gDaaMQAAADdAAAA&#10;DwAAAAAAAAAAAAAAAACqAgAAZHJzL2Rvd25yZXYueG1sUEsFBgAAAAAEAAQA+gAAAJsDAAAAAA==&#10;">
                  <v:line id="Line 487" o:spid="_x0000_s180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itrsQAAADdAAAADwAAAGRycy9kb3ducmV2LnhtbESPwWrDMBBE74X+g9hCbrXsJhTHtRxC&#10;Q6D41iSX3BZraxtbK0dSEvfvq0Khx2Fm3jDlZjajuJHzvWUFWZKCIG6s7rlVcDrun3MQPiBrHC2T&#10;gm/ysKkeH0ostL3zJ90OoRURwr5ABV0IUyGlbzoy6BM7EUfvyzqDIUrXSu3wHuFmlC9p+ioN9hwX&#10;OpzovaNmOFyNgny5QszPQz2QX7pL2NVm5lqpxdO8fQMRaA7/4b/2h1awXmUZ/L6JT0B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mK2uxAAAAN0AAAAPAAAAAAAAAAAA&#10;AAAAAKECAABkcnMvZG93bnJldi54bWxQSwUGAAAAAAQABAD5AAAAkgMAAAAA&#10;" strokeweight="2.25pt">
                    <v:stroke endarrowwidth="narrow"/>
                  </v:line>
                  <v:line id="Line 488" o:spid="_x0000_s180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6fF8YAAADdAAAADwAAAGRycy9kb3ducmV2LnhtbESP0WrCQBRE3wX/YblCX6TZaEVMmlVK&#10;oVBKETR+wG32NgnJ3o3ZrUn+vlso+DjMzBkmO4ymFTfqXW1ZwSqKQRAXVtdcKrjkb487EM4ja2wt&#10;k4KJHBz281mGqbYDn+h29qUIEHYpKqi871IpXVGRQRfZjjh437Y36IPsS6l7HALctHIdx1tpsOaw&#10;UGFHrxUVzfnHKKif8GvpkyWX7eelOU5Ffv245ko9LMaXZxCeRn8P/7fftYJks1rD35vwBOT+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nxfGAAAA3QAAAA8AAAAAAAAA&#10;AAAAAAAAoQIAAGRycy9kb3ducmV2LnhtbFBLBQYAAAAABAAEAPkAAACUAwAAAAA=&#10;" strokeweight="2.25pt">
                    <v:stroke endarrowwidth="narrow"/>
                  </v:line>
                  <v:line id="Line 489" o:spid="_x0000_s180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I6jMYAAADdAAAADwAAAGRycy9kb3ducmV2LnhtbESP0WrCQBRE3wv+w3KFvojZ2BQxqauI&#10;IIiUgsYPuGZvk2D2bsyumvx9t1Do4zAzZ5jlujeNeFDnassKZlEMgriwuuZSwTnfTRcgnEfW2Fgm&#10;BQM5WK9GL0vMtH3ykR4nX4oAYZehgsr7NpPSFRUZdJFtiYP3bTuDPsiulLrDZ4CbRr7F8VwarDks&#10;VNjStqLierobBXWCl4lPJ1w2n+fr11Dkt8MtV+p13G8+QHjq/X/4r73XCtL3WQK/b8IT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COozGAAAA3QAAAA8AAAAAAAAA&#10;AAAAAAAAoQIAAGRycy9kb3ducmV2LnhtbFBLBQYAAAAABAAEAPkAAACUAwAAAAA=&#10;" strokeweight="2.25pt">
                    <v:stroke endarrowwidth="narrow"/>
                  </v:line>
                  <v:line id="Line 490" o:spid="_x0000_s180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ui+MQAAADdAAAADwAAAGRycy9kb3ducmV2LnhtbESP0YrCMBRE3wX/IVzBF9FUV0SrUUQQ&#10;RBZB6wdcm2tbbG5qE7X+/WZB8HGYmTPMYtWYUjypdoVlBcNBBII4tbrgTME52fanIJxH1lhaJgVv&#10;crBatlsLjLV98ZGeJ5+JAGEXo4Lc+yqW0qU5GXQDWxEH72prgz7IOpO6xleAm1KOomgiDRYcFnKs&#10;aJNTejs9jILiBy89P+txVv6eb4d3mtz390SpbqdZz0F4avw3/GnvtILZeDiG/zfh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a6L4xAAAAN0AAAAPAAAAAAAAAAAA&#10;AAAAAKECAABkcnMvZG93bnJldi54bWxQSwUGAAAAAAQABAD5AAAAkgMAAAAA&#10;" strokeweight="2.25pt">
                    <v:stroke endarrowwidth="narrow"/>
                  </v:line>
                  <v:line id="Line 491" o:spid="_x0000_s180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cHY8YAAADdAAAADwAAAGRycy9kb3ducmV2LnhtbESP3WrCQBSE7wu+w3KE3kjd2D9MdJVS&#10;KBQRoUke4Jg9JsHs2ZjdmuTtXaHQy2FmvmHW28E04kqdqy0rWMwjEMSF1TWXCvLs62kJwnlkjY1l&#10;UjCSg+1m8rDGRNuef+ia+lIECLsEFVTet4mUrqjIoJvbljh4J9sZ9EF2pdQd9gFuGvkcRe/SYM1h&#10;ocKWPisqzumvUVC/4HHm4xmXzT4/H8Yiu+wumVKP0+FjBcLT4P/Df+1vrSB+XbzB/U14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nB2PGAAAA3QAAAA8AAAAAAAAA&#10;AAAAAAAAoQIAAGRycy9kb3ducmV2LnhtbFBLBQYAAAAABAAEAPkAAACUAwAAAAA=&#10;" strokeweight="2.25pt">
                    <v:stroke endarrowwidth="narrow"/>
                  </v:line>
                  <v:line id="Line 492" o:spid="_x0000_s181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WZFMYAAADdAAAADwAAAGRycy9kb3ducmV2LnhtbESP0WrCQBRE3wv+w3KFvgSzsS1iUlcR&#10;QRApBY0fcM3eJsHs3ZhdNfn7bqHg4zAzZ5jFqjeNuFPnassKpnECgriwuuZSwSnfTuYgnEfW2Fgm&#10;BQM5WC1HLwvMtH3wge5HX4oAYZehgsr7NpPSFRUZdLFtiYP3YzuDPsiulLrDR4CbRr4lyUwarDks&#10;VNjSpqLicrwZBfU7niOfRlw2X6fL91Dk1/01V+p13K8/QXjq/TP8395pBenHdAZ/b8IT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1mRTGAAAA3QAAAA8AAAAAAAAA&#10;AAAAAAAAoQIAAGRycy9kb3ducmV2LnhtbFBLBQYAAAAABAAEAPkAAACUAwAAAAA=&#10;" strokeweight="2.25pt">
                    <v:stroke endarrowwidth="narrow"/>
                  </v:line>
                  <v:line id="Line 493" o:spid="_x0000_s181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k8j8cAAADdAAAADwAAAGRycy9kb3ducmV2LnhtbESP0WrCQBRE3wv+w3KFvkjd2JbWRFcp&#10;hUIREZrkA67ZaxLM3o3ZrUn+3hUKfRxm5gyz3g6mEVfqXG1ZwWIegSAurK65VJBnX09LEM4ja2ws&#10;k4KRHGw3k4c1Jtr2/EPX1JciQNglqKDyvk2kdEVFBt3ctsTBO9nOoA+yK6XusA9w08jnKHqTBmsO&#10;CxW29FlRcU5/jYL6BY8zH8+4bPb5+TAW2WV3yZR6nA4fKxCeBv8f/mt/awXx6+Id7m/CE5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TyPxwAAAN0AAAAPAAAAAAAA&#10;AAAAAAAAAKECAABkcnMvZG93bnJldi54bWxQSwUGAAAAAAQABAD5AAAAlQMAAAAA&#10;" strokeweight="2.25pt">
                    <v:stroke endarrowwidth="narrow"/>
                  </v:line>
                  <v:line id="Line 494" o:spid="_x0000_s181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o/cMAAADdAAAADwAAAGRycy9kb3ducmV2LnhtbERP3WqDMBS+H+wdwhnsRmbsOsa0pmUM&#10;CqWMQdUHODOnKjUn1qStvn1zMdjlx/efbybTiyuNrrOsYBEnIIhrqztuFFTl9uUDhPPIGnvLpGAm&#10;B5v140OOmbY3PtC18I0IIewyVNB6P2RSurolgy62A3HgjnY06AMcG6lHvIVw08vXJHmXBjsODS0O&#10;9NVSfSouRkG3xN/IpxE3/Xd1+pnr8rw/l0o9P02fKxCeJv8v/nPvtIL0bRHmhjfhCc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mqP3DAAAA3QAAAA8AAAAAAAAAAAAA&#10;AAAAoQIAAGRycy9kb3ducmV2LnhtbFBLBQYAAAAABAAEAPkAAACRAwAAAAA=&#10;" strokeweight="2.25pt">
                    <v:stroke endarrowwidth="narrow"/>
                  </v:line>
                  <v:line id="Line 495" o:spid="_x0000_s181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ZsYAAADdAAAADwAAAGRycy9kb3ducmV2LnhtbESP0WrCQBRE3wv+w3ILvoS6iUppUleR&#10;giAiQo0fcJu9TYLZu0l2q8nfu4VCH4eZOcOsNoNpxI16V1tWkMxiEMSF1TWXCi757uUNhPPIGhvL&#10;pGAkB5v15GmFmbZ3/qTb2ZciQNhlqKDyvs2kdEVFBt3MtsTB+7a9QR9kX0rd4z3ATSPncfwqDdYc&#10;Fips6aOi4nr+MQrqBX5FPo24bI6X62ks8u7Q5UpNn4ftOwhPg/8P/7X3WkG6TFL4fR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qDWbGAAAA3QAAAA8AAAAAAAAA&#10;AAAAAAAAoQIAAGRycy9kb3ducmV2LnhtbFBLBQYAAAAABAAEAPkAAACUAwAAAAA=&#10;" strokeweight="2.25pt">
                    <v:stroke endarrowwidth="narrow"/>
                  </v:line>
                  <v:shape id="Text Box 496" o:spid="_x0000_s181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wjKcMA&#10;AADdAAAADwAAAGRycy9kb3ducmV2LnhtbERPS2vCQBC+C/0PyxS86UYRaaObIEKl9VB8tPU6ZKdJ&#10;anY2ZKea/nv3UPD48b2Xee8adaEu1J4NTMYJKOLC25pLAx/Hl9ETqCDIFhvPZOCPAuTZw2CJqfVX&#10;3tPlIKWKIRxSNFCJtKnWoajIYRj7ljhy375zKBF2pbYdXmO4a/Q0SebaYc2xocKW1hUV58OvM1Ce&#10;jm+oP3fb9y/Xhmb/I7TZiDHDx361ACXUy1387361Bp5n07g/volPQ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wjKcMAAADdAAAADwAAAAAAAAAAAAAAAACYAgAAZHJzL2Rv&#10;d25yZXYueG1sUEsFBgAAAAAEAAQA9QAAAIgDA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497" o:spid="_x0000_s181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GssUA&#10;AADdAAAADwAAAGRycy9kb3ducmV2LnhtbESPQWvCQBSE7wX/w/IEb3WjSNHoKkWotD0UNWqvj+xr&#10;kpp9G7Kvmv77bkHwOMzMN8xi1blaXagNlWcDo2ECijj3tuLCwCF7eZyCCoJssfZMBn4pwGrZe1hg&#10;av2Vd3TZS6EihEOKBkqRJtU65CU5DEPfEEfvy7cOJcq20LbFa4S7Wo+T5Ek7rDgulNjQuqT8vP9x&#10;BorP7A31cfv+cXJNqHffQpuNGDPod89zUEKd3MO39qs1MJuMR/D/Jj4B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IayxQAAAN0AAAAPAAAAAAAAAAAAAAAAAJgCAABkcnMv&#10;ZG93bnJldi54bWxQSwUGAAAAAAQABAD1AAAAigM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498" o:spid="_x0000_s181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IYxcYA&#10;AADdAAAADwAAAGRycy9kb3ducmV2LnhtbESPX2vCQBDE34V+h2MLvunFIGKjp0hBsT4U/1R9XXLb&#10;JG1uL+S2mn77XqHQx2FmfsPMl52r1Y3aUHk2MBomoIhzbysuDLyd1oMpqCDIFmvPZOCbAiwXD705&#10;Ztbf+UC3oxQqQjhkaKAUaTKtQ16SwzD0DXH03n3rUKJsC21bvEe4q3WaJBPtsOK4UGJDzyXln8cv&#10;Z6C4nl5Qn/e714trQn34ENpsxJj+Y7eagRLq5D/8195aA0/jNIXfN/EJ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IYxc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499" o:spid="_x0000_s181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69XsYA&#10;AADdAAAADwAAAGRycy9kb3ducmV2LnhtbESPS2sCQRCE70L+w9CB3HQ2KmI2jiKCEj0EH3lcm53O&#10;7iY7PctOq+u/dwKCx6KqvqIms9ZV6kRNKD0beO4loIgzb0vODXwclt0xqCDIFivPZOBCAWbTh84E&#10;U+vPvKPTXnIVIRxSNFCI1KnWISvIYej5mjh6P75xKFE2ubYNniPcVbqfJCPtsOS4UGBNi4Kyv/3R&#10;Gci/D2vUn9vN+5erQ7X7FVqtxJinx3b+CkqolXv41n6zBl6G/QH8v4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69Xs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500" o:spid="_x0000_s181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lKsUA&#10;AADdAAAADwAAAGRycy9kb3ducmV2LnhtbESPX2vCQBDE3wv9DscKvtWLIqVGT5FCxfah1P+vS25N&#10;YnN7IbfV9Nt7guDjMDO/YSaz1lXqTE0oPRvo9xJQxJm3JecGtpuPlzdQQZAtVp7JwD8FmE2fnyaY&#10;Wn/hFZ3XkqsI4ZCigUKkTrUOWUEOQ8/XxNE7+sahRNnk2jZ4iXBX6UGSvGqHJceFAmt6Lyj7Xf85&#10;A/lh84l69/P1vXd1qFYnocVCjOl22vkYlFArj/C9vbQGRsPBEG5v4hP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yUq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501" o:spid="_x0000_s181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vN3sUAAADdAAAADwAAAGRycy9kb3ducmV2LnhtbESP0YrCMBRE3wX/IVxhX2RNV91Fq1GW&#10;BUFEhG39gGtzbYvNTW2i1r83guDjMDNnmPmyNZW4UuNKywq+BhEI4szqknMF+3T1OQHhPLLGyjIp&#10;uJOD5aLbmWOs7Y3/6Zr4XAQIuxgVFN7XsZQuK8igG9iaOHhH2xj0QTa51A3eAtxUchhFP9JgyWGh&#10;wJr+CspOycUoKEd46Ptpn/Nquz/t7ll63pxTpT567e8MhKfWv8Ov9lormI6H3/B8E5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vN3sUAAADdAAAADwAAAAAAAAAA&#10;AAAAAAChAgAAZHJzL2Rvd25yZXYueG1sUEsFBgAAAAAEAAQA+QAAAJMDAAAAAA==&#10;" strokeweight="2.25pt">
                    <v:stroke endarrowwidth="narrow"/>
                  </v:line>
                  <v:shape id="Text Box 502" o:spid="_x0000_s182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exsUA&#10;AADdAAAADwAAAGRycy9kb3ducmV2LnhtbESPS2sCQRCE70L+w9ABbzobEdGNo4RARD2IjzyuzU5n&#10;d5OdnmWn1fXfO4Lgsaiqr6jpvHWVOlETSs8GXvoJKOLM25JzA5+Hj94YVBBki5VnMnChAPPZU2eK&#10;qfVn3tFpL7mKEA4pGihE6lTrkBXkMPR9TRy9X984lCibXNsGzxHuKj1IkpF2WHJcKLCm94Ky//3R&#10;Gch/DivUX9v15tvVodr9CS0WYkz3uX17BSXUyiN8by+tgclwMILbm/gE9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R7G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32</w:t>
                          </w:r>
                        </w:p>
                      </w:txbxContent>
                    </v:textbox>
                  </v:shape>
                  <v:shape id="Text Box 503" o:spid="_x0000_s182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W7XcYA&#10;AADdAAAADwAAAGRycy9kb3ducmV2LnhtbESPS2sCQRCE70L+w9CB3HQ2Imo2jiKCEj0EH3lcm53O&#10;7iY7PctOq+u/dwKCx6KqvqIms9ZV6kRNKD0beO4loIgzb0vODXwclt0xqCDIFivPZOBCAWbTh84E&#10;U+vPvKPTXnIVIRxSNFCI1KnWISvIYej5mjh6P75xKFE2ubYNniPcVbqfJEPtsOS4UGBNi4Kyv/3R&#10;Gci/D2vUn9vN+5erQ7X7FVqtxJinx3b+CkqolXv41n6zBl4G/RH8v4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W7Xc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object w:dxaOrig="4986" w:dyaOrig="5985">
          <v:shape id="_x0000_i1034" type="#_x0000_t75" style="width:209.2pt;height:251.7pt" o:ole="">
            <v:imagedata r:id="rId35" o:title=""/>
          </v:shape>
          <o:OLEObject Type="Embed" ProgID="Visio.Drawing.11" ShapeID="_x0000_i1034" DrawAspect="Content" ObjectID="_1354619303" r:id="rId36"/>
        </w:object>
      </w:r>
    </w:p>
    <w:p w:rsidR="00B1305A" w:rsidRPr="000B4974" w:rsidRDefault="00B1305A" w:rsidP="00FC02D1">
      <w:pPr>
        <w:spacing w:line="360" w:lineRule="auto"/>
        <w:ind w:left="284" w:right="283" w:firstLine="567"/>
        <w:rPr>
          <w:rFonts w:ascii="GOST type A" w:hAnsi="GOST type A"/>
          <w:bCs/>
          <w:i/>
          <w:sz w:val="28"/>
          <w:szCs w:val="28"/>
          <w:lang w:val="uk-UA"/>
        </w:rPr>
      </w:pPr>
      <w:r w:rsidRPr="000B4974">
        <w:rPr>
          <w:rFonts w:ascii="GOST type A" w:hAnsi="GOST type A"/>
          <w:bCs/>
          <w:i/>
          <w:sz w:val="28"/>
          <w:szCs w:val="28"/>
          <w:lang w:val="uk-UA"/>
        </w:rPr>
        <w:t xml:space="preserve">Рис </w:t>
      </w:r>
      <w:r w:rsidRPr="000B4974">
        <w:rPr>
          <w:rFonts w:ascii="GOST type A" w:hAnsi="GOST type A"/>
          <w:bCs/>
          <w:i/>
          <w:sz w:val="28"/>
          <w:szCs w:val="28"/>
          <w:lang w:val="ru-RU"/>
        </w:rPr>
        <w:t>3</w:t>
      </w:r>
      <w:r w:rsidRPr="000B4974">
        <w:rPr>
          <w:rFonts w:ascii="GOST type A" w:hAnsi="GOST type A"/>
          <w:bCs/>
          <w:i/>
          <w:sz w:val="28"/>
          <w:szCs w:val="28"/>
          <w:lang w:val="uk-UA"/>
        </w:rPr>
        <w:t>.</w:t>
      </w:r>
      <w:r>
        <w:rPr>
          <w:rFonts w:ascii="GOST type A" w:hAnsi="GOST type A"/>
          <w:bCs/>
          <w:i/>
          <w:sz w:val="28"/>
          <w:szCs w:val="28"/>
          <w:lang w:val="uk-UA"/>
        </w:rPr>
        <w:t>3</w:t>
      </w:r>
      <w:r w:rsidRPr="000B4974">
        <w:rPr>
          <w:rFonts w:ascii="GOST type A" w:hAnsi="GOST type A"/>
          <w:bCs/>
          <w:i/>
          <w:sz w:val="28"/>
          <w:szCs w:val="28"/>
          <w:lang w:val="uk-UA"/>
        </w:rPr>
        <w:t xml:space="preserve"> Блок-схема алгоритму </w:t>
      </w:r>
      <w:r>
        <w:rPr>
          <w:rFonts w:ascii="GOST type A" w:hAnsi="GOST type A"/>
          <w:bCs/>
          <w:i/>
          <w:sz w:val="28"/>
          <w:szCs w:val="28"/>
          <w:lang w:val="uk-UA"/>
        </w:rPr>
        <w:t>додавання</w:t>
      </w:r>
      <w:r w:rsidRPr="000B4974">
        <w:rPr>
          <w:rFonts w:ascii="GOST type A" w:hAnsi="GOST type A"/>
          <w:bCs/>
          <w:i/>
          <w:sz w:val="28"/>
          <w:szCs w:val="28"/>
          <w:lang w:val="uk-UA"/>
        </w:rPr>
        <w:t xml:space="preserve"> </w:t>
      </w:r>
      <w:r>
        <w:rPr>
          <w:rFonts w:ascii="GOST type A" w:hAnsi="GOST type A"/>
          <w:bCs/>
          <w:i/>
          <w:sz w:val="28"/>
          <w:szCs w:val="28"/>
          <w:lang w:val="uk-UA"/>
        </w:rPr>
        <w:t>16</w:t>
      </w:r>
      <w:r w:rsidRPr="000B4974">
        <w:rPr>
          <w:rFonts w:ascii="GOST type A" w:hAnsi="GOST type A"/>
          <w:bCs/>
          <w:i/>
          <w:sz w:val="28"/>
          <w:szCs w:val="28"/>
          <w:lang w:val="uk-UA"/>
        </w:rPr>
        <w:t>-розрядних операндів</w:t>
      </w:r>
    </w:p>
    <w:p w:rsidR="00B1305A" w:rsidRDefault="00B1305A" w:rsidP="00FC02D1">
      <w:pPr>
        <w:spacing w:line="360" w:lineRule="auto"/>
        <w:ind w:left="284" w:right="283" w:firstLine="567"/>
        <w:jc w:val="both"/>
        <w:rPr>
          <w:rFonts w:ascii="GOST type A" w:hAnsi="GOST type A"/>
          <w:b/>
          <w:bCs/>
          <w:i/>
          <w:sz w:val="28"/>
          <w:lang w:val="uk-UA"/>
        </w:rPr>
      </w:pPr>
    </w:p>
    <w:p w:rsidR="00B1305A" w:rsidRPr="000B4974" w:rsidRDefault="00B1305A" w:rsidP="00FC02D1">
      <w:pPr>
        <w:spacing w:line="360" w:lineRule="auto"/>
        <w:ind w:left="284" w:right="283" w:firstLine="567"/>
        <w:jc w:val="both"/>
        <w:rPr>
          <w:rFonts w:ascii="GOST type A" w:hAnsi="GOST type A"/>
          <w:b/>
          <w:bCs/>
          <w:i/>
          <w:sz w:val="28"/>
          <w:lang w:val="uk-UA"/>
        </w:rPr>
      </w:pPr>
      <w:r w:rsidRPr="000B4974">
        <w:rPr>
          <w:rFonts w:ascii="GOST type A" w:hAnsi="GOST type A"/>
          <w:b/>
          <w:bCs/>
          <w:i/>
          <w:sz w:val="28"/>
          <w:lang w:val="uk-UA"/>
        </w:rPr>
        <w:t>Висновок</w:t>
      </w:r>
    </w:p>
    <w:p w:rsidR="00B1305A" w:rsidRPr="000B4974" w:rsidRDefault="00B1305A" w:rsidP="00FC02D1">
      <w:pPr>
        <w:spacing w:line="360" w:lineRule="auto"/>
        <w:ind w:left="284" w:right="283" w:firstLine="567"/>
        <w:jc w:val="both"/>
        <w:rPr>
          <w:rFonts w:ascii="GOST type A" w:hAnsi="GOST type A"/>
          <w:bCs/>
          <w:i/>
          <w:sz w:val="28"/>
          <w:lang w:val="uk-UA"/>
        </w:rPr>
      </w:pPr>
      <w:r w:rsidRPr="000B4974">
        <w:rPr>
          <w:rFonts w:ascii="GOST type A" w:hAnsi="GOST type A"/>
          <w:bCs/>
          <w:i/>
          <w:sz w:val="28"/>
          <w:lang w:val="uk-UA"/>
        </w:rPr>
        <w:t xml:space="preserve">У даній розрахунково-графічній роботі проведено дослідження мікропроцесорної системи на основі мікроконтролера </w:t>
      </w:r>
      <w:r>
        <w:rPr>
          <w:rFonts w:ascii="GOST type A" w:hAnsi="GOST type A"/>
          <w:bCs/>
          <w:i/>
          <w:sz w:val="28"/>
          <w:lang w:val="ru-RU"/>
        </w:rPr>
        <w:t>1816ВЕ51</w:t>
      </w:r>
      <w:r>
        <w:rPr>
          <w:rFonts w:ascii="GOST type A" w:hAnsi="GOST type A"/>
          <w:bCs/>
          <w:i/>
          <w:sz w:val="28"/>
          <w:lang w:val="uk-UA"/>
        </w:rPr>
        <w:t>. Кожен з розділів розрахункової роботи дозволяє покращити практичні знання у використанні даного контролера для побудови мікропроцесорної системи.</w:t>
      </w:r>
      <w:r w:rsidRPr="000B4974">
        <w:rPr>
          <w:rFonts w:ascii="GOST type A" w:hAnsi="GOST type A"/>
          <w:bCs/>
          <w:i/>
          <w:sz w:val="28"/>
          <w:lang w:val="uk-UA"/>
        </w:rPr>
        <w:t xml:space="preserve"> </w:t>
      </w:r>
    </w:p>
    <w:p w:rsidR="00B1305A" w:rsidRPr="000B4974" w:rsidRDefault="00B1305A" w:rsidP="00FC02D1">
      <w:pPr>
        <w:spacing w:line="360" w:lineRule="auto"/>
        <w:ind w:left="284" w:right="283" w:firstLine="567"/>
        <w:jc w:val="both"/>
        <w:rPr>
          <w:rFonts w:ascii="GOST type A" w:hAnsi="GOST type A"/>
          <w:bCs/>
          <w:i/>
          <w:sz w:val="28"/>
          <w:lang w:val="uk-UA"/>
        </w:rPr>
      </w:pPr>
      <w:r w:rsidRPr="000B4974">
        <w:rPr>
          <w:rFonts w:ascii="GOST type A" w:hAnsi="GOST type A"/>
          <w:bCs/>
          <w:i/>
          <w:sz w:val="28"/>
          <w:lang w:val="uk-UA"/>
        </w:rPr>
        <w:t>У першому розділ</w:t>
      </w:r>
      <w:r>
        <w:rPr>
          <w:rFonts w:ascii="GOST type A" w:hAnsi="GOST type A"/>
          <w:bCs/>
          <w:i/>
          <w:sz w:val="28"/>
          <w:lang w:val="uk-UA"/>
        </w:rPr>
        <w:t xml:space="preserve"> розглядаються</w:t>
      </w:r>
      <w:r w:rsidRPr="000B4974">
        <w:rPr>
          <w:rFonts w:ascii="GOST type A" w:hAnsi="GOST type A"/>
          <w:bCs/>
          <w:i/>
          <w:sz w:val="28"/>
          <w:lang w:val="uk-UA"/>
        </w:rPr>
        <w:t xml:space="preserve"> </w:t>
      </w:r>
      <w:r>
        <w:rPr>
          <w:rFonts w:ascii="GOST type A" w:hAnsi="GOST type A"/>
          <w:bCs/>
          <w:i/>
          <w:sz w:val="28"/>
          <w:lang w:val="uk-UA"/>
        </w:rPr>
        <w:t>мікроконтролери, що</w:t>
      </w:r>
      <w:r w:rsidRPr="000B4974">
        <w:rPr>
          <w:rFonts w:ascii="GOST type A" w:hAnsi="GOST type A"/>
          <w:bCs/>
          <w:i/>
          <w:sz w:val="28"/>
          <w:lang w:val="uk-UA"/>
        </w:rPr>
        <w:t xml:space="preserve"> найбільше використовуються у сучасному виробництві та було</w:t>
      </w:r>
      <w:r>
        <w:rPr>
          <w:rFonts w:ascii="GOST type A" w:hAnsi="GOST type A"/>
          <w:bCs/>
          <w:i/>
          <w:sz w:val="28"/>
          <w:lang w:val="uk-UA"/>
        </w:rPr>
        <w:t xml:space="preserve"> приділено особливу увагу контролеру 1816ВЕ51</w:t>
      </w:r>
      <w:r w:rsidRPr="000B4974">
        <w:rPr>
          <w:rFonts w:ascii="GOST type A" w:hAnsi="GOST type A"/>
          <w:bCs/>
          <w:i/>
          <w:sz w:val="28"/>
          <w:lang w:val="uk-UA"/>
        </w:rPr>
        <w:t xml:space="preserve">. </w:t>
      </w:r>
    </w:p>
    <w:p w:rsidR="00B1305A" w:rsidRPr="000B4974" w:rsidRDefault="00B1305A" w:rsidP="00FC02D1">
      <w:pPr>
        <w:spacing w:line="360" w:lineRule="auto"/>
        <w:ind w:left="284" w:right="283" w:firstLine="567"/>
        <w:jc w:val="both"/>
        <w:rPr>
          <w:rFonts w:ascii="GOST type A" w:hAnsi="GOST type A"/>
          <w:bCs/>
          <w:i/>
          <w:sz w:val="28"/>
          <w:lang w:val="uk-UA"/>
        </w:rPr>
      </w:pPr>
      <w:r>
        <w:rPr>
          <w:rFonts w:ascii="GOST type A" w:hAnsi="GOST type A"/>
          <w:bCs/>
          <w:i/>
          <w:sz w:val="28"/>
          <w:lang w:val="uk-UA"/>
        </w:rPr>
        <w:t xml:space="preserve">У другому розділі описується розробка </w:t>
      </w:r>
      <w:r w:rsidRPr="000B4974">
        <w:rPr>
          <w:rFonts w:ascii="GOST type A" w:hAnsi="GOST type A"/>
          <w:bCs/>
          <w:i/>
          <w:sz w:val="28"/>
          <w:lang w:val="uk-UA"/>
        </w:rPr>
        <w:t xml:space="preserve">мікропроцесорної системи. </w:t>
      </w:r>
      <w:r>
        <w:rPr>
          <w:rFonts w:ascii="GOST type A" w:hAnsi="GOST type A"/>
          <w:bCs/>
          <w:i/>
          <w:sz w:val="28"/>
          <w:lang w:val="uk-UA"/>
        </w:rPr>
        <w:t>Б</w:t>
      </w:r>
      <w:r w:rsidRPr="000B4974">
        <w:rPr>
          <w:rFonts w:ascii="GOST type A" w:hAnsi="GOST type A"/>
          <w:bCs/>
          <w:i/>
          <w:sz w:val="28"/>
          <w:lang w:val="uk-UA"/>
        </w:rPr>
        <w:t xml:space="preserve">уло розглянуто як сам мікроконтролер </w:t>
      </w:r>
      <w:r>
        <w:rPr>
          <w:rFonts w:ascii="GOST type A" w:hAnsi="GOST type A"/>
          <w:bCs/>
          <w:i/>
          <w:sz w:val="28"/>
          <w:lang w:val="uk-UA"/>
        </w:rPr>
        <w:t>1816ВЕ51</w:t>
      </w:r>
      <w:r w:rsidRPr="000B4974">
        <w:rPr>
          <w:rFonts w:ascii="GOST type A" w:hAnsi="GOST type A"/>
          <w:bCs/>
          <w:i/>
          <w:sz w:val="28"/>
          <w:lang w:val="uk-UA"/>
        </w:rPr>
        <w:t>, так і підключення</w:t>
      </w:r>
      <w:r>
        <w:rPr>
          <w:rFonts w:ascii="GOST type A" w:hAnsi="GOST type A"/>
          <w:bCs/>
          <w:i/>
          <w:sz w:val="28"/>
          <w:lang w:val="uk-UA"/>
        </w:rPr>
        <w:t xml:space="preserve"> його</w:t>
      </w:r>
      <w:r w:rsidRPr="000B4974">
        <w:rPr>
          <w:rFonts w:ascii="GOST type A" w:hAnsi="GOST type A"/>
          <w:bCs/>
          <w:i/>
          <w:sz w:val="28"/>
          <w:lang w:val="uk-UA"/>
        </w:rPr>
        <w:t xml:space="preserve"> до нього зовнішньої пам</w:t>
      </w:r>
      <w:r>
        <w:rPr>
          <w:rFonts w:cs="Arial"/>
          <w:bCs/>
          <w:i/>
          <w:sz w:val="28"/>
          <w:lang w:val="uk-UA"/>
        </w:rPr>
        <w:t>’</w:t>
      </w:r>
      <w:r w:rsidRPr="000B4974">
        <w:rPr>
          <w:rFonts w:ascii="GOST type A" w:hAnsi="GOST type A"/>
          <w:bCs/>
          <w:i/>
          <w:sz w:val="28"/>
          <w:lang w:val="uk-UA"/>
        </w:rPr>
        <w:t xml:space="preserve">яті та периферійних пристроїв. </w:t>
      </w:r>
      <w:r>
        <w:rPr>
          <w:rFonts w:ascii="GOST type A" w:hAnsi="GOST type A"/>
          <w:bCs/>
          <w:i/>
          <w:sz w:val="28"/>
          <w:lang w:val="uk-UA"/>
        </w:rPr>
        <w:t xml:space="preserve">У роботі </w:t>
      </w:r>
      <w:r w:rsidRPr="000B4974">
        <w:rPr>
          <w:rFonts w:ascii="GOST type A" w:hAnsi="GOST type A"/>
          <w:bCs/>
          <w:i/>
          <w:sz w:val="28"/>
          <w:lang w:val="uk-UA"/>
        </w:rPr>
        <w:t>приведено систему команд контролера, розглянуто особливості його архітектури. Було розроблено структурну схему МПС.</w:t>
      </w:r>
    </w:p>
    <w:p w:rsidR="00B1305A" w:rsidRPr="000B4974" w:rsidRDefault="00B1305A" w:rsidP="00FC02D1">
      <w:pPr>
        <w:spacing w:line="360" w:lineRule="auto"/>
        <w:ind w:left="284" w:right="283" w:firstLine="567"/>
        <w:jc w:val="both"/>
        <w:rPr>
          <w:rFonts w:ascii="GOST type A" w:hAnsi="GOST type A"/>
          <w:bCs/>
          <w:i/>
          <w:sz w:val="28"/>
          <w:lang w:val="uk-UA"/>
        </w:rPr>
      </w:pPr>
      <w:r>
        <w:rPr>
          <w:rFonts w:ascii="GOST type A" w:hAnsi="GOST type A"/>
          <w:bCs/>
          <w:i/>
          <w:sz w:val="28"/>
          <w:lang w:val="uk-UA"/>
        </w:rPr>
        <w:t>У т</w:t>
      </w:r>
      <w:r w:rsidRPr="000B4974">
        <w:rPr>
          <w:rFonts w:ascii="GOST type A" w:hAnsi="GOST type A"/>
          <w:bCs/>
          <w:i/>
          <w:sz w:val="28"/>
          <w:lang w:val="uk-UA"/>
        </w:rPr>
        <w:t>ре</w:t>
      </w:r>
      <w:r>
        <w:rPr>
          <w:rFonts w:ascii="GOST type A" w:hAnsi="GOST type A"/>
          <w:bCs/>
          <w:i/>
          <w:sz w:val="28"/>
          <w:lang w:val="uk-UA"/>
        </w:rPr>
        <w:t>тьому розділі розглядається приклад побудови програми для обчислення арифметичного виразу на даному мікроконтролері. Використовувався асемблер МК51.</w:t>
      </w:r>
      <w:r w:rsidRPr="000B4974">
        <w:rPr>
          <w:rFonts w:ascii="GOST type A" w:hAnsi="GOST type A"/>
          <w:bCs/>
          <w:i/>
          <w:sz w:val="28"/>
          <w:lang w:val="uk-UA"/>
        </w:rPr>
        <w:t xml:space="preserve"> </w:t>
      </w:r>
    </w:p>
    <w:p w:rsidR="00B1305A" w:rsidRPr="000B4974" w:rsidRDefault="00B1305A" w:rsidP="00FC02D1">
      <w:pPr>
        <w:spacing w:line="360" w:lineRule="auto"/>
        <w:ind w:left="284" w:right="283" w:firstLine="567"/>
        <w:jc w:val="both"/>
        <w:rPr>
          <w:rFonts w:ascii="GOST type A" w:hAnsi="GOST type A"/>
          <w:bCs/>
          <w:i/>
          <w:u w:val="single"/>
          <w:lang w:val="uk-UA"/>
        </w:rPr>
      </w:pPr>
      <w:r>
        <w:rPr>
          <w:rFonts w:ascii="GOST type A" w:hAnsi="GOST type A"/>
          <w:bCs/>
          <w:i/>
          <w:sz w:val="28"/>
          <w:lang w:val="uk-UA"/>
        </w:rPr>
        <w:t>Отже</w:t>
      </w:r>
      <w:r w:rsidRPr="000B4974">
        <w:rPr>
          <w:rFonts w:ascii="GOST type A" w:hAnsi="GOST type A"/>
          <w:bCs/>
          <w:i/>
          <w:sz w:val="28"/>
          <w:lang w:val="uk-UA"/>
        </w:rPr>
        <w:t xml:space="preserve">, в даній роботі докладно розглянуто принципи побудови мікропроцесорної системи на основі </w:t>
      </w:r>
      <w:r>
        <w:rPr>
          <w:rFonts w:ascii="GOST type A" w:hAnsi="GOST type A"/>
          <w:bCs/>
          <w:i/>
          <w:sz w:val="28"/>
          <w:lang w:val="uk-UA"/>
        </w:rPr>
        <w:t>1816ВЕ51</w:t>
      </w:r>
      <w:r w:rsidRPr="000B4974">
        <w:rPr>
          <w:rFonts w:ascii="GOST type A" w:hAnsi="GOST type A"/>
          <w:bCs/>
          <w:i/>
          <w:sz w:val="28"/>
          <w:lang w:val="uk-UA"/>
        </w:rPr>
        <w:t xml:space="preserve">. </w:t>
      </w:r>
    </w:p>
    <w:p w:rsidR="00B1305A" w:rsidRPr="0046331F" w:rsidRDefault="00B1305A" w:rsidP="0046331F">
      <w:pPr>
        <w:ind w:left="360" w:right="283" w:firstLine="491"/>
        <w:rPr>
          <w:rFonts w:ascii="GOST type A" w:hAnsi="GOST type A"/>
          <w:b/>
          <w:bCs/>
          <w:i/>
          <w:sz w:val="28"/>
          <w:szCs w:val="28"/>
          <w:lang w:val="uk-UA" w:eastAsia="uk-UA"/>
        </w:rPr>
      </w:pPr>
      <w:r w:rsidRPr="0046331F">
        <w:rPr>
          <w:rFonts w:ascii="GOST type A" w:hAnsi="GOST type A"/>
          <w:bCs/>
          <w:i/>
          <w:noProof/>
          <w:sz w:val="28"/>
          <w:szCs w:val="28"/>
          <w:lang w:val="ru-RU"/>
        </w:rPr>
        <w:lastRenderedPageBreak/>
        <mc:AlternateContent>
          <mc:Choice Requires="wpg">
            <w:drawing>
              <wp:anchor distT="0" distB="0" distL="114300" distR="114300" simplePos="0" relativeHeight="251876352" behindDoc="0" locked="0" layoutInCell="1" allowOverlap="1" wp14:anchorId="0587A5D2" wp14:editId="3FF12B27">
                <wp:simplePos x="0" y="0"/>
                <wp:positionH relativeFrom="page">
                  <wp:posOffset>717550</wp:posOffset>
                </wp:positionH>
                <wp:positionV relativeFrom="page">
                  <wp:posOffset>180340</wp:posOffset>
                </wp:positionV>
                <wp:extent cx="6658610" cy="10209530"/>
                <wp:effectExtent l="19050" t="19050" r="8890" b="1270"/>
                <wp:wrapNone/>
                <wp:docPr id="9388" name="Группа 9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389" name="Rectangle 36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90" name="Group 366"/>
                        <wpg:cNvGrpSpPr>
                          <a:grpSpLocks/>
                        </wpg:cNvGrpSpPr>
                        <wpg:grpSpPr bwMode="auto">
                          <a:xfrm>
                            <a:off x="1015" y="15846"/>
                            <a:ext cx="10486" cy="892"/>
                            <a:chOff x="1015" y="15846"/>
                            <a:chExt cx="10486" cy="892"/>
                          </a:xfrm>
                        </wpg:grpSpPr>
                        <wps:wsp>
                          <wps:cNvPr id="9391" name="Line 36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92" name="Line 36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93" name="Line 36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94" name="Line 37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95" name="Line 37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96" name="Line 37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97" name="Line 37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98" name="Line 37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99" name="Line 37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00" name="Text Box 37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401" name="Text Box 37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402" name="Text Box 37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403" name="Text Box 37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404" name="Text Box 38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405" name="Line 38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406" name="Text Box 38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8A2C19" w:rsidRDefault="009D310A" w:rsidP="00B1305A">
                                <w:pPr>
                                  <w:jc w:val="center"/>
                                  <w:rPr>
                                    <w:rFonts w:ascii="GOST type B" w:hAnsi="GOST type B"/>
                                    <w:i/>
                                    <w:lang w:val="uk-UA"/>
                                  </w:rPr>
                                </w:pPr>
                                <w:r>
                                  <w:rPr>
                                    <w:rFonts w:ascii="GOST type B" w:hAnsi="GOST type B"/>
                                    <w:i/>
                                    <w:lang w:val="ru-RU"/>
                                  </w:rPr>
                                  <w:t>3</w:t>
                                </w:r>
                                <w:r>
                                  <w:rPr>
                                    <w:rFonts w:ascii="GOST type B" w:hAnsi="GOST type B"/>
                                    <w:i/>
                                    <w:lang w:val="uk-UA"/>
                                  </w:rPr>
                                  <w:t>3</w:t>
                                </w:r>
                              </w:p>
                            </w:txbxContent>
                          </wps:txbx>
                          <wps:bodyPr rot="0" vert="horz" wrap="square" lIns="0" tIns="0" rIns="0" bIns="0" anchor="t" anchorCtr="0" upright="1">
                            <a:noAutofit/>
                          </wps:bodyPr>
                        </wps:wsp>
                        <wps:wsp>
                          <wps:cNvPr id="9407" name="Text Box 38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388" o:spid="_x0000_s1822" style="position:absolute;left:0;text-align:left;margin-left:56.5pt;margin-top:14.2pt;width:524.3pt;height:803.9pt;z-index:25187635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">
                <v:rect id="Rectangle 365" o:spid="_x0000_s182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0FrscA&#10;AADdAAAADwAAAGRycy9kb3ducmV2LnhtbESPQWvCQBSE74X+h+UVeqsbY1s1uooNFAS9GAX19sg+&#10;k9Ds25DdavTXu0Khx2FmvmGm887U4kytqywr6PciEMS51RUXCnbb77cRCOeRNdaWScGVHMxnz09T&#10;TLS98IbOmS9EgLBLUEHpfZNI6fKSDLqebYiDd7KtQR9kW0jd4iXATS3jKPqUBisOCyU2lJaU/2S/&#10;RsHm42txPAwHe3OLVtl7ujZx2o+Ven3pFhMQnjr/H/5rL7WC8WA0hseb8AT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tBa7HAAAA3QAAAA8AAAAAAAAAAAAAAAAAmAIAAGRy&#10;cy9kb3ducmV2LnhtbFBLBQYAAAAABAAEAPUAAACMAwAAAAA=&#10;" filled="f" strokeweight="2.25pt"/>
                <v:group id="Group 366" o:spid="_x0000_s182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kUV8QAAADdAAAADwAAAGRycy9kb3ducmV2LnhtbERPTWvCQBC9F/wPyxS8&#10;1U2UFpO6BpEqHqSgEUpvQ3ZMQrKzIbtN4r/vHgo9Pt73JptMKwbqXW1ZQbyIQBAXVtdcKrjlh5c1&#10;COeRNbaWScGDHGTb2dMGU21HvtBw9aUIIexSVFB536VSuqIig25hO+LA3W1v0AfYl1L3OIZw08pl&#10;FL1JgzWHhgo72ldUNNcfo+A44rhbxR/DubnvH9/56+fXOSal5s/T7h2Ep8n/i//cJ60gWSV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kUV8QAAADdAAAA&#10;DwAAAAAAAAAAAAAAAACqAgAAZHJzL2Rvd25yZXYueG1sUEsFBgAAAAAEAAQA+gAAAJsDAAAAAA==&#10;">
                  <v:line id="Line 367" o:spid="_x0000_s182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jkcQAAADdAAAADwAAAGRycy9kb3ducmV2LnhtbESPQWvCQBSE7wX/w/IK3pqNppSYZpVS&#10;ESS3qpfeHtnXJCT7Nu6uGv+9Wyj0OMzMN0y5mcwgruR8Z1nBIklBENdWd9woOB13LzkIH5A1DpZJ&#10;wZ08bNazpxILbW/8RddDaESEsC9QQRvCWEjp65YM+sSOxNH7sc5giNI1Uju8RbgZ5DJN36TBjuNC&#10;iyN9tlT3h4tRkGeviPl3X/XkM3cO28pMXCk1f54+3kEEmsJ/+K+91wpW2WoBv2/iE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4WORxAAAAN0AAAAPAAAAAAAAAAAA&#10;AAAAAKECAABkcnMvZG93bnJldi54bWxQSwUGAAAAAAQABAD5AAAAkgMAAAAA&#10;" strokeweight="2.25pt">
                    <v:stroke endarrowwidth="narrow"/>
                  </v:line>
                  <v:line id="Line 368" o:spid="_x0000_s182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dRKMUAAADdAAAADwAAAGRycy9kb3ducmV2LnhtbESP0WrCQBRE3wX/YblCX6RujCBNdA0i&#10;CKWUQo0fcM1ek2D2bpJdY/z7bqHQx2FmzjDbbDSNGKh3tWUFy0UEgriwuuZSwTk/vr6BcB5ZY2OZ&#10;FDzJQbabTraYavvgbxpOvhQBwi5FBZX3bSqlKyoy6Ba2JQ7e1fYGfZB9KXWPjwA3jYyjaC0N1hwW&#10;KmzpUFFxO92NgnqFl7lP5lw2n+fb17PIu48uV+plNu43IDyN/j/8137XCpJVEsPvm/A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dRKMUAAADdAAAADwAAAAAAAAAA&#10;AAAAAAChAgAAZHJzL2Rvd25yZXYueG1sUEsFBgAAAAAEAAQA+QAAAJMDAAAAAA==&#10;" strokeweight="2.25pt">
                    <v:stroke endarrowwidth="narrow"/>
                  </v:line>
                  <v:line id="Line 369" o:spid="_x0000_s182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v0s8QAAADdAAAADwAAAGRycy9kb3ducmV2LnhtbESP0YrCMBRE34X9h3AXfJE11YLYapRl&#10;QVhEBFs/4G5zbYvNTW2yWv/eCIKPw8ycYZbr3jTiSp2rLSuYjCMQxIXVNZcKjvnmaw7CeWSNjWVS&#10;cCcH69XHYImptjc+0DXzpQgQdikqqLxvUyldUZFBN7YtcfBOtjPog+xKqTu8Bbhp5DSKZtJgzWGh&#10;wpZ+KirO2b9RUMf4N/LJiMtmdzzv70V+2V5ypYaf/fcChKfev8Ov9q9WkMRJDM834Qn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SzxAAAAN0AAAAPAAAAAAAAAAAA&#10;AAAAAKECAABkcnMvZG93bnJldi54bWxQSwUGAAAAAAQABAD5AAAAkgMAAAAA&#10;" strokeweight="2.25pt">
                    <v:stroke endarrowwidth="narrow"/>
                  </v:line>
                  <v:line id="Line 370" o:spid="_x0000_s182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Jsx8YAAADdAAAADwAAAGRycy9kb3ducmV2LnhtbESP0WrCQBRE34X+w3KFvkizsUppoqsU&#10;oVBKEWryAdfsNQlm78bs1iR/3xUEH4eZOcOst4NpxJU6V1tWMI9iEMSF1TWXCvLs8+UdhPPIGhvL&#10;pGAkB9vN02SNqbY9/9L14EsRIOxSVFB536ZSuqIigy6yLXHwTrYz6IPsSqk77APcNPI1jt+kwZrD&#10;QoUt7Soqzoc/o6Be4HHmkxmXzU9+3o9Fdvm+ZEo9T4ePFQhPg3+E7+0vrSBZJEu4vQlP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SbMfGAAAA3QAAAA8AAAAAAAAA&#10;AAAAAAAAoQIAAGRycy9kb3ducmV2LnhtbFBLBQYAAAAABAAEAPkAAACUAwAAAAA=&#10;" strokeweight="2.25pt">
                    <v:stroke endarrowwidth="narrow"/>
                  </v:line>
                  <v:line id="Line 371" o:spid="_x0000_s182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7JXMYAAADdAAAADwAAAGRycy9kb3ducmV2LnhtbESP0WrCQBRE34X+w3KFvkizsWJpoqsU&#10;oVBKEWryAdfsNQlm78bs1iR/3xUEH4eZOcOst4NpxJU6V1tWMI9iEMSF1TWXCvLs8+UdhPPIGhvL&#10;pGAkB9vN02SNqbY9/9L14EsRIOxSVFB536ZSuqIigy6yLXHwTrYz6IPsSqk77APcNPI1jt+kwZrD&#10;QoUt7Soqzoc/o6Be4HHmkxmXzU9+3o9Fdvm+ZEo9T4ePFQhPg3+E7+0vrSBZJEu4vQlP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eyVzGAAAA3QAAAA8AAAAAAAAA&#10;AAAAAAAAoQIAAGRycy9kb3ducmV2LnhtbFBLBQYAAAAABAAEAPkAAACUAwAAAAA=&#10;" strokeweight="2.25pt">
                    <v:stroke endarrowwidth="narrow"/>
                  </v:line>
                  <v:line id="Line 372" o:spid="_x0000_s183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xXK8UAAADdAAAADwAAAGRycy9kb3ducmV2LnhtbESP0YrCMBRE3xf8h3AFX2RNVZBtNRUR&#10;BBFZWOsHXJtrW9rc1CZq/XuzsLCPw8ycYVbr3jTiQZ2rLCuYTiIQxLnVFRcKztnu8wuE88gaG8uk&#10;4EUO1ungY4WJtk/+ocfJFyJA2CWooPS+TaR0eUkG3cS2xMG72s6gD7IrpO7wGeCmkbMoWkiDFYeF&#10;ElvalpTXp7tRUM3xMvbxmIvmeK6/X3l2O9wypUbDfrME4an3/+G/9l4riOfxAn7fhCcg0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xXK8UAAADdAAAADwAAAAAAAAAA&#10;AAAAAAChAgAAZHJzL2Rvd25yZXYueG1sUEsFBgAAAAAEAAQA+QAAAJMDAAAAAA==&#10;" strokeweight="2.25pt">
                    <v:stroke endarrowwidth="narrow"/>
                  </v:line>
                  <v:line id="Line 373" o:spid="_x0000_s183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DysMYAAADdAAAADwAAAGRycy9kb3ducmV2LnhtbESP0WrCQBRE34X+w3KFvkizsYJtoqsU&#10;oVBKEWryAdfsNQlm78bs1iR/3xUEH4eZOcOst4NpxJU6V1tWMI9iEMSF1TWXCvLs8+UdhPPIGhvL&#10;pGAkB9vN02SNqbY9/9L14EsRIOxSVFB536ZSuqIigy6yLXHwTrYz6IPsSqk77APcNPI1jpfSYM1h&#10;ocKWdhUV58OfUVAv8DjzyYzL5ic/78ciu3xfMqWep8PHCoSnwT/C9/aXVpAskje4vQlP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A8rDGAAAA3QAAAA8AAAAAAAAA&#10;AAAAAAAAoQIAAGRycy9kb3ducmV2LnhtbFBLBQYAAAAABAAEAPkAAACUAwAAAAA=&#10;" strokeweight="2.25pt">
                    <v:stroke endarrowwidth="narrow"/>
                  </v:line>
                  <v:line id="Line 374" o:spid="_x0000_s183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9mwsMAAADdAAAADwAAAGRycy9kb3ducmV2LnhtbERP3WrCMBS+H+wdwhG8EZs6YdjOKEMQ&#10;hoyBbR/grDm2xeakNtG2b79cDLz8+P63+9G04kG9aywrWEUxCOLS6oYrBUV+XG5AOI+ssbVMCiZy&#10;sN+9vmwx1XbgMz0yX4kQwi5FBbX3XSqlK2sy6CLbEQfuYnuDPsC+krrHIYSbVr7F8bs02HBoqLGj&#10;Q03lNbsbBc0afxc+WXDVfhfXn6nMb6dbrtR8Nn5+gPA0+qf43/2lFSTrJMwNb8IT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fZsLDAAAA3QAAAA8AAAAAAAAAAAAA&#10;AAAAoQIAAGRycy9kb3ducmV2LnhtbFBLBQYAAAAABAAEAPkAAACRAwAAAAA=&#10;" strokeweight="2.25pt">
                    <v:stroke endarrowwidth="narrow"/>
                  </v:line>
                  <v:line id="Line 375" o:spid="_x0000_s183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PDWcMAAADdAAAADwAAAGRycy9kb3ducmV2LnhtbESP0YrCMBRE3wX/IVzBF9FUBbHVKCII&#10;Iouw1g+4Nte22NzUJmr9e7Mg7OMwM2eY5bo1lXhS40rLCsajCARxZnXJuYJzuhvOQTiPrLGyTAre&#10;5GC96naWmGj74l96nnwuAoRdggoK7+tESpcVZNCNbE0cvKttDPogm1zqBl8Bbio5iaKZNFhyWCiw&#10;pm1B2e30MArKKV4GPh5wXv2cb8d3lt4P91Spfq/dLEB4av1/+NveawXxNI7h7014An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Tw1nDAAAA3QAAAA8AAAAAAAAAAAAA&#10;AAAAoQIAAGRycy9kb3ducmV2LnhtbFBLBQYAAAAABAAEAPkAAACRAwAAAAA=&#10;" strokeweight="2.25pt">
                    <v:stroke endarrowwidth="narrow"/>
                  </v:line>
                  <v:shape id="Text Box 376" o:spid="_x0000_s183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l/ScIA&#10;AADdAAAADwAAAGRycy9kb3ducmV2LnhtbERPTWvCQBC9F/wPywje6kYRaaOriKCoB6na2uuQnSbR&#10;7GzIjhr/ffdQ6PHxvqfz1lXqTk0oPRsY9BNQxJm3JecGPk+r1zdQQZAtVp7JwJMCzGedlymm1j/4&#10;QPej5CqGcEjRQCFSp1qHrCCHoe9r4sj9+MahRNjk2jb4iOGu0sMkGWuHJceGAmtaFpRdjzdnIP8+&#10;bVF/fez2Z1eH6nARWq/FmF63XUxACbXyL/5zb6yB91ES98c38Qno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X9JwgAAAN0AAAAPAAAAAAAAAAAAAAAAAJgCAABkcnMvZG93&#10;bnJldi54bWxQSwUGAAAAAAQABAD1AAAAhwM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377" o:spid="_x0000_s183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a0sQA&#10;AADdAAAADwAAAGRycy9kb3ducmV2LnhtbESPX2vCQBDE3wt+h2MF3+pFkVKjp0ihYvtQ6v/XJbcm&#10;0dxeyG01/faeUOjjMDO/Yabz1lXqSk0oPRsY9BNQxJm3JecGdtv351dQQZAtVp7JwC8FmM86T1NM&#10;rb/xmq4byVWEcEjRQCFSp1qHrCCHoe9r4uidfONQomxybRu8Rbir9DBJXrTDkuNCgTW9FZRdNj/O&#10;QH7cfqDef39+HVwdqvVZaLkUY3rddjEBJdTKf/ivvbIGxqNkAI838Qno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12tLEAAAA3QAAAA8AAAAAAAAAAAAAAAAAmAIAAGRycy9k&#10;b3ducmV2LnhtbFBLBQYAAAAABAAEAPUAAACJAw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378" o:spid="_x0000_s183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dEpcUA&#10;AADdAAAADwAAAGRycy9kb3ducmV2LnhtbESPQWvCQBSE70L/w/IK3nRTkdJGVykFRXuQqlWvj+wz&#10;ic2+Ddmnxn/vCoUeh5n5hhlPW1epCzWh9GzgpZ+AIs68LTk38LOd9d5ABUG2WHkmAzcKMJ08dcaY&#10;Wn/lNV02kqsI4ZCigUKkTrUOWUEOQ9/XxNE7+sahRNnk2jZ4jXBX6UGSvGqHJceFAmv6LCj73Zyd&#10;gfywXaLefX+t9q4O1fokNJ+LMd3n9mMESqiV//Bfe2ENvA+TATzexCe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0Sl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379" o:spid="_x0000_s183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hPsUA&#10;AADdAAAADwAAAGRycy9kb3ducmV2LnhtbESPX2vCQBDE3wv9DscWfKuXWimaekoRKupD8b+vS26b&#10;pM3thdyq8dt7hYKPw8z8hhlNWlepMzWh9GzgpZuAIs68LTk3sNt+Pg9ABUG2WHkmA1cKMBk/Poww&#10;tf7CazpvJFcRwiFFA4VInWodsoIchq6viaP37RuHEmWTa9vgJcJdpXtJ8qYdlhwXCqxpWlD2uzk5&#10;A/lxu0C9Xy2/Dq4O1fpHaDYTYzpP7cc7KKFW7uH/9twaGPaTV/h7E5+AH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6+E+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380" o:spid="_x0000_s183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5SsUA&#10;AADdAAAADwAAAGRycy9kb3ducmV2LnhtbESPX2vCQBDE3wW/w7FC3/SiSKnRU0RQ2j5I/dP6uuS2&#10;SWpuL+S2Gr+9JxT6OMzMb5jZonWVulATSs8GhoMEFHHmbcm5geNh3X8BFQTZYuWZDNwowGLe7cww&#10;tf7KO7rsJVcRwiFFA4VInWodsoIchoGviaP37RuHEmWTa9vgNcJdpUdJ8qwdlhwXCqxpVVB23v86&#10;A/np8Ib68+N9++XqUO1+hDYbMeap1y6noIRa+Q//tV+tgck4GcPjTXwC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lK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381" o:spid="_x0000_s183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6RvsQAAADdAAAADwAAAGRycy9kb3ducmV2LnhtbESP0YrCMBRE3xf8h3AFX0RTXRWtRlkW&#10;hEVE0PoB1+baFpub2kStf28EYR+HmTnDLFaNKcWdaldYVjDoRyCIU6sLzhQck3VvCsJ5ZI2lZVLw&#10;JAerZetrgbG2D97T/eAzESDsYlSQe1/FUro0J4Oubyvi4J1tbdAHWWdS1/gIcFPKYRRNpMGCw0KO&#10;Ff3mlF4ON6Og+MZT18+6nJXb42X3TJPr5poo1Wk3P3MQnhr/H/60/7SC2Sgaw/tNe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G+xAAAAN0AAAAPAAAAAAAAAAAA&#10;AAAAAKECAABkcnMvZG93bnJldi54bWxQSwUGAAAAAAQABAD5AAAAkgMAAAAA&#10;" strokeweight="2.25pt">
                    <v:stroke endarrowwidth="narrow"/>
                  </v:line>
                  <v:shape id="Text Box 382" o:spid="_x0000_s184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xCpsUA&#10;AADdAAAADwAAAGRycy9kb3ducmV2LnhtbESPQWvCQBSE70L/w/IKvemmUsRGVykFpXoQNW29PrKv&#10;Sdrs25B91fjvXUHwOMzMN8x03rlaHakNlWcDz4MEFHHubcWFgc9s0R+DCoJssfZMBs4UYD576E0x&#10;tf7EOzrupVARwiFFA6VIk2od8pIchoFviKP341uHEmVbaNviKcJdrYdJMtIOK44LJTb0XlL+t/93&#10;BopDtkL9tV1vvl0T6t2v0HIpxjw9dm8TUEKd3MO39oc18PqSjOD6Jj4B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EKm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8A2C19" w:rsidRDefault="009D310A" w:rsidP="00B1305A">
                          <w:pPr>
                            <w:jc w:val="center"/>
                            <w:rPr>
                              <w:rFonts w:ascii="GOST type B" w:hAnsi="GOST type B"/>
                              <w:i/>
                              <w:lang w:val="uk-UA"/>
                            </w:rPr>
                          </w:pPr>
                          <w:r>
                            <w:rPr>
                              <w:rFonts w:ascii="GOST type B" w:hAnsi="GOST type B"/>
                              <w:i/>
                              <w:lang w:val="ru-RU"/>
                            </w:rPr>
                            <w:t>3</w:t>
                          </w:r>
                          <w:r>
                            <w:rPr>
                              <w:rFonts w:ascii="GOST type B" w:hAnsi="GOST type B"/>
                              <w:i/>
                              <w:lang w:val="uk-UA"/>
                            </w:rPr>
                            <w:t>3</w:t>
                          </w:r>
                        </w:p>
                      </w:txbxContent>
                    </v:textbox>
                  </v:shape>
                  <v:shape id="Text Box 383" o:spid="_x0000_s184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nPcUA&#10;AADdAAAADwAAAGRycy9kb3ducmV2LnhtbESPX2vCQBDE3wv9DscWfKuXSrGaekoRKupD8b+vS26b&#10;pM3thdyq8dt7hYKPw8z8hhlNWlepMzWh9GzgpZuAIs68LTk3sNt+Pg9ABUG2WHkmA1cKMBk/Poww&#10;tf7CazpvJFcRwiFFA4VInWodsoIchq6viaP37RuHEmWTa9vgJcJdpXtJ0tcOS44LBdY0LSj73Zyc&#10;gfy4XaDer5ZfB1eHav0jNJuJMZ2n9uMdlFAr9/B/e24NDF+TN/h7E5+AH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Oc9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Pr="0046331F">
        <w:rPr>
          <w:rFonts w:ascii="GOST type A" w:hAnsi="GOST type A"/>
          <w:b/>
          <w:bCs/>
          <w:i/>
          <w:sz w:val="28"/>
          <w:szCs w:val="28"/>
          <w:lang w:val="uk-UA"/>
        </w:rPr>
        <w:t>Список літератури</w:t>
      </w:r>
    </w:p>
    <w:p w:rsidR="00B1305A" w:rsidRPr="000B4974" w:rsidRDefault="00B1305A" w:rsidP="00FC02D1">
      <w:pPr>
        <w:pStyle w:val="20"/>
        <w:numPr>
          <w:ilvl w:val="0"/>
          <w:numId w:val="37"/>
        </w:numPr>
        <w:spacing w:line="360" w:lineRule="auto"/>
        <w:ind w:left="284" w:right="283" w:firstLine="567"/>
        <w:jc w:val="both"/>
        <w:rPr>
          <w:rFonts w:ascii="GOST type A" w:hAnsi="GOST type A"/>
          <w:bCs/>
          <w:i/>
          <w:lang w:val="uk-UA"/>
        </w:rPr>
      </w:pPr>
      <w:r>
        <w:rPr>
          <w:rFonts w:ascii="GOST type A" w:hAnsi="GOST type A"/>
          <w:bCs/>
          <w:i/>
          <w:lang w:val="uk-UA"/>
        </w:rPr>
        <w:t>В.І.Жабін, І.</w:t>
      </w:r>
      <w:r w:rsidRPr="000B4974">
        <w:rPr>
          <w:rFonts w:ascii="GOST type A" w:hAnsi="GOST type A"/>
          <w:bCs/>
          <w:i/>
          <w:lang w:val="uk-UA"/>
        </w:rPr>
        <w:t>А</w:t>
      </w:r>
      <w:r>
        <w:rPr>
          <w:rFonts w:ascii="GOST type A" w:hAnsi="GOST type A"/>
          <w:bCs/>
          <w:i/>
          <w:lang w:val="uk-UA"/>
        </w:rPr>
        <w:t>.Жуков, В.</w:t>
      </w:r>
      <w:r w:rsidRPr="000B4974">
        <w:rPr>
          <w:rFonts w:ascii="GOST type A" w:hAnsi="GOST type A"/>
          <w:bCs/>
          <w:i/>
          <w:lang w:val="uk-UA"/>
        </w:rPr>
        <w:t>В.</w:t>
      </w:r>
      <w:r>
        <w:rPr>
          <w:rFonts w:ascii="GOST type A" w:hAnsi="GOST type A"/>
          <w:bCs/>
          <w:i/>
          <w:lang w:val="uk-UA"/>
        </w:rPr>
        <w:t>Ткаченко, І.А.Клименко</w:t>
      </w:r>
      <w:r w:rsidRPr="000B4974">
        <w:rPr>
          <w:rFonts w:ascii="GOST type A" w:hAnsi="GOST type A"/>
          <w:bCs/>
          <w:i/>
          <w:lang w:val="uk-UA"/>
        </w:rPr>
        <w:t xml:space="preserve">. </w:t>
      </w:r>
      <w:r>
        <w:rPr>
          <w:rFonts w:ascii="GOST type A" w:hAnsi="GOST type A"/>
          <w:bCs/>
          <w:i/>
          <w:lang w:val="uk-UA"/>
        </w:rPr>
        <w:t>МІКРОПРОЦЕСОРНІ СИСТЕМИ. Навчальний посібник. Київ</w:t>
      </w:r>
      <w:r w:rsidRPr="000B4974">
        <w:rPr>
          <w:rFonts w:ascii="GOST type A" w:hAnsi="GOST type A"/>
          <w:bCs/>
          <w:i/>
          <w:lang w:val="uk-UA"/>
        </w:rPr>
        <w:t xml:space="preserve">, </w:t>
      </w:r>
      <w:r>
        <w:rPr>
          <w:rFonts w:ascii="GOST type A" w:hAnsi="GOST type A"/>
          <w:bCs/>
          <w:i/>
          <w:lang w:val="uk-UA"/>
        </w:rPr>
        <w:t>Видавництво «СПД Гуральник О.Ю.», 2009</w:t>
      </w:r>
      <w:r w:rsidRPr="000B4974">
        <w:rPr>
          <w:rFonts w:ascii="GOST type A" w:hAnsi="GOST type A"/>
          <w:bCs/>
          <w:i/>
          <w:lang w:val="uk-UA"/>
        </w:rPr>
        <w:t>.</w:t>
      </w:r>
    </w:p>
    <w:p w:rsidR="00B1305A" w:rsidRPr="000B4974" w:rsidRDefault="00B1305A" w:rsidP="00FC02D1">
      <w:pPr>
        <w:pStyle w:val="20"/>
        <w:numPr>
          <w:ilvl w:val="0"/>
          <w:numId w:val="37"/>
        </w:numPr>
        <w:spacing w:line="360" w:lineRule="auto"/>
        <w:ind w:left="284" w:right="283" w:firstLine="567"/>
        <w:jc w:val="both"/>
        <w:rPr>
          <w:rFonts w:ascii="GOST type A" w:hAnsi="GOST type A"/>
          <w:bCs/>
          <w:i/>
          <w:lang w:val="uk-UA"/>
        </w:rPr>
      </w:pPr>
      <w:r w:rsidRPr="000B4974">
        <w:rPr>
          <w:rFonts w:ascii="GOST type A" w:hAnsi="GOST type A"/>
          <w:bCs/>
          <w:i/>
          <w:lang w:val="en-US"/>
        </w:rPr>
        <w:t xml:space="preserve">Wikipedia - free encyclopedia, </w:t>
      </w:r>
      <w:hyperlink r:id="rId37" w:history="1">
        <w:r w:rsidRPr="000B4974">
          <w:rPr>
            <w:rStyle w:val="ad"/>
            <w:rFonts w:ascii="GOST type A" w:hAnsi="GOST type A"/>
            <w:lang w:val="en-US"/>
          </w:rPr>
          <w:t>http://uk.wikipedia.org/</w:t>
        </w:r>
      </w:hyperlink>
    </w:p>
    <w:p w:rsidR="00B1305A" w:rsidRPr="000B4974" w:rsidRDefault="00B1305A" w:rsidP="00FC02D1">
      <w:pPr>
        <w:pStyle w:val="20"/>
        <w:spacing w:line="360" w:lineRule="auto"/>
        <w:ind w:left="284" w:right="283"/>
        <w:jc w:val="both"/>
        <w:rPr>
          <w:rFonts w:ascii="GOST type A" w:hAnsi="GOST type A"/>
          <w:b/>
          <w:bCs/>
          <w:i/>
          <w:lang w:val="en-US"/>
        </w:rPr>
      </w:pPr>
    </w:p>
    <w:p w:rsidR="00B1305A" w:rsidRPr="000B4974" w:rsidRDefault="00B1305A" w:rsidP="00FC02D1">
      <w:pPr>
        <w:pStyle w:val="20"/>
        <w:spacing w:line="360" w:lineRule="auto"/>
        <w:ind w:left="284" w:right="283"/>
        <w:jc w:val="both"/>
        <w:rPr>
          <w:rFonts w:ascii="GOST type A" w:hAnsi="GOST type A"/>
          <w:b/>
          <w:bCs/>
          <w:i/>
          <w:lang w:val="en-US"/>
        </w:rPr>
      </w:pPr>
    </w:p>
    <w:p w:rsidR="00B1305A" w:rsidRPr="000B4974" w:rsidRDefault="00B1305A" w:rsidP="00FC02D1">
      <w:pPr>
        <w:pStyle w:val="20"/>
        <w:spacing w:line="360" w:lineRule="auto"/>
        <w:ind w:left="284" w:right="283"/>
        <w:jc w:val="both"/>
        <w:rPr>
          <w:rFonts w:ascii="GOST type A" w:hAnsi="GOST type A"/>
          <w:b/>
          <w:bCs/>
          <w:i/>
          <w:lang w:val="en-US"/>
        </w:rPr>
      </w:pPr>
    </w:p>
    <w:p w:rsidR="00B1305A" w:rsidRPr="000B4974" w:rsidRDefault="00B1305A" w:rsidP="00FC02D1">
      <w:pPr>
        <w:pStyle w:val="20"/>
        <w:spacing w:line="360" w:lineRule="auto"/>
        <w:ind w:left="284" w:right="283"/>
        <w:jc w:val="both"/>
        <w:rPr>
          <w:rFonts w:ascii="GOST type A" w:hAnsi="GOST type A"/>
          <w:b/>
          <w:bCs/>
          <w:i/>
          <w:lang w:val="en-US"/>
        </w:rPr>
      </w:pPr>
    </w:p>
    <w:p w:rsidR="00B1305A" w:rsidRPr="000B4974" w:rsidRDefault="00B1305A" w:rsidP="00FC02D1">
      <w:pPr>
        <w:pStyle w:val="20"/>
        <w:spacing w:line="360" w:lineRule="auto"/>
        <w:ind w:left="284" w:right="283"/>
        <w:jc w:val="both"/>
        <w:rPr>
          <w:rFonts w:ascii="GOST type A" w:hAnsi="GOST type A"/>
          <w:b/>
          <w:bCs/>
          <w:i/>
          <w:lang w:val="en-US"/>
        </w:rPr>
      </w:pPr>
    </w:p>
    <w:p w:rsidR="00B1305A" w:rsidRPr="000B4974" w:rsidRDefault="00B1305A" w:rsidP="00FC02D1">
      <w:pPr>
        <w:pStyle w:val="20"/>
        <w:spacing w:line="360" w:lineRule="auto"/>
        <w:ind w:left="284" w:right="283"/>
        <w:jc w:val="both"/>
        <w:rPr>
          <w:rFonts w:ascii="GOST type A" w:hAnsi="GOST type A"/>
          <w:b/>
          <w:bCs/>
          <w:i/>
          <w:lang w:val="en-US"/>
        </w:rPr>
      </w:pPr>
    </w:p>
    <w:p w:rsidR="00B1305A" w:rsidRPr="000B4974" w:rsidRDefault="00B1305A" w:rsidP="00FC02D1">
      <w:pPr>
        <w:pStyle w:val="20"/>
        <w:spacing w:line="360" w:lineRule="auto"/>
        <w:ind w:left="284" w:right="283"/>
        <w:jc w:val="both"/>
        <w:rPr>
          <w:rFonts w:ascii="GOST type A" w:hAnsi="GOST type A"/>
          <w:b/>
          <w:bCs/>
          <w:i/>
          <w:lang w:val="en-US"/>
        </w:rPr>
      </w:pPr>
    </w:p>
    <w:p w:rsidR="00B1305A" w:rsidRPr="000B4974" w:rsidRDefault="00B1305A" w:rsidP="00FC02D1">
      <w:pPr>
        <w:pStyle w:val="20"/>
        <w:spacing w:line="360" w:lineRule="auto"/>
        <w:ind w:left="284" w:right="283"/>
        <w:jc w:val="both"/>
        <w:rPr>
          <w:rFonts w:ascii="GOST type A" w:hAnsi="GOST type A"/>
          <w:b/>
          <w:bCs/>
          <w:i/>
          <w:lang w:val="en-US"/>
        </w:rPr>
      </w:pPr>
    </w:p>
    <w:p w:rsidR="00B1305A" w:rsidRPr="000B4974" w:rsidRDefault="00B1305A" w:rsidP="00FC02D1">
      <w:pPr>
        <w:pStyle w:val="20"/>
        <w:spacing w:line="360" w:lineRule="auto"/>
        <w:ind w:left="284" w:right="283"/>
        <w:jc w:val="both"/>
        <w:rPr>
          <w:rFonts w:ascii="GOST type A" w:hAnsi="GOST type A"/>
          <w:b/>
          <w:bCs/>
          <w:i/>
          <w:lang w:val="en-US"/>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Pr="00275EFE" w:rsidRDefault="00B1305A" w:rsidP="00FC02D1">
      <w:pPr>
        <w:pStyle w:val="20"/>
        <w:spacing w:line="360" w:lineRule="auto"/>
        <w:ind w:left="284" w:right="283"/>
        <w:jc w:val="both"/>
        <w:rPr>
          <w:rFonts w:ascii="GOST type A" w:hAnsi="GOST type A"/>
          <w:b/>
          <w:bCs/>
          <w:i/>
          <w:lang w:val="uk-UA"/>
        </w:rPr>
      </w:pPr>
    </w:p>
    <w:p w:rsidR="00B1305A" w:rsidRDefault="00B1305A" w:rsidP="00FC02D1">
      <w:pPr>
        <w:ind w:left="284" w:right="283" w:firstLine="567"/>
        <w:rPr>
          <w:rFonts w:ascii="GOST type A" w:hAnsi="GOST type A"/>
          <w:b/>
          <w:bCs/>
          <w:i/>
          <w:sz w:val="28"/>
          <w:lang w:val="uk-UA" w:eastAsia="uk-UA"/>
        </w:rPr>
      </w:pPr>
      <w:r>
        <w:rPr>
          <w:rFonts w:ascii="GOST type A" w:hAnsi="GOST type A"/>
          <w:b/>
          <w:bCs/>
          <w:i/>
          <w:lang w:val="uk-UA"/>
        </w:rPr>
        <w:br w:type="page"/>
      </w:r>
    </w:p>
    <w:p w:rsidR="00B1305A" w:rsidRPr="000B4974" w:rsidRDefault="00073C8E" w:rsidP="00FC02D1">
      <w:pPr>
        <w:pStyle w:val="20"/>
        <w:spacing w:line="360" w:lineRule="auto"/>
        <w:ind w:left="284" w:right="283"/>
        <w:jc w:val="both"/>
        <w:rPr>
          <w:rFonts w:ascii="GOST type A" w:hAnsi="GOST type A"/>
          <w:b/>
          <w:bCs/>
          <w:i/>
          <w:lang w:val="uk-UA"/>
        </w:rPr>
      </w:pPr>
      <w:r>
        <w:rPr>
          <w:rFonts w:ascii="GOST type A" w:hAnsi="GOST type A"/>
          <w:b/>
          <w:bCs/>
          <w:i/>
          <w:noProof/>
          <w:lang w:eastAsia="ru-RU"/>
        </w:rPr>
        <w:lastRenderedPageBreak/>
        <mc:AlternateContent>
          <mc:Choice Requires="wpg">
            <w:drawing>
              <wp:anchor distT="0" distB="0" distL="114300" distR="114300" simplePos="0" relativeHeight="251877376" behindDoc="0" locked="0" layoutInCell="1" allowOverlap="1" wp14:anchorId="084FFB1E" wp14:editId="7F6156CE">
                <wp:simplePos x="0" y="0"/>
                <wp:positionH relativeFrom="page">
                  <wp:posOffset>720090</wp:posOffset>
                </wp:positionH>
                <wp:positionV relativeFrom="page">
                  <wp:posOffset>190473</wp:posOffset>
                </wp:positionV>
                <wp:extent cx="6658610" cy="10209530"/>
                <wp:effectExtent l="19050" t="19050" r="8890" b="1270"/>
                <wp:wrapNone/>
                <wp:docPr id="9368" name="Группа 9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369" name="Rectangle 38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70" name="Group 386"/>
                        <wpg:cNvGrpSpPr>
                          <a:grpSpLocks/>
                        </wpg:cNvGrpSpPr>
                        <wpg:grpSpPr bwMode="auto">
                          <a:xfrm>
                            <a:off x="1015" y="15846"/>
                            <a:ext cx="10486" cy="892"/>
                            <a:chOff x="1015" y="15846"/>
                            <a:chExt cx="10486" cy="892"/>
                          </a:xfrm>
                        </wpg:grpSpPr>
                        <wps:wsp>
                          <wps:cNvPr id="9371" name="Line 38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72" name="Line 38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73" name="Line 38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74" name="Line 39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75" name="Line 39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76" name="Line 39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77" name="Line 39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78" name="Line 39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79" name="Line 39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80" name="Text Box 39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381" name="Text Box 39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382" name="Text Box 39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383" name="Text Box 39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384" name="Text Box 40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385" name="Line 40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86" name="Text Box 40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34</w:t>
                                </w:r>
                              </w:p>
                            </w:txbxContent>
                          </wps:txbx>
                          <wps:bodyPr rot="0" vert="horz" wrap="square" lIns="0" tIns="0" rIns="0" bIns="0" anchor="t" anchorCtr="0" upright="1">
                            <a:noAutofit/>
                          </wps:bodyPr>
                        </wps:wsp>
                        <wps:wsp>
                          <wps:cNvPr id="9387" name="Text Box 40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368" o:spid="_x0000_s1842" style="position:absolute;left:0;text-align:left;margin-left:56.7pt;margin-top:15pt;width:524.3pt;height:803.9pt;z-index:25187737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">
                <v:rect id="Rectangle 385" o:spid="_x0000_s184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HjVMgA&#10;AADdAAAADwAAAGRycy9kb3ducmV2LnhtbESPT2vCQBTE70K/w/KE3nRjbP0TXcUGCkK9GAX19sg+&#10;k9Ds25Ddauqn7xYKPQ4z8xtmue5MLW7UusqygtEwAkGcW11xoeB4eB/MQDiPrLG2TAq+ycF69dRb&#10;YqLtnfd0y3whAoRdggpK75tESpeXZNANbUMcvKttDfog20LqFu8BbmoZR9FEGqw4LJTYUFpS/pl9&#10;GQX717fN5Twdn8wj+she0p2J01Gs1HO/2yxAeOr8f/ivvdUK5uPJHH7fhCc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IeNUyAAAAN0AAAAPAAAAAAAAAAAAAAAAAJgCAABk&#10;cnMvZG93bnJldi54bWxQSwUGAAAAAAQABAD1AAAAjQMAAAAA&#10;" filled="f" strokeweight="2.25pt"/>
                <v:group id="Group 386" o:spid="_x0000_s184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dfKtwwAAAN0AAAAP&#10;AAAAAAAAAAAAAAAAAKoCAABkcnMvZG93bnJldi54bWxQSwUGAAAAAAQABAD6AAAAmgMAAAAA&#10;">
                  <v:line id="Line 387" o:spid="_x0000_s184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Fa8QAAADdAAAADwAAAGRycy9kb3ducmV2LnhtbESPQWvCQBSE70L/w/IKvelGU2xMsxFp&#10;KUhuWi/eHtlnEpJ9m+5uNf33bqHQ4zAz3zDFdjKDuJLznWUFy0UCgri2uuNGwenzY56B8AFZ42CZ&#10;FPyQh235MCsw1/bGB7oeQyMihH2OCtoQxlxKX7dk0C/sSBy9i3UGQ5SukdrhLcLNIFdJspYGO44L&#10;LY701lLdH7+Ngix9RszOfdWTT91XeK/MxJVST4/T7hVEoCn8h//ae61gk74s4fdNfAKy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7YVrxAAAAN0AAAAPAAAAAAAAAAAA&#10;AAAAAKECAABkcnMvZG93bnJldi54bWxQSwUGAAAAAAQABAD5AAAAkgMAAAAA&#10;" strokeweight="2.25pt">
                    <v:stroke endarrowwidth="narrow"/>
                  </v:line>
                  <v:line id="Line 388" o:spid="_x0000_s184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u30sYAAADdAAAADwAAAGRycy9kb3ducmV2LnhtbESP0WrCQBRE3wv+w3KFvkjdGMHW1DWI&#10;UChFBI0fcJu9TYLZu0l2NfHvXUHo4zAzZ5hVOphaXKlzlWUFs2kEgji3uuJCwSn7evsA4Tyyxtoy&#10;KbiRg3Q9ellhom3PB7oefSEChF2CCkrvm0RKl5dk0E1tQxy8P9sZ9EF2hdQd9gFuahlH0UIarDgs&#10;lNjQtqT8fLwYBdUcfyd+OeGi3p3O+1uetT9tptTreNh8gvA0+P/ws/2tFSzn7zE83oQn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7t9LGAAAA3QAAAA8AAAAAAAAA&#10;AAAAAAAAoQIAAGRycy9kb3ducmV2LnhtbFBLBQYAAAAABAAEAPkAAACUAwAAAAA=&#10;" strokeweight="2.25pt">
                    <v:stroke endarrowwidth="narrow"/>
                  </v:line>
                  <v:line id="Line 389" o:spid="_x0000_s184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cSScYAAADdAAAADwAAAGRycy9kb3ducmV2LnhtbESP0WrCQBRE3wX/YblCX6Ru2kDbRNcg&#10;hUIpUmiSD7hmr0kwezfJbjX+vVso+DjMzBlmk02mE2caXWtZwdMqAkFcWd1yraAsPh7fQDiPrLGz&#10;TAqu5CDbzmcbTLW98A+dc1+LAGGXooLG+z6V0lUNGXQr2xMH72hHgz7IsZZ6xEuAm04+R9GLNNhy&#10;WGiwp/eGqlP+axS0MR6WPlly3e3L0/e1KoavoVDqYTHt1iA8Tf4e/m9/agVJ/BrD35vwBOT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3EknGAAAA3QAAAA8AAAAAAAAA&#10;AAAAAAAAoQIAAGRycy9kb3ducmV2LnhtbFBLBQYAAAAABAAEAPkAAACUAwAAAAA=&#10;" strokeweight="2.25pt">
                    <v:stroke endarrowwidth="narrow"/>
                  </v:line>
                  <v:line id="Line 390" o:spid="_x0000_s184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6KPcUAAADdAAAADwAAAGRycy9kb3ducmV2LnhtbESP3YrCMBSE7wXfIRzBG9HUVfypRpGF&#10;hWURQesDHJtjW2xOahO1vv1GELwcZuYbZrluTCnuVLvCsoLhIAJBnFpdcKbgmPz0ZyCcR9ZYWiYF&#10;T3KwXrVbS4y1ffCe7gefiQBhF6OC3PsqltKlORl0A1sRB+9sa4M+yDqTusZHgJtSfkXRRBosOCzk&#10;WNF3TunlcDMKihGeen7e46zcHi+7Z5pc/66JUt1Os1mA8NT4T/jd/tUK5qPpGF5vw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6KPcUAAADdAAAADwAAAAAAAAAA&#10;AAAAAAChAgAAZHJzL2Rvd25yZXYueG1sUEsFBgAAAAAEAAQA+QAAAJMDAAAAAA==&#10;" strokeweight="2.25pt">
                    <v:stroke endarrowwidth="narrow"/>
                  </v:line>
                  <v:line id="Line 391" o:spid="_x0000_s184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vpsQAAADdAAAADwAAAGRycy9kb3ducmV2LnhtbESP3YrCMBSE7wXfIRzBG9HUFf+qUWRh&#10;YVlE0PoAx+bYFpuT2kStb78RBC+HmfmGWa4bU4o71a6wrGA4iEAQp1YXnCk4Jj/9GQjnkTWWlknB&#10;kxysV+3WEmNtH7yn+8FnIkDYxagg976KpXRpTgbdwFbEwTvb2qAPss6krvER4KaUX1E0kQYLDgs5&#10;VvSdU3o53IyCYoSnnp/3OCu3x8vumSbXv2uiVLfTbBYgPDX+E363f7WC+Wg6hteb8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i+mxAAAAN0AAAAPAAAAAAAAAAAA&#10;AAAAAKECAABkcnMvZG93bnJldi54bWxQSwUGAAAAAAQABAD5AAAAkgMAAAAA&#10;" strokeweight="2.25pt">
                    <v:stroke endarrowwidth="narrow"/>
                  </v:line>
                  <v:line id="Line 392" o:spid="_x0000_s185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x0cUAAADdAAAADwAAAGRycy9kb3ducmV2LnhtbESP3YrCMBSE7xd8h3AEb0RTFfypjSKC&#10;IMuyoPUBjs2xLTYntYm1vv1mYWEvh5n5hkm2nalES40rLSuYjCMQxJnVJecKLulhtAThPLLGyjIp&#10;eJOD7ab3kWCs7YtP1J59LgKEXYwKCu/rWEqXFWTQjW1NHLybbQz6IJtc6gZfAW4qOY2iuTRYclgo&#10;sKZ9Qdn9/DQKyhleh3415Lz6uty/31n6+HykSg363W4NwlPn/8N/7aNWsJot5vD7JjwB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x0cUAAADdAAAADwAAAAAAAAAA&#10;AAAAAAChAgAAZHJzL2Rvd25yZXYueG1sUEsFBgAAAAAEAAQA+QAAAJMDAAAAAA==&#10;" strokeweight="2.25pt">
                    <v:stroke endarrowwidth="narrow"/>
                  </v:line>
                  <v:line id="Line 393" o:spid="_x0000_s185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wUSsYAAADdAAAADwAAAGRycy9kb3ducmV2LnhtbESP0WrCQBRE3wX/YblCX6RurKA1dSNS&#10;KBQRocYPuM3eJiHZuzG7Ncnfu4Lg4zAzZ5jNtje1uFLrSssK5rMIBHFmdcm5gnP69foOwnlkjbVl&#10;UjCQg20yHm0w1rbjH7qefC4ChF2MCgrvm1hKlxVk0M1sQxy8P9sa9EG2udQtdgFuavkWRUtpsOSw&#10;UGBDnwVl1enfKCgX+Dv16ynn9eFcHYcsvewvqVIvk373AcJT75/hR/tbK1gvViu4vwlPQC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MFErGAAAA3QAAAA8AAAAAAAAA&#10;AAAAAAAAoQIAAGRycy9kb3ducmV2LnhtbFBLBQYAAAAABAAEAPkAAACUAwAAAAA=&#10;" strokeweight="2.25pt">
                    <v:stroke endarrowwidth="narrow"/>
                  </v:line>
                  <v:line id="Line 394" o:spid="_x0000_s185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OAOMMAAADdAAAADwAAAGRycy9kb3ducmV2LnhtbERP3WrCMBS+H/gO4Qi7EU1VmLYaRQRh&#10;jDHQ9gGOzbEtNie1ibZ9++VisMuP73+7700tXtS6yrKC+SwCQZxbXXGhIEtP0zUI55E11pZJwUAO&#10;9rvR2xYTbTs+0+viCxFC2CWooPS+SaR0eUkG3cw2xIG72dagD7AtpG6xC+Gmloso+pAGKw4NJTZ0&#10;LCm/X55GQbXE68THEy7q7+z+M+Tp4+uRKvU+7g8bEJ56/y/+c39qBfFyFeaGN+EJ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TgDjDAAAA3QAAAA8AAAAAAAAAAAAA&#10;AAAAoQIAAGRycy9kb3ducmV2LnhtbFBLBQYAAAAABAAEAPkAAACRAwAAAAA=&#10;" strokeweight="2.25pt">
                    <v:stroke endarrowwidth="narrow"/>
                  </v:line>
                  <v:line id="Line 395" o:spid="_x0000_s185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8lo8YAAADdAAAADwAAAGRycy9kb3ducmV2LnhtbESP0WrCQBRE34X+w3KFvkizsYJtoqsU&#10;oVBKEWryAdfsNQlm78bs1iR/3xUEH4eZOcOst4NpxJU6V1tWMI9iEMSF1TWXCvLs8+UdhPPIGhvL&#10;pGAkB9vN02SNqbY9/9L14EsRIOxSVFB536ZSuqIigy6yLXHwTrYz6IPsSqk77APcNPI1jpfSYM1h&#10;ocKWdhUV58OfUVAv8DjzyYzL5ic/78ciu3xfMqWep8PHCoSnwT/C9/aXVpAs3hK4vQlP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fJaPGAAAA3QAAAA8AAAAAAAAA&#10;AAAAAAAAoQIAAGRycy9kb3ducmV2LnhtbFBLBQYAAAAABAAEAPkAAACUAwAAAAA=&#10;" strokeweight="2.25pt">
                    <v:stroke endarrowwidth="narrow"/>
                  </v:line>
                  <v:shape id="Text Box 396" o:spid="_x0000_s185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CxdsIA&#10;AADdAAAADwAAAGRycy9kb3ducmV2LnhtbERPS2vCQBC+F/wPywi91U1bEI1uQilUqodS39chOyax&#10;2dmQnWr8991DwePH957nvWvUhbpQezbwPEpAERfe1lwa2G0/niaggiBbbDyTgRsFyLPBwxxT66+8&#10;pstGShVDOKRooBJpU61DUZHDMPItceROvnMoEXalth1eY7hr9EuSjLXDmmNDhS29V1T8bH6dgfK4&#10;XaLef6++Dq4NzfostFiIMY/D/m0GSqiXu/jf/WkNTF8ncX98E5+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QLF2wgAAAN0AAAAPAAAAAAAAAAAAAAAAAJgCAABkcnMvZG93&#10;bnJldi54bWxQSwUGAAAAAAQABAD1AAAAhwM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397" o:spid="_x0000_s185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U7cUA&#10;AADdAAAADwAAAGRycy9kb3ducmV2LnhtbESPX2vCQBDE3wt+h2MF3+rFCqKppxShYvtQ1PTP65Lb&#10;Jqm5vZBbNX57ryD4OMzMb5j5snO1OlEbKs8GRsMEFHHubcWFgc/s9XEKKgiyxdozGbhQgOWi9zDH&#10;1Poz7+i0l0JFCIcUDZQiTap1yEtyGIa+IY7er28dSpRtoW2L5wh3tX5Kkol2WHFcKLGhVUn5YX90&#10;Boqf7A311/b949s1od79Ca3XYsyg3708gxLq5B6+tTfWwGw8HcH/m/gE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BTtxQAAAN0AAAAPAAAAAAAAAAAAAAAAAJgCAABkcnMv&#10;ZG93bnJldi54bWxQSwUGAAAAAAQABAD1AAAAigM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398" o:spid="_x0000_s185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6KmsUA&#10;AADdAAAADwAAAGRycy9kb3ducmV2LnhtbESPX2vCQBDE3wt+h2MLfauXWhAbPUUKlbYP4n9fl9ya&#10;RHN7IbfV+O09QejjMDO/YUaT1lXqTE0oPRt46yagiDNvS84NbNZfrwNQQZAtVp7JwJUCTMadpxGm&#10;1l94SeeV5CpCOKRooBCpU61DVpDD0PU1cfQOvnEoUTa5tg1eItxVupckfe2w5LhQYE2fBWWn1Z8z&#10;kO/XP6i3i9/5ztWhWh6FZjMx5uW5nQ5BCbXyH360v62Bj/dBD+5v4hPQ4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3oqa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399" o:spid="_x0000_s185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vAcUA&#10;AADdAAAADwAAAGRycy9kb3ducmV2LnhtbESPQWvCQBSE7wX/w/IKvdVNK4hNXUUEpXqQatp6fWSf&#10;STT7NmRfNf77riD0OMzMN8x42rlanakNlWcDL/0EFHHubcWFga9s8TwCFQTZYu2ZDFwpwHTSexhj&#10;av2Ft3TeSaEihEOKBkqRJtU65CU5DH3fEEfv4FuHEmVbaNviJcJdrV+TZKgdVhwXSmxoXlJ+2v06&#10;A8U+W6H+/lxvflwT6u1RaLkUY54eu9k7KKFO/sP39oc18DYYDeD2Jj4BP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i8B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400" o:spid="_x0000_s185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u3dcYA&#10;AADdAAAADwAAAGRycy9kb3ducmV2LnhtbESPX2vCQBDE3wW/w7FC3/RiW4qNniJCxfpQ/NPW1yW3&#10;JtHcXsitGr99r1Do4zAzv2Ems9ZV6kpNKD0bGA4SUMSZtyXnBj73b/0RqCDIFivPZOBOAWbTbmeC&#10;qfU33tJ1J7mKEA4pGihE6lTrkBXkMAx8TRy9o28cSpRNrm2Dtwh3lX5MkhftsOS4UGBNi4Ky8+7i&#10;DOSH/Tvqr83649vVodqehJZLMeah187HoIRa+Q//tVfWwOvT6Bl+38Qno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u3dc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401" o:spid="_x0000_s185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fgcUAAADdAAAADwAAAGRycy9kb3ducmV2LnhtbESP0YrCMBRE3wX/IdwFX8SmKop2jSLC&#10;wrKIoPUD7jZ322JzU5tsrX9vBMHHYWbOMKtNZyrRUuNKywrGUQyCOLO65FzBOf0aLUA4j6yxskwK&#10;7uRgs+73Vphoe+MjtSefiwBhl6CCwvs6kdJlBRl0ka2Jg/dnG4M+yCaXusFbgJtKTuJ4Lg2WHBYK&#10;rGlXUHY5/RsF5RR/h3455Lzany+He5Zef66pUoOPbvsJwlPn3+FX+1srWE4XM3i+CU9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dfgcUAAADdAAAADwAAAAAAAAAA&#10;AAAAAAChAgAAZHJzL2Rvd25yZXYueG1sUEsFBgAAAAAEAAQA+QAAAJMDAAAAAA==&#10;" strokeweight="2.25pt">
                    <v:stroke endarrowwidth="narrow"/>
                  </v:line>
                  <v:shape id="Text Box 402" o:spid="_x0000_s186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MmcUA&#10;AADdAAAADwAAAGRycy9kb3ducmV2LnhtbESPX2vCQBDE3wW/w7GCb3qxgmjqKVKotH0o/mnr65Jb&#10;k2huL+S2mn57ryD4OMzMb5j5snWVulATSs8GRsMEFHHmbcm5ga/962AKKgiyxcozGfijAMtFtzPH&#10;1Porb+myk1xFCIcUDRQidap1yApyGIa+Jo7e0TcOJcom17bBa4S7Sj8lyUQ7LDkuFFjTS0HZeffr&#10;DOSH/Tvq783H54+rQ7U9Ca3XYky/166eQQm18gjf22/WwGw8ncD/m/gE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YyZ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34</w:t>
                          </w:r>
                        </w:p>
                      </w:txbxContent>
                    </v:textbox>
                  </v:shape>
                  <v:shape id="Text Box 403" o:spid="_x0000_s186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pAsYA&#10;AADdAAAADwAAAGRycy9kb3ducmV2LnhtbESPX2vCQBDE3wW/w7FC3/RiC62NniJCxfpQ/NPW1yW3&#10;JtHcXsitGr99r1Do4zAzv2Ems9ZV6kpNKD0bGA4SUMSZtyXnBj73b/0RqCDIFivPZOBOAWbTbmeC&#10;qfU33tJ1J7mKEA4pGihE6lTrkBXkMAx8TRy9o28cSpRNrm2Dtwh3lX5MkmftsOS4UGBNi4Ky8+7i&#10;DOSH/Tvqr83649vVodqehJZLMeah187HoIRa+Q//tVfWwOvT6AV+38Qno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kpAs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rsidRPr="000B4974">
        <w:rPr>
          <w:rFonts w:ascii="GOST type A" w:hAnsi="GOST type A"/>
          <w:b/>
          <w:bCs/>
          <w:i/>
          <w:lang w:val="uk-UA"/>
        </w:rPr>
        <w:t>Додаток А</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Лістинг програми.</w:t>
      </w:r>
    </w:p>
    <w:p w:rsidR="00B1305A" w:rsidRPr="009D3647" w:rsidRDefault="00B1305A" w:rsidP="00FC02D1">
      <w:pPr>
        <w:autoSpaceDE w:val="0"/>
        <w:autoSpaceDN w:val="0"/>
        <w:adjustRightInd w:val="0"/>
        <w:ind w:left="284" w:right="283" w:firstLine="567"/>
        <w:rPr>
          <w:rFonts w:ascii="Courier New" w:hAnsi="Courier New" w:cs="Courier New"/>
          <w:sz w:val="18"/>
          <w:szCs w:val="18"/>
          <w:lang w:val="ru-RU" w:eastAsia="uk-UA"/>
        </w:rPr>
      </w:pPr>
      <w:r>
        <w:rPr>
          <w:rFonts w:ascii="Courier New" w:hAnsi="Courier New" w:cs="Courier New"/>
          <w:lang w:val="ru-RU" w:eastAsia="uk-UA"/>
        </w:rPr>
        <w:tab/>
      </w:r>
      <w:r w:rsidRPr="009D3647">
        <w:rPr>
          <w:rFonts w:ascii="Courier New" w:hAnsi="Courier New" w:cs="Courier New"/>
          <w:sz w:val="18"/>
          <w:szCs w:val="18"/>
          <w:lang w:val="ru-RU" w:eastAsia="uk-UA"/>
        </w:rPr>
        <w:t>ljmp start</w:t>
      </w:r>
      <w:r w:rsidRPr="009D3647">
        <w:rPr>
          <w:rFonts w:ascii="Courier New" w:hAnsi="Courier New" w:cs="Courier New"/>
          <w:sz w:val="18"/>
          <w:szCs w:val="18"/>
          <w:lang w:val="uk-UA" w:eastAsia="uk-UA"/>
        </w:rPr>
        <w:tab/>
      </w:r>
      <w:r w:rsidRPr="009D3647">
        <w:rPr>
          <w:rFonts w:ascii="Courier New CYR" w:hAnsi="Courier New CYR" w:cs="Courier New CYR"/>
          <w:sz w:val="18"/>
          <w:szCs w:val="18"/>
          <w:lang w:val="uk-UA" w:eastAsia="uk-UA"/>
        </w:rPr>
        <w:tab/>
        <w:t>;переходимо на точку старту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w:hAnsi="Courier New" w:cs="Courier New"/>
          <w:sz w:val="18"/>
          <w:szCs w:val="18"/>
          <w:lang w:val="ru-RU" w:eastAsia="uk-UA"/>
        </w:rPr>
        <w:t>;</w:t>
      </w:r>
      <w:r w:rsidRPr="009D3647">
        <w:rPr>
          <w:rFonts w:ascii="Courier New CYR" w:hAnsi="Courier New CYR" w:cs="Courier New CYR"/>
          <w:sz w:val="18"/>
          <w:szCs w:val="18"/>
          <w:lang w:val="ru-RU" w:eastAsia="uk-UA"/>
        </w:rPr>
        <w:t>операція X*Y=Z</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eastAsia="uk-UA"/>
        </w:rPr>
        <w:t>MUL</w:t>
      </w:r>
      <w:proofErr w:type="gramStart"/>
      <w:r w:rsidRPr="00425D7F">
        <w:rPr>
          <w:rFonts w:ascii="Courier New CYR" w:hAnsi="Courier New CYR" w:cs="Courier New CYR"/>
          <w:sz w:val="18"/>
          <w:szCs w:val="18"/>
          <w:lang w:val="ru-RU" w:eastAsia="uk-UA"/>
        </w:rPr>
        <w:t>:</w:t>
      </w:r>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2,#0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очистка</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3,#0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байтів</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4,#0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результату</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5,#0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2,</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3,</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4,</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5</w:t>
      </w:r>
    </w:p>
    <w:p w:rsidR="00B1305A" w:rsidRPr="008B3DF4"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jnb</w:t>
      </w:r>
      <w:proofErr w:type="gramEnd"/>
      <w:r w:rsidRPr="008B3DF4">
        <w:rPr>
          <w:rFonts w:ascii="Courier New CYR" w:hAnsi="Courier New CYR" w:cs="Courier New CYR"/>
          <w:sz w:val="18"/>
          <w:szCs w:val="18"/>
          <w:lang w:val="ru-RU" w:eastAsia="uk-UA"/>
        </w:rPr>
        <w:t xml:space="preserve"> 16.7, </w:t>
      </w:r>
      <w:r w:rsidRPr="009D3647">
        <w:rPr>
          <w:rFonts w:ascii="Courier New CYR" w:hAnsi="Courier New CYR" w:cs="Courier New CYR"/>
          <w:sz w:val="18"/>
          <w:szCs w:val="18"/>
          <w:lang w:eastAsia="uk-UA"/>
        </w:rPr>
        <w:t>n</w:t>
      </w:r>
      <w:r w:rsidRPr="008B3DF4">
        <w:rPr>
          <w:rFonts w:ascii="Courier New CYR" w:hAnsi="Courier New CYR" w:cs="Courier New CYR"/>
          <w:sz w:val="18"/>
          <w:szCs w:val="18"/>
          <w:lang w:val="ru-RU" w:eastAsia="uk-UA"/>
        </w:rPr>
        <w:t>1</w:t>
      </w:r>
      <w:r w:rsidRPr="008B3DF4">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перевіряємо</w:t>
      </w:r>
      <w:r w:rsidRPr="008B3DF4">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знак</w:t>
      </w:r>
      <w:r w:rsidRPr="008B3DF4">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множеного</w:t>
      </w:r>
      <w:r w:rsidRPr="008B3DF4">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якщо</w:t>
      </w:r>
      <w:r w:rsidRPr="008B3DF4">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він</w:t>
      </w:r>
      <w:r w:rsidRPr="008B3DF4">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нульовий</w:t>
      </w:r>
      <w:r w:rsidRPr="008B3DF4">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переходимо</w:t>
      </w:r>
      <w:r w:rsidRPr="008B3DF4">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на</w:t>
      </w:r>
      <w:r w:rsidRPr="008B3DF4">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мітку</w:t>
      </w:r>
      <w:r w:rsidRPr="008B3DF4">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n</w:t>
      </w:r>
      <w:r w:rsidRPr="008B3DF4">
        <w:rPr>
          <w:rFonts w:ascii="Courier New CYR" w:hAnsi="Courier New CYR" w:cs="Courier New CYR"/>
          <w:sz w:val="18"/>
          <w:szCs w:val="18"/>
          <w:lang w:val="ru-RU" w:eastAsia="uk-UA"/>
        </w:rPr>
        <w:t>1</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8B3DF4">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mov a,#1h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;переслати 1h у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@10h,a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акумулятора - у байт 10h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16.7</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;змінюємо знак множеного на протолежний</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n1:</w:t>
      </w:r>
      <w:r w:rsidRPr="009D3647">
        <w:rPr>
          <w:rFonts w:ascii="Courier New CYR" w:hAnsi="Courier New CYR" w:cs="Courier New CYR"/>
          <w:sz w:val="18"/>
          <w:szCs w:val="18"/>
          <w:lang w:val="ru-RU" w:eastAsia="uk-UA"/>
        </w:rPr>
        <w:tab/>
        <w:t>jnb 0.7, n2</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w:t>
      </w:r>
      <w:proofErr w:type="gramStart"/>
      <w:r w:rsidRPr="009D3647">
        <w:rPr>
          <w:rFonts w:ascii="Courier New CYR" w:hAnsi="Courier New CYR" w:cs="Courier New CYR"/>
          <w:sz w:val="18"/>
          <w:szCs w:val="18"/>
          <w:lang w:val="ru-RU" w:eastAsia="uk-UA"/>
        </w:rPr>
        <w:t>перев</w:t>
      </w:r>
      <w:proofErr w:type="gramEnd"/>
      <w:r w:rsidRPr="009D3647">
        <w:rPr>
          <w:rFonts w:ascii="Courier New CYR" w:hAnsi="Courier New CYR" w:cs="Courier New CYR"/>
          <w:sz w:val="18"/>
          <w:szCs w:val="18"/>
          <w:lang w:val="ru-RU" w:eastAsia="uk-UA"/>
        </w:rPr>
        <w:t>іряємо знак множника, якщо він нульовий, переходимо на мітку n2</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a,#1h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;переслати 1h у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@11h,a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акумулятора - у байт 11h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0.7</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;змінюємо знак множника на протолежний</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n2:</w:t>
      </w:r>
      <w:r w:rsidRPr="009D3647">
        <w:rPr>
          <w:rFonts w:ascii="Courier New CYR" w:hAnsi="Courier New CYR" w:cs="Courier New CYR"/>
          <w:sz w:val="18"/>
          <w:szCs w:val="18"/>
          <w:lang w:val="ru-RU" w:eastAsia="uk-UA"/>
        </w:rPr>
        <w:tab/>
        <w:t>clr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;обнуляємо біт переносу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a,23h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;завантажуємо в акумулятор молодший байт множеного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b,21h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;завантажуємо в регістр</w:t>
      </w:r>
      <w:proofErr w:type="gramStart"/>
      <w:r w:rsidRPr="009D3647">
        <w:rPr>
          <w:rFonts w:ascii="Courier New CYR" w:hAnsi="Courier New CYR" w:cs="Courier New CYR"/>
          <w:sz w:val="18"/>
          <w:szCs w:val="18"/>
          <w:lang w:val="ru-RU" w:eastAsia="uk-UA"/>
        </w:rPr>
        <w:t xml:space="preserve"> В</w:t>
      </w:r>
      <w:proofErr w:type="gramEnd"/>
      <w:r w:rsidRPr="009D3647">
        <w:rPr>
          <w:rFonts w:ascii="Courier New CYR" w:hAnsi="Courier New CYR" w:cs="Courier New CYR"/>
          <w:sz w:val="18"/>
          <w:szCs w:val="18"/>
          <w:lang w:val="ru-RU" w:eastAsia="uk-UA"/>
        </w:rPr>
        <w:t xml:space="preserve"> молодший байт множника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mul ab</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;множення вмісту акумулятора на 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регістра В(результат - у В,А)</w:t>
      </w:r>
      <w:r w:rsidRPr="009D3647">
        <w:rPr>
          <w:rFonts w:ascii="Courier New CYR" w:hAnsi="Courier New CYR" w:cs="Courier New CYR"/>
          <w:sz w:val="18"/>
          <w:szCs w:val="18"/>
          <w:lang w:val="ru-RU" w:eastAsia="uk-UA"/>
        </w:rPr>
        <w:tab/>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r5,a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;молодші розряди результату пересилаються у молодші розряди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a,b</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;пересилаємо старші розряди результату у акумулятор</w:t>
      </w:r>
      <w:r w:rsidRPr="009D3647">
        <w:rPr>
          <w:rFonts w:ascii="Courier New CYR" w:hAnsi="Courier New CYR" w:cs="Courier New CYR"/>
          <w:sz w:val="18"/>
          <w:szCs w:val="18"/>
          <w:lang w:val="ru-RU" w:eastAsia="uk-UA"/>
        </w:rPr>
        <w:tab/>
        <w:t xml:space="preserve"> </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r4,a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;старші розряди результату пересилаються у 2-ий байт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a,22h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;завантажуємо в акумулятор старший байт множеного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b,21h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;завантажуємо в регістр</w:t>
      </w:r>
      <w:proofErr w:type="gramStart"/>
      <w:r w:rsidRPr="009D3647">
        <w:rPr>
          <w:rFonts w:ascii="Courier New CYR" w:hAnsi="Courier New CYR" w:cs="Courier New CYR"/>
          <w:sz w:val="18"/>
          <w:szCs w:val="18"/>
          <w:lang w:val="ru-RU" w:eastAsia="uk-UA"/>
        </w:rPr>
        <w:t xml:space="preserve"> В</w:t>
      </w:r>
      <w:proofErr w:type="gramEnd"/>
      <w:r w:rsidRPr="009D3647">
        <w:rPr>
          <w:rFonts w:ascii="Courier New CYR" w:hAnsi="Courier New CYR" w:cs="Courier New CYR"/>
          <w:sz w:val="18"/>
          <w:szCs w:val="18"/>
          <w:lang w:val="ru-RU" w:eastAsia="uk-UA"/>
        </w:rPr>
        <w:t xml:space="preserve"> молодший байт множника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mul ab</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;множення вмісту акумулятора на 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регістра В(результат - у В,А)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addc a,r4</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;сумуємо молодші розряди результату із значенням у 2-му байті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r4,a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;отримана сума пересилається у 2-ий байт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a,b</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;пересилаємо старші розряди результату у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r3,a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;старші розряди результату пересилаються у 3-ий байт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a,23h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;завантажуємо в акумулятор молодший байт множеного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b,20h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;завантажуємо в регістр</w:t>
      </w:r>
      <w:proofErr w:type="gramStart"/>
      <w:r w:rsidRPr="009D3647">
        <w:rPr>
          <w:rFonts w:ascii="Courier New CYR" w:hAnsi="Courier New CYR" w:cs="Courier New CYR"/>
          <w:sz w:val="18"/>
          <w:szCs w:val="18"/>
          <w:lang w:val="ru-RU" w:eastAsia="uk-UA"/>
        </w:rPr>
        <w:t xml:space="preserve"> В</w:t>
      </w:r>
      <w:proofErr w:type="gramEnd"/>
      <w:r w:rsidRPr="009D3647">
        <w:rPr>
          <w:rFonts w:ascii="Courier New CYR" w:hAnsi="Courier New CYR" w:cs="Courier New CYR"/>
          <w:sz w:val="18"/>
          <w:szCs w:val="18"/>
          <w:lang w:val="ru-RU" w:eastAsia="uk-UA"/>
        </w:rPr>
        <w:t xml:space="preserve"> старший байт множника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mul ab</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;множення вмісту акумулятора на 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регістра В(результат - у В,А)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addc a,r4</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;сумуємо молодші розряди результату із значенням у 2-му байті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r4,a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;отримана сума пересилається у 2-ий байт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a,b</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;пересилаємо старші розряди результату у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addc a,r3</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;сумуємо старші розряди результату із значенням у 3-му байті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r3,a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;старші розряди результату пересилаються у 3-ий байт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a,22h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;завантажуємо в акумулятор молодший байт множеного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b,20h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;завантажуємо в регістр</w:t>
      </w:r>
      <w:proofErr w:type="gramStart"/>
      <w:r w:rsidRPr="009D3647">
        <w:rPr>
          <w:rFonts w:ascii="Courier New CYR" w:hAnsi="Courier New CYR" w:cs="Courier New CYR"/>
          <w:sz w:val="18"/>
          <w:szCs w:val="18"/>
          <w:lang w:val="ru-RU" w:eastAsia="uk-UA"/>
        </w:rPr>
        <w:t xml:space="preserve"> В</w:t>
      </w:r>
      <w:proofErr w:type="gramEnd"/>
      <w:r w:rsidRPr="009D3647">
        <w:rPr>
          <w:rFonts w:ascii="Courier New CYR" w:hAnsi="Courier New CYR" w:cs="Courier New CYR"/>
          <w:sz w:val="18"/>
          <w:szCs w:val="18"/>
          <w:lang w:val="ru-RU" w:eastAsia="uk-UA"/>
        </w:rPr>
        <w:t xml:space="preserve"> старший байт множник</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mul ab</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;множення вмісту акумулятора на 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регістра В(результат - у В,А)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addc a,r3</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;сумуємо молодші розряди результату із значенням у 3-му байті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r3,a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;отримана сума пересилається у 3-ий байт добутк</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a,b</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;пересилаємо старші розряди результату у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r2,a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;старші розряди результату пересилаються у 4-ий байт добутку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a,@10h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;завантажуємо з байту 10h мітку знаку множеного в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xrl a,@11h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;сума по модулю 2 вмісту акумулятора та </w:t>
      </w:r>
      <w:proofErr w:type="gramStart"/>
      <w:r w:rsidRPr="009D3647">
        <w:rPr>
          <w:rFonts w:ascii="Courier New CYR" w:hAnsi="Courier New CYR" w:cs="Courier New CYR"/>
          <w:sz w:val="18"/>
          <w:szCs w:val="18"/>
          <w:lang w:val="ru-RU" w:eastAsia="uk-UA"/>
        </w:rPr>
        <w:t>м</w:t>
      </w:r>
      <w:proofErr w:type="gramEnd"/>
      <w:r w:rsidRPr="009D3647">
        <w:rPr>
          <w:rFonts w:ascii="Courier New CYR" w:hAnsi="Courier New CYR" w:cs="Courier New CYR"/>
          <w:sz w:val="18"/>
          <w:szCs w:val="18"/>
          <w:lang w:val="ru-RU" w:eastAsia="uk-UA"/>
        </w:rPr>
        <w:t>ітки знаку множника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jz l12</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;якщо результат - 0, перейти на </w:t>
      </w:r>
      <w:proofErr w:type="gramStart"/>
      <w:r w:rsidRPr="009D3647">
        <w:rPr>
          <w:rFonts w:ascii="Courier New CYR" w:hAnsi="Courier New CYR" w:cs="Courier New CYR"/>
          <w:sz w:val="18"/>
          <w:szCs w:val="18"/>
          <w:lang w:val="ru-RU" w:eastAsia="uk-UA"/>
        </w:rPr>
        <w:t>м</w:t>
      </w:r>
      <w:proofErr w:type="gramEnd"/>
      <w:r w:rsidRPr="009D3647">
        <w:rPr>
          <w:rFonts w:ascii="Courier New CYR" w:hAnsi="Courier New CYR" w:cs="Courier New CYR"/>
          <w:sz w:val="18"/>
          <w:szCs w:val="18"/>
          <w:lang w:val="ru-RU" w:eastAsia="uk-UA"/>
        </w:rPr>
        <w:t>ітку l12</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 xml:space="preserve">orl @2h,#80h </w:t>
      </w:r>
      <w:r w:rsidRPr="009D3647">
        <w:rPr>
          <w:rFonts w:ascii="Courier New CYR" w:hAnsi="Courier New CYR" w:cs="Courier New CYR"/>
          <w:sz w:val="18"/>
          <w:szCs w:val="18"/>
          <w:lang w:val="ru-RU" w:eastAsia="uk-UA"/>
        </w:rPr>
        <w:tab/>
        <w:t>;якщо результат - 1, знаковий розряд добутку встановлюється в 1</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l12:</w:t>
      </w:r>
      <w:r w:rsidRPr="009D3647">
        <w:rPr>
          <w:rFonts w:ascii="Courier New CYR" w:hAnsi="Courier New CYR" w:cs="Courier New CYR"/>
          <w:sz w:val="18"/>
          <w:szCs w:val="18"/>
          <w:lang w:val="ru-RU" w:eastAsia="uk-UA"/>
        </w:rPr>
        <w:tab/>
        <w:t>RET</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;повернення з </w:t>
      </w:r>
      <w:proofErr w:type="gramStart"/>
      <w:r w:rsidRPr="009D3647">
        <w:rPr>
          <w:rFonts w:ascii="Courier New CYR" w:hAnsi="Courier New CYR" w:cs="Courier New CYR"/>
          <w:sz w:val="18"/>
          <w:szCs w:val="18"/>
          <w:lang w:val="ru-RU" w:eastAsia="uk-UA"/>
        </w:rPr>
        <w:t>п</w:t>
      </w:r>
      <w:proofErr w:type="gramEnd"/>
      <w:r w:rsidRPr="009D3647">
        <w:rPr>
          <w:rFonts w:ascii="Courier New CYR" w:hAnsi="Courier New CYR" w:cs="Courier New CYR"/>
          <w:sz w:val="18"/>
          <w:szCs w:val="18"/>
          <w:lang w:val="ru-RU" w:eastAsia="uk-UA"/>
        </w:rPr>
        <w:t>ідпрограми</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;операція X-Y=Z</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Pr>
          <w:rFonts w:ascii="Courier New CYR" w:hAnsi="Courier New CYR" w:cs="Courier New CYR"/>
          <w:sz w:val="18"/>
          <w:szCs w:val="18"/>
          <w:lang w:eastAsia="uk-UA"/>
        </w:rPr>
        <w:t>SUB</w:t>
      </w:r>
      <w:proofErr w:type="gramStart"/>
      <w:r w:rsidRPr="00425D7F">
        <w:rPr>
          <w:rFonts w:ascii="Courier New CYR" w:hAnsi="Courier New CYR" w:cs="Courier New CYR"/>
          <w:sz w:val="18"/>
          <w:szCs w:val="18"/>
          <w:lang w:val="ru-RU" w:eastAsia="uk-UA"/>
        </w:rPr>
        <w:t>:</w:t>
      </w:r>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2,#0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очистка</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3,#0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байтів</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4,#0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результату</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5,#0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2,</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3,</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4,</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5</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clr</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c</w:t>
      </w:r>
      <w:r w:rsidRPr="00425D7F">
        <w:rPr>
          <w:rFonts w:ascii="Courier New" w:hAnsi="Courier New" w:cs="Courier New"/>
          <w:sz w:val="18"/>
          <w:szCs w:val="18"/>
          <w:lang w:val="ru-RU" w:eastAsia="uk-UA"/>
        </w:rPr>
        <w:tab/>
      </w:r>
      <w:r w:rsidRPr="00425D7F">
        <w:rPr>
          <w:rFonts w:ascii="Courier New" w:hAnsi="Courier New" w:cs="Courier New"/>
          <w:sz w:val="18"/>
          <w:szCs w:val="18"/>
          <w:lang w:val="ru-RU" w:eastAsia="uk-UA"/>
        </w:rPr>
        <w:tab/>
      </w:r>
      <w:r w:rsidRPr="00425D7F">
        <w:rPr>
          <w:rFonts w:ascii="Courier New" w:hAnsi="Courier New" w:cs="Courier New"/>
          <w:sz w:val="18"/>
          <w:szCs w:val="18"/>
          <w:lang w:val="ru-RU" w:eastAsia="uk-UA"/>
        </w:rPr>
        <w:tab/>
      </w:r>
      <w:r w:rsidRPr="00425D7F">
        <w:rPr>
          <w:rFonts w:ascii="Courier New CYR" w:hAnsi="Courier New CYR" w:cs="Courier New CYR"/>
          <w:sz w:val="18"/>
          <w:szCs w:val="18"/>
          <w:lang w:val="ru-RU" w:eastAsia="uk-UA"/>
        </w:rPr>
        <w:t>;</w:t>
      </w:r>
      <w:r w:rsidRPr="009D3647">
        <w:rPr>
          <w:rFonts w:ascii="Courier New CYR" w:hAnsi="Courier New CYR" w:cs="Courier New CYR"/>
          <w:sz w:val="18"/>
          <w:szCs w:val="18"/>
          <w:lang w:val="ru-RU" w:eastAsia="uk-UA"/>
        </w:rPr>
        <w:t>обнуляємо</w:t>
      </w:r>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біт</w:t>
      </w:r>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переносу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jnb 32.7, n3</w:t>
      </w:r>
      <w:r w:rsidRPr="009D3647">
        <w:rPr>
          <w:rFonts w:ascii="Courier New CYR" w:hAnsi="Courier New CYR" w:cs="Courier New CYR"/>
          <w:sz w:val="18"/>
          <w:szCs w:val="18"/>
          <w:lang w:val="ru-RU" w:eastAsia="uk-UA"/>
        </w:rPr>
        <w:tab/>
        <w:t>;</w:t>
      </w:r>
      <w:proofErr w:type="gramStart"/>
      <w:r w:rsidRPr="009D3647">
        <w:rPr>
          <w:rFonts w:ascii="Courier New CYR" w:hAnsi="Courier New CYR" w:cs="Courier New CYR"/>
          <w:sz w:val="18"/>
          <w:szCs w:val="18"/>
          <w:lang w:val="ru-RU" w:eastAsia="uk-UA"/>
        </w:rPr>
        <w:t>перев</w:t>
      </w:r>
      <w:proofErr w:type="gramEnd"/>
      <w:r w:rsidRPr="009D3647">
        <w:rPr>
          <w:rFonts w:ascii="Courier New CYR" w:hAnsi="Courier New CYR" w:cs="Courier New CYR"/>
          <w:sz w:val="18"/>
          <w:szCs w:val="18"/>
          <w:lang w:val="ru-RU" w:eastAsia="uk-UA"/>
        </w:rPr>
        <w:t>іряємо знак зменшуваного, якщо він нульовий, переходимо на мітку n3</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a,#1h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;переслати 1h у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@10h,a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акумулятора - у байт 10h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32.7</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;змінюємо знак зменшуваного на протилежний</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r0,#4h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r0 записуємо кількість батів зменшуваного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r1,#27h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r1 записуємо адресу молодшого байту зменшуваного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clr c</w:t>
      </w:r>
      <w:r w:rsidRPr="009D3647">
        <w:rPr>
          <w:rFonts w:ascii="Courier New" w:hAnsi="Courier New" w:cs="Courier New"/>
          <w:sz w:val="18"/>
          <w:szCs w:val="18"/>
          <w:lang w:val="ru-RU" w:eastAsia="uk-UA"/>
        </w:rPr>
        <w:tab/>
      </w:r>
      <w:r w:rsidRPr="009D3647">
        <w:rPr>
          <w:rFonts w:ascii="Courier New" w:hAnsi="Courier New" w:cs="Courier New"/>
          <w:sz w:val="18"/>
          <w:szCs w:val="18"/>
          <w:lang w:val="ru-RU" w:eastAsia="uk-UA"/>
        </w:rPr>
        <w:tab/>
      </w:r>
      <w:r w:rsidRPr="009D3647">
        <w:rPr>
          <w:rFonts w:ascii="Courier New" w:hAnsi="Courier New" w:cs="Courier New"/>
          <w:sz w:val="18"/>
          <w:szCs w:val="18"/>
          <w:lang w:val="ru-RU" w:eastAsia="uk-UA"/>
        </w:rPr>
        <w:tab/>
      </w:r>
      <w:r w:rsidRPr="009D3647">
        <w:rPr>
          <w:rFonts w:ascii="Courier New CYR" w:hAnsi="Courier New CYR" w:cs="Courier New CYR"/>
          <w:sz w:val="18"/>
          <w:szCs w:val="18"/>
          <w:lang w:val="uk-UA" w:eastAsia="uk-UA"/>
        </w:rPr>
        <w:t xml:space="preserve">;встановлюємо біт </w:t>
      </w:r>
      <w:proofErr w:type="gramStart"/>
      <w:r w:rsidRPr="009D3647">
        <w:rPr>
          <w:rFonts w:ascii="Courier New CYR" w:hAnsi="Courier New CYR" w:cs="Courier New CYR"/>
          <w:sz w:val="18"/>
          <w:szCs w:val="18"/>
          <w:lang w:val="uk-UA" w:eastAsia="uk-UA"/>
        </w:rPr>
        <w:t>с</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1</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ll1:</w:t>
      </w:r>
      <w:r w:rsidRPr="009D3647">
        <w:rPr>
          <w:rFonts w:ascii="Courier New CYR" w:hAnsi="Courier New CYR" w:cs="Courier New CYR"/>
          <w:sz w:val="18"/>
          <w:szCs w:val="18"/>
          <w:lang w:val="ru-RU" w:eastAsia="uk-UA"/>
        </w:rPr>
        <w:tab/>
        <w:t>mov a,@r1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акумулятор-черговий байт зменшуваного</w:t>
      </w:r>
    </w:p>
    <w:p w:rsidR="00B1305A" w:rsidRPr="009D3647" w:rsidRDefault="00A62026" w:rsidP="00FC02D1">
      <w:pPr>
        <w:autoSpaceDE w:val="0"/>
        <w:autoSpaceDN w:val="0"/>
        <w:adjustRightInd w:val="0"/>
        <w:ind w:left="284" w:right="283" w:firstLine="567"/>
        <w:rPr>
          <w:rFonts w:ascii="Courier New CYR" w:hAnsi="Courier New CYR" w:cs="Courier New CYR"/>
          <w:sz w:val="18"/>
          <w:szCs w:val="18"/>
          <w:lang w:val="ru-RU" w:eastAsia="uk-UA"/>
        </w:rPr>
      </w:pPr>
      <w:r>
        <w:rPr>
          <w:rFonts w:ascii="Courier New CYR" w:hAnsi="Courier New CYR" w:cs="Courier New CYR"/>
          <w:noProof/>
          <w:sz w:val="18"/>
          <w:szCs w:val="18"/>
          <w:lang w:val="ru-RU"/>
        </w:rPr>
        <w:lastRenderedPageBreak/>
        <mc:AlternateContent>
          <mc:Choice Requires="wpg">
            <w:drawing>
              <wp:anchor distT="0" distB="0" distL="114300" distR="114300" simplePos="0" relativeHeight="251879424" behindDoc="0" locked="0" layoutInCell="1" allowOverlap="1" wp14:anchorId="323C1E48" wp14:editId="47628F3D">
                <wp:simplePos x="0" y="0"/>
                <wp:positionH relativeFrom="page">
                  <wp:posOffset>727075</wp:posOffset>
                </wp:positionH>
                <wp:positionV relativeFrom="page">
                  <wp:posOffset>186610</wp:posOffset>
                </wp:positionV>
                <wp:extent cx="6658610" cy="10209530"/>
                <wp:effectExtent l="19050" t="19050" r="8890" b="1270"/>
                <wp:wrapNone/>
                <wp:docPr id="9348" name="Группа 9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349" name="Rectangle 42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50" name="Group 426"/>
                        <wpg:cNvGrpSpPr>
                          <a:grpSpLocks/>
                        </wpg:cNvGrpSpPr>
                        <wpg:grpSpPr bwMode="auto">
                          <a:xfrm>
                            <a:off x="1015" y="15846"/>
                            <a:ext cx="10486" cy="892"/>
                            <a:chOff x="1015" y="15846"/>
                            <a:chExt cx="10486" cy="892"/>
                          </a:xfrm>
                        </wpg:grpSpPr>
                        <wps:wsp>
                          <wps:cNvPr id="9351" name="Line 42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52" name="Line 42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53" name="Line 42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54" name="Line 43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55" name="Line 43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56" name="Line 43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57" name="Line 43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58" name="Line 43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59" name="Line 43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60" name="Text Box 43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361" name="Text Box 43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362" name="Text Box 43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363" name="Text Box 43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364" name="Text Box 44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365" name="Line 44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66" name="Text Box 44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35</w:t>
                                </w:r>
                              </w:p>
                            </w:txbxContent>
                          </wps:txbx>
                          <wps:bodyPr rot="0" vert="horz" wrap="square" lIns="0" tIns="0" rIns="0" bIns="0" anchor="t" anchorCtr="0" upright="1">
                            <a:noAutofit/>
                          </wps:bodyPr>
                        </wps:wsp>
                        <wps:wsp>
                          <wps:cNvPr id="9367" name="Text Box 44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348" o:spid="_x0000_s1862" style="position:absolute;left:0;text-align:left;margin-left:57.25pt;margin-top:14.7pt;width:524.3pt;height:803.9pt;z-index:251879424;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">
                <v:rect id="Rectangle 425" o:spid="_x0000_s186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S/NMcA&#10;AADdAAAADwAAAGRycy9kb3ducmV2LnhtbESPT2vCQBTE74LfYXmCN90Y7R+jq2igUNCLqWC9PbLP&#10;JJh9G7JbTfvpu0Khx2FmfsMs152pxY1aV1lWMBlHIIhzqysuFBw/3kavIJxH1lhbJgXf5GC96veW&#10;mGh75wPdMl+IAGGXoILS+yaR0uUlGXRj2xAH72Jbgz7ItpC6xXuAm1rGUfQsDVYcFkpsKC0pv2Zf&#10;RsHhabs5f75MT+Yn2mWzdG/idBIrNRx0mwUIT53/D/+137WC+XQ2h8eb8AT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UvzTHAAAA3QAAAA8AAAAAAAAAAAAAAAAAmAIAAGRy&#10;cy9kb3ducmV2LnhtbFBLBQYAAAAABAAEAPUAAACMAwAAAAA=&#10;" filled="f" strokeweight="2.25pt"/>
                <v:group id="Group 426" o:spid="_x0000_s186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CuzcIAAADdAAAADwAAAGRycy9kb3ducmV2LnhtbERPy4rCMBTdD/gP4Qru&#10;xrSK4nSMIqLiQgQfMMzu0lzbYnNTmtjWvzcLweXhvOfLzpSiodoVlhXEwwgEcWp1wZmC62X7PQPh&#10;PLLG0jIpeJKD5aL3NcdE25ZP1Jx9JkIIuwQV5N5XiZQuzcmgG9qKOHA3Wxv0AdaZ1DW2IdyUchRF&#10;U2mw4NCQY0XrnNL7+WEU7FpsV+N40xzut/Xz/zI5/h1iUmrQ71a/IDx1/iN+u/dawc94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DArs3CAAAA3QAAAA8A&#10;AAAAAAAAAAAAAAAAqgIAAGRycy9kb3ducmV2LnhtbFBLBQYAAAAABAAEAPoAAACZAwAAAAA=&#10;">
                  <v:line id="Line 427" o:spid="_x0000_s186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jZC8QAAADdAAAADwAAAGRycy9kb3ducmV2LnhtbESPQWvCQBSE70L/w/IKvelGU0tMsxFp&#10;KUhuWi/eHtlnEpJ9m+5uNf33bqHQ4zAz3zDFdjKDuJLznWUFy0UCgri2uuNGwenzY56B8AFZ42CZ&#10;FPyQh235MCsw1/bGB7oeQyMihH2OCtoQxlxKX7dk0C/sSBy9i3UGQ5SukdrhLcLNIFdJ8iINdhwX&#10;WhzpraW6P34bBVn6jJid+6onn7qv8F6ZiSulnh6n3SuIQFP4D/+191rBJl0v4fdNfAKy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WNkLxAAAAN0AAAAPAAAAAAAAAAAA&#10;AAAAAKECAABkcnMvZG93bnJldi54bWxQSwUGAAAAAAQABAD5AAAAkgMAAAAA&#10;" strokeweight="2.25pt">
                    <v:stroke endarrowwidth="narrow"/>
                  </v:line>
                  <v:line id="Line 428" o:spid="_x0000_s186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7rssYAAADdAAAADwAAAGRycy9kb3ducmV2LnhtbESP0WrCQBRE3wv+w3KFvkjdGLHU1DWI&#10;UChFBI0fcJu9TYLZu0l2NfHvXUHo4zAzZ5hVOphaXKlzlWUFs2kEgji3uuJCwSn7evsA4Tyyxtoy&#10;KbiRg3Q9ellhom3PB7oefSEChF2CCkrvm0RKl5dk0E1tQxy8P9sZ9EF2hdQd9gFuahlH0bs0WHFY&#10;KLGhbUn5+XgxCqo5/k78csJFvTud97c8a3/aTKnX8bD5BOFp8P/hZ/tbK1jOFzE83oQn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O67LGAAAA3QAAAA8AAAAAAAAA&#10;AAAAAAAAoQIAAGRycy9kb3ducmV2LnhtbFBLBQYAAAAABAAEAPkAAACUAwAAAAA=&#10;" strokeweight="2.25pt">
                    <v:stroke endarrowwidth="narrow"/>
                  </v:line>
                  <v:line id="Line 429" o:spid="_x0000_s186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OKcYAAADdAAAADwAAAGRycy9kb3ducmV2LnhtbESP0WrCQBRE3wX/YblCX6Ru2tDSRNcg&#10;hUIpUmiSD7hmr0kwezfJbjX+vVso+DjMzBlmk02mE2caXWtZwdMqAkFcWd1yraAsPh7fQDiPrLGz&#10;TAqu5CDbzmcbTLW98A+dc1+LAGGXooLG+z6V0lUNGXQr2xMH72hHgz7IsZZ6xEuAm04+R9GrNNhy&#10;WGiwp/eGqlP+axS0MR6WPlly3e3L0/e1KoavoVDqYTHt1iA8Tf4e/m9/agVJ/BLD35vwBOT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CTinGAAAA3QAAAA8AAAAAAAAA&#10;AAAAAAAAoQIAAGRycy9kb3ducmV2LnhtbFBLBQYAAAAABAAEAPkAAACUAwAAAAA=&#10;" strokeweight="2.25pt">
                    <v:stroke endarrowwidth="narrow"/>
                  </v:line>
                  <v:line id="Line 430" o:spid="_x0000_s186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vWXcUAAADdAAAADwAAAGRycy9kb3ducmV2LnhtbESP3YrCMBSE7wXfIRzBG9HU9QetRpGF&#10;hWURQesDHJtjW2xOahO1vv1GELwcZuYbZrluTCnuVLvCsoLhIAJBnFpdcKbgmPz0ZyCcR9ZYWiYF&#10;T3KwXrVbS4y1ffCe7gefiQBhF6OC3PsqltKlORl0A1sRB+9sa4M+yDqTusZHgJtSfkXRVBosOCzk&#10;WNF3TunlcDMKihGeen7e46zcHi+7Z5pc/66JUt1Os1mA8NT4T/jd/tUK5qPJGF5vw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vWXcUAAADdAAAADwAAAAAAAAAA&#10;AAAAAAChAgAAZHJzL2Rvd25yZXYueG1sUEsFBgAAAAAEAAQA+QAAAJMDAAAAAA==&#10;" strokeweight="2.25pt">
                    <v:stroke endarrowwidth="narrow"/>
                  </v:line>
                  <v:line id="Line 431" o:spid="_x0000_s186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zxsUAAADdAAAADwAAAGRycy9kb3ducmV2LnhtbESP0YrCMBRE3xf8h3AFX0RTFUVro4gg&#10;yLIsaP2Aa3Nti81NbWKtf79ZWNjHYWbOMMm2M5VoqXGlZQWTcQSCOLO65FzBJT2MliCcR9ZYWSYF&#10;b3Kw3fQ+Eoy1ffGJ2rPPRYCwi1FB4X0dS+myggy6sa2Jg3ezjUEfZJNL3eArwE0lp1G0kAZLDgsF&#10;1rQvKLufn0ZBOcPr0K+GnFdfl/v3O0sfn49UqUG/261BeOr8f/ivfdQKVrP5HH7fhCc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zxsUAAADdAAAADwAAAAAAAAAA&#10;AAAAAAChAgAAZHJzL2Rvd25yZXYueG1sUEsFBgAAAAAEAAQA+QAAAJMDAAAAAA==&#10;" strokeweight="2.25pt">
                    <v:stroke endarrowwidth="narrow"/>
                  </v:line>
                  <v:line id="Line 432" o:spid="_x0000_s187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tscYAAADdAAAADwAAAGRycy9kb3ducmV2LnhtbESP0WrCQBRE3wX/YblCX6RurCg1dSNS&#10;KBQRocYPuM3eJiHZuzG7Ncnfu4Lg4zAzZ5jNtje1uFLrSssK5rMIBHFmdcm5gnP69foOwnlkjbVl&#10;UjCQg20yHm0w1rbjH7qefC4ChF2MCgrvm1hKlxVk0M1sQxy8P9sa9EG2udQtdgFuavkWRStpsOSw&#10;UGBDnwVl1enfKCgX+Dv16ynn9eFcHYcsvewvqVIvk373AcJT75/hR/tbK1gvliu4vwlPQC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17bHGAAAA3QAAAA8AAAAAAAAA&#10;AAAAAAAAoQIAAGRycy9kb3ducmV2LnhtbFBLBQYAAAAABAAEAPkAAACUAwAAAAA=&#10;" strokeweight="2.25pt">
                    <v:stroke endarrowwidth="narrow"/>
                  </v:line>
                  <v:line id="Line 433" o:spid="_x0000_s187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lIKsQAAADdAAAADwAAAGRycy9kb3ducmV2LnhtbESP3YrCMBSE7wXfIRzBG9HUFf+qUWRh&#10;YVlE0PoAx+bYFpuT2kStb78RBC+HmfmGWa4bU4o71a6wrGA4iEAQp1YXnCk4Jj/9GQjnkTWWlknB&#10;kxysV+3WEmNtH7yn+8FnIkDYxagg976KpXRpTgbdwFbEwTvb2qAPss6krvER4KaUX1E0kQYLDgs5&#10;VvSdU3o53IyCYoSnnp/3OCu3x8vumSbXv2uiVLfTbBYgPDX+E363f7WC+Wg8hdeb8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eUgqxAAAAN0AAAAPAAAAAAAAAAAA&#10;AAAAAKECAABkcnMvZG93bnJldi54bWxQSwUGAAAAAAQABAD5AAAAkgMAAAAA&#10;" strokeweight="2.25pt">
                    <v:stroke endarrowwidth="narrow"/>
                  </v:line>
                  <v:line id="Line 434" o:spid="_x0000_s187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cWMMAAADdAAAADwAAAGRycy9kb3ducmV2LnhtbERP3WrCMBS+H/gO4Qi7EU1VJrYaRQRh&#10;jDHQ9gGOzbEtNie1ibZ9++VisMuP73+7700tXtS6yrKC+SwCQZxbXXGhIEtP0zUI55E11pZJwUAO&#10;9rvR2xYTbTs+0+viCxFC2CWooPS+SaR0eUkG3cw2xIG72dagD7AtpG6xC+GmlosoWkmDFYeGEhs6&#10;lpTfL0+joFrideLjCRf1d3b/GfL08fVIlXof94cNCE+9/xf/uT+1gnj5EeaGN+EJ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m3FjDAAAA3QAAAA8AAAAAAAAAAAAA&#10;AAAAoQIAAGRycy9kb3ducmV2LnhtbFBLBQYAAAAABAAEAPkAAACRAwAAAAA=&#10;" strokeweight="2.25pt">
                    <v:stroke endarrowwidth="narrow"/>
                  </v:line>
                  <v:line id="Line 435" o:spid="_x0000_s187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5w8YAAADdAAAADwAAAGRycy9kb3ducmV2LnhtbESP0WrCQBRE34X+w3KFvkizsWJpoqsU&#10;oVBKEWryAdfsNQlm78bs1iR/3xUEH4eZOcOst4NpxJU6V1tWMI9iEMSF1TWXCvLs8+UdhPPIGhvL&#10;pGAkB9vN02SNqbY9/9L14EsRIOxSVFB536ZSuqIigy6yLXHwTrYz6IPsSqk77APcNPI1jt+kwZrD&#10;QoUt7Soqzoc/o6Be4HHmkxmXzU9+3o9Fdvm+ZEo9T4ePFQhPg3+E7+0vrSBZLBO4vQlP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qecPGAAAA3QAAAA8AAAAAAAAA&#10;AAAAAAAAoQIAAGRycy9kb3ducmV2LnhtbFBLBQYAAAAABAAEAPkAAACUAwAAAAA=&#10;" strokeweight="2.25pt">
                    <v:stroke endarrowwidth="narrow"/>
                  </v:line>
                  <v:shape id="Text Box 436" o:spid="_x0000_s187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XjMIA&#10;AADdAAAADwAAAGRycy9kb3ducmV2LnhtbERPTWvCQBC9C/0PyxS86cYK0kY3QYSK7UGqtvU6ZKdJ&#10;anY2ZEeN/757KHh8vO9F3rtGXagLtWcDk3ECirjwtubSwOfhdfQMKgiyxcYzGbhRgDx7GCwwtf7K&#10;O7rspVQxhEOKBiqRNtU6FBU5DGPfEkfux3cOJcKu1LbDawx3jX5Kkpl2WHNsqLClVUXFaX92Bsrj&#10;4Q3118f79tu1odn9Cq3XYszwsV/OQQn1chf/uzfWwMt0FvfHN/EJ6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FeMwgAAAN0AAAAPAAAAAAAAAAAAAAAAAJgCAABkcnMvZG93&#10;bnJldi54bWxQSwUGAAAAAAQABAD1AAAAhwM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437" o:spid="_x0000_s187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DyF8UA&#10;AADdAAAADwAAAGRycy9kb3ducmV2LnhtbESPQWvCQBSE74X+h+UVeqsbFUSjq5SCoh6KGrXXR/Y1&#10;SZt9G7Kvmv77bkHwOMzMN8xs0blaXagNlWcD/V4Cijj3tuLCwDFbvoxBBUG2WHsmA78UYDF/fJhh&#10;av2V93Q5SKEihEOKBkqRJtU65CU5DD3fEEfv07cOJcq20LbFa4S7Wg+SZKQdVhwXSmzoraT8+/Dj&#10;DBQf2Qb1abd9P7sm1PsvodVKjHl+6l6noIQ6uYdv7bU1MBmO+vD/Jj4B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APIXxQAAAN0AAAAPAAAAAAAAAAAAAAAAAJgCAABkcnMv&#10;ZG93bnJldi54bWxQSwUGAAAAAAQABAD1AAAAigM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438" o:spid="_x0000_s187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sYMUA&#10;AADdAAAADwAAAGRycy9kb3ducmV2LnhtbESPS2sCQRCE70L+w9ABbzobBdGNo4RARD2IjzyuzU5n&#10;d5OdnmWn1fXfO4Lgsaiqr6jpvHWVOlETSs8GXvoJKOLM25JzA5+Hj94YVBBki5VnMnChAPPZU2eK&#10;qfVn3tFpL7mKEA4pGihE6lTrkBXkMPR9TRy9X984lCibXNsGzxHuKj1IkpF2WHJcKLCm94Ky//3R&#10;Gch/DivUX9v15tvVodr9CS0WYkz3uX17BSXUyiN8by+tgclwNIDbm/gE9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mxg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439" o:spid="_x0000_s187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7J+8UA&#10;AADdAAAADwAAAGRycy9kb3ducmV2LnhtbESPX2vCQBDE34V+h2MLfdNLFcSmniKFivog/mnr65Jb&#10;k9jcXshtNX57TxD6OMzMb5jxtHWVOlMTSs8GXnsJKOLM25JzA1/7z+4IVBBki5VnMnClANPJU2eM&#10;qfUX3tJ5J7mKEA4pGihE6lTrkBXkMPR8TRy9o28cSpRNrm2Dlwh3le4nyVA7LDkuFFjTR0HZ7+7P&#10;GcgP+yXq781q/ePqUG1PQvO5GPPy3M7eQQm18h9+tBfWwNtgOID7m/gE9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sn7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440" o:spid="_x0000_s187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Rj8YA&#10;AADdAAAADwAAAGRycy9kb3ducmV2LnhtbESPX2vCQBDE3wt+h2OFvtWLbZE2eooIFeuD+Ketr0tu&#10;TaK5vZBbNX77XkHo4zAzv2FGk9ZV6kJNKD0b6PcSUMSZtyXnBr52H09voIIgW6w8k4EbBZiMOw8j&#10;TK2/8oYuW8lVhHBI0UAhUqdah6wgh6Hna+LoHXzjUKJscm0bvEa4q/Rzkgy0w5LjQoE1zQrKTtuz&#10;M5Dvd5+ov9fL1Y+rQ7U5Cs3nYsxjt50OQQm18h++txfWwPvL4BX+3sQnoM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dRj8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441" o:spid="_x0000_s187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u5e8YAAADdAAAADwAAAGRycy9kb3ducmV2LnhtbESP0WrCQBRE3wX/YblCX6RurCg1dSNS&#10;KBQRocYPuM3eJiHZuzG7Ncnfu4Lg4zAzZ5jNtje1uFLrSssK5rMIBHFmdcm5gnP69foOwnlkjbVl&#10;UjCQg20yHm0w1rbjH7qefC4ChF2MCgrvm1hKlxVk0M1sQxy8P9sa9EG2udQtdgFuavkWRStpsOSw&#10;UGBDnwVl1enfKCgX+Dv16ynn9eFcHYcsvewvqVIvk373AcJT75/hR/tbK1gvVku4vwlPQC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LuXvGAAAA3QAAAA8AAAAAAAAA&#10;AAAAAAAAoQIAAGRycy9kb3ducmV2LnhtbFBLBQYAAAAABAAEAPkAAACUAwAAAAA=&#10;" strokeweight="2.25pt">
                    <v:stroke endarrowwidth="narrow"/>
                  </v:line>
                  <v:shape id="Text Box 442" o:spid="_x0000_s188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Y8YA&#10;AADdAAAADwAAAGRycy9kb3ducmV2LnhtbESPX2vCQBDE3wW/w7GCb3ppC6GmnlKESvWh1D9tX5fc&#10;mkRzeyG3avrtewXBx2FmfsNM552r1YXaUHk28DBOQBHn3lZcGNjv3kbPoIIgW6w9k4FfCjCf9XtT&#10;zKy/8oYuWylUhHDI0EAp0mRah7wkh2HsG+LoHXzrUKJsC21bvEa4q/VjkqTaYcVxocSGFiXlp+3Z&#10;GSh+divUX5/rj2/XhHpzFFouxZjhoHt9ASXUyT18a79bA5OnNIX/N/EJ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qY8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35</w:t>
                          </w:r>
                        </w:p>
                      </w:txbxContent>
                    </v:textbox>
                  </v:shape>
                  <v:shape id="Text Box 443" o:spid="_x0000_s188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P+MYA&#10;AADdAAAADwAAAGRycy9kb3ducmV2LnhtbESPX2vCQBDE3wW/w7FC3/RiC7aNniJCxfah+Ketr0tu&#10;TaK5vZBbNX57r1Do4zAzv2Ems9ZV6kJNKD0bGA4SUMSZtyXnBr52b/0XUEGQLVaeycCNAsym3c4E&#10;U+uvvKHLVnIVIRxSNFCI1KnWISvIYRj4mjh6B984lCibXNsGrxHuKv2YJCPtsOS4UGBNi4Ky0/bs&#10;DOT73Tvq7/XH54+rQ7U5Ci2XYsxDr52PQQm18h/+a6+sgden0TP8vo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XP+M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rsidRPr="009D3647">
        <w:rPr>
          <w:rFonts w:ascii="Courier New CYR" w:hAnsi="Courier New CYR" w:cs="Courier New CYR"/>
          <w:sz w:val="18"/>
          <w:szCs w:val="18"/>
          <w:lang w:val="ru-RU" w:eastAsia="uk-UA"/>
        </w:rPr>
        <w:tab/>
        <w:t>cpl a</w:t>
      </w:r>
      <w:r w:rsidR="00B1305A" w:rsidRPr="009D3647">
        <w:rPr>
          <w:rFonts w:ascii="Courier New CYR" w:hAnsi="Courier New CYR" w:cs="Courier New CYR"/>
          <w:sz w:val="18"/>
          <w:szCs w:val="18"/>
          <w:lang w:val="ru-RU" w:eastAsia="uk-UA"/>
        </w:rPr>
        <w:tab/>
      </w:r>
      <w:r w:rsidR="00B1305A" w:rsidRPr="009D3647">
        <w:rPr>
          <w:rFonts w:ascii="Courier New CYR" w:hAnsi="Courier New CYR" w:cs="Courier New CYR"/>
          <w:sz w:val="18"/>
          <w:szCs w:val="18"/>
          <w:lang w:val="ru-RU" w:eastAsia="uk-UA"/>
        </w:rPr>
        <w:tab/>
      </w:r>
      <w:r w:rsidR="00B1305A" w:rsidRPr="009D3647">
        <w:rPr>
          <w:rFonts w:ascii="Courier New CYR" w:hAnsi="Courier New CYR" w:cs="Courier New CYR"/>
          <w:sz w:val="18"/>
          <w:szCs w:val="18"/>
          <w:lang w:val="ru-RU" w:eastAsia="uk-UA"/>
        </w:rPr>
        <w:tab/>
        <w:t>;інвертуємо чеговий байт</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addc a,#0h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;враховуємо попередній перенос</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ab/>
        <w:t>mov @r1,a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;записуємо байт, переведений у ДК назад</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dec 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;знаходимо адресу наступного байту зменшуваного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djnz r0,ll1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;виконуємо цикл </w:t>
      </w:r>
      <w:proofErr w:type="gramStart"/>
      <w:r w:rsidRPr="009D3647">
        <w:rPr>
          <w:rFonts w:ascii="Courier New CYR" w:hAnsi="Courier New CYR" w:cs="Courier New CYR"/>
          <w:sz w:val="18"/>
          <w:szCs w:val="18"/>
          <w:lang w:val="ru-RU" w:eastAsia="uk-UA"/>
        </w:rPr>
        <w:t>для</w:t>
      </w:r>
      <w:proofErr w:type="gramEnd"/>
      <w:r w:rsidRPr="009D3647">
        <w:rPr>
          <w:rFonts w:ascii="Courier New CYR" w:hAnsi="Courier New CYR" w:cs="Courier New CYR"/>
          <w:sz w:val="18"/>
          <w:szCs w:val="18"/>
          <w:lang w:val="ru-RU" w:eastAsia="uk-UA"/>
        </w:rPr>
        <w:t xml:space="preserve"> усіх байтів зменшуваного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n3:</w:t>
      </w:r>
      <w:r w:rsidRPr="009D3647">
        <w:rPr>
          <w:rFonts w:ascii="Courier New CYR" w:hAnsi="Courier New CYR" w:cs="Courier New CYR"/>
          <w:sz w:val="18"/>
          <w:szCs w:val="18"/>
          <w:lang w:val="ru-RU" w:eastAsia="uk-UA"/>
        </w:rPr>
        <w:tab/>
        <w:t>jnb 0.7, n4</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w:t>
      </w:r>
      <w:proofErr w:type="gramStart"/>
      <w:r w:rsidRPr="009D3647">
        <w:rPr>
          <w:rFonts w:ascii="Courier New CYR" w:hAnsi="Courier New CYR" w:cs="Courier New CYR"/>
          <w:sz w:val="18"/>
          <w:szCs w:val="18"/>
          <w:lang w:val="ru-RU" w:eastAsia="uk-UA"/>
        </w:rPr>
        <w:t>перев</w:t>
      </w:r>
      <w:proofErr w:type="gramEnd"/>
      <w:r w:rsidRPr="009D3647">
        <w:rPr>
          <w:rFonts w:ascii="Courier New CYR" w:hAnsi="Courier New CYR" w:cs="Courier New CYR"/>
          <w:sz w:val="18"/>
          <w:szCs w:val="18"/>
          <w:lang w:val="ru-RU" w:eastAsia="uk-UA"/>
        </w:rPr>
        <w:t>іряємо знак від"ємника, якщо він нульовий, переходимо на мітку n4</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a,#1h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;переслати 1h у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@11h,a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акумулятора - у байт 11h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0.7</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;змінюємо знак від"ємника на протилежний</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r0,#4h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;в r0 записуємо кількість батів </w:t>
      </w:r>
      <w:proofErr w:type="gramStart"/>
      <w:r w:rsidRPr="009D3647">
        <w:rPr>
          <w:rFonts w:ascii="Courier New CYR" w:hAnsi="Courier New CYR" w:cs="Courier New CYR"/>
          <w:sz w:val="18"/>
          <w:szCs w:val="18"/>
          <w:lang w:val="ru-RU" w:eastAsia="uk-UA"/>
        </w:rPr>
        <w:t>в</w:t>
      </w:r>
      <w:proofErr w:type="gramEnd"/>
      <w:r w:rsidRPr="009D3647">
        <w:rPr>
          <w:rFonts w:ascii="Courier New CYR" w:hAnsi="Courier New CYR" w:cs="Courier New CYR"/>
          <w:sz w:val="18"/>
          <w:szCs w:val="18"/>
          <w:lang w:val="ru-RU" w:eastAsia="uk-UA"/>
        </w:rPr>
        <w:t>ід"ємника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r1,#23h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r1 записуємо адресу молодшого байту від"ємника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clr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uk-UA" w:eastAsia="uk-UA"/>
        </w:rPr>
        <w:t xml:space="preserve">;встановлюємо біт </w:t>
      </w:r>
      <w:proofErr w:type="gramStart"/>
      <w:r w:rsidRPr="009D3647">
        <w:rPr>
          <w:rFonts w:ascii="Courier New CYR" w:hAnsi="Courier New CYR" w:cs="Courier New CYR"/>
          <w:sz w:val="18"/>
          <w:szCs w:val="18"/>
          <w:lang w:val="uk-UA" w:eastAsia="uk-UA"/>
        </w:rPr>
        <w:t>с</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1</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ll2:</w:t>
      </w:r>
      <w:r w:rsidRPr="009D3647">
        <w:rPr>
          <w:rFonts w:ascii="Courier New CYR" w:hAnsi="Courier New CYR" w:cs="Courier New CYR"/>
          <w:sz w:val="18"/>
          <w:szCs w:val="18"/>
          <w:lang w:val="ru-RU" w:eastAsia="uk-UA"/>
        </w:rPr>
        <w:tab/>
        <w:t>mov a,@r1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акумулятор-черговий байт від"ємника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;інвертуємо чеговий байт</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addc a,#0h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;враховуємо попередній перенос</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ab/>
        <w:t>mov @r1,a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;записуємо байт, переведений у ДК назад</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dec 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;знаходимо адресу наступного байту від"ємника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djnz r0,ll2</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;виконуємо цикл для усіх байтів </w:t>
      </w:r>
      <w:proofErr w:type="gramStart"/>
      <w:r w:rsidRPr="009D3647">
        <w:rPr>
          <w:rFonts w:ascii="Courier New CYR" w:hAnsi="Courier New CYR" w:cs="Courier New CYR"/>
          <w:sz w:val="18"/>
          <w:szCs w:val="18"/>
          <w:lang w:val="ru-RU" w:eastAsia="uk-UA"/>
        </w:rPr>
        <w:t>в</w:t>
      </w:r>
      <w:proofErr w:type="gramEnd"/>
      <w:r w:rsidRPr="009D3647">
        <w:rPr>
          <w:rFonts w:ascii="Courier New CYR" w:hAnsi="Courier New CYR" w:cs="Courier New CYR"/>
          <w:sz w:val="18"/>
          <w:szCs w:val="18"/>
          <w:lang w:val="ru-RU" w:eastAsia="uk-UA"/>
        </w:rPr>
        <w:t>ід"ємника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n4:</w:t>
      </w:r>
      <w:r w:rsidRPr="009D3647">
        <w:rPr>
          <w:rFonts w:ascii="Courier New CYR" w:hAnsi="Courier New CYR" w:cs="Courier New CYR"/>
          <w:sz w:val="18"/>
          <w:szCs w:val="18"/>
          <w:lang w:val="ru-RU" w:eastAsia="uk-UA"/>
        </w:rPr>
        <w:tab/>
        <w:t>clr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;обнуляємо біт переносу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dpl,#4h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dpl записуємо кількість байтів операнді</w:t>
      </w:r>
      <w:proofErr w:type="gramStart"/>
      <w:r w:rsidRPr="009D3647">
        <w:rPr>
          <w:rFonts w:ascii="Courier New CYR" w:hAnsi="Courier New CYR" w:cs="Courier New CYR"/>
          <w:sz w:val="18"/>
          <w:szCs w:val="18"/>
          <w:lang w:val="ru-RU" w:eastAsia="uk-UA"/>
        </w:rPr>
        <w:t>в</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r0,#23h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r0 записуємо адресу молодшого байту від"ємника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r1,#27h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r1 записуємо адресу молодшого байту зменшуваного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ll3:</w:t>
      </w:r>
      <w:r w:rsidRPr="009D3647">
        <w:rPr>
          <w:rFonts w:ascii="Courier New CYR" w:hAnsi="Courier New CYR" w:cs="Courier New CYR"/>
          <w:sz w:val="18"/>
          <w:szCs w:val="18"/>
          <w:lang w:val="ru-RU" w:eastAsia="uk-UA"/>
        </w:rPr>
        <w:tab/>
        <w:t>mov a,@r1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акумулятор записуємо черговий байт зменшуваного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subb a,@r0</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;віднімаємо з врахуванням позики від вмісту акумулятора черговий байт від"ємника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@r0,a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;результат записуємо на місце від"ємника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dec r0</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;розраховуємо адресу наступного байта від"ємника</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dec 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;розраховуємо адресу наступного байта зменшуваного</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djnz dpl,ll3</w:t>
      </w:r>
      <w:r w:rsidRPr="009D3647">
        <w:rPr>
          <w:rFonts w:ascii="Courier New CYR" w:hAnsi="Courier New CYR" w:cs="Courier New CYR"/>
          <w:sz w:val="18"/>
          <w:szCs w:val="18"/>
          <w:lang w:val="ru-RU" w:eastAsia="uk-UA"/>
        </w:rPr>
        <w:tab/>
        <w:t>;</w:t>
      </w:r>
      <w:r w:rsidRPr="009D3647">
        <w:rPr>
          <w:rFonts w:ascii="Courier New CYR" w:hAnsi="Courier New CYR" w:cs="Courier New CYR"/>
          <w:sz w:val="18"/>
          <w:szCs w:val="18"/>
          <w:lang w:val="uk-UA" w:eastAsia="uk-UA"/>
        </w:rPr>
        <w:t>викрнуємо цикл для всіх байтів операнді</w:t>
      </w:r>
      <w:proofErr w:type="gramStart"/>
      <w:r w:rsidRPr="009D3647">
        <w:rPr>
          <w:rFonts w:ascii="Courier New CYR" w:hAnsi="Courier New CYR" w:cs="Courier New CYR"/>
          <w:sz w:val="18"/>
          <w:szCs w:val="18"/>
          <w:lang w:val="uk-UA" w:eastAsia="uk-UA"/>
        </w:rPr>
        <w:t>в</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RET</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;повернення з </w:t>
      </w:r>
      <w:proofErr w:type="gramStart"/>
      <w:r w:rsidRPr="009D3647">
        <w:rPr>
          <w:rFonts w:ascii="Courier New CYR" w:hAnsi="Courier New CYR" w:cs="Courier New CYR"/>
          <w:sz w:val="18"/>
          <w:szCs w:val="18"/>
          <w:lang w:val="ru-RU" w:eastAsia="uk-UA"/>
        </w:rPr>
        <w:t>п</w:t>
      </w:r>
      <w:proofErr w:type="gramEnd"/>
      <w:r w:rsidRPr="009D3647">
        <w:rPr>
          <w:rFonts w:ascii="Courier New CYR" w:hAnsi="Courier New CYR" w:cs="Courier New CYR"/>
          <w:sz w:val="18"/>
          <w:szCs w:val="18"/>
          <w:lang w:val="ru-RU" w:eastAsia="uk-UA"/>
        </w:rPr>
        <w:t>ідпрограми</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;операція X+Y=Z</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Pr>
          <w:rFonts w:ascii="Courier New CYR" w:hAnsi="Courier New CYR" w:cs="Courier New CYR"/>
          <w:sz w:val="18"/>
          <w:szCs w:val="18"/>
          <w:lang w:eastAsia="uk-UA"/>
        </w:rPr>
        <w:t>ADD</w:t>
      </w:r>
      <w:proofErr w:type="gramStart"/>
      <w:r w:rsidRPr="00425D7F">
        <w:rPr>
          <w:rFonts w:ascii="Courier New CYR" w:hAnsi="Courier New CYR" w:cs="Courier New CYR"/>
          <w:sz w:val="18"/>
          <w:szCs w:val="18"/>
          <w:lang w:val="ru-RU" w:eastAsia="uk-UA"/>
        </w:rPr>
        <w:t>:</w:t>
      </w:r>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2,#0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очистка</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3,#0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байтів</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4,#0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val="ru-RU" w:eastAsia="uk-UA"/>
        </w:rPr>
        <w:t>результату</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5,#0</w:t>
      </w:r>
      <w:r w:rsidRPr="009D3647">
        <w:rPr>
          <w:rFonts w:ascii="Courier New CYR" w:hAnsi="Courier New CYR" w:cs="Courier New CYR"/>
          <w:sz w:val="18"/>
          <w:szCs w:val="18"/>
          <w:lang w:eastAsia="uk-UA"/>
        </w:rPr>
        <w:t>h</w:t>
      </w:r>
      <w:r w:rsidRPr="00425D7F">
        <w:rPr>
          <w:rFonts w:ascii="Courier New CYR" w:hAnsi="Courier New CYR" w:cs="Courier New CYR"/>
          <w:sz w:val="18"/>
          <w:szCs w:val="18"/>
          <w:lang w:val="ru-RU" w:eastAsia="uk-UA"/>
        </w:rPr>
        <w:tab/>
      </w:r>
      <w:r w:rsidRPr="00425D7F">
        <w:rPr>
          <w:rFonts w:ascii="Courier New CYR" w:hAnsi="Courier New CYR" w:cs="Courier New CYR"/>
          <w:sz w:val="18"/>
          <w:szCs w:val="18"/>
          <w:lang w:val="ru-RU" w:eastAsia="uk-UA"/>
        </w:rPr>
        <w:tab/>
        <w:t>;</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2,</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3,</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4,</w:t>
      </w:r>
      <w:r w:rsidRPr="009D3647">
        <w:rPr>
          <w:rFonts w:ascii="Courier New CYR" w:hAnsi="Courier New CYR" w:cs="Courier New CYR"/>
          <w:sz w:val="18"/>
          <w:szCs w:val="18"/>
          <w:lang w:eastAsia="uk-UA"/>
        </w:rPr>
        <w:t>r</w:t>
      </w:r>
      <w:r w:rsidRPr="00425D7F">
        <w:rPr>
          <w:rFonts w:ascii="Courier New CYR" w:hAnsi="Courier New CYR" w:cs="Courier New CYR"/>
          <w:sz w:val="18"/>
          <w:szCs w:val="18"/>
          <w:lang w:val="ru-RU" w:eastAsia="uk-UA"/>
        </w:rPr>
        <w:t>5</w:t>
      </w:r>
    </w:p>
    <w:p w:rsidR="00B1305A" w:rsidRPr="00425D7F"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clr</w:t>
      </w:r>
      <w:proofErr w:type="gramEnd"/>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eastAsia="uk-UA"/>
        </w:rPr>
        <w:t>c</w:t>
      </w:r>
      <w:r w:rsidRPr="00425D7F">
        <w:rPr>
          <w:rFonts w:ascii="Courier New" w:hAnsi="Courier New" w:cs="Courier New"/>
          <w:sz w:val="18"/>
          <w:szCs w:val="18"/>
          <w:lang w:val="ru-RU" w:eastAsia="uk-UA"/>
        </w:rPr>
        <w:tab/>
      </w:r>
      <w:r w:rsidRPr="00425D7F">
        <w:rPr>
          <w:rFonts w:ascii="Courier New" w:hAnsi="Courier New" w:cs="Courier New"/>
          <w:sz w:val="18"/>
          <w:szCs w:val="18"/>
          <w:lang w:val="ru-RU" w:eastAsia="uk-UA"/>
        </w:rPr>
        <w:tab/>
      </w:r>
      <w:r w:rsidRPr="00425D7F">
        <w:rPr>
          <w:rFonts w:ascii="Courier New" w:hAnsi="Courier New" w:cs="Courier New"/>
          <w:sz w:val="18"/>
          <w:szCs w:val="18"/>
          <w:lang w:val="ru-RU" w:eastAsia="uk-UA"/>
        </w:rPr>
        <w:tab/>
      </w:r>
      <w:r w:rsidRPr="00425D7F">
        <w:rPr>
          <w:rFonts w:ascii="Courier New CYR" w:hAnsi="Courier New CYR" w:cs="Courier New CYR"/>
          <w:sz w:val="18"/>
          <w:szCs w:val="18"/>
          <w:lang w:val="ru-RU" w:eastAsia="uk-UA"/>
        </w:rPr>
        <w:t>;</w:t>
      </w:r>
      <w:r w:rsidRPr="009D3647">
        <w:rPr>
          <w:rFonts w:ascii="Courier New CYR" w:hAnsi="Courier New CYR" w:cs="Courier New CYR"/>
          <w:sz w:val="18"/>
          <w:szCs w:val="18"/>
          <w:lang w:val="ru-RU" w:eastAsia="uk-UA"/>
        </w:rPr>
        <w:t>обнуляємо</w:t>
      </w:r>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біт</w:t>
      </w:r>
      <w:r w:rsidRPr="00425D7F">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переносу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425D7F">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jnb 32.7,n5</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;перевіряємо знак </w:t>
      </w:r>
      <w:r w:rsidRPr="009D3647">
        <w:rPr>
          <w:rFonts w:ascii="Courier New CYR" w:hAnsi="Courier New CYR" w:cs="Courier New CYR"/>
          <w:sz w:val="18"/>
          <w:szCs w:val="18"/>
          <w:lang w:val="uk-UA" w:eastAsia="uk-UA"/>
        </w:rPr>
        <w:t>доданку</w:t>
      </w:r>
      <w:proofErr w:type="gramStart"/>
      <w:r w:rsidRPr="009D3647">
        <w:rPr>
          <w:rFonts w:ascii="Courier New CYR" w:hAnsi="Courier New CYR" w:cs="Courier New CYR"/>
          <w:sz w:val="18"/>
          <w:szCs w:val="18"/>
          <w:lang w:val="uk-UA" w:eastAsia="uk-UA"/>
        </w:rPr>
        <w:t>1</w:t>
      </w:r>
      <w:proofErr w:type="gramEnd"/>
      <w:r w:rsidRPr="009D3647">
        <w:rPr>
          <w:rFonts w:ascii="Courier New CYR" w:hAnsi="Courier New CYR" w:cs="Courier New CYR"/>
          <w:sz w:val="18"/>
          <w:szCs w:val="18"/>
          <w:lang w:val="ru-RU" w:eastAsia="uk-UA"/>
        </w:rPr>
        <w:t>, якщо він нульовий, переходимо на мітку n5</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a,#1h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;переслати 1h у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@10h,a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акумулятора - у байт 10h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32.7</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;змінюємо знак доданку</w:t>
      </w:r>
      <w:proofErr w:type="gramStart"/>
      <w:r w:rsidRPr="009D3647">
        <w:rPr>
          <w:rFonts w:ascii="Courier New CYR" w:hAnsi="Courier New CYR" w:cs="Courier New CYR"/>
          <w:sz w:val="18"/>
          <w:szCs w:val="18"/>
          <w:lang w:val="ru-RU" w:eastAsia="uk-UA"/>
        </w:rPr>
        <w:t>1</w:t>
      </w:r>
      <w:proofErr w:type="gramEnd"/>
      <w:r w:rsidRPr="009D3647">
        <w:rPr>
          <w:rFonts w:ascii="Courier New CYR" w:hAnsi="Courier New CYR" w:cs="Courier New CYR"/>
          <w:sz w:val="18"/>
          <w:szCs w:val="18"/>
          <w:lang w:val="ru-RU" w:eastAsia="uk-UA"/>
        </w:rPr>
        <w:t xml:space="preserve"> на протилежний</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r0,#4h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r0 записуємо кількість батів доданку</w:t>
      </w:r>
      <w:proofErr w:type="gramStart"/>
      <w:r w:rsidRPr="009D3647">
        <w:rPr>
          <w:rFonts w:ascii="Courier New CYR" w:hAnsi="Courier New CYR" w:cs="Courier New CYR"/>
          <w:sz w:val="18"/>
          <w:szCs w:val="18"/>
          <w:lang w:val="ru-RU" w:eastAsia="uk-UA"/>
        </w:rPr>
        <w:t>1</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r1,#27h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r1 записуємо адресу молодшого байту доданку</w:t>
      </w:r>
      <w:proofErr w:type="gramStart"/>
      <w:r w:rsidRPr="009D3647">
        <w:rPr>
          <w:rFonts w:ascii="Courier New CYR" w:hAnsi="Courier New CYR" w:cs="Courier New CYR"/>
          <w:sz w:val="18"/>
          <w:szCs w:val="18"/>
          <w:lang w:val="ru-RU" w:eastAsia="uk-UA"/>
        </w:rPr>
        <w:t>1</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clr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uk-UA" w:eastAsia="uk-UA"/>
        </w:rPr>
        <w:t xml:space="preserve">;встановлюємо біт </w:t>
      </w:r>
      <w:proofErr w:type="gramStart"/>
      <w:r w:rsidRPr="009D3647">
        <w:rPr>
          <w:rFonts w:ascii="Courier New CYR" w:hAnsi="Courier New CYR" w:cs="Courier New CYR"/>
          <w:sz w:val="18"/>
          <w:szCs w:val="18"/>
          <w:lang w:val="uk-UA" w:eastAsia="uk-UA"/>
        </w:rPr>
        <w:t>с</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1</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ll4:</w:t>
      </w:r>
      <w:r w:rsidRPr="009D3647">
        <w:rPr>
          <w:rFonts w:ascii="Courier New CYR" w:hAnsi="Courier New CYR" w:cs="Courier New CYR"/>
          <w:sz w:val="18"/>
          <w:szCs w:val="18"/>
          <w:lang w:val="ru-RU" w:eastAsia="uk-UA"/>
        </w:rPr>
        <w:tab/>
        <w:t>mov a,@r1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акумулятор-черговий байт доданку</w:t>
      </w:r>
      <w:proofErr w:type="gramStart"/>
      <w:r w:rsidRPr="009D3647">
        <w:rPr>
          <w:rFonts w:ascii="Courier New CYR" w:hAnsi="Courier New CYR" w:cs="Courier New CYR"/>
          <w:sz w:val="18"/>
          <w:szCs w:val="18"/>
          <w:lang w:val="ru-RU" w:eastAsia="uk-UA"/>
        </w:rPr>
        <w:t>1</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;інвертуємо чеговий байт</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addc a,#0h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;враховуємо попередній перенос</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ab/>
        <w:t>mov @r1,a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;записуємо байт, переведений у ДК назад</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dec 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;знаходимо адресу наступного байту доданку</w:t>
      </w:r>
      <w:proofErr w:type="gramStart"/>
      <w:r w:rsidRPr="009D3647">
        <w:rPr>
          <w:rFonts w:ascii="Courier New CYR" w:hAnsi="Courier New CYR" w:cs="Courier New CYR"/>
          <w:sz w:val="18"/>
          <w:szCs w:val="18"/>
          <w:lang w:val="ru-RU" w:eastAsia="uk-UA"/>
        </w:rPr>
        <w:t>1</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djnz r0,ll4</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;виконуємо цикл для усіх байтів доданку</w:t>
      </w:r>
      <w:proofErr w:type="gramStart"/>
      <w:r w:rsidRPr="009D3647">
        <w:rPr>
          <w:rFonts w:ascii="Courier New CYR" w:hAnsi="Courier New CYR" w:cs="Courier New CYR"/>
          <w:sz w:val="18"/>
          <w:szCs w:val="18"/>
          <w:lang w:val="ru-RU" w:eastAsia="uk-UA"/>
        </w:rPr>
        <w:t>1</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n5:</w:t>
      </w:r>
      <w:r w:rsidRPr="009D3647">
        <w:rPr>
          <w:rFonts w:ascii="Courier New CYR" w:hAnsi="Courier New CYR" w:cs="Courier New CYR"/>
          <w:sz w:val="18"/>
          <w:szCs w:val="18"/>
          <w:lang w:val="ru-RU" w:eastAsia="uk-UA"/>
        </w:rPr>
        <w:tab/>
        <w:t>jnb 0.7, n6</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;перевіряємо знак доданку</w:t>
      </w:r>
      <w:proofErr w:type="gramStart"/>
      <w:r w:rsidRPr="009D3647">
        <w:rPr>
          <w:rFonts w:ascii="Courier New CYR" w:hAnsi="Courier New CYR" w:cs="Courier New CYR"/>
          <w:sz w:val="18"/>
          <w:szCs w:val="18"/>
          <w:lang w:val="ru-RU" w:eastAsia="uk-UA"/>
        </w:rPr>
        <w:t>2</w:t>
      </w:r>
      <w:proofErr w:type="gramEnd"/>
      <w:r w:rsidRPr="009D3647">
        <w:rPr>
          <w:rFonts w:ascii="Courier New CYR" w:hAnsi="Courier New CYR" w:cs="Courier New CYR"/>
          <w:sz w:val="18"/>
          <w:szCs w:val="18"/>
          <w:lang w:val="ru-RU" w:eastAsia="uk-UA"/>
        </w:rPr>
        <w:t>, якщо він нульовий, переходимо на мітку n6</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a,#1h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;переслати 1h у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@11h,a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;вмі</w:t>
      </w:r>
      <w:proofErr w:type="gramStart"/>
      <w:r w:rsidRPr="009D3647">
        <w:rPr>
          <w:rFonts w:ascii="Courier New CYR" w:hAnsi="Courier New CYR" w:cs="Courier New CYR"/>
          <w:sz w:val="18"/>
          <w:szCs w:val="18"/>
          <w:lang w:val="ru-RU" w:eastAsia="uk-UA"/>
        </w:rPr>
        <w:t>ст</w:t>
      </w:r>
      <w:proofErr w:type="gramEnd"/>
      <w:r w:rsidRPr="009D3647">
        <w:rPr>
          <w:rFonts w:ascii="Courier New CYR" w:hAnsi="Courier New CYR" w:cs="Courier New CYR"/>
          <w:sz w:val="18"/>
          <w:szCs w:val="18"/>
          <w:lang w:val="ru-RU" w:eastAsia="uk-UA"/>
        </w:rPr>
        <w:t xml:space="preserve"> акумулятора - у байт 11h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0.7</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;змінюємо знак доданку</w:t>
      </w:r>
      <w:proofErr w:type="gramStart"/>
      <w:r w:rsidRPr="009D3647">
        <w:rPr>
          <w:rFonts w:ascii="Courier New CYR" w:hAnsi="Courier New CYR" w:cs="Courier New CYR"/>
          <w:sz w:val="18"/>
          <w:szCs w:val="18"/>
          <w:lang w:val="ru-RU" w:eastAsia="uk-UA"/>
        </w:rPr>
        <w:t>2</w:t>
      </w:r>
      <w:proofErr w:type="gramEnd"/>
      <w:r w:rsidRPr="009D3647">
        <w:rPr>
          <w:rFonts w:ascii="Courier New CYR" w:hAnsi="Courier New CYR" w:cs="Courier New CYR"/>
          <w:sz w:val="18"/>
          <w:szCs w:val="18"/>
          <w:lang w:val="ru-RU" w:eastAsia="uk-UA"/>
        </w:rPr>
        <w:t xml:space="preserve"> на протилежний</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r0,#4h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r0 записуємо кількість батів доданку</w:t>
      </w:r>
      <w:proofErr w:type="gramStart"/>
      <w:r w:rsidRPr="009D3647">
        <w:rPr>
          <w:rFonts w:ascii="Courier New CYR" w:hAnsi="Courier New CYR" w:cs="Courier New CYR"/>
          <w:sz w:val="18"/>
          <w:szCs w:val="18"/>
          <w:lang w:val="ru-RU" w:eastAsia="uk-UA"/>
        </w:rPr>
        <w:t>2</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r1,#23h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r1 записуємо адресу молодшого байту доданку</w:t>
      </w:r>
      <w:proofErr w:type="gramStart"/>
      <w:r w:rsidRPr="009D3647">
        <w:rPr>
          <w:rFonts w:ascii="Courier New CYR" w:hAnsi="Courier New CYR" w:cs="Courier New CYR"/>
          <w:sz w:val="18"/>
          <w:szCs w:val="18"/>
          <w:lang w:val="ru-RU" w:eastAsia="uk-UA"/>
        </w:rPr>
        <w:t>2</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clr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uk-UA" w:eastAsia="uk-UA"/>
        </w:rPr>
        <w:t xml:space="preserve">;встановлюємо біт </w:t>
      </w:r>
      <w:proofErr w:type="gramStart"/>
      <w:r w:rsidRPr="009D3647">
        <w:rPr>
          <w:rFonts w:ascii="Courier New CYR" w:hAnsi="Courier New CYR" w:cs="Courier New CYR"/>
          <w:sz w:val="18"/>
          <w:szCs w:val="18"/>
          <w:lang w:val="uk-UA" w:eastAsia="uk-UA"/>
        </w:rPr>
        <w:t>с</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1</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ll5:</w:t>
      </w:r>
      <w:r w:rsidRPr="009D3647">
        <w:rPr>
          <w:rFonts w:ascii="Courier New CYR" w:hAnsi="Courier New CYR" w:cs="Courier New CYR"/>
          <w:sz w:val="18"/>
          <w:szCs w:val="18"/>
          <w:lang w:val="ru-RU" w:eastAsia="uk-UA"/>
        </w:rPr>
        <w:tab/>
        <w:t>mov a,@r1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акумулятор-черговий байт доданку</w:t>
      </w:r>
      <w:proofErr w:type="gramStart"/>
      <w:r w:rsidRPr="009D3647">
        <w:rPr>
          <w:rFonts w:ascii="Courier New CYR" w:hAnsi="Courier New CYR" w:cs="Courier New CYR"/>
          <w:sz w:val="18"/>
          <w:szCs w:val="18"/>
          <w:lang w:val="ru-RU" w:eastAsia="uk-UA"/>
        </w:rPr>
        <w:t>2</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cpl 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;інвертуємо чеговий байт</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addc a,#0h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;враховуємо попередній перенос</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 xml:space="preserve"> </w:t>
      </w:r>
      <w:r w:rsidRPr="009D3647">
        <w:rPr>
          <w:rFonts w:ascii="Courier New CYR" w:hAnsi="Courier New CYR" w:cs="Courier New CYR"/>
          <w:sz w:val="18"/>
          <w:szCs w:val="18"/>
          <w:lang w:val="ru-RU" w:eastAsia="uk-UA"/>
        </w:rPr>
        <w:tab/>
        <w:t>mov @r1,a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;записуємо байт, переведений у ДК назад</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dec 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;знаходимо адресу наступного байту доданку</w:t>
      </w:r>
      <w:proofErr w:type="gramStart"/>
      <w:r w:rsidRPr="009D3647">
        <w:rPr>
          <w:rFonts w:ascii="Courier New CYR" w:hAnsi="Courier New CYR" w:cs="Courier New CYR"/>
          <w:sz w:val="18"/>
          <w:szCs w:val="18"/>
          <w:lang w:val="ru-RU" w:eastAsia="uk-UA"/>
        </w:rPr>
        <w:t>2</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djnz r0,ll5</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;виконуємо цикл для усіх байтів доданку</w:t>
      </w:r>
      <w:proofErr w:type="gramStart"/>
      <w:r w:rsidRPr="009D3647">
        <w:rPr>
          <w:rFonts w:ascii="Courier New CYR" w:hAnsi="Courier New CYR" w:cs="Courier New CYR"/>
          <w:sz w:val="18"/>
          <w:szCs w:val="18"/>
          <w:lang w:val="ru-RU" w:eastAsia="uk-UA"/>
        </w:rPr>
        <w:t>2</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n6:</w:t>
      </w:r>
      <w:r w:rsidRPr="009D3647">
        <w:rPr>
          <w:rFonts w:ascii="Courier New CYR" w:hAnsi="Courier New CYR" w:cs="Courier New CYR"/>
          <w:sz w:val="18"/>
          <w:szCs w:val="18"/>
          <w:lang w:val="ru-RU" w:eastAsia="uk-UA"/>
        </w:rPr>
        <w:tab/>
        <w:t>clr c</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;обнуляємо біт переносу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dpl,#4h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dpl записуємо кількість байтів операнді</w:t>
      </w:r>
      <w:proofErr w:type="gramStart"/>
      <w:r w:rsidRPr="009D3647">
        <w:rPr>
          <w:rFonts w:ascii="Courier New CYR" w:hAnsi="Courier New CYR" w:cs="Courier New CYR"/>
          <w:sz w:val="18"/>
          <w:szCs w:val="18"/>
          <w:lang w:val="ru-RU" w:eastAsia="uk-UA"/>
        </w:rPr>
        <w:t>в</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r0,#23h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r0 записуємо адресу молодшого байту доданку</w:t>
      </w:r>
      <w:proofErr w:type="gramStart"/>
      <w:r w:rsidRPr="009D3647">
        <w:rPr>
          <w:rFonts w:ascii="Courier New CYR" w:hAnsi="Courier New CYR" w:cs="Courier New CYR"/>
          <w:sz w:val="18"/>
          <w:szCs w:val="18"/>
          <w:lang w:val="ru-RU" w:eastAsia="uk-UA"/>
        </w:rPr>
        <w:t>2</w:t>
      </w:r>
      <w:proofErr w:type="gramEnd"/>
    </w:p>
    <w:p w:rsidR="00B1305A" w:rsidRPr="009D3647" w:rsidRDefault="00A62026" w:rsidP="00FC02D1">
      <w:pPr>
        <w:autoSpaceDE w:val="0"/>
        <w:autoSpaceDN w:val="0"/>
        <w:adjustRightInd w:val="0"/>
        <w:ind w:left="284" w:right="283" w:firstLine="567"/>
        <w:rPr>
          <w:rFonts w:ascii="Courier New CYR" w:hAnsi="Courier New CYR" w:cs="Courier New CYR"/>
          <w:sz w:val="18"/>
          <w:szCs w:val="18"/>
          <w:lang w:val="ru-RU" w:eastAsia="uk-UA"/>
        </w:rPr>
      </w:pPr>
      <w:r>
        <w:rPr>
          <w:rFonts w:ascii="Courier New CYR" w:hAnsi="Courier New CYR" w:cs="Courier New CYR"/>
          <w:noProof/>
          <w:sz w:val="18"/>
          <w:szCs w:val="18"/>
          <w:lang w:val="ru-RU"/>
        </w:rPr>
        <w:lastRenderedPageBreak/>
        <mc:AlternateContent>
          <mc:Choice Requires="wpg">
            <w:drawing>
              <wp:anchor distT="0" distB="0" distL="114300" distR="114300" simplePos="0" relativeHeight="251880448" behindDoc="0" locked="0" layoutInCell="1" allowOverlap="1" wp14:anchorId="1FE174AC" wp14:editId="2745B93C">
                <wp:simplePos x="0" y="0"/>
                <wp:positionH relativeFrom="page">
                  <wp:posOffset>721995</wp:posOffset>
                </wp:positionH>
                <wp:positionV relativeFrom="page">
                  <wp:posOffset>184150</wp:posOffset>
                </wp:positionV>
                <wp:extent cx="6658610" cy="10209530"/>
                <wp:effectExtent l="19050" t="19050" r="8890" b="1270"/>
                <wp:wrapNone/>
                <wp:docPr id="9328" name="Группа 9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329" name="Rectangle 44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30" name="Group 446"/>
                        <wpg:cNvGrpSpPr>
                          <a:grpSpLocks/>
                        </wpg:cNvGrpSpPr>
                        <wpg:grpSpPr bwMode="auto">
                          <a:xfrm>
                            <a:off x="1015" y="15846"/>
                            <a:ext cx="10486" cy="892"/>
                            <a:chOff x="1015" y="15846"/>
                            <a:chExt cx="10486" cy="892"/>
                          </a:xfrm>
                        </wpg:grpSpPr>
                        <wps:wsp>
                          <wps:cNvPr id="9331" name="Line 44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32" name="Line 44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33" name="Line 44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34" name="Line 45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35" name="Line 45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36" name="Line 45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37" name="Line 45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38" name="Line 45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39" name="Line 45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40" name="Text Box 45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341" name="Text Box 45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342" name="Text Box 45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343" name="Text Box 45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344" name="Text Box 46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345" name="Line 46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46" name="Text Box 46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36</w:t>
                                </w:r>
                              </w:p>
                            </w:txbxContent>
                          </wps:txbx>
                          <wps:bodyPr rot="0" vert="horz" wrap="square" lIns="0" tIns="0" rIns="0" bIns="0" anchor="t" anchorCtr="0" upright="1">
                            <a:noAutofit/>
                          </wps:bodyPr>
                        </wps:wsp>
                        <wps:wsp>
                          <wps:cNvPr id="9347" name="Text Box 46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328" o:spid="_x0000_s1882" style="position:absolute;left:0;text-align:left;margin-left:56.85pt;margin-top:14.5pt;width:524.3pt;height:803.9pt;z-index:25188044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">
                <v:rect id="Rectangle 445" o:spid="_x0000_s188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alMgA&#10;AADdAAAADwAAAGRycy9kb3ducmV2LnhtbESPQWvCQBSE74L/YXmCN7Mx1qqpq2igUGgvpoLt7ZF9&#10;TYLZtyG7atpf3y0IPQ4z8w2z3vamEVfqXG1ZwTSKQRAXVtdcKji+P0+WIJxH1thYJgXf5GC7GQ7W&#10;mGp74wNdc1+KAGGXooLK+zaV0hUVGXSRbYmD92U7gz7IrpS6w1uAm0YmcfwoDdYcFipsKauoOOcX&#10;o+Aw3+8+Pxazk/mJX/OH7M0k2TRRajzqd08gPPX+P3xvv2gFq1mygr834Qn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S1qUyAAAAN0AAAAPAAAAAAAAAAAAAAAAAJgCAABk&#10;cnMvZG93bnJldi54bWxQSwUGAAAAAAQABAD1AAAAjQMAAAAA&#10;" filled="f" strokeweight="2.25pt"/>
                <v:group id="Group 446" o:spid="_x0000_s188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LbcQAAADdAAAADwAAAGRycy9kb3ducmV2LnhtbERPTWuDQBC9F/Iflink&#10;VlcjLY11IyE0IYdQaBIovQ3uREV3Vtytmn/fPRR6fLzvvJhNJ0YaXGNZQRLFIIhLqxuuFFwv+6dX&#10;EM4ja+wsk4I7OSg2i4ccM20n/qTx7CsRQthlqKD2vs+kdGVNBl1ke+LA3exg0Ac4VFIPOIVw08lV&#10;HL9Igw2Hhhp72tVUtucfo+Aw4bRNk/fx1N529+/L88fXKSGllo/z9g2Ep9n/i//cR61gnaZ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9LbcQAAADdAAAA&#10;DwAAAAAAAAAAAAAAAACqAgAAZHJzL2Rvd25yZXYueG1sUEsFBgAAAAAEAAQA+gAAAJsDAAAAAA==&#10;">
                  <v:line id="Line 447" o:spid="_x0000_s188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c8q8MAAADdAAAADwAAAGRycy9kb3ducmV2LnhtbESPT4vCMBTE7wt+h/AWvK2pVpZu1yjL&#10;iiC9+efi7dG8bUubl5pErd/eCMIeh5n5DbNYDaYTV3K+saxgOklAEJdWN1wpOB42HxkIH5A1dpZJ&#10;wZ08rJajtwXm2t54R9d9qESEsM9RQR1Cn0vpy5oM+ontiaP3Z53BEKWrpHZ4i3DTyVmSfEqDDceF&#10;Gnv6rals9xejIEvniNmpLVryqTuHdWEGLpQavw8/3yACDeE//GpvtYKvNJ3C801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HPKvDAAAA3QAAAA8AAAAAAAAAAAAA&#10;AAAAoQIAAGRycy9kb3ducmV2LnhtbFBLBQYAAAAABAAEAPkAAACRAwAAAAA=&#10;" strokeweight="2.25pt">
                    <v:stroke endarrowwidth="narrow"/>
                  </v:line>
                  <v:line id="Line 448" o:spid="_x0000_s188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EOEsUAAADdAAAADwAAAGRycy9kb3ducmV2LnhtbESP0YrCMBRE3wX/IVxhX0RTLYjWRhFB&#10;WJZFWOsHXJtrW9rc1CZq/fvNgrCPw8ycYdJtbxrxoM5VlhXMphEI4tzqigsF5+wwWYJwHlljY5kU&#10;vMjBdjMcpJho++Qfepx8IQKEXYIKSu/bREqXl2TQTW1LHLyr7Qz6ILtC6g6fAW4aOY+ihTRYcVgo&#10;saV9SXl9uhsFVYyXsV+NuWi+z/XxlWe3r1um1Meo361BeOr9f/jd/tQKVnE8h7834Qn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EOEsUAAADdAAAADwAAAAAAAAAA&#10;AAAAAAChAgAAZHJzL2Rvd25yZXYueG1sUEsFBgAAAAAEAAQA+QAAAJMDAAAAAA==&#10;" strokeweight="2.25pt">
                    <v:stroke endarrowwidth="narrow"/>
                  </v:line>
                  <v:line id="Line 449" o:spid="_x0000_s188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2ricYAAADdAAAADwAAAGRycy9kb3ducmV2LnhtbESPzWrDMBCE74W+g9hCLyGRW0NJXCsh&#10;BAqlhELiPMDG2trG1sq2VP+8fRUo5DjMzDdMuptMIwbqXWVZwcsqAkGcW11xoeCSfSzXIJxH1thY&#10;JgUzOdhtHx9STLQd+UTD2RciQNglqKD0vk2kdHlJBt3KtsTB+7G9QR9kX0jd4xjgppGvUfQmDVYc&#10;Fkps6VBSXp9/jYIqxuvCbxZcNMdL/T3nWffVZUo9P037dxCeJn8P/7c/tYJNHMdwexOegN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dq4nGAAAA3QAAAA8AAAAAAAAA&#10;AAAAAAAAoQIAAGRycy9kb3ducmV2LnhtbFBLBQYAAAAABAAEAPkAAACUAwAAAAA=&#10;" strokeweight="2.25pt">
                    <v:stroke endarrowwidth="narrow"/>
                  </v:line>
                  <v:line id="Line 450" o:spid="_x0000_s188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Qz/cYAAADdAAAADwAAAGRycy9kb3ducmV2LnhtbESP0WrCQBRE3wX/YblCX6Ru2pTSRNcg&#10;hUIpUmiSD7hmr0kwezfJbjX+vVso+DjMzBlmk02mE2caXWtZwdMqAkFcWd1yraAsPh7fQDiPrLGz&#10;TAqu5CDbzmcbTLW98A+dc1+LAGGXooLG+z6V0lUNGXQr2xMH72hHgz7IsZZ6xEuAm04+R9GrNNhy&#10;WGiwp/eGqlP+axS0MR6WPlly3e3L0/e1KoavoVDqYTHt1iA8Tf4e/m9/agVJHL/A35vwBOT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0M/3GAAAA3QAAAA8AAAAAAAAA&#10;AAAAAAAAoQIAAGRycy9kb3ducmV2LnhtbFBLBQYAAAAABAAEAPkAAACUAwAAAAA=&#10;" strokeweight="2.25pt">
                    <v:stroke endarrowwidth="narrow"/>
                  </v:line>
                  <v:line id="Line 451" o:spid="_x0000_s188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WZsYAAADdAAAADwAAAGRycy9kb3ducmV2LnhtbESP0WrCQBRE3wX/YblCX6Ru2tDSRNcg&#10;hUIpUmiSD7hmr0kwezfJbjX+vVso+DjMzBlmk02mE2caXWtZwdMqAkFcWd1yraAsPh7fQDiPrLGz&#10;TAqu5CDbzmcbTLW98A+dc1+LAGGXooLG+z6V0lUNGXQr2xMH72hHgz7IsZZ6xEuAm04+R9GrNNhy&#10;WGiwp/eGqlP+axS0MR6WPlly3e3L0/e1KoavoVDqYTHt1iA8Tf4e/m9/agVJHL/A35vwBOT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lmbGAAAA3QAAAA8AAAAAAAAA&#10;AAAAAAAAoQIAAGRycy9kb3ducmV2LnhtbFBLBQYAAAAABAAEAPkAAACUAwAAAAA=&#10;" strokeweight="2.25pt">
                    <v:stroke endarrowwidth="narrow"/>
                  </v:line>
                  <v:line id="Line 452" o:spid="_x0000_s189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IEcUAAADdAAAADwAAAGRycy9kb3ducmV2LnhtbESP0WrCQBRE3wv+w3ILvohuakA0dROk&#10;IIgUocYPuM3eJsHs3ZhdTfL3XaHQx2FmzjDbbDCNeFDnassK3hYRCOLC6ppLBZd8P1+DcB5ZY2OZ&#10;FIzkIEsnL1tMtO35ix5nX4oAYZeggsr7NpHSFRUZdAvbEgfvx3YGfZBdKXWHfYCbRi6jaCUN1hwW&#10;Kmzpo6Lier4bBXWM3zO/mXHZfF6up7HIb8dbrtT0ddi9g/A0+P/wX/ugFWzieAXPN+EJ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IEcUAAADdAAAADwAAAAAAAAAA&#10;AAAAAAChAgAAZHJzL2Rvd25yZXYueG1sUEsFBgAAAAAEAAQA+QAAAJMDAAAAAA==&#10;" strokeweight="2.25pt">
                    <v:stroke endarrowwidth="narrow"/>
                  </v:line>
                  <v:line id="Line 453" o:spid="_x0000_s189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atisYAAADdAAAADwAAAGRycy9kb3ducmV2LnhtbESP0WrCQBRE3wX/YblCX6Ru2kDbRNcg&#10;hUIpUmiSD7hmr0kwezfJbjX+vVso+DjMzBlmk02mE2caXWtZwdMqAkFcWd1yraAsPh7fQDiPrLGz&#10;TAqu5CDbzmcbTLW98A+dc1+LAGGXooLG+z6V0lUNGXQr2xMH72hHgz7IsZZ6xEuAm04+R9GLNNhy&#10;WGiwp/eGqlP+axS0MR6WPlly3e3L0/e1KoavoVDqYTHt1iA8Tf4e/m9/agVJHL/C35vwBOT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rYrGAAAA3QAAAA8AAAAAAAAA&#10;AAAAAAAAoQIAAGRycy9kb3ducmV2LnhtbFBLBQYAAAAABAAEAPkAAACUAwAAAAA=&#10;" strokeweight="2.25pt">
                    <v:stroke endarrowwidth="narrow"/>
                  </v:line>
                  <v:line id="Line 454" o:spid="_x0000_s189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k5+MEAAADdAAAADwAAAGRycy9kb3ducmV2LnhtbERPzYrCMBC+C75DGMGL2HS3IFobRRaE&#10;RWRB6wOMzdgWm0ltota3N4cFjx/ff7buTSMe1LnasoKvKAZBXFhdc6nglG+ncxDOI2tsLJOCFzlY&#10;r4aDDFNtn3ygx9GXIoSwS1FB5X2bSumKigy6yLbEgbvYzqAPsCul7vAZwk0jv+N4Jg3WHBoqbOmn&#10;ouJ6vBsFdYLniV9MuGz2p+vfq8hvu1uu1HjUb5YgPPX+I/53/2oFiyQJc8Ob8AT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OTn4wQAAAN0AAAAPAAAAAAAAAAAAAAAA&#10;AKECAABkcnMvZG93bnJldi54bWxQSwUGAAAAAAQABAD5AAAAjwMAAAAA&#10;" strokeweight="2.25pt">
                    <v:stroke endarrowwidth="narrow"/>
                  </v:line>
                  <v:line id="Line 455" o:spid="_x0000_s189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cY8QAAADdAAAADwAAAGRycy9kb3ducmV2LnhtbESP0YrCMBRE34X9h3AXfJE11YLYapRl&#10;QVhEBFs/4G5zbYvNTW2yWv/eCIKPw8ycYZbr3jTiSp2rLSuYjCMQxIXVNZcKjvnmaw7CeWSNjWVS&#10;cCcH69XHYImptjc+0DXzpQgQdikqqLxvUyldUZFBN7YtcfBOtjPog+xKqTu8Bbhp5DSKZtJgzWGh&#10;wpZ+KirO2b9RUMf4N/LJiMtmdzzv70V+2V5ypYaf/fcChKfev8Ov9q9WkMRxAs834Qn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ZxjxAAAAN0AAAAPAAAAAAAAAAAA&#10;AAAAAKECAABkcnMvZG93bnJldi54bWxQSwUGAAAAAAQABAD5AAAAkgMAAAAA&#10;" strokeweight="2.25pt">
                    <v:stroke endarrowwidth="narrow"/>
                  </v:line>
                  <v:shape id="Text Box 456" o:spid="_x0000_s189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L7MMA&#10;AADdAAAADwAAAGRycy9kb3ducmV2LnhtbERPTWvCQBC9C/6HZQRvuqkWsamrlILSeigaq70O2WmS&#10;NjsbslON/757EDw+3vdi1blanakNlWcDD+MEFHHubcWFgc/DejQHFQTZYu2ZDFwpwGrZ7y0wtf7C&#10;ezpnUqgYwiFFA6VIk2od8pIchrFviCP37VuHEmFbaNviJYa7Wk+SZKYdVhwbSmzotaT8N/tzBoqv&#10;wzvq4277cXJNqPc/QpuNGDMcdC/PoIQ6uYtv7jdr4Gn6GPfHN/EJ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kL7MMAAADdAAAADwAAAAAAAAAAAAAAAACYAgAAZHJzL2Rv&#10;d25yZXYueG1sUEsFBgAAAAAEAAQA9QAAAIgDA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457" o:spid="_x0000_s189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ud8YA&#10;AADdAAAADwAAAGRycy9kb3ducmV2LnhtbESPX2vCQBDE3wW/w7FC3/SilWKjpxShUn0o/mnr65Jb&#10;k9jcXsitmn77XqHg4zAzv2Fmi9ZV6kpNKD0bGA4SUMSZtyXnBj4Or/0JqCDIFivPZOCHAizm3c4M&#10;U+tvvKPrXnIVIRxSNFCI1KnWISvIYRj4mjh6J984lCibXNsGbxHuKj1KkiftsOS4UGBNy4Ky7/3F&#10;GciPhzXqz+3m/cvVodqdhVYrMeah175MQQm1cg//t9+sgefH8RD+3sQn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Wud8YAAADdAAAADwAAAAAAAAAAAAAAAACYAgAAZHJz&#10;L2Rvd25yZXYueG1sUEsFBgAAAAAEAAQA9QAAAIsDA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458" o:spid="_x0000_s189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wAMYA&#10;AADdAAAADwAAAGRycy9kb3ducmV2LnhtbESPS2sCQRCE70L+w9CB3HQ2KmI2jiKCEj0EH3lcm53O&#10;7iY7PctOq+u/dwKCx6KqvqIms9ZV6kRNKD0beO4loIgzb0vODXwclt0xqCDIFivPZOBCAWbTh84E&#10;U+vPvKPTXnIVIRxSNFCI1KnWISvIYej5mjh6P75xKFE2ubYNniPcVbqfJCPtsOS4UGBNi4Kyv/3R&#10;Gci/D2vUn9vN+5erQ7X7FVqtxJinx3b+CkqolXv41n6zBl4Gwz78v4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cwAM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459" o:spid="_x0000_s189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Vm8UA&#10;AADdAAAADwAAAGRycy9kb3ducmV2LnhtbESPX2vCQBDE3wt+h2MF3+rFWkqNnlIKFdsH8b+vS25N&#10;orm9kNtq+u17QqGPw8z8hpnMWlepKzWh9Gxg0E9AEWfelpwb2G0/Hl9BBUG2WHkmAz8UYDbtPEww&#10;tf7Ga7puJFcRwiFFA4VInWodsoIchr6viaN38o1DibLJtW3wFuGu0k9J8qIdlhwXCqzpvaDssvl2&#10;BvLj9hP1fvW1PLg6VOuz0HwuxvS67dsYlFAr/+G/9sIaGA2fh3B/E5+An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5Wb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460" o:spid="_x0000_s189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IN78YA&#10;AADdAAAADwAAAGRycy9kb3ducmV2LnhtbESPX2vCQBDE3wW/w7FC3/RiK6WNniJCxfah+Ketr0tu&#10;TaK5vZBbNX57r1Do4zAzv2Ems9ZV6kJNKD0bGA4SUMSZtyXnBr52b/0XUEGQLVaeycCNAsym3c4E&#10;U+uvvKHLVnIVIRxSNFCI1KnWISvIYRj4mjh6B984lCibXNsGrxHuKv2YJM/aYclxocCaFgVlp+3Z&#10;Gcj3u3fU3+uPzx9Xh2pzFFouxZiHXjsfgxJq5T/8115ZA69PoxH8vo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IN78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461" o:spid="_x0000_s189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7lG8UAAADdAAAADwAAAGRycy9kb3ducmV2LnhtbESP3YrCMBSE7wXfIRzBG9HU9QetRpGF&#10;hWURQesDHJtjW2xOahO1vv1GELwcZuYbZrluTCnuVLvCsoLhIAJBnFpdcKbgmPz0ZyCcR9ZYWiYF&#10;T3KwXrVbS4y1ffCe7gefiQBhF6OC3PsqltKlORl0A1sRB+9sa4M+yDqTusZHgJtSfkXRVBosOCzk&#10;WNF3TunlcDMKihGeen7e46zcHi+7Z5pc/66JUt1Os1mA8NT4T/jd/tUK5qPxBF5vw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7lG8UAAADdAAAADwAAAAAAAAAA&#10;AAAAAAChAgAAZHJzL2Rvd25yZXYueG1sUEsFBgAAAAAEAAQA+QAAAJMDAAAAAA==&#10;" strokeweight="2.25pt">
                    <v:stroke endarrowwidth="narrow"/>
                  </v:line>
                  <v:shape id="Text Box 462" o:spid="_x0000_s190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2A8YA&#10;AADdAAAADwAAAGRycy9kb3ducmV2LnhtbESPX2vCQBDE3wt+h2OFvtWLbZE2eooIFeuD+Ketr0tu&#10;TaK5vZBbNX77XkHo4zAzv2FGk9ZV6kJNKD0b6PcSUMSZtyXnBr52H09voIIgW6w8k4EbBZiMOw8j&#10;TK2/8oYuW8lVhHBI0UAhUqdah6wgh6Hna+LoHXzjUKJscm0bvEa4q/Rzkgy0w5LjQoE1zQrKTtuz&#10;M5Dvd5+ov9fL1Y+rQ7U5Cs3nYsxjt50OQQm18h++txfWwPvL6wD+3sQnoM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w2A8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36</w:t>
                          </w:r>
                        </w:p>
                      </w:txbxContent>
                    </v:textbox>
                  </v:shape>
                  <v:shape id="Text Box 463" o:spid="_x0000_s190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CTmMYA&#10;AADdAAAADwAAAGRycy9kb3ducmV2LnhtbESPX2vCQBDE3wv9DscW+lYv2tI/0VOkUFEfpGrV1yW3&#10;JtHcXsitGr99Tyj0cZiZ3zCDUesqdaYmlJ4NdDsJKOLM25JzAz/rr6d3UEGQLVaeycCVAoyG93cD&#10;TK2/8JLOK8lVhHBI0UAhUqdah6wgh6Hja+Lo7X3jUKJscm0bvES4q3QvSV61w5LjQoE1fRaUHVcn&#10;ZyDfrWeoN9/zxdbVoVoehCYTMebxoR33QQm18h/+a0+tgY/nlze4vYlP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CTmM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rsidRPr="009D3647">
        <w:rPr>
          <w:rFonts w:ascii="Courier New CYR" w:hAnsi="Courier New CYR" w:cs="Courier New CYR"/>
          <w:sz w:val="18"/>
          <w:szCs w:val="18"/>
          <w:lang w:val="ru-RU" w:eastAsia="uk-UA"/>
        </w:rPr>
        <w:tab/>
        <w:t>mov r1,#27h</w:t>
      </w:r>
      <w:r w:rsidR="00B1305A" w:rsidRPr="009D3647">
        <w:rPr>
          <w:rFonts w:ascii="Courier New CYR" w:hAnsi="Courier New CYR" w:cs="Courier New CYR"/>
          <w:sz w:val="18"/>
          <w:szCs w:val="18"/>
          <w:lang w:val="ru-RU" w:eastAsia="uk-UA"/>
        </w:rPr>
        <w:tab/>
      </w:r>
      <w:r w:rsidR="00B1305A" w:rsidRPr="009D3647">
        <w:rPr>
          <w:rFonts w:ascii="Courier New CYR" w:hAnsi="Courier New CYR" w:cs="Courier New CYR"/>
          <w:sz w:val="18"/>
          <w:szCs w:val="18"/>
          <w:lang w:val="ru-RU" w:eastAsia="uk-UA"/>
        </w:rPr>
        <w:tab/>
        <w:t>;в r1 записуємо адресу молодшого байту доданку</w:t>
      </w:r>
      <w:proofErr w:type="gramStart"/>
      <w:r w:rsidR="00B1305A" w:rsidRPr="009D3647">
        <w:rPr>
          <w:rFonts w:ascii="Courier New CYR" w:hAnsi="Courier New CYR" w:cs="Courier New CYR"/>
          <w:sz w:val="18"/>
          <w:szCs w:val="18"/>
          <w:lang w:val="ru-RU" w:eastAsia="uk-UA"/>
        </w:rPr>
        <w:t>1</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ll6:</w:t>
      </w:r>
      <w:r w:rsidRPr="009D3647">
        <w:rPr>
          <w:rFonts w:ascii="Courier New CYR" w:hAnsi="Courier New CYR" w:cs="Courier New CYR"/>
          <w:sz w:val="18"/>
          <w:szCs w:val="18"/>
          <w:lang w:val="ru-RU" w:eastAsia="uk-UA"/>
        </w:rPr>
        <w:tab/>
        <w:t>mov a,@r1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 акумулятор записуємо черговий байт доданку</w:t>
      </w:r>
      <w:proofErr w:type="gramStart"/>
      <w:r w:rsidRPr="009D3647">
        <w:rPr>
          <w:rFonts w:ascii="Courier New CYR" w:hAnsi="Courier New CYR" w:cs="Courier New CYR"/>
          <w:sz w:val="18"/>
          <w:szCs w:val="18"/>
          <w:lang w:val="ru-RU" w:eastAsia="uk-UA"/>
        </w:rPr>
        <w:t>1</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addc a,@r0</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;додаємо з врахуванням переносу до вмісту акумулятора черговий байт доданку</w:t>
      </w:r>
      <w:proofErr w:type="gramStart"/>
      <w:r w:rsidRPr="009D3647">
        <w:rPr>
          <w:rFonts w:ascii="Courier New CYR" w:hAnsi="Courier New CYR" w:cs="Courier New CYR"/>
          <w:sz w:val="18"/>
          <w:szCs w:val="18"/>
          <w:lang w:val="ru-RU" w:eastAsia="uk-UA"/>
        </w:rPr>
        <w:t>2</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@r0,a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;результат записуємо на місце доданку</w:t>
      </w:r>
      <w:proofErr w:type="gramStart"/>
      <w:r w:rsidRPr="009D3647">
        <w:rPr>
          <w:rFonts w:ascii="Courier New CYR" w:hAnsi="Courier New CYR" w:cs="Courier New CYR"/>
          <w:sz w:val="18"/>
          <w:szCs w:val="18"/>
          <w:lang w:val="ru-RU" w:eastAsia="uk-UA"/>
        </w:rPr>
        <w:t>2</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dec r0</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;розраховуємо адресу наступного байта доданку</w:t>
      </w:r>
      <w:proofErr w:type="gramStart"/>
      <w:r w:rsidRPr="009D3647">
        <w:rPr>
          <w:rFonts w:ascii="Courier New CYR" w:hAnsi="Courier New CYR" w:cs="Courier New CYR"/>
          <w:sz w:val="18"/>
          <w:szCs w:val="18"/>
          <w:lang w:val="ru-RU" w:eastAsia="uk-UA"/>
        </w:rPr>
        <w:t>2</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dec 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;розраховуємо адресу наступного байта доданку</w:t>
      </w:r>
      <w:proofErr w:type="gramStart"/>
      <w:r w:rsidRPr="009D3647">
        <w:rPr>
          <w:rFonts w:ascii="Courier New CYR" w:hAnsi="Courier New CYR" w:cs="Courier New CYR"/>
          <w:sz w:val="18"/>
          <w:szCs w:val="18"/>
          <w:lang w:val="ru-RU" w:eastAsia="uk-UA"/>
        </w:rPr>
        <w:t>1</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djnz dpl,ll6</w:t>
      </w:r>
      <w:r w:rsidRPr="009D3647">
        <w:rPr>
          <w:rFonts w:ascii="Courier New CYR" w:hAnsi="Courier New CYR" w:cs="Courier New CYR"/>
          <w:sz w:val="18"/>
          <w:szCs w:val="18"/>
          <w:lang w:val="ru-RU" w:eastAsia="uk-UA"/>
        </w:rPr>
        <w:tab/>
        <w:t>;</w:t>
      </w:r>
      <w:r w:rsidRPr="009D3647">
        <w:rPr>
          <w:rFonts w:ascii="Courier New CYR" w:hAnsi="Courier New CYR" w:cs="Courier New CYR"/>
          <w:sz w:val="18"/>
          <w:szCs w:val="18"/>
          <w:lang w:val="uk-UA" w:eastAsia="uk-UA"/>
        </w:rPr>
        <w:t>викрнуємо цикл для всіх байтів операнді</w:t>
      </w:r>
      <w:proofErr w:type="gramStart"/>
      <w:r w:rsidRPr="009D3647">
        <w:rPr>
          <w:rFonts w:ascii="Courier New CYR" w:hAnsi="Courier New CYR" w:cs="Courier New CYR"/>
          <w:sz w:val="18"/>
          <w:szCs w:val="18"/>
          <w:lang w:val="uk-UA" w:eastAsia="uk-UA"/>
        </w:rPr>
        <w:t>в</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RET</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;повернення з </w:t>
      </w:r>
      <w:proofErr w:type="gramStart"/>
      <w:r w:rsidRPr="009D3647">
        <w:rPr>
          <w:rFonts w:ascii="Courier New CYR" w:hAnsi="Courier New CYR" w:cs="Courier New CYR"/>
          <w:sz w:val="18"/>
          <w:szCs w:val="18"/>
          <w:lang w:val="ru-RU" w:eastAsia="uk-UA"/>
        </w:rPr>
        <w:t>п</w:t>
      </w:r>
      <w:proofErr w:type="gramEnd"/>
      <w:r w:rsidRPr="009D3647">
        <w:rPr>
          <w:rFonts w:ascii="Courier New CYR" w:hAnsi="Courier New CYR" w:cs="Courier New CYR"/>
          <w:sz w:val="18"/>
          <w:szCs w:val="18"/>
          <w:lang w:val="ru-RU" w:eastAsia="uk-UA"/>
        </w:rPr>
        <w:t>ідпрограми</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start:mov r0,#30h</w:t>
      </w:r>
      <w:r w:rsidRPr="009D3647">
        <w:rPr>
          <w:rFonts w:ascii="Courier New CYR" w:hAnsi="Courier New CYR" w:cs="Courier New CYR"/>
          <w:sz w:val="18"/>
          <w:szCs w:val="18"/>
          <w:lang w:val="ru-RU" w:eastAsia="uk-UA"/>
        </w:rPr>
        <w:tab/>
        <w:t>;записуємо адресу масиву операнді</w:t>
      </w:r>
      <w:proofErr w:type="gramStart"/>
      <w:r w:rsidRPr="009D3647">
        <w:rPr>
          <w:rFonts w:ascii="Courier New CYR" w:hAnsi="Courier New CYR" w:cs="Courier New CYR"/>
          <w:sz w:val="18"/>
          <w:szCs w:val="18"/>
          <w:lang w:val="ru-RU" w:eastAsia="uk-UA"/>
        </w:rPr>
        <w:t>в</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r1,#0Ch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;кількість операнді</w:t>
      </w:r>
      <w:proofErr w:type="gramStart"/>
      <w:r w:rsidRPr="009D3647">
        <w:rPr>
          <w:rFonts w:ascii="Courier New CYR" w:hAnsi="Courier New CYR" w:cs="Courier New CYR"/>
          <w:sz w:val="18"/>
          <w:szCs w:val="18"/>
          <w:lang w:val="ru-RU" w:eastAsia="uk-UA"/>
        </w:rPr>
        <w:t>в</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pr1:</w:t>
      </w:r>
      <w:r w:rsidRPr="009D3647">
        <w:rPr>
          <w:rFonts w:ascii="Courier New CYR" w:hAnsi="Courier New CYR" w:cs="Courier New CYR"/>
          <w:sz w:val="18"/>
          <w:szCs w:val="18"/>
          <w:lang w:val="ru-RU" w:eastAsia="uk-UA"/>
        </w:rPr>
        <w:tab/>
        <w:t>mov a,P0</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;зчитуємо значення з порту Р</w:t>
      </w:r>
      <w:proofErr w:type="gramStart"/>
      <w:r w:rsidRPr="009D3647">
        <w:rPr>
          <w:rFonts w:ascii="Courier New CYR" w:hAnsi="Courier New CYR" w:cs="Courier New CYR"/>
          <w:sz w:val="18"/>
          <w:szCs w:val="18"/>
          <w:lang w:val="ru-RU" w:eastAsia="uk-UA"/>
        </w:rPr>
        <w:t>0</w:t>
      </w:r>
      <w:proofErr w:type="gramEnd"/>
      <w:r w:rsidRPr="009D3647">
        <w:rPr>
          <w:rFonts w:ascii="Courier New CYR" w:hAnsi="Courier New CYR" w:cs="Courier New CYR"/>
          <w:sz w:val="18"/>
          <w:szCs w:val="18"/>
          <w:lang w:val="ru-RU" w:eastAsia="uk-UA"/>
        </w:rPr>
        <w:t xml:space="preserve"> в акумулятор</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@r0,a</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;значення з акумулятора-в масив операнді</w:t>
      </w:r>
      <w:proofErr w:type="gramStart"/>
      <w:r w:rsidRPr="009D3647">
        <w:rPr>
          <w:rFonts w:ascii="Courier New CYR" w:hAnsi="Courier New CYR" w:cs="Courier New CYR"/>
          <w:sz w:val="18"/>
          <w:szCs w:val="18"/>
          <w:lang w:val="ru-RU" w:eastAsia="uk-UA"/>
        </w:rPr>
        <w:t>в</w:t>
      </w:r>
      <w:proofErr w:type="gramEnd"/>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inc r0</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;знаходимо наступну адресу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djnz r1,pr1</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;повторюємо цикл, поки не запишемо усіі необхідні операнди</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20h,#0h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;X2</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21h,#0h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22h,32h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23h,33h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20h,22h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w:t>
      </w:r>
      <w:r w:rsidRPr="009D3647">
        <w:rPr>
          <w:rFonts w:ascii="Courier New CYR" w:hAnsi="Courier New CYR" w:cs="Courier New CYR"/>
          <w:sz w:val="18"/>
          <w:szCs w:val="18"/>
          <w:lang w:val="ru-RU" w:eastAsia="uk-UA"/>
        </w:rPr>
        <w:t>розповсюджуємо</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байт</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зі</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знаком</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val="ru-RU" w:eastAsia="uk-UA"/>
        </w:rPr>
        <w:t>anl 22h,#7Fh</w:t>
      </w:r>
      <w:r w:rsidRPr="009D3647">
        <w:rPr>
          <w:rFonts w:ascii="Courier New CYR" w:hAnsi="Courier New CYR" w:cs="Courier New CYR"/>
          <w:sz w:val="18"/>
          <w:szCs w:val="18"/>
          <w:lang w:val="ru-RU" w:eastAsia="uk-UA"/>
        </w:rPr>
        <w:tab/>
        <w:t>;видаляємо знак всередині операнду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anl 20h,#80h</w:t>
      </w:r>
      <w:r w:rsidRPr="009D3647">
        <w:rPr>
          <w:rFonts w:ascii="Courier New CYR" w:hAnsi="Courier New CYR" w:cs="Courier New CYR"/>
          <w:sz w:val="18"/>
          <w:szCs w:val="18"/>
          <w:lang w:val="ru-RU" w:eastAsia="uk-UA"/>
        </w:rPr>
        <w:tab/>
        <w:t>;виділяємо знак</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mov 24h,#0h</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;X1</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25h,#0h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26h,30h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27h,31h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24h,26h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w:t>
      </w:r>
      <w:r w:rsidRPr="009D3647">
        <w:rPr>
          <w:rFonts w:ascii="Courier New CYR" w:hAnsi="Courier New CYR" w:cs="Courier New CYR"/>
          <w:sz w:val="18"/>
          <w:szCs w:val="18"/>
          <w:lang w:val="ru-RU" w:eastAsia="uk-UA"/>
        </w:rPr>
        <w:t>розповсюджуємо</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байт</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зі</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знаком</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val="ru-RU" w:eastAsia="uk-UA"/>
        </w:rPr>
        <w:t>anl 26h,#7Fh</w:t>
      </w:r>
      <w:r w:rsidRPr="009D3647">
        <w:rPr>
          <w:rFonts w:ascii="Courier New CYR" w:hAnsi="Courier New CYR" w:cs="Courier New CYR"/>
          <w:sz w:val="18"/>
          <w:szCs w:val="18"/>
          <w:lang w:val="ru-RU" w:eastAsia="uk-UA"/>
        </w:rPr>
        <w:tab/>
        <w:t>;видаляємо знак всередині операнду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anl 24h,#80h</w:t>
      </w:r>
      <w:r w:rsidRPr="009D3647">
        <w:rPr>
          <w:rFonts w:ascii="Courier New CYR" w:hAnsi="Courier New CYR" w:cs="Courier New CYR"/>
          <w:sz w:val="18"/>
          <w:szCs w:val="18"/>
          <w:lang w:val="ru-RU" w:eastAsia="uk-UA"/>
        </w:rPr>
        <w:tab/>
        <w:t>;виділяємо знак</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acall SUB</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;викликаємо </w:t>
      </w:r>
      <w:proofErr w:type="gramStart"/>
      <w:r w:rsidRPr="009D3647">
        <w:rPr>
          <w:rFonts w:ascii="Courier New CYR" w:hAnsi="Courier New CYR" w:cs="Courier New CYR"/>
          <w:sz w:val="18"/>
          <w:szCs w:val="18"/>
          <w:lang w:val="ru-RU" w:eastAsia="uk-UA"/>
        </w:rPr>
        <w:t>п</w:t>
      </w:r>
      <w:proofErr w:type="gramEnd"/>
      <w:r w:rsidRPr="009D3647">
        <w:rPr>
          <w:rFonts w:ascii="Courier New CYR" w:hAnsi="Courier New CYR" w:cs="Courier New CYR"/>
          <w:sz w:val="18"/>
          <w:szCs w:val="18"/>
          <w:lang w:val="ru-RU" w:eastAsia="uk-UA"/>
        </w:rPr>
        <w:t>ідпрограму віднімання</w:t>
      </w:r>
    </w:p>
    <w:p w:rsidR="00B1305A" w:rsidRPr="00ED3AFE"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ED3AFE">
        <w:rPr>
          <w:rFonts w:ascii="Courier New CYR" w:hAnsi="Courier New CYR" w:cs="Courier New CYR"/>
          <w:sz w:val="18"/>
          <w:szCs w:val="18"/>
          <w:lang w:val="ru-RU" w:eastAsia="uk-UA"/>
        </w:rPr>
        <w:t xml:space="preserve"> 28</w:t>
      </w:r>
      <w:r w:rsidRPr="009D3647">
        <w:rPr>
          <w:rFonts w:ascii="Courier New CYR" w:hAnsi="Courier New CYR" w:cs="Courier New CYR"/>
          <w:sz w:val="18"/>
          <w:szCs w:val="18"/>
          <w:lang w:eastAsia="uk-UA"/>
        </w:rPr>
        <w:t>h</w:t>
      </w:r>
      <w:r w:rsidRPr="00ED3AFE">
        <w:rPr>
          <w:rFonts w:ascii="Courier New CYR" w:hAnsi="Courier New CYR" w:cs="Courier New CYR"/>
          <w:sz w:val="18"/>
          <w:szCs w:val="18"/>
          <w:lang w:val="ru-RU" w:eastAsia="uk-UA"/>
        </w:rPr>
        <w:t>,20</w:t>
      </w:r>
      <w:r w:rsidRPr="009D3647">
        <w:rPr>
          <w:rFonts w:ascii="Courier New CYR" w:hAnsi="Courier New CYR" w:cs="Courier New CYR"/>
          <w:sz w:val="18"/>
          <w:szCs w:val="18"/>
          <w:lang w:eastAsia="uk-UA"/>
        </w:rPr>
        <w:t>h</w:t>
      </w:r>
      <w:r w:rsidRPr="00ED3AFE">
        <w:rPr>
          <w:rFonts w:ascii="Courier New CYR" w:hAnsi="Courier New CYR" w:cs="Courier New CYR"/>
          <w:sz w:val="18"/>
          <w:szCs w:val="18"/>
          <w:lang w:val="ru-RU" w:eastAsia="uk-UA"/>
        </w:rPr>
        <w:tab/>
      </w:r>
      <w:r w:rsidRPr="00ED3AFE">
        <w:rPr>
          <w:rFonts w:ascii="Courier New CYR" w:hAnsi="Courier New CYR" w:cs="Courier New CYR"/>
          <w:sz w:val="18"/>
          <w:szCs w:val="18"/>
          <w:lang w:val="ru-RU" w:eastAsia="uk-UA"/>
        </w:rPr>
        <w:tab/>
        <w:t>;(</w:t>
      </w:r>
      <w:r w:rsidRPr="009D3647">
        <w:rPr>
          <w:rFonts w:ascii="Courier New CYR" w:hAnsi="Courier New CYR" w:cs="Courier New CYR"/>
          <w:sz w:val="18"/>
          <w:szCs w:val="18"/>
          <w:lang w:eastAsia="uk-UA"/>
        </w:rPr>
        <w:t>X</w:t>
      </w:r>
      <w:r w:rsidRPr="00ED3AFE">
        <w:rPr>
          <w:rFonts w:ascii="Courier New CYR" w:hAnsi="Courier New CYR" w:cs="Courier New CYR"/>
          <w:sz w:val="18"/>
          <w:szCs w:val="18"/>
          <w:lang w:val="ru-RU" w:eastAsia="uk-UA"/>
        </w:rPr>
        <w:t>1-</w:t>
      </w:r>
      <w:r w:rsidRPr="009D3647">
        <w:rPr>
          <w:rFonts w:ascii="Courier New CYR" w:hAnsi="Courier New CYR" w:cs="Courier New CYR"/>
          <w:sz w:val="18"/>
          <w:szCs w:val="18"/>
          <w:lang w:eastAsia="uk-UA"/>
        </w:rPr>
        <w:t>X</w:t>
      </w:r>
      <w:r w:rsidRPr="00ED3AFE">
        <w:rPr>
          <w:rFonts w:ascii="Courier New CYR" w:hAnsi="Courier New CYR" w:cs="Courier New CYR"/>
          <w:sz w:val="18"/>
          <w:szCs w:val="18"/>
          <w:lang w:val="ru-RU" w:eastAsia="uk-UA"/>
        </w:rPr>
        <w:t>2)</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ED3AFE">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29h,21h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2Ah,32h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2Bh,33h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20h,34h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;X5</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21h,35h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22h,34h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23h,35h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acall</w:t>
      </w:r>
      <w:proofErr w:type="gramEnd"/>
      <w:r w:rsidRPr="009D3647">
        <w:rPr>
          <w:rFonts w:ascii="Courier New CYR" w:hAnsi="Courier New CYR" w:cs="Courier New CYR"/>
          <w:sz w:val="18"/>
          <w:szCs w:val="18"/>
          <w:lang w:eastAsia="uk-UA"/>
        </w:rPr>
        <w:t xml:space="preserve"> MUL</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w:t>
      </w:r>
      <w:r w:rsidRPr="009D3647">
        <w:rPr>
          <w:rFonts w:ascii="Courier New CYR" w:hAnsi="Courier New CYR" w:cs="Courier New CYR"/>
          <w:sz w:val="18"/>
          <w:szCs w:val="18"/>
          <w:lang w:val="ru-RU" w:eastAsia="uk-UA"/>
        </w:rPr>
        <w:t>викликаємо</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підпрограму</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віднімання</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20h,2h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;X5^2</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21h,</w:t>
      </w:r>
      <w:r w:rsidRPr="009D3647">
        <w:rPr>
          <w:rFonts w:ascii="Courier New" w:hAnsi="Courier New" w:cs="Courier New"/>
          <w:sz w:val="18"/>
          <w:szCs w:val="18"/>
          <w:lang w:eastAsia="uk-UA"/>
        </w:rPr>
        <w:t>3</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22h,</w:t>
      </w:r>
      <w:r w:rsidRPr="009D3647">
        <w:rPr>
          <w:rFonts w:ascii="Courier New" w:hAnsi="Courier New" w:cs="Courier New"/>
          <w:sz w:val="18"/>
          <w:szCs w:val="18"/>
          <w:lang w:eastAsia="uk-UA"/>
        </w:rPr>
        <w:t>4</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23h,</w:t>
      </w:r>
      <w:r w:rsidRPr="009D3647">
        <w:rPr>
          <w:rFonts w:ascii="Courier New" w:hAnsi="Courier New" w:cs="Courier New"/>
          <w:sz w:val="18"/>
          <w:szCs w:val="18"/>
          <w:lang w:eastAsia="uk-UA"/>
        </w:rPr>
        <w:t>5</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24h,#0h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;X6</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25h,#0h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26h,36h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27h,37h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24h,26h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w:t>
      </w:r>
      <w:r w:rsidRPr="009D3647">
        <w:rPr>
          <w:rFonts w:ascii="Courier New CYR" w:hAnsi="Courier New CYR" w:cs="Courier New CYR"/>
          <w:sz w:val="18"/>
          <w:szCs w:val="18"/>
          <w:lang w:val="ru-RU" w:eastAsia="uk-UA"/>
        </w:rPr>
        <w:t>розповсюджуємо</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байт</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зі</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знаком</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val="ru-RU" w:eastAsia="uk-UA"/>
        </w:rPr>
        <w:t>anl 26h,#7Fh</w:t>
      </w:r>
      <w:r w:rsidRPr="009D3647">
        <w:rPr>
          <w:rFonts w:ascii="Courier New CYR" w:hAnsi="Courier New CYR" w:cs="Courier New CYR"/>
          <w:sz w:val="18"/>
          <w:szCs w:val="18"/>
          <w:lang w:val="ru-RU" w:eastAsia="uk-UA"/>
        </w:rPr>
        <w:tab/>
        <w:t>;видаляємо знак всередині операнду</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anl 24h,#80</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;виділяємо знак</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val="ru-RU" w:eastAsia="uk-UA"/>
        </w:rPr>
      </w:pPr>
      <w:r w:rsidRPr="009D3647">
        <w:rPr>
          <w:rFonts w:ascii="Courier New CYR" w:hAnsi="Courier New CYR" w:cs="Courier New CYR"/>
          <w:sz w:val="18"/>
          <w:szCs w:val="18"/>
          <w:lang w:val="ru-RU" w:eastAsia="uk-UA"/>
        </w:rPr>
        <w:tab/>
        <w:t>acall ADD</w:t>
      </w:r>
      <w:r w:rsidRPr="009D3647">
        <w:rPr>
          <w:rFonts w:ascii="Courier New CYR" w:hAnsi="Courier New CYR" w:cs="Courier New CYR"/>
          <w:sz w:val="18"/>
          <w:szCs w:val="18"/>
          <w:lang w:val="ru-RU" w:eastAsia="uk-UA"/>
        </w:rPr>
        <w:tab/>
      </w:r>
      <w:r w:rsidRPr="009D3647">
        <w:rPr>
          <w:rFonts w:ascii="Courier New CYR" w:hAnsi="Courier New CYR" w:cs="Courier New CYR"/>
          <w:sz w:val="18"/>
          <w:szCs w:val="18"/>
          <w:lang w:val="ru-RU" w:eastAsia="uk-UA"/>
        </w:rPr>
        <w:tab/>
        <w:t xml:space="preserve">;викликаємо </w:t>
      </w:r>
      <w:proofErr w:type="gramStart"/>
      <w:r w:rsidRPr="009D3647">
        <w:rPr>
          <w:rFonts w:ascii="Courier New CYR" w:hAnsi="Courier New CYR" w:cs="Courier New CYR"/>
          <w:sz w:val="18"/>
          <w:szCs w:val="18"/>
          <w:lang w:val="ru-RU" w:eastAsia="uk-UA"/>
        </w:rPr>
        <w:t>п</w:t>
      </w:r>
      <w:proofErr w:type="gramEnd"/>
      <w:r w:rsidRPr="009D3647">
        <w:rPr>
          <w:rFonts w:ascii="Courier New CYR" w:hAnsi="Courier New CYR" w:cs="Courier New CYR"/>
          <w:sz w:val="18"/>
          <w:szCs w:val="18"/>
          <w:lang w:val="ru-RU" w:eastAsia="uk-UA"/>
        </w:rPr>
        <w:t>ідпрограму додавання:(X5^2+X6)</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val="ru-RU"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4</w:t>
      </w:r>
      <w:r w:rsidRPr="009D3647">
        <w:rPr>
          <w:rFonts w:ascii="Courier New CYR" w:hAnsi="Courier New CYR" w:cs="Courier New CYR"/>
          <w:sz w:val="18"/>
          <w:szCs w:val="18"/>
          <w:lang w:eastAsia="uk-UA"/>
        </w:rPr>
        <w:t>h,28h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r>
      <w:r w:rsidRPr="009D3647">
        <w:rPr>
          <w:rFonts w:ascii="Courier New" w:hAnsi="Courier New" w:cs="Courier New"/>
          <w:sz w:val="18"/>
          <w:szCs w:val="18"/>
          <w:lang w:eastAsia="uk-UA"/>
        </w:rPr>
        <w:t>;(X1-X2)</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5</w:t>
      </w:r>
      <w:r w:rsidRPr="009D3647">
        <w:rPr>
          <w:rFonts w:ascii="Courier New CYR" w:hAnsi="Courier New CYR" w:cs="Courier New CYR"/>
          <w:sz w:val="18"/>
          <w:szCs w:val="18"/>
          <w:lang w:eastAsia="uk-UA"/>
        </w:rPr>
        <w:t>h,29h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6</w:t>
      </w:r>
      <w:r w:rsidRPr="009D3647">
        <w:rPr>
          <w:rFonts w:ascii="Courier New CYR" w:hAnsi="Courier New CYR" w:cs="Courier New CYR"/>
          <w:sz w:val="18"/>
          <w:szCs w:val="18"/>
          <w:lang w:eastAsia="uk-UA"/>
        </w:rPr>
        <w:t>h,</w:t>
      </w:r>
      <w:r w:rsidRPr="009D3647">
        <w:rPr>
          <w:rFonts w:ascii="Courier New" w:hAnsi="Courier New" w:cs="Courier New"/>
          <w:sz w:val="18"/>
          <w:szCs w:val="18"/>
          <w:lang w:eastAsia="uk-UA"/>
        </w:rPr>
        <w:t>2A</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7</w:t>
      </w:r>
      <w:r w:rsidRPr="009D3647">
        <w:rPr>
          <w:rFonts w:ascii="Courier New CYR" w:hAnsi="Courier New CYR" w:cs="Courier New CYR"/>
          <w:sz w:val="18"/>
          <w:szCs w:val="18"/>
          <w:lang w:eastAsia="uk-UA"/>
        </w:rPr>
        <w:t>h,</w:t>
      </w:r>
      <w:r w:rsidRPr="009D3647">
        <w:rPr>
          <w:rFonts w:ascii="Courier New" w:hAnsi="Courier New" w:cs="Courier New"/>
          <w:sz w:val="18"/>
          <w:szCs w:val="18"/>
          <w:lang w:eastAsia="uk-UA"/>
        </w:rPr>
        <w:t>2B</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w:hAnsi="Courier New" w:cs="Courier New"/>
          <w:sz w:val="18"/>
          <w:szCs w:val="18"/>
          <w:lang w:eastAsia="uk-UA"/>
        </w:rPr>
        <w:t>acall</w:t>
      </w:r>
      <w:proofErr w:type="gramEnd"/>
      <w:r w:rsidRPr="009D3647">
        <w:rPr>
          <w:rFonts w:ascii="Courier New" w:hAnsi="Courier New" w:cs="Courier New"/>
          <w:sz w:val="18"/>
          <w:szCs w:val="18"/>
          <w:lang w:eastAsia="uk-UA"/>
        </w:rPr>
        <w:t xml:space="preserve"> ADD</w:t>
      </w:r>
      <w:r w:rsidRPr="009D3647">
        <w:rPr>
          <w:rFonts w:ascii="Courier New" w:hAnsi="Courier New" w:cs="Courier New"/>
          <w:sz w:val="18"/>
          <w:szCs w:val="18"/>
          <w:lang w:eastAsia="uk-UA"/>
        </w:rPr>
        <w:tab/>
      </w:r>
      <w:r w:rsidRPr="009D3647">
        <w:rPr>
          <w:rFonts w:ascii="Courier New" w:hAnsi="Courier New" w:cs="Courier New"/>
          <w:sz w:val="18"/>
          <w:szCs w:val="18"/>
          <w:lang w:eastAsia="uk-UA"/>
        </w:rPr>
        <w:tab/>
        <w:t>;</w:t>
      </w:r>
      <w:r w:rsidRPr="009D3647">
        <w:rPr>
          <w:rFonts w:ascii="Courier New CYR" w:hAnsi="Courier New CYR" w:cs="Courier New CYR"/>
          <w:sz w:val="18"/>
          <w:szCs w:val="18"/>
          <w:lang w:val="ru-RU" w:eastAsia="uk-UA"/>
        </w:rPr>
        <w:t>викликаємо</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підпрограму</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додавання</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w:hAnsi="Courier New" w:cs="Courier New"/>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4</w:t>
      </w:r>
      <w:r w:rsidRPr="009D3647">
        <w:rPr>
          <w:rFonts w:ascii="Courier New CYR" w:hAnsi="Courier New CYR" w:cs="Courier New CYR"/>
          <w:sz w:val="18"/>
          <w:szCs w:val="18"/>
          <w:lang w:eastAsia="uk-UA"/>
        </w:rPr>
        <w:t>h,20h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r>
      <w:r w:rsidR="00972BA7">
        <w:rPr>
          <w:rFonts w:ascii="Courier New CYR" w:hAnsi="Courier New CYR" w:cs="Courier New CYR"/>
          <w:sz w:val="18"/>
          <w:szCs w:val="18"/>
          <w:lang w:eastAsia="uk-UA"/>
        </w:rPr>
        <w:t>;</w:t>
      </w:r>
      <w:r w:rsidRPr="009D3647">
        <w:rPr>
          <w:rFonts w:ascii="Courier New" w:hAnsi="Courier New" w:cs="Courier New"/>
          <w:sz w:val="18"/>
          <w:szCs w:val="18"/>
          <w:lang w:eastAsia="uk-UA"/>
        </w:rPr>
        <w:t>(X1-X2)+</w:t>
      </w:r>
      <w:r w:rsidRPr="009D3647">
        <w:rPr>
          <w:rFonts w:ascii="Courier New CYR" w:hAnsi="Courier New CYR" w:cs="Courier New CYR"/>
          <w:sz w:val="18"/>
          <w:szCs w:val="18"/>
          <w:lang w:eastAsia="uk-UA"/>
        </w:rPr>
        <w:t>(X5^2+X6)</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5</w:t>
      </w:r>
      <w:r w:rsidRPr="009D3647">
        <w:rPr>
          <w:rFonts w:ascii="Courier New CYR" w:hAnsi="Courier New CYR" w:cs="Courier New CYR"/>
          <w:sz w:val="18"/>
          <w:szCs w:val="18"/>
          <w:lang w:eastAsia="uk-UA"/>
        </w:rPr>
        <w:t>h,21h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6</w:t>
      </w:r>
      <w:r w:rsidRPr="009D3647">
        <w:rPr>
          <w:rFonts w:ascii="Courier New CYR" w:hAnsi="Courier New CYR" w:cs="Courier New CYR"/>
          <w:sz w:val="18"/>
          <w:szCs w:val="18"/>
          <w:lang w:eastAsia="uk-UA"/>
        </w:rPr>
        <w:t>h,</w:t>
      </w:r>
      <w:r w:rsidRPr="009D3647">
        <w:rPr>
          <w:rFonts w:ascii="Courier New" w:hAnsi="Courier New" w:cs="Courier New"/>
          <w:sz w:val="18"/>
          <w:szCs w:val="18"/>
          <w:lang w:eastAsia="uk-UA"/>
        </w:rPr>
        <w:t>2</w:t>
      </w:r>
      <w:r w:rsidRPr="009D3647">
        <w:rPr>
          <w:rFonts w:ascii="Courier New CYR" w:hAnsi="Courier New CYR" w:cs="Courier New CYR"/>
          <w:sz w:val="18"/>
          <w:szCs w:val="18"/>
          <w:lang w:eastAsia="uk-UA"/>
        </w:rPr>
        <w:t>2h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7</w:t>
      </w:r>
      <w:r w:rsidRPr="009D3647">
        <w:rPr>
          <w:rFonts w:ascii="Courier New CYR" w:hAnsi="Courier New CYR" w:cs="Courier New CYR"/>
          <w:sz w:val="18"/>
          <w:szCs w:val="18"/>
          <w:lang w:eastAsia="uk-UA"/>
        </w:rPr>
        <w:t>h,</w:t>
      </w:r>
      <w:r w:rsidRPr="009D3647">
        <w:rPr>
          <w:rFonts w:ascii="Courier New" w:hAnsi="Courier New" w:cs="Courier New"/>
          <w:sz w:val="18"/>
          <w:szCs w:val="18"/>
          <w:lang w:eastAsia="uk-UA"/>
        </w:rPr>
        <w:t>2</w:t>
      </w:r>
      <w:r w:rsidRPr="009D3647">
        <w:rPr>
          <w:rFonts w:ascii="Courier New CYR" w:hAnsi="Courier New CYR" w:cs="Courier New CYR"/>
          <w:sz w:val="18"/>
          <w:szCs w:val="18"/>
          <w:lang w:eastAsia="uk-UA"/>
        </w:rPr>
        <w:t>3h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w:hAnsi="Courier New" w:cs="Courier New"/>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20h,</w:t>
      </w:r>
      <w:r w:rsidRPr="009D3647">
        <w:rPr>
          <w:rFonts w:ascii="Courier New" w:hAnsi="Courier New" w:cs="Courier New"/>
          <w:sz w:val="18"/>
          <w:szCs w:val="18"/>
          <w:lang w:eastAsia="uk-UA"/>
        </w:rPr>
        <w:t>38</w:t>
      </w:r>
      <w:r w:rsidRPr="009D3647">
        <w:rPr>
          <w:rFonts w:ascii="Courier New CYR" w:hAnsi="Courier New CYR" w:cs="Courier New CYR"/>
          <w:sz w:val="18"/>
          <w:szCs w:val="18"/>
          <w:lang w:eastAsia="uk-UA"/>
        </w:rPr>
        <w:t>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;X</w:t>
      </w:r>
      <w:r w:rsidRPr="009D3647">
        <w:rPr>
          <w:rFonts w:ascii="Courier New" w:hAnsi="Courier New" w:cs="Courier New"/>
          <w:sz w:val="18"/>
          <w:szCs w:val="18"/>
          <w:lang w:eastAsia="uk-UA"/>
        </w:rPr>
        <w:t>9</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21h,</w:t>
      </w:r>
      <w:r w:rsidRPr="009D3647">
        <w:rPr>
          <w:rFonts w:ascii="Courier New" w:hAnsi="Courier New" w:cs="Courier New"/>
          <w:sz w:val="18"/>
          <w:szCs w:val="18"/>
          <w:lang w:eastAsia="uk-UA"/>
        </w:rPr>
        <w:t>39</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22h,</w:t>
      </w:r>
      <w:r w:rsidRPr="009D3647">
        <w:rPr>
          <w:rFonts w:ascii="Courier New" w:hAnsi="Courier New" w:cs="Courier New"/>
          <w:sz w:val="18"/>
          <w:szCs w:val="18"/>
          <w:lang w:eastAsia="uk-UA"/>
        </w:rPr>
        <w:t>38</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23h,</w:t>
      </w:r>
      <w:r w:rsidRPr="009D3647">
        <w:rPr>
          <w:rFonts w:ascii="Courier New" w:hAnsi="Courier New" w:cs="Courier New"/>
          <w:sz w:val="18"/>
          <w:szCs w:val="18"/>
          <w:lang w:eastAsia="uk-UA"/>
        </w:rPr>
        <w:t>39</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acall</w:t>
      </w:r>
      <w:proofErr w:type="gramEnd"/>
      <w:r w:rsidRPr="009D3647">
        <w:rPr>
          <w:rFonts w:ascii="Courier New CYR" w:hAnsi="Courier New CYR" w:cs="Courier New CYR"/>
          <w:sz w:val="18"/>
          <w:szCs w:val="18"/>
          <w:lang w:eastAsia="uk-UA"/>
        </w:rPr>
        <w:t xml:space="preserve"> MUL</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w:t>
      </w:r>
      <w:r w:rsidRPr="009D3647">
        <w:rPr>
          <w:rFonts w:ascii="Courier New CYR" w:hAnsi="Courier New CYR" w:cs="Courier New CYR"/>
          <w:sz w:val="18"/>
          <w:szCs w:val="18"/>
          <w:lang w:val="ru-RU" w:eastAsia="uk-UA"/>
        </w:rPr>
        <w:t>викликаємо</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підпрограму</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множення</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w:hAnsi="Courier New" w:cs="Courier New"/>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20h,2h</w:t>
      </w:r>
      <w:r w:rsidRPr="009D3647">
        <w:rPr>
          <w:rFonts w:ascii="Courier New CYR" w:hAnsi="Courier New CYR" w:cs="Courier New CYR"/>
          <w:sz w:val="18"/>
          <w:szCs w:val="18"/>
          <w:lang w:eastAsia="uk-UA"/>
        </w:rPr>
        <w:tab/>
      </w:r>
      <w:r w:rsidRPr="009D3647">
        <w:rPr>
          <w:rFonts w:ascii="Courier New" w:hAnsi="Courier New" w:cs="Courier New"/>
          <w:sz w:val="18"/>
          <w:szCs w:val="18"/>
          <w:lang w:eastAsia="uk-UA"/>
        </w:rPr>
        <w:tab/>
      </w:r>
      <w:r w:rsidRPr="009D3647">
        <w:rPr>
          <w:rFonts w:ascii="Courier New CYR" w:hAnsi="Courier New CYR" w:cs="Courier New CYR"/>
          <w:sz w:val="18"/>
          <w:szCs w:val="18"/>
          <w:lang w:eastAsia="uk-UA"/>
        </w:rPr>
        <w:t>;X</w:t>
      </w:r>
      <w:r w:rsidRPr="009D3647">
        <w:rPr>
          <w:rFonts w:ascii="Courier New" w:hAnsi="Courier New" w:cs="Courier New"/>
          <w:sz w:val="18"/>
          <w:szCs w:val="18"/>
          <w:lang w:eastAsia="uk-UA"/>
        </w:rPr>
        <w:t>9</w:t>
      </w:r>
      <w:r w:rsidRPr="009D3647">
        <w:rPr>
          <w:rFonts w:ascii="Courier New CYR" w:hAnsi="Courier New CYR" w:cs="Courier New CYR"/>
          <w:sz w:val="18"/>
          <w:szCs w:val="18"/>
          <w:lang w:eastAsia="uk-UA"/>
        </w:rPr>
        <w:t>^2</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21h,</w:t>
      </w:r>
      <w:r w:rsidRPr="009D3647">
        <w:rPr>
          <w:rFonts w:ascii="Courier New" w:hAnsi="Courier New" w:cs="Courier New"/>
          <w:sz w:val="18"/>
          <w:szCs w:val="18"/>
          <w:lang w:eastAsia="uk-UA"/>
        </w:rPr>
        <w:t>3</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22h,</w:t>
      </w:r>
      <w:r w:rsidRPr="009D3647">
        <w:rPr>
          <w:rFonts w:ascii="Courier New" w:hAnsi="Courier New" w:cs="Courier New"/>
          <w:sz w:val="18"/>
          <w:szCs w:val="18"/>
          <w:lang w:eastAsia="uk-UA"/>
        </w:rPr>
        <w:t>4</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23h,</w:t>
      </w:r>
      <w:r w:rsidRPr="009D3647">
        <w:rPr>
          <w:rFonts w:ascii="Courier New" w:hAnsi="Courier New" w:cs="Courier New"/>
          <w:sz w:val="18"/>
          <w:szCs w:val="18"/>
          <w:lang w:eastAsia="uk-UA"/>
        </w:rPr>
        <w:t>5</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w:hAnsi="Courier New" w:cs="Courier New"/>
          <w:sz w:val="18"/>
          <w:szCs w:val="18"/>
          <w:lang w:eastAsia="uk-UA"/>
        </w:rPr>
      </w:pPr>
      <w:r w:rsidRPr="009D3647">
        <w:rPr>
          <w:rFonts w:ascii="Courier New" w:hAnsi="Courier New" w:cs="Courier New"/>
          <w:sz w:val="18"/>
          <w:szCs w:val="18"/>
          <w:lang w:eastAsia="uk-UA"/>
        </w:rPr>
        <w:tab/>
      </w:r>
      <w:proofErr w:type="gramStart"/>
      <w:r w:rsidRPr="009D3647">
        <w:rPr>
          <w:rFonts w:ascii="Courier New" w:hAnsi="Courier New" w:cs="Courier New"/>
          <w:sz w:val="18"/>
          <w:szCs w:val="18"/>
          <w:lang w:eastAsia="uk-UA"/>
        </w:rPr>
        <w:t>acall</w:t>
      </w:r>
      <w:proofErr w:type="gramEnd"/>
      <w:r w:rsidRPr="009D3647">
        <w:rPr>
          <w:rFonts w:ascii="Courier New" w:hAnsi="Courier New" w:cs="Courier New"/>
          <w:sz w:val="18"/>
          <w:szCs w:val="18"/>
          <w:lang w:eastAsia="uk-UA"/>
        </w:rPr>
        <w:t xml:space="preserve"> ADD</w:t>
      </w:r>
      <w:r w:rsidRPr="009D3647">
        <w:rPr>
          <w:rFonts w:ascii="Courier New CYR" w:hAnsi="Courier New CYR" w:cs="Courier New CYR"/>
          <w:sz w:val="18"/>
          <w:szCs w:val="18"/>
          <w:lang w:val="uk-UA" w:eastAsia="uk-UA"/>
        </w:rPr>
        <w:tab/>
      </w:r>
      <w:r w:rsidRPr="009D3647">
        <w:rPr>
          <w:rFonts w:ascii="Courier New CYR" w:hAnsi="Courier New CYR" w:cs="Courier New CYR"/>
          <w:sz w:val="18"/>
          <w:szCs w:val="18"/>
          <w:lang w:val="uk-UA" w:eastAsia="uk-UA"/>
        </w:rPr>
        <w:tab/>
      </w:r>
      <w:r w:rsidRPr="009D3647">
        <w:rPr>
          <w:rFonts w:ascii="Courier New CYR" w:hAnsi="Courier New CYR" w:cs="Courier New CYR"/>
          <w:sz w:val="18"/>
          <w:szCs w:val="18"/>
          <w:lang w:eastAsia="uk-UA"/>
        </w:rPr>
        <w:t>;</w:t>
      </w:r>
      <w:r w:rsidRPr="009D3647">
        <w:rPr>
          <w:rFonts w:ascii="Courier New CYR" w:hAnsi="Courier New CYR" w:cs="Courier New CYR"/>
          <w:sz w:val="18"/>
          <w:szCs w:val="18"/>
          <w:lang w:val="ru-RU" w:eastAsia="uk-UA"/>
        </w:rPr>
        <w:t>викликаємо</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підпрограму</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додавання</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w:hAnsi="Courier New" w:cs="Courier New"/>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4</w:t>
      </w:r>
      <w:r w:rsidRPr="009D3647">
        <w:rPr>
          <w:rFonts w:ascii="Courier New CYR" w:hAnsi="Courier New CYR" w:cs="Courier New CYR"/>
          <w:sz w:val="18"/>
          <w:szCs w:val="18"/>
          <w:lang w:eastAsia="uk-UA"/>
        </w:rPr>
        <w:t>h,20h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r>
      <w:r w:rsidRPr="009D3647">
        <w:rPr>
          <w:rFonts w:ascii="Courier New" w:hAnsi="Courier New" w:cs="Courier New"/>
          <w:sz w:val="18"/>
          <w:szCs w:val="18"/>
          <w:lang w:eastAsia="uk-UA"/>
        </w:rPr>
        <w:t>;(X1-X2)+</w:t>
      </w:r>
      <w:r w:rsidRPr="009D3647">
        <w:rPr>
          <w:rFonts w:ascii="Courier New CYR" w:hAnsi="Courier New CYR" w:cs="Courier New CYR"/>
          <w:sz w:val="18"/>
          <w:szCs w:val="18"/>
          <w:lang w:eastAsia="uk-UA"/>
        </w:rPr>
        <w:t>(X5^2+X6)</w:t>
      </w:r>
      <w:r w:rsidRPr="009D3647">
        <w:rPr>
          <w:rFonts w:ascii="Courier New" w:hAnsi="Courier New" w:cs="Courier New"/>
          <w:sz w:val="18"/>
          <w:szCs w:val="18"/>
          <w:lang w:eastAsia="uk-UA"/>
        </w:rPr>
        <w:t>+</w:t>
      </w:r>
      <w:r w:rsidRPr="009D3647">
        <w:rPr>
          <w:rFonts w:ascii="Courier New CYR" w:hAnsi="Courier New CYR" w:cs="Courier New CYR"/>
          <w:sz w:val="18"/>
          <w:szCs w:val="18"/>
          <w:lang w:eastAsia="uk-UA"/>
        </w:rPr>
        <w:t>X</w:t>
      </w:r>
      <w:r w:rsidRPr="009D3647">
        <w:rPr>
          <w:rFonts w:ascii="Courier New" w:hAnsi="Courier New" w:cs="Courier New"/>
          <w:sz w:val="18"/>
          <w:szCs w:val="18"/>
          <w:lang w:eastAsia="uk-UA"/>
        </w:rPr>
        <w:t>9</w:t>
      </w:r>
      <w:r w:rsidRPr="009D3647">
        <w:rPr>
          <w:rFonts w:ascii="Courier New CYR" w:hAnsi="Courier New CYR" w:cs="Courier New CYR"/>
          <w:sz w:val="18"/>
          <w:szCs w:val="18"/>
          <w:lang w:eastAsia="uk-UA"/>
        </w:rPr>
        <w:t>^2</w:t>
      </w:r>
    </w:p>
    <w:p w:rsidR="00B1305A" w:rsidRPr="009D3647" w:rsidRDefault="00A62026" w:rsidP="00FC02D1">
      <w:pPr>
        <w:autoSpaceDE w:val="0"/>
        <w:autoSpaceDN w:val="0"/>
        <w:adjustRightInd w:val="0"/>
        <w:ind w:left="284" w:right="283" w:firstLine="567"/>
        <w:rPr>
          <w:rFonts w:ascii="Courier New CYR" w:hAnsi="Courier New CYR" w:cs="Courier New CYR"/>
          <w:sz w:val="18"/>
          <w:szCs w:val="18"/>
          <w:lang w:eastAsia="uk-UA"/>
        </w:rPr>
      </w:pPr>
      <w:r>
        <w:rPr>
          <w:rFonts w:ascii="GOST type A" w:hAnsi="GOST type A"/>
          <w:b/>
          <w:bCs/>
          <w:i/>
          <w:noProof/>
          <w:lang w:val="ru-RU"/>
        </w:rPr>
        <w:lastRenderedPageBreak/>
        <mc:AlternateContent>
          <mc:Choice Requires="wpg">
            <w:drawing>
              <wp:anchor distT="0" distB="0" distL="114300" distR="114300" simplePos="0" relativeHeight="251881472" behindDoc="0" locked="0" layoutInCell="1" allowOverlap="1" wp14:anchorId="1947D780" wp14:editId="74231BC5">
                <wp:simplePos x="0" y="0"/>
                <wp:positionH relativeFrom="page">
                  <wp:posOffset>714375</wp:posOffset>
                </wp:positionH>
                <wp:positionV relativeFrom="page">
                  <wp:posOffset>176530</wp:posOffset>
                </wp:positionV>
                <wp:extent cx="6658610" cy="10209530"/>
                <wp:effectExtent l="19050" t="19050" r="8890" b="1270"/>
                <wp:wrapNone/>
                <wp:docPr id="9308" name="Группа 9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309" name="Rectangle 46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10" name="Group 466"/>
                        <wpg:cNvGrpSpPr>
                          <a:grpSpLocks/>
                        </wpg:cNvGrpSpPr>
                        <wpg:grpSpPr bwMode="auto">
                          <a:xfrm>
                            <a:off x="1015" y="15846"/>
                            <a:ext cx="10486" cy="892"/>
                            <a:chOff x="1015" y="15846"/>
                            <a:chExt cx="10486" cy="892"/>
                          </a:xfrm>
                        </wpg:grpSpPr>
                        <wps:wsp>
                          <wps:cNvPr id="9311" name="Line 46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12" name="Line 46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13" name="Line 46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14" name="Line 47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15" name="Line 47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16" name="Line 47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17" name="Line 47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18" name="Line 47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19" name="Line 47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20" name="Text Box 47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321" name="Text Box 47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322" name="Text Box 47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323" name="Text Box 47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324" name="Text Box 48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325" name="Line 48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26" name="Text Box 48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37</w:t>
                                </w:r>
                              </w:p>
                            </w:txbxContent>
                          </wps:txbx>
                          <wps:bodyPr rot="0" vert="horz" wrap="square" lIns="0" tIns="0" rIns="0" bIns="0" anchor="t" anchorCtr="0" upright="1">
                            <a:noAutofit/>
                          </wps:bodyPr>
                        </wps:wsp>
                        <wps:wsp>
                          <wps:cNvPr id="9327" name="Text Box 48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308" o:spid="_x0000_s1902" style="position:absolute;left:0;text-align:left;margin-left:56.25pt;margin-top:13.9pt;width:524.3pt;height:803.9pt;z-index:25188147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">
                <v:rect id="Rectangle 465" o:spid="_x0000_s190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G9MgA&#10;AADdAAAADwAAAGRycy9kb3ducmV2LnhtbESPT2vCQBTE74V+h+UVvNVd45/W1FVsQCi0F2Ohentk&#10;X5PQ7NuQXTX107sFocdhZn7DLFa9bcSJOl871jAaKhDEhTM1lxo+d5vHZxA+IBtsHJOGX/KwWt7f&#10;LTA17sxbOuWhFBHCPkUNVQhtKqUvKrLoh64ljt636yyGKLtSmg7PEW4bmSg1kxZrjgsVtpRVVPzk&#10;R6thO31dH/ZP4y97Ue/5JPuwSTZKtB489OsXEIH68B++td+MhvlYzeHvTXw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b0yAAAAN0AAAAPAAAAAAAAAAAAAAAAAJgCAABk&#10;cnMvZG93bnJldi54bWxQSwUGAAAAAAQABAD1AAAAjQMAAAAA&#10;" filled="f" strokeweight="2.25pt"/>
                <v:group id="Group 466" o:spid="_x0000_s190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oXDcQAAADdAAAADwAAAGRycy9kb3ducmV2LnhtbERPy2rCQBTdF/yH4Qru&#10;6iSGlhodRUItXYRCVRB3l8w1CWbuhMw0j7/vLApdHs57ux9NI3rqXG1ZQbyMQBAXVtdcKricj89v&#10;IJxH1thYJgUTOdjvZk9bTLUd+Jv6ky9FCGGXooLK+zaV0hUVGXRL2xIH7m47gz7ArpS6wyGEm0au&#10;ouhVGqw5NFTYUlZR8Tj9GAUfAw6HJH7v88c9m27nl69rHpNSi/l42IDwNPp/8Z/7UytYJ3H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qoXDcQAAADdAAAA&#10;DwAAAAAAAAAAAAAAAACqAgAAZHJzL2Rvd25yZXYueG1sUEsFBgAAAAAEAAQA+gAAAJsDAAAAAA==&#10;">
                  <v:line id="Line 467" o:spid="_x0000_s190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Jgy8MAAADdAAAADwAAAGRycy9kb3ducmV2LnhtbESPQWvCQBSE70L/w/KE3nSTRiSNriKK&#10;UHKrevH2yL4mIdm36e5W03/fFQoeh5n5hllvR9OLGznfWlaQzhMQxJXVLdcKLufjLAfhA7LG3jIp&#10;+CUP283LZI2Ftnf+pNsp1CJC2BeooAlhKKT0VUMG/dwOxNH7ss5giNLVUju8R7jp5VuSLKXBluNC&#10;gwPtG6q6049RkGcLxPzalR35zH2HQ2lGLpV6nY67FYhAY3iG/9sfWsF7lqbweBOf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yYMvDAAAA3QAAAA8AAAAAAAAAAAAA&#10;AAAAoQIAAGRycy9kb3ducmV2LnhtbFBLBQYAAAAABAAEAPkAAACRAwAAAAA=&#10;" strokeweight="2.25pt">
                    <v:stroke endarrowwidth="narrow"/>
                  </v:line>
                  <v:line id="Line 468" o:spid="_x0000_s190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RScsUAAADdAAAADwAAAGRycy9kb3ducmV2LnhtbESP0YrCMBRE3xf2H8Jd8EU0VWHRrqmI&#10;IIiIsK0fcG3utqXNTW2i1r83grCPw8ycYZar3jTiRp2rLCuYjCMQxLnVFRcKTtl2NAfhPLLGxjIp&#10;eJCDVfL5scRY2zv/0i31hQgQdjEqKL1vYyldXpJBN7YtcfD+bGfQB9kVUnd4D3DTyGkUfUuDFYeF&#10;ElvalJTX6dUoqGZ4HvrFkIvmcKqPjzy77C+ZUoOvfv0DwlPv/8Pv9k4rWMwmU3i9CU9AJ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RScsUAAADdAAAADwAAAAAAAAAA&#10;AAAAAAChAgAAZHJzL2Rvd25yZXYueG1sUEsFBgAAAAAEAAQA+QAAAJMDAAAAAA==&#10;" strokeweight="2.25pt">
                    <v:stroke endarrowwidth="narrow"/>
                  </v:line>
                  <v:line id="Line 469" o:spid="_x0000_s190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j36cMAAADdAAAADwAAAGRycy9kb3ducmV2LnhtbESP0YrCMBRE3wX/IdwFX0RTLYh2jSKC&#10;ICKC1g+429xti81NbaLWvzeC4OMwM2eY+bI1lbhT40rLCkbDCARxZnXJuYJzuhlMQTiPrLGyTAqe&#10;5GC56HbmmGj74CPdTz4XAcIuQQWF93UipcsKMuiGtiYO3r9tDPogm1zqBh8Bbio5jqKJNFhyWCiw&#10;pnVB2eV0MwrKGP/6ftbnvNqfL4dnll5311Sp3k+7+gXhqfXf8Ke91Qpm8SiG95vwBO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o9+nDAAAA3QAAAA8AAAAAAAAAAAAA&#10;AAAAoQIAAGRycy9kb3ducmV2LnhtbFBLBQYAAAAABAAEAPkAAACRAwAAAAA=&#10;" strokeweight="2.25pt">
                    <v:stroke endarrowwidth="narrow"/>
                  </v:line>
                  <v:line id="Line 470" o:spid="_x0000_s190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FvncYAAADdAAAADwAAAGRycy9kb3ducmV2LnhtbESP0WrCQBRE3wv+w3KFvojZ2BQxqauI&#10;IIiUgsYPuGZvk2D2bsyumvx9t1Do4zAzZ5jlujeNeFDnassKZlEMgriwuuZSwTnfTRcgnEfW2Fgm&#10;BQM5WK9GL0vMtH3ykR4nX4oAYZehgsr7NpPSFRUZdJFtiYP3bTuDPsiulLrDZ4CbRr7F8VwarDks&#10;VNjStqLierobBXWCl4lPJ1w2n+fr11Dkt8MtV+p13G8+QHjq/X/4r73XCtJk9g6/b8IT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b53GAAAA3QAAAA8AAAAAAAAA&#10;AAAAAAAAoQIAAGRycy9kb3ducmV2LnhtbFBLBQYAAAAABAAEAPkAAACUAwAAAAA=&#10;" strokeweight="2.25pt">
                    <v:stroke endarrowwidth="narrow"/>
                  </v:line>
                  <v:line id="Line 471" o:spid="_x0000_s190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3KBsYAAADdAAAADwAAAGRycy9kb3ducmV2LnhtbESP0WrCQBRE3wv+w3KFvojZ2FAxqauI&#10;IIiUgsYPuGZvk2D2bsyumvx9t1Do4zAzZ5jlujeNeFDnassKZlEMgriwuuZSwTnfTRcgnEfW2Fgm&#10;BQM5WK9GL0vMtH3ykR4nX4oAYZehgsr7NpPSFRUZdJFtiYP3bTuDPsiulLrDZ4CbRr7F8VwarDks&#10;VNjStqLierobBXWCl4lPJ1w2n+fr11Dkt8MtV+p13G8+QHjq/X/4r73XCtJk9g6/b8IT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NygbGAAAA3QAAAA8AAAAAAAAA&#10;AAAAAAAAoQIAAGRycy9kb3ducmV2LnhtbFBLBQYAAAAABAAEAPkAAACUAwAAAAA=&#10;" strokeweight="2.25pt">
                    <v:stroke endarrowwidth="narrow"/>
                  </v:line>
                  <v:line id="Line 472" o:spid="_x0000_s191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9UccYAAADdAAAADwAAAGRycy9kb3ducmV2LnhtbESP0WqDQBRE3wP9h+UW+hKSNQ2EaLOG&#10;UiiUUgpRP+DGvVXRvWvcbdS/7xYCeRxm5gxzOE6mE1caXGNZwWYdgSAurW64UlDk76s9COeRNXaW&#10;ScFMDo7pw+KAibYjn+ia+UoECLsEFdTe94mUrqzJoFvbnjh4P3Yw6IMcKqkHHAPcdPI5inbSYMNh&#10;ocae3moq2+zXKGi2eF76eMlV91W033OZXz4vuVJPj9PrCwhPk7+Hb+0PrSDebnbw/yY8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fVHHGAAAA3QAAAA8AAAAAAAAA&#10;AAAAAAAAoQIAAGRycy9kb3ducmV2LnhtbFBLBQYAAAAABAAEAPkAAACUAwAAAAA=&#10;" strokeweight="2.25pt">
                    <v:stroke endarrowwidth="narrow"/>
                  </v:line>
                  <v:line id="Line 473" o:spid="_x0000_s191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x6sYAAADdAAAADwAAAGRycy9kb3ducmV2LnhtbESP0WrCQBRE3wv+w3KFvojZ2EA1qauI&#10;IIiUgsYPuGZvk2D2bsyumvx9t1Do4zAzZ5jlujeNeFDnassKZlEMgriwuuZSwTnfTRcgnEfW2Fgm&#10;BQM5WK9GL0vMtH3ykR4nX4oAYZehgsr7NpPSFRUZdJFtiYP3bTuDPsiulLrDZ4CbRr7F8bs0WHNY&#10;qLClbUXF9XQ3CuoELxOfTrhsPs/Xr6HIb4dbrtTruN98gPDU+//wX3uvFaTJbA6/b8IT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T8erGAAAA3QAAAA8AAAAAAAAA&#10;AAAAAAAAoQIAAGRycy9kb3ducmV2LnhtbFBLBQYAAAAABAAEAPkAAACUAwAAAAA=&#10;" strokeweight="2.25pt">
                    <v:stroke endarrowwidth="narrow"/>
                  </v:line>
                  <v:line id="Line 474" o:spid="_x0000_s191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lmL4AAADdAAAADwAAAGRycy9kb3ducmV2LnhtbERP3QoBQRS+V95hOsqNmEWJZUhKSVKs&#10;Bzh2jt3Nzpm1M1hvby6Uy6/vf7FqTCleVLvCsoLhIAJBnFpdcKbgkmz7UxDOI2ssLZOCDzlYLdut&#10;BcbavvlEr7PPRAhhF6OC3PsqltKlORl0A1sRB+5ma4M+wDqTusZ3CDelHEXRRBosODTkWNEmp/R+&#10;fhoFxRivPT/rcVYeLvfjJ00e+0eiVLfTrOcgPDX+L/65d1rBbDwMc8Ob8ATk8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jGWYvgAAAN0AAAAPAAAAAAAAAAAAAAAAAKEC&#10;AABkcnMvZG93bnJldi54bWxQSwUGAAAAAAQABAD5AAAAjAMAAAAA&#10;" strokeweight="2.25pt">
                    <v:stroke endarrowwidth="narrow"/>
                  </v:line>
                  <v:line id="Line 475" o:spid="_x0000_s191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AA8YAAADdAAAADwAAAGRycy9kb3ducmV2LnhtbESP0WqDQBRE3wv5h+UW+hKa1QZKtVkl&#10;FAolhEJiPuDWvVXRvavu1pi/zwYKeRxm5gyzyWfTiYlG11hWEK8iEMSl1Q1XCk7F5/MbCOeRNXaW&#10;ScGFHOTZ4mGDqbZnPtB09JUIEHYpKqi971MpXVmTQbeyPXHwfu1o0Ac5VlKPeA5w08mXKHqVBhsO&#10;CzX29FFT2R7/jIJmjT9Lnyy56van9vtSFsNuKJR6epy37yA8zf4e/m9/aQXJOk7g9iY8AZl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AwAPGAAAA3QAAAA8AAAAAAAAA&#10;AAAAAAAAoQIAAGRycy9kb3ducmV2LnhtbFBLBQYAAAAABAAEAPkAAACUAwAAAAA=&#10;" strokeweight="2.25pt">
                    <v:stroke endarrowwidth="narrow"/>
                  </v:line>
                  <v:shape id="Text Box 476" o:spid="_x0000_s191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uTMMA&#10;AADdAAAADwAAAGRycy9kb3ducmV2LnhtbERPS2vCQBC+C/0PyxS86UYFaaObIEKl9VB8tPU6ZKdJ&#10;anY2ZKea/nv3UPD48b2Xee8adaEu1J4NTMYJKOLC25pLAx/Hl9ETqCDIFhvPZOCPAuTZw2CJqfVX&#10;3tPlIKWKIRxSNFCJtKnWoajIYRj7ljhy375zKBF2pbYdXmO4a/Q0SebaYc2xocKW1hUV58OvM1Ce&#10;jm+oP3fb9y/Xhmb/I7TZiDHDx361ACXUy1387361Bp5n07g/volPQ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buTMMAAADdAAAADwAAAAAAAAAAAAAAAACYAgAAZHJzL2Rv&#10;d25yZXYueG1sUEsFBgAAAAAEAAQA9QAAAIgDA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477" o:spid="_x0000_s191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L18UA&#10;AADdAAAADwAAAGRycy9kb3ducmV2LnhtbESPQWvCQBSE7wX/w/IEb3WjQtHoKkWotD0UNWqvj+xr&#10;kpp9G7Kvmv77bkHwOMzMN8xi1blaXagNlWcDo2ECijj3tuLCwCF7eZyCCoJssfZMBn4pwGrZe1hg&#10;av2Vd3TZS6EihEOKBkqRJtU65CU5DEPfEEfvy7cOJcq20LbFa4S7Wo+T5Ek7rDgulNjQuqT8vP9x&#10;BorP7A31cfv+cXJNqHffQpuNGDPod89zUEKd3MO39qs1MJuMR/D/Jj4B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kvXxQAAAN0AAAAPAAAAAAAAAAAAAAAAAJgCAABkcnMv&#10;ZG93bnJldi54bWxQSwUGAAAAAAQABAD1AAAAigM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478" o:spid="_x0000_s191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VoMYA&#10;AADdAAAADwAAAGRycy9kb3ducmV2LnhtbESPX2vCQBDE34V+h2MLvunFCGKjp0hBsT4U/1R9XXLb&#10;JG1uL+S2mn77XqHQx2FmfsPMl52r1Y3aUHk2MBomoIhzbysuDLyd1oMpqCDIFmvPZOCbAiwXD705&#10;Ztbf+UC3oxQqQjhkaKAUaTKtQ16SwzD0DXH03n3rUKJsC21bvEe4q3WaJBPtsOK4UGJDzyXln8cv&#10;Z6C4nl5Qn/e714trQn34ENpsxJj+Y7eagRLq5D/8195aA0/jNIXfN/EJ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jVoM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479" o:spid="_x0000_s191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O8UA&#10;AADdAAAADwAAAGRycy9kb3ducmV2LnhtbESPX2vCQBDE3wv9DscKvtWLCqVGT5FCxfah1P+vS25N&#10;YnN7IbfV9Nt7guDjMDO/YSaz1lXqTE0oPRvo9xJQxJm3JecGtpuPlzdQQZAtVp7JwD8FmE2fnyaY&#10;Wn/hFZ3XkqsI4ZCigUKkTrUOWUEOQ8/XxNE7+sahRNnk2jZ4iXBX6UGSvGqHJceFAmt6Lyj7Xf85&#10;A/lh84l69/P1vXd1qFYnocVCjOl22vkYlFArj/C9vbQGRsPBEG5v4hP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9HA7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480" o:spid="_x0000_s191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oT8YA&#10;AADdAAAADwAAAGRycy9kb3ducmV2LnhtbESPS2sCQRCE70L+w9CB3HQ2KmI2jiKCEj0EH3lcm53O&#10;7iY7PctOq+u/dwKCx6KqvqIms9ZV6kRNKD0beO4loIgzb0vODXwclt0xqCDIFivPZOBCAWbTh84E&#10;U+vPvKPTXnIVIRxSNFCI1KnWISvIYej5mjh6P75xKFE2ubYNniPcVbqfJCPtsOS4UGBNi4Kyv/3R&#10;Gci/D2vUn9vN+5erQ7X7FVqtxJinx3b+CkqolXv41n6zBl4G/SH8v4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3oT8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481" o:spid="_x0000_s191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EAu8YAAADdAAAADwAAAGRycy9kb3ducmV2LnhtbESP0WrCQBRE3wv+w3KFvkjdGLHU1DWI&#10;UChFBI0fcJu9TYLZu0l2NfHvXUHo4zAzZ5hVOphaXKlzlWUFs2kEgji3uuJCwSn7evsA4Tyyxtoy&#10;KbiRg3Q9ellhom3PB7oefSEChF2CCkrvm0RKl5dk0E1tQxy8P9sZ9EF2hdQd9gFuahlH0bs0WHFY&#10;KLGhbUn5+XgxCqo5/k78csJFvTud97c8a3/aTKnX8bD5BOFp8P/hZ/tbK1jO4wU83oQn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hALvGAAAA3QAAAA8AAAAAAAAA&#10;AAAAAAAAoQIAAGRycy9kb3ducmV2LnhtbFBLBQYAAAAABAAEAPkAAACUAwAAAAA=&#10;" strokeweight="2.25pt">
                    <v:stroke endarrowwidth="narrow"/>
                  </v:line>
                  <v:shape id="Text Box 482" o:spid="_x0000_s192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PTo8UA&#10;AADdAAAADwAAAGRycy9kb3ducmV2LnhtbESPS2sCQRCE70L+w9ABbzobBdGNo4RARD2IjzyuzU5n&#10;d5OdnmWn1fXfO4Lgsaiqr6jpvHWVOlETSs8GXvoJKOLM25JzA5+Hj94YVBBki5VnMnChAPPZU2eK&#10;qfVn3tFpL7mKEA4pGihE6lTrkBXkMPR9TRy9X984lCibXNsGzxHuKj1IkpF2WHJcKLCm94Ky//3R&#10;Gch/DivUX9v15tvVodr9CS0WYkz3uX17BSXUyiN8by+tgclwMILbm/gE9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9Oj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C14434" w:rsidRDefault="009D310A" w:rsidP="00B1305A">
                          <w:pPr>
                            <w:jc w:val="center"/>
                            <w:rPr>
                              <w:rFonts w:ascii="GOST type B" w:hAnsi="GOST type B"/>
                              <w:i/>
                            </w:rPr>
                          </w:pPr>
                          <w:r>
                            <w:rPr>
                              <w:rFonts w:ascii="GOST type B" w:hAnsi="GOST type B"/>
                              <w:i/>
                              <w:lang w:val="ru-RU"/>
                            </w:rPr>
                            <w:t>37</w:t>
                          </w:r>
                        </w:p>
                      </w:txbxContent>
                    </v:textbox>
                  </v:shape>
                  <v:shape id="Text Box 483" o:spid="_x0000_s192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92OMYA&#10;AADdAAAADwAAAGRycy9kb3ducmV2LnhtbESPS2sCQRCE70L+w9CB3HQ2Cmo2jiKCEj0EH3lcm53O&#10;7iY7PctOq+u/dwKCx6KqvqIms9ZV6kRNKD0beO4loIgzb0vODXwclt0xqCDIFivPZOBCAWbTh84E&#10;U+vPvKPTXnIVIRxSNFCI1KnWISvIYej5mjh6P75xKFE2ubYNniPcVbqfJEPtsOS4UGBNi4Kyv/3R&#10;Gci/D2vUn9vN+5erQ7X7FVqtxJinx3b+CkqolXv41n6zBl4G/RH8v4lPQ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92OMYAAADdAAAADwAAAAAAAAAAAAAAAACYAgAAZHJz&#10;L2Rvd25yZXYueG1sUEsFBgAAAAAEAAQA9QAAAIsDA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rsidRPr="009D3647">
        <w:rPr>
          <w:rFonts w:ascii="Courier New CYR" w:hAnsi="Courier New CYR" w:cs="Courier New CYR"/>
          <w:sz w:val="18"/>
          <w:szCs w:val="18"/>
          <w:lang w:eastAsia="uk-UA"/>
        </w:rPr>
        <w:tab/>
      </w:r>
      <w:proofErr w:type="gramStart"/>
      <w:r w:rsidR="00B1305A" w:rsidRPr="009D3647">
        <w:rPr>
          <w:rFonts w:ascii="Courier New CYR" w:hAnsi="Courier New CYR" w:cs="Courier New CYR"/>
          <w:sz w:val="18"/>
          <w:szCs w:val="18"/>
          <w:lang w:eastAsia="uk-UA"/>
        </w:rPr>
        <w:t>mov</w:t>
      </w:r>
      <w:proofErr w:type="gramEnd"/>
      <w:r w:rsidR="00B1305A" w:rsidRPr="009D3647">
        <w:rPr>
          <w:rFonts w:ascii="Courier New CYR" w:hAnsi="Courier New CYR" w:cs="Courier New CYR"/>
          <w:sz w:val="18"/>
          <w:szCs w:val="18"/>
          <w:lang w:eastAsia="uk-UA"/>
        </w:rPr>
        <w:t xml:space="preserve"> 2</w:t>
      </w:r>
      <w:r w:rsidR="00B1305A" w:rsidRPr="009D3647">
        <w:rPr>
          <w:rFonts w:ascii="Courier New" w:hAnsi="Courier New" w:cs="Courier New"/>
          <w:sz w:val="18"/>
          <w:szCs w:val="18"/>
          <w:lang w:eastAsia="uk-UA"/>
        </w:rPr>
        <w:t>5</w:t>
      </w:r>
      <w:r w:rsidR="00B1305A" w:rsidRPr="009D3647">
        <w:rPr>
          <w:rFonts w:ascii="Courier New CYR" w:hAnsi="Courier New CYR" w:cs="Courier New CYR"/>
          <w:sz w:val="18"/>
          <w:szCs w:val="18"/>
          <w:lang w:eastAsia="uk-UA"/>
        </w:rPr>
        <w:t>h,21h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6</w:t>
      </w:r>
      <w:r w:rsidRPr="009D3647">
        <w:rPr>
          <w:rFonts w:ascii="Courier New CYR" w:hAnsi="Courier New CYR" w:cs="Courier New CYR"/>
          <w:sz w:val="18"/>
          <w:szCs w:val="18"/>
          <w:lang w:eastAsia="uk-UA"/>
        </w:rPr>
        <w:t>h,</w:t>
      </w:r>
      <w:r w:rsidRPr="009D3647">
        <w:rPr>
          <w:rFonts w:ascii="Courier New" w:hAnsi="Courier New" w:cs="Courier New"/>
          <w:sz w:val="18"/>
          <w:szCs w:val="18"/>
          <w:lang w:eastAsia="uk-UA"/>
        </w:rPr>
        <w:t>2</w:t>
      </w:r>
      <w:r w:rsidRPr="009D3647">
        <w:rPr>
          <w:rFonts w:ascii="Courier New CYR" w:hAnsi="Courier New CYR" w:cs="Courier New CYR"/>
          <w:sz w:val="18"/>
          <w:szCs w:val="18"/>
          <w:lang w:eastAsia="uk-UA"/>
        </w:rPr>
        <w:t>2h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w:t>
      </w:r>
      <w:r w:rsidRPr="009D3647">
        <w:rPr>
          <w:rFonts w:ascii="Courier New" w:hAnsi="Courier New" w:cs="Courier New"/>
          <w:sz w:val="18"/>
          <w:szCs w:val="18"/>
          <w:lang w:eastAsia="uk-UA"/>
        </w:rPr>
        <w:t>7</w:t>
      </w:r>
      <w:r w:rsidRPr="009D3647">
        <w:rPr>
          <w:rFonts w:ascii="Courier New CYR" w:hAnsi="Courier New CYR" w:cs="Courier New CYR"/>
          <w:sz w:val="18"/>
          <w:szCs w:val="18"/>
          <w:lang w:eastAsia="uk-UA"/>
        </w:rPr>
        <w:t>h,</w:t>
      </w:r>
      <w:r w:rsidRPr="009D3647">
        <w:rPr>
          <w:rFonts w:ascii="Courier New" w:hAnsi="Courier New" w:cs="Courier New"/>
          <w:sz w:val="18"/>
          <w:szCs w:val="18"/>
          <w:lang w:eastAsia="uk-UA"/>
        </w:rPr>
        <w:t>2</w:t>
      </w:r>
      <w:r w:rsidRPr="009D3647">
        <w:rPr>
          <w:rFonts w:ascii="Courier New CYR" w:hAnsi="Courier New CYR" w:cs="Courier New CYR"/>
          <w:sz w:val="18"/>
          <w:szCs w:val="18"/>
          <w:lang w:eastAsia="uk-UA"/>
        </w:rPr>
        <w:t>3h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w:hAnsi="Courier New" w:cs="Courier New"/>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20h,</w:t>
      </w:r>
      <w:r w:rsidRPr="009D3647">
        <w:rPr>
          <w:rFonts w:ascii="Courier New" w:hAnsi="Courier New" w:cs="Courier New"/>
          <w:sz w:val="18"/>
          <w:szCs w:val="18"/>
          <w:lang w:eastAsia="uk-UA"/>
        </w:rPr>
        <w:t>3A</w:t>
      </w:r>
      <w:r w:rsidRPr="009D3647">
        <w:rPr>
          <w:rFonts w:ascii="Courier New CYR" w:hAnsi="Courier New CYR" w:cs="Courier New CYR"/>
          <w:sz w:val="18"/>
          <w:szCs w:val="18"/>
          <w:lang w:eastAsia="uk-UA"/>
        </w:rPr>
        <w:t>h</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;X</w:t>
      </w:r>
      <w:r w:rsidRPr="009D3647">
        <w:rPr>
          <w:rFonts w:ascii="Courier New" w:hAnsi="Courier New" w:cs="Courier New"/>
          <w:sz w:val="18"/>
          <w:szCs w:val="18"/>
          <w:lang w:eastAsia="uk-UA"/>
        </w:rPr>
        <w:t>10</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21h,</w:t>
      </w:r>
      <w:r w:rsidRPr="009D3647">
        <w:rPr>
          <w:rFonts w:ascii="Courier New" w:hAnsi="Courier New" w:cs="Courier New"/>
          <w:sz w:val="18"/>
          <w:szCs w:val="18"/>
          <w:lang w:eastAsia="uk-UA"/>
        </w:rPr>
        <w:t>3B</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22h,</w:t>
      </w:r>
      <w:r w:rsidRPr="009D3647">
        <w:rPr>
          <w:rFonts w:ascii="Courier New" w:hAnsi="Courier New" w:cs="Courier New"/>
          <w:sz w:val="18"/>
          <w:szCs w:val="18"/>
          <w:lang w:eastAsia="uk-UA"/>
        </w:rPr>
        <w:t>3A</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23h,</w:t>
      </w:r>
      <w:r w:rsidRPr="009D3647">
        <w:rPr>
          <w:rFonts w:ascii="Courier New" w:hAnsi="Courier New" w:cs="Courier New"/>
          <w:sz w:val="18"/>
          <w:szCs w:val="18"/>
          <w:lang w:eastAsia="uk-UA"/>
        </w:rPr>
        <w:t>3B</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acall</w:t>
      </w:r>
      <w:proofErr w:type="gramEnd"/>
      <w:r w:rsidRPr="009D3647">
        <w:rPr>
          <w:rFonts w:ascii="Courier New CYR" w:hAnsi="Courier New CYR" w:cs="Courier New CYR"/>
          <w:sz w:val="18"/>
          <w:szCs w:val="18"/>
          <w:lang w:eastAsia="uk-UA"/>
        </w:rPr>
        <w:t xml:space="preserve"> MUL</w:t>
      </w:r>
      <w:r w:rsidRPr="009D3647">
        <w:rPr>
          <w:rFonts w:ascii="Courier New CYR" w:hAnsi="Courier New CYR" w:cs="Courier New CYR"/>
          <w:sz w:val="18"/>
          <w:szCs w:val="18"/>
          <w:lang w:eastAsia="uk-UA"/>
        </w:rPr>
        <w:tab/>
      </w:r>
      <w:r w:rsidRPr="009D3647">
        <w:rPr>
          <w:rFonts w:ascii="Courier New CYR" w:hAnsi="Courier New CYR" w:cs="Courier New CYR"/>
          <w:sz w:val="18"/>
          <w:szCs w:val="18"/>
          <w:lang w:eastAsia="uk-UA"/>
        </w:rPr>
        <w:tab/>
        <w:t>;</w:t>
      </w:r>
      <w:r w:rsidRPr="009D3647">
        <w:rPr>
          <w:rFonts w:ascii="Courier New CYR" w:hAnsi="Courier New CYR" w:cs="Courier New CYR"/>
          <w:sz w:val="18"/>
          <w:szCs w:val="18"/>
          <w:lang w:val="ru-RU" w:eastAsia="uk-UA"/>
        </w:rPr>
        <w:t>викликаємо</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підпрограму</w:t>
      </w:r>
      <w:r w:rsidRPr="009D3647">
        <w:rPr>
          <w:rFonts w:ascii="Courier New CYR" w:hAnsi="Courier New CYR" w:cs="Courier New CYR"/>
          <w:sz w:val="18"/>
          <w:szCs w:val="18"/>
          <w:lang w:eastAsia="uk-UA"/>
        </w:rPr>
        <w:t xml:space="preserve"> </w:t>
      </w:r>
      <w:r w:rsidRPr="009D3647">
        <w:rPr>
          <w:rFonts w:ascii="Courier New CYR" w:hAnsi="Courier New CYR" w:cs="Courier New CYR"/>
          <w:sz w:val="18"/>
          <w:szCs w:val="18"/>
          <w:lang w:val="ru-RU" w:eastAsia="uk-UA"/>
        </w:rPr>
        <w:t>множення</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w:hAnsi="Courier New" w:cs="Courier New"/>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20h,2h</w:t>
      </w:r>
      <w:r w:rsidRPr="009D3647">
        <w:rPr>
          <w:rFonts w:ascii="Courier New CYR" w:hAnsi="Courier New CYR" w:cs="Courier New CYR"/>
          <w:sz w:val="18"/>
          <w:szCs w:val="18"/>
          <w:lang w:eastAsia="uk-UA"/>
        </w:rPr>
        <w:tab/>
      </w:r>
      <w:r w:rsidRPr="009D3647">
        <w:rPr>
          <w:rFonts w:ascii="Courier New" w:hAnsi="Courier New" w:cs="Courier New"/>
          <w:sz w:val="18"/>
          <w:szCs w:val="18"/>
          <w:lang w:eastAsia="uk-UA"/>
        </w:rPr>
        <w:tab/>
      </w:r>
      <w:r w:rsidRPr="009D3647">
        <w:rPr>
          <w:rFonts w:ascii="Courier New CYR" w:hAnsi="Courier New CYR" w:cs="Courier New CYR"/>
          <w:sz w:val="18"/>
          <w:szCs w:val="18"/>
          <w:lang w:eastAsia="uk-UA"/>
        </w:rPr>
        <w:t>;X</w:t>
      </w:r>
      <w:r w:rsidRPr="009D3647">
        <w:rPr>
          <w:rFonts w:ascii="Courier New" w:hAnsi="Courier New" w:cs="Courier New"/>
          <w:sz w:val="18"/>
          <w:szCs w:val="18"/>
          <w:lang w:eastAsia="uk-UA"/>
        </w:rPr>
        <w:t>10</w:t>
      </w:r>
      <w:r w:rsidRPr="009D3647">
        <w:rPr>
          <w:rFonts w:ascii="Courier New CYR" w:hAnsi="Courier New CYR" w:cs="Courier New CYR"/>
          <w:sz w:val="18"/>
          <w:szCs w:val="18"/>
          <w:lang w:eastAsia="uk-UA"/>
        </w:rPr>
        <w:t>^2</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21h,</w:t>
      </w:r>
      <w:r w:rsidRPr="009D3647">
        <w:rPr>
          <w:rFonts w:ascii="Courier New" w:hAnsi="Courier New" w:cs="Courier New"/>
          <w:sz w:val="18"/>
          <w:szCs w:val="18"/>
          <w:lang w:eastAsia="uk-UA"/>
        </w:rPr>
        <w:t>3</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22h,</w:t>
      </w:r>
      <w:r w:rsidRPr="009D3647">
        <w:rPr>
          <w:rFonts w:ascii="Courier New" w:hAnsi="Courier New" w:cs="Courier New"/>
          <w:sz w:val="18"/>
          <w:szCs w:val="18"/>
          <w:lang w:eastAsia="uk-UA"/>
        </w:rPr>
        <w:t>4</w:t>
      </w:r>
      <w:r w:rsidRPr="009D3647">
        <w:rPr>
          <w:rFonts w:ascii="Courier New CYR" w:hAnsi="Courier New CYR" w:cs="Courier New CYR"/>
          <w:sz w:val="18"/>
          <w:szCs w:val="18"/>
          <w:lang w:eastAsia="uk-UA"/>
        </w:rPr>
        <w:t>h</w:t>
      </w:r>
    </w:p>
    <w:p w:rsidR="00B1305A" w:rsidRPr="009D3647" w:rsidRDefault="00B1305A" w:rsidP="00FC02D1">
      <w:pPr>
        <w:autoSpaceDE w:val="0"/>
        <w:autoSpaceDN w:val="0"/>
        <w:adjustRightInd w:val="0"/>
        <w:ind w:left="284" w:right="283" w:firstLine="567"/>
        <w:rPr>
          <w:rFonts w:ascii="Courier New CYR" w:hAnsi="Courier New CYR" w:cs="Courier New CYR"/>
          <w:sz w:val="18"/>
          <w:szCs w:val="18"/>
          <w:lang w:eastAsia="uk-UA"/>
        </w:rPr>
      </w:pPr>
      <w:r w:rsidRPr="009D3647">
        <w:rPr>
          <w:rFonts w:ascii="Courier New CYR" w:hAnsi="Courier New CYR" w:cs="Courier New CYR"/>
          <w:sz w:val="18"/>
          <w:szCs w:val="18"/>
          <w:lang w:eastAsia="uk-UA"/>
        </w:rPr>
        <w:tab/>
      </w:r>
      <w:proofErr w:type="gramStart"/>
      <w:r w:rsidRPr="009D3647">
        <w:rPr>
          <w:rFonts w:ascii="Courier New CYR" w:hAnsi="Courier New CYR" w:cs="Courier New CYR"/>
          <w:sz w:val="18"/>
          <w:szCs w:val="18"/>
          <w:lang w:eastAsia="uk-UA"/>
        </w:rPr>
        <w:t>mov</w:t>
      </w:r>
      <w:proofErr w:type="gramEnd"/>
      <w:r w:rsidRPr="009D3647">
        <w:rPr>
          <w:rFonts w:ascii="Courier New CYR" w:hAnsi="Courier New CYR" w:cs="Courier New CYR"/>
          <w:sz w:val="18"/>
          <w:szCs w:val="18"/>
          <w:lang w:eastAsia="uk-UA"/>
        </w:rPr>
        <w:t xml:space="preserve"> 23h,</w:t>
      </w:r>
      <w:r w:rsidRPr="009D3647">
        <w:rPr>
          <w:rFonts w:ascii="Courier New" w:hAnsi="Courier New" w:cs="Courier New"/>
          <w:sz w:val="18"/>
          <w:szCs w:val="18"/>
          <w:lang w:eastAsia="uk-UA"/>
        </w:rPr>
        <w:t>5</w:t>
      </w:r>
      <w:r w:rsidRPr="009D3647">
        <w:rPr>
          <w:rFonts w:ascii="Courier New CYR" w:hAnsi="Courier New CYR" w:cs="Courier New CYR"/>
          <w:sz w:val="18"/>
          <w:szCs w:val="18"/>
          <w:lang w:eastAsia="uk-UA"/>
        </w:rPr>
        <w:t>h</w:t>
      </w:r>
    </w:p>
    <w:p w:rsidR="00B1305A" w:rsidRPr="00817BF9" w:rsidRDefault="00B1305A" w:rsidP="00FC02D1">
      <w:pPr>
        <w:autoSpaceDE w:val="0"/>
        <w:autoSpaceDN w:val="0"/>
        <w:adjustRightInd w:val="0"/>
        <w:ind w:left="284" w:right="283" w:firstLine="567"/>
        <w:rPr>
          <w:rFonts w:ascii="Courier New CYR" w:hAnsi="Courier New CYR" w:cs="Courier New CYR"/>
          <w:sz w:val="18"/>
          <w:szCs w:val="18"/>
          <w:lang w:val="uk-UA" w:eastAsia="uk-UA"/>
        </w:rPr>
      </w:pPr>
      <w:r w:rsidRPr="009D3647">
        <w:rPr>
          <w:rFonts w:ascii="Courier New" w:hAnsi="Courier New" w:cs="Courier New"/>
          <w:sz w:val="18"/>
          <w:szCs w:val="18"/>
          <w:lang w:eastAsia="uk-UA"/>
        </w:rPr>
        <w:tab/>
      </w:r>
      <w:proofErr w:type="gramStart"/>
      <w:r w:rsidRPr="009D3647">
        <w:rPr>
          <w:rFonts w:ascii="Courier New" w:hAnsi="Courier New" w:cs="Courier New"/>
          <w:sz w:val="18"/>
          <w:szCs w:val="18"/>
          <w:lang w:eastAsia="uk-UA"/>
        </w:rPr>
        <w:t>acall</w:t>
      </w:r>
      <w:proofErr w:type="gramEnd"/>
      <w:r w:rsidRPr="009D3647">
        <w:rPr>
          <w:rFonts w:ascii="Courier New" w:hAnsi="Courier New" w:cs="Courier New"/>
          <w:sz w:val="18"/>
          <w:szCs w:val="18"/>
          <w:lang w:eastAsia="uk-UA"/>
        </w:rPr>
        <w:t xml:space="preserve"> ADD</w:t>
      </w:r>
      <w:r w:rsidRPr="009D3647">
        <w:rPr>
          <w:rFonts w:ascii="Courier New" w:hAnsi="Courier New" w:cs="Courier New"/>
          <w:sz w:val="18"/>
          <w:szCs w:val="18"/>
          <w:lang w:eastAsia="uk-UA"/>
        </w:rPr>
        <w:tab/>
      </w:r>
      <w:r w:rsidRPr="009D3647">
        <w:rPr>
          <w:rFonts w:ascii="Courier New" w:hAnsi="Courier New" w:cs="Courier New"/>
          <w:sz w:val="18"/>
          <w:szCs w:val="18"/>
          <w:lang w:eastAsia="uk-UA"/>
        </w:rPr>
        <w:tab/>
        <w:t>;(X1-X2)+</w:t>
      </w:r>
      <w:r w:rsidRPr="009D3647">
        <w:rPr>
          <w:rFonts w:ascii="Courier New CYR" w:hAnsi="Courier New CYR" w:cs="Courier New CYR"/>
          <w:sz w:val="18"/>
          <w:szCs w:val="18"/>
          <w:lang w:eastAsia="uk-UA"/>
        </w:rPr>
        <w:t>(X5^2+X6)</w:t>
      </w:r>
      <w:r w:rsidRPr="009D3647">
        <w:rPr>
          <w:rFonts w:ascii="Courier New" w:hAnsi="Courier New" w:cs="Courier New"/>
          <w:sz w:val="18"/>
          <w:szCs w:val="18"/>
          <w:lang w:eastAsia="uk-UA"/>
        </w:rPr>
        <w:t>+</w:t>
      </w:r>
      <w:r w:rsidRPr="009D3647">
        <w:rPr>
          <w:rFonts w:ascii="Courier New CYR" w:hAnsi="Courier New CYR" w:cs="Courier New CYR"/>
          <w:sz w:val="18"/>
          <w:szCs w:val="18"/>
          <w:lang w:eastAsia="uk-UA"/>
        </w:rPr>
        <w:t>X</w:t>
      </w:r>
      <w:r w:rsidRPr="009D3647">
        <w:rPr>
          <w:rFonts w:ascii="Courier New" w:hAnsi="Courier New" w:cs="Courier New"/>
          <w:sz w:val="18"/>
          <w:szCs w:val="18"/>
          <w:lang w:eastAsia="uk-UA"/>
        </w:rPr>
        <w:t>9</w:t>
      </w:r>
      <w:r w:rsidRPr="009D3647">
        <w:rPr>
          <w:rFonts w:ascii="Courier New CYR" w:hAnsi="Courier New CYR" w:cs="Courier New CYR"/>
          <w:sz w:val="18"/>
          <w:szCs w:val="18"/>
          <w:lang w:eastAsia="uk-UA"/>
        </w:rPr>
        <w:t>^2</w:t>
      </w:r>
      <w:r w:rsidR="00817BF9">
        <w:rPr>
          <w:rFonts w:ascii="Courier New CYR" w:hAnsi="Courier New CYR" w:cs="Courier New CYR"/>
          <w:sz w:val="18"/>
          <w:szCs w:val="18"/>
          <w:lang w:val="uk-UA" w:eastAsia="uk-UA"/>
        </w:rPr>
        <w:t>+</w:t>
      </w:r>
      <w:r w:rsidR="00817BF9" w:rsidRPr="00817BF9">
        <w:rPr>
          <w:rFonts w:ascii="Courier New CYR" w:hAnsi="Courier New CYR" w:cs="Courier New CYR"/>
          <w:sz w:val="18"/>
          <w:szCs w:val="18"/>
          <w:lang w:eastAsia="uk-UA"/>
        </w:rPr>
        <w:t xml:space="preserve"> </w:t>
      </w:r>
      <w:r w:rsidR="00817BF9" w:rsidRPr="009D3647">
        <w:rPr>
          <w:rFonts w:ascii="Courier New CYR" w:hAnsi="Courier New CYR" w:cs="Courier New CYR"/>
          <w:sz w:val="18"/>
          <w:szCs w:val="18"/>
          <w:lang w:eastAsia="uk-UA"/>
        </w:rPr>
        <w:t>X</w:t>
      </w:r>
      <w:r w:rsidR="00817BF9">
        <w:rPr>
          <w:rFonts w:ascii="Courier New" w:hAnsi="Courier New" w:cs="Courier New"/>
          <w:sz w:val="18"/>
          <w:szCs w:val="18"/>
          <w:lang w:val="uk-UA" w:eastAsia="uk-UA"/>
        </w:rPr>
        <w:t>10</w:t>
      </w:r>
      <w:r w:rsidR="00817BF9" w:rsidRPr="009D3647">
        <w:rPr>
          <w:rFonts w:ascii="Courier New CYR" w:hAnsi="Courier New CYR" w:cs="Courier New CYR"/>
          <w:sz w:val="18"/>
          <w:szCs w:val="18"/>
          <w:lang w:eastAsia="uk-UA"/>
        </w:rPr>
        <w:t>^2</w:t>
      </w:r>
    </w:p>
    <w:p w:rsidR="00B1305A" w:rsidRPr="009D3647" w:rsidRDefault="00B1305A" w:rsidP="00FC02D1">
      <w:pPr>
        <w:autoSpaceDE w:val="0"/>
        <w:autoSpaceDN w:val="0"/>
        <w:adjustRightInd w:val="0"/>
        <w:ind w:left="284" w:right="283" w:firstLine="567"/>
        <w:rPr>
          <w:rFonts w:ascii="Courier New" w:hAnsi="Courier New" w:cs="Courier New"/>
          <w:sz w:val="18"/>
          <w:szCs w:val="18"/>
          <w:lang w:val="ru-RU" w:eastAsia="uk-UA"/>
        </w:rPr>
      </w:pPr>
      <w:r w:rsidRPr="009D3647">
        <w:rPr>
          <w:rFonts w:ascii="Courier New" w:hAnsi="Courier New" w:cs="Courier New"/>
          <w:sz w:val="18"/>
          <w:szCs w:val="18"/>
          <w:lang w:eastAsia="uk-UA"/>
        </w:rPr>
        <w:tab/>
      </w:r>
      <w:proofErr w:type="gramStart"/>
      <w:r w:rsidRPr="009D3647">
        <w:rPr>
          <w:rFonts w:ascii="Courier New" w:hAnsi="Courier New" w:cs="Courier New"/>
          <w:sz w:val="18"/>
          <w:szCs w:val="18"/>
          <w:lang w:eastAsia="uk-UA"/>
        </w:rPr>
        <w:t>mov</w:t>
      </w:r>
      <w:proofErr w:type="gramEnd"/>
      <w:r w:rsidRPr="009D3647">
        <w:rPr>
          <w:rFonts w:ascii="Courier New" w:hAnsi="Courier New" w:cs="Courier New"/>
          <w:sz w:val="18"/>
          <w:szCs w:val="18"/>
          <w:lang w:val="ru-RU" w:eastAsia="uk-UA"/>
        </w:rPr>
        <w:t xml:space="preserve"> </w:t>
      </w:r>
      <w:r w:rsidRPr="009D3647">
        <w:rPr>
          <w:rFonts w:ascii="Courier New" w:hAnsi="Courier New" w:cs="Courier New"/>
          <w:sz w:val="18"/>
          <w:szCs w:val="18"/>
          <w:lang w:eastAsia="uk-UA"/>
        </w:rPr>
        <w:t>r</w:t>
      </w:r>
      <w:r w:rsidRPr="009D3647">
        <w:rPr>
          <w:rFonts w:ascii="Courier New" w:hAnsi="Courier New" w:cs="Courier New"/>
          <w:sz w:val="18"/>
          <w:szCs w:val="18"/>
          <w:lang w:val="ru-RU" w:eastAsia="uk-UA"/>
        </w:rPr>
        <w:t>0,#4</w:t>
      </w:r>
      <w:r w:rsidRPr="009D3647">
        <w:rPr>
          <w:rFonts w:ascii="Courier New" w:hAnsi="Courier New" w:cs="Courier New"/>
          <w:sz w:val="18"/>
          <w:szCs w:val="18"/>
          <w:lang w:eastAsia="uk-UA"/>
        </w:rPr>
        <w:t>h</w:t>
      </w:r>
      <w:r w:rsidRPr="009D3647">
        <w:rPr>
          <w:rFonts w:ascii="Courier New CYR" w:hAnsi="Courier New CYR" w:cs="Courier New CYR"/>
          <w:sz w:val="18"/>
          <w:szCs w:val="18"/>
          <w:lang w:val="uk-UA" w:eastAsia="uk-UA"/>
        </w:rPr>
        <w:tab/>
      </w:r>
      <w:r w:rsidRPr="009D3647">
        <w:rPr>
          <w:rFonts w:ascii="Courier New CYR" w:hAnsi="Courier New CYR" w:cs="Courier New CYR"/>
          <w:sz w:val="18"/>
          <w:szCs w:val="18"/>
          <w:lang w:val="uk-UA" w:eastAsia="uk-UA"/>
        </w:rPr>
        <w:tab/>
        <w:t>;кількість байтів у результаті</w:t>
      </w:r>
    </w:p>
    <w:p w:rsidR="00B1305A" w:rsidRPr="009D3647" w:rsidRDefault="00B1305A" w:rsidP="00FC02D1">
      <w:pPr>
        <w:autoSpaceDE w:val="0"/>
        <w:autoSpaceDN w:val="0"/>
        <w:adjustRightInd w:val="0"/>
        <w:ind w:left="284" w:right="283" w:firstLine="567"/>
        <w:rPr>
          <w:rFonts w:ascii="Courier New" w:hAnsi="Courier New" w:cs="Courier New"/>
          <w:sz w:val="18"/>
          <w:szCs w:val="18"/>
          <w:lang w:val="ru-RU" w:eastAsia="uk-UA"/>
        </w:rPr>
      </w:pPr>
      <w:r w:rsidRPr="009D3647">
        <w:rPr>
          <w:rFonts w:ascii="Courier New" w:hAnsi="Courier New" w:cs="Courier New"/>
          <w:sz w:val="18"/>
          <w:szCs w:val="18"/>
          <w:lang w:val="ru-RU" w:eastAsia="uk-UA"/>
        </w:rPr>
        <w:tab/>
      </w:r>
      <w:proofErr w:type="gramStart"/>
      <w:r w:rsidRPr="009D3647">
        <w:rPr>
          <w:rFonts w:ascii="Courier New" w:hAnsi="Courier New" w:cs="Courier New"/>
          <w:sz w:val="18"/>
          <w:szCs w:val="18"/>
          <w:lang w:eastAsia="uk-UA"/>
        </w:rPr>
        <w:t>mov</w:t>
      </w:r>
      <w:proofErr w:type="gramEnd"/>
      <w:r w:rsidRPr="009D3647">
        <w:rPr>
          <w:rFonts w:ascii="Courier New" w:hAnsi="Courier New" w:cs="Courier New"/>
          <w:sz w:val="18"/>
          <w:szCs w:val="18"/>
          <w:lang w:val="ru-RU" w:eastAsia="uk-UA"/>
        </w:rPr>
        <w:t xml:space="preserve"> </w:t>
      </w:r>
      <w:r w:rsidRPr="009D3647">
        <w:rPr>
          <w:rFonts w:ascii="Courier New" w:hAnsi="Courier New" w:cs="Courier New"/>
          <w:sz w:val="18"/>
          <w:szCs w:val="18"/>
          <w:lang w:eastAsia="uk-UA"/>
        </w:rPr>
        <w:t>r</w:t>
      </w:r>
      <w:r w:rsidRPr="009D3647">
        <w:rPr>
          <w:rFonts w:ascii="Courier New" w:hAnsi="Courier New" w:cs="Courier New"/>
          <w:sz w:val="18"/>
          <w:szCs w:val="18"/>
          <w:lang w:val="ru-RU" w:eastAsia="uk-UA"/>
        </w:rPr>
        <w:t>1,#20</w:t>
      </w:r>
      <w:r w:rsidRPr="009D3647">
        <w:rPr>
          <w:rFonts w:ascii="Courier New" w:hAnsi="Courier New" w:cs="Courier New"/>
          <w:sz w:val="18"/>
          <w:szCs w:val="18"/>
          <w:lang w:eastAsia="uk-UA"/>
        </w:rPr>
        <w:t>h</w:t>
      </w:r>
      <w:r w:rsidRPr="009D3647">
        <w:rPr>
          <w:rFonts w:ascii="Courier New CYR" w:hAnsi="Courier New CYR" w:cs="Courier New CYR"/>
          <w:sz w:val="18"/>
          <w:szCs w:val="18"/>
          <w:lang w:val="uk-UA" w:eastAsia="uk-UA"/>
        </w:rPr>
        <w:tab/>
      </w:r>
      <w:r w:rsidRPr="009D3647">
        <w:rPr>
          <w:rFonts w:ascii="Courier New CYR" w:hAnsi="Courier New CYR" w:cs="Courier New CYR"/>
          <w:sz w:val="18"/>
          <w:szCs w:val="18"/>
          <w:lang w:val="uk-UA" w:eastAsia="uk-UA"/>
        </w:rPr>
        <w:tab/>
        <w:t>;адреса першого байту</w:t>
      </w:r>
    </w:p>
    <w:p w:rsidR="00B1305A" w:rsidRPr="009D3647" w:rsidRDefault="00B1305A" w:rsidP="00FC02D1">
      <w:pPr>
        <w:autoSpaceDE w:val="0"/>
        <w:autoSpaceDN w:val="0"/>
        <w:adjustRightInd w:val="0"/>
        <w:ind w:left="284" w:right="283" w:firstLine="567"/>
        <w:rPr>
          <w:rFonts w:ascii="Courier New" w:hAnsi="Courier New" w:cs="Courier New"/>
          <w:sz w:val="18"/>
          <w:szCs w:val="18"/>
          <w:lang w:val="ru-RU" w:eastAsia="uk-UA"/>
        </w:rPr>
      </w:pPr>
      <w:r w:rsidRPr="009D3647">
        <w:rPr>
          <w:rFonts w:ascii="Courier New" w:hAnsi="Courier New" w:cs="Courier New"/>
          <w:sz w:val="18"/>
          <w:szCs w:val="18"/>
          <w:lang w:eastAsia="uk-UA"/>
        </w:rPr>
        <w:t>pr</w:t>
      </w:r>
      <w:r w:rsidRPr="009D3647">
        <w:rPr>
          <w:rFonts w:ascii="Courier New" w:hAnsi="Courier New" w:cs="Courier New"/>
          <w:sz w:val="18"/>
          <w:szCs w:val="18"/>
          <w:lang w:val="ru-RU" w:eastAsia="uk-UA"/>
        </w:rPr>
        <w:t>2:</w:t>
      </w:r>
      <w:r w:rsidRPr="009D3647">
        <w:rPr>
          <w:rFonts w:ascii="Courier New" w:hAnsi="Courier New" w:cs="Courier New"/>
          <w:sz w:val="18"/>
          <w:szCs w:val="18"/>
          <w:lang w:val="ru-RU" w:eastAsia="uk-UA"/>
        </w:rPr>
        <w:tab/>
      </w:r>
      <w:r w:rsidRPr="009D3647">
        <w:rPr>
          <w:rFonts w:ascii="Courier New" w:hAnsi="Courier New" w:cs="Courier New"/>
          <w:sz w:val="18"/>
          <w:szCs w:val="18"/>
          <w:lang w:eastAsia="uk-UA"/>
        </w:rPr>
        <w:t>mov</w:t>
      </w:r>
      <w:r w:rsidRPr="009D3647">
        <w:rPr>
          <w:rFonts w:ascii="Courier New" w:hAnsi="Courier New" w:cs="Courier New"/>
          <w:sz w:val="18"/>
          <w:szCs w:val="18"/>
          <w:lang w:val="ru-RU" w:eastAsia="uk-UA"/>
        </w:rPr>
        <w:t xml:space="preserve"> </w:t>
      </w:r>
      <w:r w:rsidRPr="009D3647">
        <w:rPr>
          <w:rFonts w:ascii="Courier New" w:hAnsi="Courier New" w:cs="Courier New"/>
          <w:sz w:val="18"/>
          <w:szCs w:val="18"/>
          <w:lang w:eastAsia="uk-UA"/>
        </w:rPr>
        <w:t>P</w:t>
      </w:r>
      <w:r w:rsidRPr="009D3647">
        <w:rPr>
          <w:rFonts w:ascii="Courier New" w:hAnsi="Courier New" w:cs="Courier New"/>
          <w:sz w:val="18"/>
          <w:szCs w:val="18"/>
          <w:lang w:val="ru-RU" w:eastAsia="uk-UA"/>
        </w:rPr>
        <w:t>0,@</w:t>
      </w:r>
      <w:r w:rsidRPr="009D3647">
        <w:rPr>
          <w:rFonts w:ascii="Courier New" w:hAnsi="Courier New" w:cs="Courier New"/>
          <w:sz w:val="18"/>
          <w:szCs w:val="18"/>
          <w:lang w:eastAsia="uk-UA"/>
        </w:rPr>
        <w:t>r</w:t>
      </w:r>
      <w:r w:rsidRPr="009D3647">
        <w:rPr>
          <w:rFonts w:ascii="Courier New" w:hAnsi="Courier New" w:cs="Courier New"/>
          <w:sz w:val="18"/>
          <w:szCs w:val="18"/>
          <w:lang w:val="ru-RU" w:eastAsia="uk-UA"/>
        </w:rPr>
        <w:t>1</w:t>
      </w:r>
      <w:r w:rsidRPr="009D3647">
        <w:rPr>
          <w:rFonts w:ascii="Courier New CYR" w:hAnsi="Courier New CYR" w:cs="Courier New CYR"/>
          <w:sz w:val="18"/>
          <w:szCs w:val="18"/>
          <w:lang w:val="uk-UA" w:eastAsia="uk-UA"/>
        </w:rPr>
        <w:tab/>
      </w:r>
      <w:r w:rsidRPr="009D3647">
        <w:rPr>
          <w:rFonts w:ascii="Courier New CYR" w:hAnsi="Courier New CYR" w:cs="Courier New CYR"/>
          <w:sz w:val="18"/>
          <w:szCs w:val="18"/>
          <w:lang w:val="uk-UA" w:eastAsia="uk-UA"/>
        </w:rPr>
        <w:tab/>
      </w:r>
      <w:proofErr w:type="gramStart"/>
      <w:r w:rsidRPr="009D3647">
        <w:rPr>
          <w:rFonts w:ascii="Courier New CYR" w:hAnsi="Courier New CYR" w:cs="Courier New CYR"/>
          <w:sz w:val="18"/>
          <w:szCs w:val="18"/>
          <w:lang w:val="uk-UA" w:eastAsia="uk-UA"/>
        </w:rPr>
        <w:t>;пересилаємо</w:t>
      </w:r>
      <w:proofErr w:type="gramEnd"/>
      <w:r w:rsidRPr="009D3647">
        <w:rPr>
          <w:rFonts w:ascii="Courier New CYR" w:hAnsi="Courier New CYR" w:cs="Courier New CYR"/>
          <w:sz w:val="18"/>
          <w:szCs w:val="18"/>
          <w:lang w:val="uk-UA" w:eastAsia="uk-UA"/>
        </w:rPr>
        <w:t xml:space="preserve"> байт результату на порт Р0</w:t>
      </w:r>
    </w:p>
    <w:p w:rsidR="00B1305A" w:rsidRPr="009D3647" w:rsidRDefault="00B1305A" w:rsidP="00FC02D1">
      <w:pPr>
        <w:autoSpaceDE w:val="0"/>
        <w:autoSpaceDN w:val="0"/>
        <w:adjustRightInd w:val="0"/>
        <w:ind w:left="284" w:right="283" w:firstLine="567"/>
        <w:rPr>
          <w:rFonts w:ascii="Courier New" w:hAnsi="Courier New" w:cs="Courier New"/>
          <w:sz w:val="18"/>
          <w:szCs w:val="18"/>
          <w:lang w:val="ru-RU" w:eastAsia="uk-UA"/>
        </w:rPr>
      </w:pPr>
      <w:r w:rsidRPr="009D3647">
        <w:rPr>
          <w:rFonts w:ascii="Courier New" w:hAnsi="Courier New" w:cs="Courier New"/>
          <w:sz w:val="18"/>
          <w:szCs w:val="18"/>
          <w:lang w:val="ru-RU" w:eastAsia="uk-UA"/>
        </w:rPr>
        <w:tab/>
      </w:r>
      <w:proofErr w:type="gramStart"/>
      <w:r w:rsidRPr="009D3647">
        <w:rPr>
          <w:rFonts w:ascii="Courier New" w:hAnsi="Courier New" w:cs="Courier New"/>
          <w:sz w:val="18"/>
          <w:szCs w:val="18"/>
          <w:lang w:eastAsia="uk-UA"/>
        </w:rPr>
        <w:t>inc</w:t>
      </w:r>
      <w:proofErr w:type="gramEnd"/>
      <w:r w:rsidRPr="009D3647">
        <w:rPr>
          <w:rFonts w:ascii="Courier New" w:hAnsi="Courier New" w:cs="Courier New"/>
          <w:sz w:val="18"/>
          <w:szCs w:val="18"/>
          <w:lang w:val="ru-RU" w:eastAsia="uk-UA"/>
        </w:rPr>
        <w:t xml:space="preserve"> </w:t>
      </w:r>
      <w:r w:rsidRPr="009D3647">
        <w:rPr>
          <w:rFonts w:ascii="Courier New" w:hAnsi="Courier New" w:cs="Courier New"/>
          <w:sz w:val="18"/>
          <w:szCs w:val="18"/>
          <w:lang w:eastAsia="uk-UA"/>
        </w:rPr>
        <w:t>r</w:t>
      </w:r>
      <w:r w:rsidRPr="009D3647">
        <w:rPr>
          <w:rFonts w:ascii="Courier New" w:hAnsi="Courier New" w:cs="Courier New"/>
          <w:sz w:val="18"/>
          <w:szCs w:val="18"/>
          <w:lang w:val="ru-RU" w:eastAsia="uk-UA"/>
        </w:rPr>
        <w:t>1</w:t>
      </w:r>
      <w:r w:rsidRPr="009D3647">
        <w:rPr>
          <w:rFonts w:ascii="Courier New CYR" w:hAnsi="Courier New CYR" w:cs="Courier New CYR"/>
          <w:sz w:val="18"/>
          <w:szCs w:val="18"/>
          <w:lang w:val="uk-UA" w:eastAsia="uk-UA"/>
        </w:rPr>
        <w:tab/>
      </w:r>
      <w:r w:rsidRPr="009D3647">
        <w:rPr>
          <w:rFonts w:ascii="Courier New CYR" w:hAnsi="Courier New CYR" w:cs="Courier New CYR"/>
          <w:sz w:val="18"/>
          <w:szCs w:val="18"/>
          <w:lang w:val="uk-UA" w:eastAsia="uk-UA"/>
        </w:rPr>
        <w:tab/>
      </w:r>
      <w:r w:rsidRPr="009D3647">
        <w:rPr>
          <w:rFonts w:ascii="Courier New CYR" w:hAnsi="Courier New CYR" w:cs="Courier New CYR"/>
          <w:sz w:val="18"/>
          <w:szCs w:val="18"/>
          <w:lang w:val="ru-RU" w:eastAsia="uk-UA"/>
        </w:rPr>
        <w:t>;знаходимо наступну адресу</w:t>
      </w:r>
    </w:p>
    <w:p w:rsidR="00B1305A" w:rsidRPr="009D3647" w:rsidRDefault="00B1305A" w:rsidP="00FC02D1">
      <w:pPr>
        <w:autoSpaceDE w:val="0"/>
        <w:autoSpaceDN w:val="0"/>
        <w:adjustRightInd w:val="0"/>
        <w:ind w:left="284" w:right="283" w:firstLine="567"/>
        <w:rPr>
          <w:rFonts w:ascii="Courier New" w:hAnsi="Courier New" w:cs="Courier New"/>
          <w:sz w:val="18"/>
          <w:szCs w:val="18"/>
          <w:lang w:val="ru-RU" w:eastAsia="uk-UA"/>
        </w:rPr>
      </w:pPr>
      <w:r w:rsidRPr="009D3647">
        <w:rPr>
          <w:rFonts w:ascii="Courier New" w:hAnsi="Courier New" w:cs="Courier New"/>
          <w:sz w:val="18"/>
          <w:szCs w:val="18"/>
          <w:lang w:val="ru-RU" w:eastAsia="uk-UA"/>
        </w:rPr>
        <w:tab/>
      </w:r>
      <w:proofErr w:type="gramStart"/>
      <w:r w:rsidRPr="009D3647">
        <w:rPr>
          <w:rFonts w:ascii="Courier New" w:hAnsi="Courier New" w:cs="Courier New"/>
          <w:sz w:val="18"/>
          <w:szCs w:val="18"/>
          <w:lang w:eastAsia="uk-UA"/>
        </w:rPr>
        <w:t>djnz</w:t>
      </w:r>
      <w:proofErr w:type="gramEnd"/>
      <w:r w:rsidRPr="009D3647">
        <w:rPr>
          <w:rFonts w:ascii="Courier New" w:hAnsi="Courier New" w:cs="Courier New"/>
          <w:sz w:val="18"/>
          <w:szCs w:val="18"/>
          <w:lang w:val="ru-RU" w:eastAsia="uk-UA"/>
        </w:rPr>
        <w:t xml:space="preserve"> </w:t>
      </w:r>
      <w:r w:rsidRPr="009D3647">
        <w:rPr>
          <w:rFonts w:ascii="Courier New" w:hAnsi="Courier New" w:cs="Courier New"/>
          <w:sz w:val="18"/>
          <w:szCs w:val="18"/>
          <w:lang w:eastAsia="uk-UA"/>
        </w:rPr>
        <w:t>r</w:t>
      </w:r>
      <w:r w:rsidRPr="009D3647">
        <w:rPr>
          <w:rFonts w:ascii="Courier New" w:hAnsi="Courier New" w:cs="Courier New"/>
          <w:sz w:val="18"/>
          <w:szCs w:val="18"/>
          <w:lang w:val="ru-RU" w:eastAsia="uk-UA"/>
        </w:rPr>
        <w:t>0,</w:t>
      </w:r>
      <w:r w:rsidRPr="009D3647">
        <w:rPr>
          <w:rFonts w:ascii="Courier New" w:hAnsi="Courier New" w:cs="Courier New"/>
          <w:sz w:val="18"/>
          <w:szCs w:val="18"/>
          <w:lang w:eastAsia="uk-UA"/>
        </w:rPr>
        <w:t>pr</w:t>
      </w:r>
      <w:r w:rsidRPr="009D3647">
        <w:rPr>
          <w:rFonts w:ascii="Courier New" w:hAnsi="Courier New" w:cs="Courier New"/>
          <w:sz w:val="18"/>
          <w:szCs w:val="18"/>
          <w:lang w:val="ru-RU" w:eastAsia="uk-UA"/>
        </w:rPr>
        <w:t>2</w:t>
      </w:r>
      <w:r w:rsidRPr="009D3647">
        <w:rPr>
          <w:rFonts w:ascii="Courier New CYR" w:hAnsi="Courier New CYR" w:cs="Courier New CYR"/>
          <w:sz w:val="18"/>
          <w:szCs w:val="18"/>
          <w:lang w:val="uk-UA" w:eastAsia="uk-UA"/>
        </w:rPr>
        <w:tab/>
      </w:r>
      <w:r w:rsidRPr="009D3647">
        <w:rPr>
          <w:rFonts w:ascii="Courier New CYR" w:hAnsi="Courier New CYR" w:cs="Courier New CYR"/>
          <w:sz w:val="18"/>
          <w:szCs w:val="18"/>
          <w:lang w:val="uk-UA" w:eastAsia="uk-UA"/>
        </w:rPr>
        <w:tab/>
      </w:r>
      <w:r w:rsidRPr="009D3647">
        <w:rPr>
          <w:rFonts w:ascii="Courier New CYR" w:hAnsi="Courier New CYR" w:cs="Courier New CYR"/>
          <w:sz w:val="18"/>
          <w:szCs w:val="18"/>
          <w:lang w:val="ru-RU" w:eastAsia="uk-UA"/>
        </w:rPr>
        <w:t>;повторюємо цикл, поки не передамо результат</w:t>
      </w:r>
    </w:p>
    <w:p w:rsidR="00B1305A" w:rsidRPr="000A0B3E" w:rsidRDefault="00B1305A" w:rsidP="00FC02D1">
      <w:pPr>
        <w:pStyle w:val="20"/>
        <w:spacing w:line="360" w:lineRule="auto"/>
        <w:ind w:left="284" w:right="283"/>
        <w:jc w:val="both"/>
        <w:rPr>
          <w:rFonts w:ascii="GOST type A" w:hAnsi="GOST type A"/>
          <w:b/>
          <w:bCs/>
          <w:i/>
          <w:sz w:val="18"/>
          <w:szCs w:val="18"/>
        </w:rPr>
      </w:pPr>
    </w:p>
    <w:p w:rsidR="00B1305A" w:rsidRPr="000B4974"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B1305A" w:rsidRDefault="00B1305A" w:rsidP="00FC02D1">
      <w:pPr>
        <w:pStyle w:val="20"/>
        <w:spacing w:line="360" w:lineRule="auto"/>
        <w:ind w:left="284" w:right="283"/>
        <w:jc w:val="both"/>
        <w:rPr>
          <w:rFonts w:ascii="GOST type A" w:hAnsi="GOST type A"/>
          <w:b/>
          <w:bCs/>
          <w:i/>
          <w:lang w:val="uk-UA"/>
        </w:rPr>
      </w:pPr>
    </w:p>
    <w:p w:rsidR="00A62026" w:rsidRDefault="00A62026" w:rsidP="00FC02D1">
      <w:pPr>
        <w:pStyle w:val="20"/>
        <w:spacing w:line="360" w:lineRule="auto"/>
        <w:ind w:left="284" w:right="283"/>
        <w:jc w:val="both"/>
        <w:rPr>
          <w:rFonts w:ascii="GOST type A" w:hAnsi="GOST type A"/>
          <w:b/>
          <w:bCs/>
          <w:i/>
          <w:lang w:val="uk-UA"/>
        </w:rPr>
      </w:pPr>
    </w:p>
    <w:p w:rsidR="00B1305A" w:rsidRPr="000B4974" w:rsidRDefault="00A62026" w:rsidP="00FC02D1">
      <w:pPr>
        <w:pStyle w:val="20"/>
        <w:spacing w:line="360" w:lineRule="auto"/>
        <w:ind w:left="284" w:right="283"/>
        <w:jc w:val="both"/>
        <w:rPr>
          <w:rFonts w:ascii="GOST type A" w:hAnsi="GOST type A"/>
          <w:b/>
          <w:bCs/>
          <w:i/>
          <w:lang w:val="uk-UA"/>
        </w:rPr>
      </w:pPr>
      <w:bookmarkStart w:id="33" w:name="_GoBack"/>
      <w:bookmarkEnd w:id="33"/>
      <w:r>
        <w:rPr>
          <w:rFonts w:ascii="GOST type A" w:hAnsi="GOST type A" w:cs="Courier New"/>
          <w:bCs/>
          <w:noProof/>
          <w:lang w:eastAsia="ru-RU"/>
        </w:rPr>
        <w:lastRenderedPageBreak/>
        <mc:AlternateContent>
          <mc:Choice Requires="wpg">
            <w:drawing>
              <wp:anchor distT="0" distB="0" distL="114300" distR="114300" simplePos="0" relativeHeight="251878400" behindDoc="0" locked="0" layoutInCell="1" allowOverlap="1" wp14:anchorId="2A21229D" wp14:editId="5439B0E8">
                <wp:simplePos x="0" y="0"/>
                <wp:positionH relativeFrom="page">
                  <wp:posOffset>717550</wp:posOffset>
                </wp:positionH>
                <wp:positionV relativeFrom="page">
                  <wp:posOffset>191575</wp:posOffset>
                </wp:positionV>
                <wp:extent cx="6658610" cy="10209530"/>
                <wp:effectExtent l="19050" t="19050" r="8890" b="1270"/>
                <wp:wrapNone/>
                <wp:docPr id="9288" name="Группа 9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09530"/>
                          <a:chOff x="1015" y="558"/>
                          <a:chExt cx="10486" cy="16180"/>
                        </a:xfrm>
                      </wpg:grpSpPr>
                      <wps:wsp>
                        <wps:cNvPr id="9289" name="Rectangle 405"/>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290" name="Group 406"/>
                        <wpg:cNvGrpSpPr>
                          <a:grpSpLocks/>
                        </wpg:cNvGrpSpPr>
                        <wpg:grpSpPr bwMode="auto">
                          <a:xfrm>
                            <a:off x="1015" y="15846"/>
                            <a:ext cx="10486" cy="892"/>
                            <a:chOff x="1015" y="15846"/>
                            <a:chExt cx="10486" cy="892"/>
                          </a:xfrm>
                        </wpg:grpSpPr>
                        <wps:wsp>
                          <wps:cNvPr id="9291" name="Line 407"/>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92" name="Line 408"/>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93" name="Line 409"/>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94" name="Line 410"/>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95" name="Line 411"/>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96" name="Line 412"/>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97" name="Line 413"/>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98" name="Line 414"/>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299" name="Line 415"/>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00" name="Text Box 416"/>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Зм</w:t>
                                </w:r>
                                <w:r>
                                  <w:rPr>
                                    <w:i/>
                                  </w:rPr>
                                  <w:t>.</w:t>
                                </w:r>
                                <w:proofErr w:type="gramEnd"/>
                              </w:p>
                            </w:txbxContent>
                          </wps:txbx>
                          <wps:bodyPr rot="0" vert="horz" wrap="square" lIns="0" tIns="0" rIns="0" bIns="0" anchor="t" anchorCtr="0" upright="1">
                            <a:noAutofit/>
                          </wps:bodyPr>
                        </wps:wsp>
                        <wps:wsp>
                          <wps:cNvPr id="9301" name="Text Box 417"/>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i/>
                                  </w:rPr>
                                </w:pPr>
                                <w:proofErr w:type="gramStart"/>
                                <w:r>
                                  <w:rPr>
                                    <w:rFonts w:ascii="GOST type B" w:hAnsi="GOST type B"/>
                                    <w:i/>
                                  </w:rPr>
                                  <w:t>Арк</w:t>
                                </w:r>
                                <w:r>
                                  <w:rPr>
                                    <w:i/>
                                  </w:rPr>
                                  <w:t>.</w:t>
                                </w:r>
                                <w:proofErr w:type="gramEnd"/>
                              </w:p>
                            </w:txbxContent>
                          </wps:txbx>
                          <wps:bodyPr rot="0" vert="horz" wrap="square" lIns="0" tIns="0" rIns="0" bIns="0" anchor="t" anchorCtr="0" upright="1">
                            <a:noAutofit/>
                          </wps:bodyPr>
                        </wps:wsp>
                        <wps:wsp>
                          <wps:cNvPr id="9302" name="Text Box 418"/>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wps:txbx>
                          <wps:bodyPr rot="0" vert="horz" wrap="square" lIns="0" tIns="0" rIns="0" bIns="0" anchor="t" anchorCtr="0" upright="1">
                            <a:noAutofit/>
                          </wps:bodyPr>
                        </wps:wsp>
                        <wps:wsp>
                          <wps:cNvPr id="9303" name="Text Box 419"/>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proofErr w:type="gramStart"/>
                                <w:r>
                                  <w:rPr>
                                    <w:rFonts w:ascii="GOST type B" w:hAnsi="GOST type B"/>
                                    <w:i/>
                                  </w:rPr>
                                  <w:t>Підп.</w:t>
                                </w:r>
                                <w:proofErr w:type="gramEnd"/>
                              </w:p>
                            </w:txbxContent>
                          </wps:txbx>
                          <wps:bodyPr rot="0" vert="horz" wrap="square" lIns="0" tIns="0" rIns="0" bIns="0" anchor="t" anchorCtr="0" upright="1">
                            <a:noAutofit/>
                          </wps:bodyPr>
                        </wps:wsp>
                        <wps:wsp>
                          <wps:cNvPr id="9304" name="Text Box 420"/>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wps:txbx>
                          <wps:bodyPr rot="0" vert="horz" wrap="square" lIns="0" tIns="0" rIns="0" bIns="0" anchor="t" anchorCtr="0" upright="1">
                            <a:noAutofit/>
                          </wps:bodyPr>
                        </wps:wsp>
                        <wps:wsp>
                          <wps:cNvPr id="9305" name="Line 421"/>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9306" name="Text Box 422"/>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8A2C19" w:rsidRDefault="009D310A" w:rsidP="00B1305A">
                                <w:pPr>
                                  <w:jc w:val="center"/>
                                  <w:rPr>
                                    <w:rFonts w:ascii="GOST type B" w:hAnsi="GOST type B"/>
                                    <w:i/>
                                    <w:lang w:val="uk-UA"/>
                                  </w:rPr>
                                </w:pPr>
                                <w:r>
                                  <w:rPr>
                                    <w:rFonts w:ascii="GOST type B" w:hAnsi="GOST type B"/>
                                    <w:i/>
                                    <w:lang w:val="ru-RU"/>
                                  </w:rPr>
                                  <w:t>3</w:t>
                                </w:r>
                                <w:r>
                                  <w:rPr>
                                    <w:rFonts w:ascii="GOST type B" w:hAnsi="GOST type B"/>
                                    <w:i/>
                                    <w:lang w:val="uk-UA"/>
                                  </w:rPr>
                                  <w:t>8</w:t>
                                </w:r>
                              </w:p>
                            </w:txbxContent>
                          </wps:txbx>
                          <wps:bodyPr rot="0" vert="horz" wrap="square" lIns="0" tIns="0" rIns="0" bIns="0" anchor="t" anchorCtr="0" upright="1">
                            <a:noAutofit/>
                          </wps:bodyPr>
                        </wps:wsp>
                        <wps:wsp>
                          <wps:cNvPr id="9307" name="Text Box 423"/>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9288" o:spid="_x0000_s1922" style="position:absolute;left:0;text-align:left;margin-left:56.5pt;margin-top:15.1pt;width:524.3pt;height:803.9pt;z-index:25187840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">
                <v:rect id="Rectangle 405" o:spid="_x0000_s1923"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KM8gA&#10;AADdAAAADwAAAGRycy9kb3ducmV2LnhtbESPQWvCQBSE70L/w/IK3szGtFZNXcUGCkJ7MRW0t0f2&#10;NQnNvg3ZVaO/3i0IPQ4z8w2zWPWmESfqXG1ZwTiKQRAXVtdcKth9vY9mIJxH1thYJgUXcrBaPgwW&#10;mGp75i2dcl+KAGGXooLK+zaV0hUVGXSRbYmD92M7gz7IrpS6w3OAm0YmcfwiDdYcFipsKauo+M2P&#10;RsF28rb+Pkyf9uYaf+TP2adJsnGi1PCxX7+C8NT7//C9vdEK5slsDn9vwhO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zAozyAAAAN0AAAAPAAAAAAAAAAAAAAAAAJgCAABk&#10;cnMvZG93bnJldi54bWxQSwUGAAAAAAQABAD1AAAAjQMAAAAA&#10;" filled="f" strokeweight="2.25pt"/>
                <v:group id="Group 406" o:spid="_x0000_s1924"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gbysQAAADdAAAADwAAAGRycy9kb3ducmV2LnhtbERPTWvCQBC9F/wPyxS8&#10;1U2UFpO6BhErHqSgEUpvQ3ZMQrKzIbtN4r/vHgo9Pt73JptMKwbqXW1ZQbyIQBAXVtdcKrjlHy9r&#10;EM4ja2wtk4IHOci2s6cNptqOfKHh6ksRQtilqKDyvkuldEVFBt3CdsSBu9veoA+wL6XucQzhppXL&#10;KHqTBmsODRV2tK+oaK4/RsFxxHG3ig/DubnvH9/56+fXOSal5s/T7h2Ep8n/i//cJ60gWSZ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gbysQAAADdAAAA&#10;DwAAAAAAAAAAAAAAAACqAgAAZHJzL2Rvd25yZXYueG1sUEsFBgAAAAAEAAQA+gAAAJsDAAAAAA==&#10;">
                  <v:line id="Line 407" o:spid="_x0000_s1925"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BsDMMAAADdAAAADwAAAGRycy9kb3ducmV2LnhtbESPT4vCMBTE74LfITxhb5r6B6nVKIvL&#10;gvSm7mVvj+bZljYv3SRq99sbQfA4zMxvmM2uN624kfO1ZQXTSQKCuLC65lLBz/l7nILwAVlja5kU&#10;/JOH3XY42GCm7Z2PdDuFUkQI+wwVVCF0mZS+qMign9iOOHoX6wyGKF0ptcN7hJtWzpJkKQ3WHBcq&#10;7GhfUdGcrkZBOl8gpr9N3pCfu7/wlZuec6U+Rv3nGkSgPrzDr/ZBK1jNVlN4volPQG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AbAzDAAAA3QAAAA8AAAAAAAAAAAAA&#10;AAAAoQIAAGRycy9kb3ducmV2LnhtbFBLBQYAAAAABAAEAPkAAACRAwAAAAA=&#10;" strokeweight="2.25pt">
                    <v:stroke endarrowwidth="narrow"/>
                  </v:line>
                  <v:line id="Line 408" o:spid="_x0000_s1926"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ZetcQAAADdAAAADwAAAGRycy9kb3ducmV2LnhtbESP0YrCMBRE34X9h3AXfJE1tYLYapRl&#10;QVhEBFs/4G5zbYvNTW2yWv/eCIKPw8ycYZbr3jTiSp2rLSuYjCMQxIXVNZcKjvnmaw7CeWSNjWVS&#10;cCcH69XHYImptjc+0DXzpQgQdikqqLxvUyldUZFBN7YtcfBOtjPog+xKqTu8BbhpZBxFM2mw5rBQ&#10;YUs/FRXn7N8oqKf4N/LJiMtmdzzv70V+2V5ypYaf/fcChKfev8Ov9q9WkMRJDM834Qn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Vl61xAAAAN0AAAAPAAAAAAAAAAAA&#10;AAAAAKECAABkcnMvZG93bnJldi54bWxQSwUGAAAAAAQABAD5AAAAkgMAAAAA&#10;" strokeweight="2.25pt">
                    <v:stroke endarrowwidth="narrow"/>
                  </v:line>
                  <v:line id="Line 409" o:spid="_x0000_s1927"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r7LsUAAADdAAAADwAAAGRycy9kb3ducmV2LnhtbESP0WrCQBRE3wX/YblCX6RujCBNdA0i&#10;CKWUQo0fcM1ek2D2bpJdY/z7bqHQx2FmzjDbbDSNGKh3tWUFy0UEgriwuuZSwTk/vr6BcB5ZY2OZ&#10;FDzJQbabTraYavvgbxpOvhQBwi5FBZX3bSqlKyoy6Ba2JQ7e1fYGfZB9KXWPjwA3jYyjaC0N1hwW&#10;KmzpUFFxO92NgnqFl7lP5lw2n+fb17PIu48uV+plNu43IDyN/j/8137XCpI4WcHvm/A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r7LsUAAADdAAAADwAAAAAAAAAA&#10;AAAAAAChAgAAZHJzL2Rvd25yZXYueG1sUEsFBgAAAAAEAAQA+QAAAJMDAAAAAA==&#10;" strokeweight="2.25pt">
                    <v:stroke endarrowwidth="narrow"/>
                  </v:line>
                  <v:line id="Line 410" o:spid="_x0000_s1928"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NjWsYAAADdAAAADwAAAGRycy9kb3ducmV2LnhtbESP0WrCQBRE3wv+w3KFvoS6aSqlia4i&#10;BaEUEWr8gGv2mgSzd5Psqsnfu4VCH4eZOcMs14NpxI16V1tW8DqLQRAXVtdcKjjm25cPEM4ja2ws&#10;k4KRHKxXk6clZtre+YduB1+KAGGXoYLK+zaT0hUVGXQz2xIH72x7gz7IvpS6x3uAm0YmcfwuDdYc&#10;Fips6bOi4nK4GgX1G54in0ZcNrvjZT8Weffd5Uo9T4fNAoSnwf+H/9pfWkGapHP4fR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zY1rGAAAA3QAAAA8AAAAAAAAA&#10;AAAAAAAAoQIAAGRycy9kb3ducmV2LnhtbFBLBQYAAAAABAAEAPkAAACUAwAAAAA=&#10;" strokeweight="2.25pt">
                    <v:stroke endarrowwidth="narrow"/>
                  </v:line>
                  <v:line id="Line 411" o:spid="_x0000_s1929"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GwcYAAADdAAAADwAAAGRycy9kb3ducmV2LnhtbESP0WrCQBRE3wv+w3KFvoS6aYqlia4i&#10;BaEUEWr8gGv2mgSzd5Psqsnfu4VCH4eZOcMs14NpxI16V1tW8DqLQRAXVtdcKjjm25cPEM4ja2ws&#10;k4KRHKxXk6clZtre+YduB1+KAGGXoYLK+zaT0hUVGXQz2xIH72x7gz7IvpS6x3uAm0YmcfwuDdYc&#10;Fips6bOi4nK4GgX1G54in0ZcNrvjZT8Weffd5Uo9T4fNAoSnwf+H/9pfWkGapHP4fR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xsHGAAAA3QAAAA8AAAAAAAAA&#10;AAAAAAAAoQIAAGRycy9kb3ducmV2LnhtbFBLBQYAAAAABAAEAPkAAACUAwAAAAA=&#10;" strokeweight="2.25pt">
                    <v:stroke endarrowwidth="narrow"/>
                  </v:line>
                  <v:line id="Line 412" o:spid="_x0000_s1930"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1YtsUAAADdAAAADwAAAGRycy9kb3ducmV2LnhtbESP0WrCQBRE3wX/YblCX6RumoI00TVI&#10;QSilFDR+wDV7TYLZu0l2jfHvuwXBx2FmzjDrbDSNGKh3tWUFb4sIBHFhdc2lgmO+e/0A4TyyxsYy&#10;KbiTg2wznawx1fbGexoOvhQBwi5FBZX3bSqlKyoy6Ba2JQ7e2fYGfZB9KXWPtwA3jYyjaCkN1hwW&#10;Kmzps6LicrgaBfU7nuY+mXPZ/Bwvv/ci7767XKmX2bhdgfA0+mf40f7SCpI4WcL/m/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21YtsUAAADdAAAADwAAAAAAAAAA&#10;AAAAAAChAgAAZHJzL2Rvd25yZXYueG1sUEsFBgAAAAAEAAQA+QAAAJMDAAAAAA==&#10;" strokeweight="2.25pt">
                    <v:stroke endarrowwidth="narrow"/>
                  </v:line>
                  <v:line id="Line 413" o:spid="_x0000_s1931"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H9LcYAAADdAAAADwAAAGRycy9kb3ducmV2LnhtbESP0WrCQBRE3wv+w3KFvoS6aQq2ia4i&#10;BaEUEWr8gGv2mgSzd5Psqsnfu4VCH4eZOcMs14NpxI16V1tW8DqLQRAXVtdcKjjm25cPEM4ja2ws&#10;k4KRHKxXk6clZtre+YduB1+KAGGXoYLK+zaT0hUVGXQz2xIH72x7gz7IvpS6x3uAm0YmcTyXBmsO&#10;CxW29FlRcTlcjYL6DU+RTyMum93xsh+LvPvucqWep8NmAcLT4P/Df+0vrSBN0nf4fR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S3GAAAA3QAAAA8AAAAAAAAA&#10;AAAAAAAAoQIAAGRycy9kb3ducmV2LnhtbFBLBQYAAAAABAAEAPkAAACUAwAAAAA=&#10;" strokeweight="2.25pt">
                    <v:stroke endarrowwidth="narrow"/>
                  </v:line>
                  <v:line id="Line 414" o:spid="_x0000_s1932"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5pX8EAAADdAAAADwAAAGRycy9kb3ducmV2LnhtbERPzYrCMBC+C75DGGEvoukqiK2NIgvC&#10;soig9QHGZmxLm0ltota33xwEjx/ff7rpTSMe1LnKsoLvaQSCOLe64kLBOdtNliCcR9bYWCYFL3Kw&#10;WQ8HKSbaPvlIj5MvRAhhl6CC0vs2kdLlJRl0U9sSB+5qO4M+wK6QusNnCDeNnEXRQhqsODSU2NJP&#10;SXl9uhsF1RwvYx+PuWj25/rwyrPb3y1T6mvUb1cgPPX+I367f7WCeBaHueFNe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vmlfwQAAAN0AAAAPAAAAAAAAAAAAAAAA&#10;AKECAABkcnMvZG93bnJldi54bWxQSwUGAAAAAAQABAD5AAAAjwMAAAAA&#10;" strokeweight="2.25pt">
                    <v:stroke endarrowwidth="narrow"/>
                  </v:line>
                  <v:line id="Line 415" o:spid="_x0000_s1933"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LMxMQAAADdAAAADwAAAGRycy9kb3ducmV2LnhtbESP0YrCMBRE34X9h3AXfBFNdUFs11RE&#10;EEQWQesHXJu7bWlzU5uo9e83C4KPw8ycYZar3jTiTp2rLCuYTiIQxLnVFRcKztl2vADhPLLGxjIp&#10;eJKDVfoxWGKi7YOPdD/5QgQIuwQVlN63iZQuL8mgm9iWOHi/tjPog+wKqTt8BLhp5CyK5tJgxWGh&#10;xJY2JeX16WYUVF94Gfl4xEXzc64Pzzy77q+ZUsPPfv0NwlPv3+FXe6cVxLM4hv834QnI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8szExAAAAN0AAAAPAAAAAAAAAAAA&#10;AAAAAKECAABkcnMvZG93bnJldi54bWxQSwUGAAAAAAQABAD5AAAAkgMAAAAA&#10;" strokeweight="2.25pt">
                    <v:stroke endarrowwidth="narrow"/>
                  </v:line>
                  <v:shape id="Text Box 416" o:spid="_x0000_s1934"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yLMIA&#10;AADdAAAADwAAAGRycy9kb3ducmV2LnhtbERPTWvCQBC9F/wPywje6kYFaaOriKCoB6na2uuQnSbR&#10;7GzIjhr/ffdQ6PHxvqfz1lXqTk0oPRsY9BNQxJm3JecGPk+r1zdQQZAtVp7JwJMCzGedlymm1j/4&#10;QPej5CqGcEjRQCFSp1qHrCCHoe9r4sj9+MahRNjk2jb4iOGu0sMkGWuHJceGAmtaFpRdjzdnIP8+&#10;bVF/fez2Z1eH6nARWq/FmF63XUxACbXyL/5zb6yB91ES98c38Qno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7IswgAAAN0AAAAPAAAAAAAAAAAAAAAAAJgCAABkcnMvZG93&#10;bnJldi54bWxQSwUGAAAAAAQABAD1AAAAhwMAAAAA&#10;" filled="f" stroked="f" strokeweight="2.25pt">
                    <v:stroke endarrowwidth="narrow"/>
                    <v:textbox inset="0,0,0,0">
                      <w:txbxContent>
                        <w:p w:rsidR="009D310A" w:rsidRDefault="009D310A" w:rsidP="00B1305A">
                          <w:pPr>
                            <w:rPr>
                              <w:i/>
                            </w:rPr>
                          </w:pPr>
                          <w:proofErr w:type="gramStart"/>
                          <w:r>
                            <w:rPr>
                              <w:rFonts w:ascii="GOST type B" w:hAnsi="GOST type B"/>
                              <w:i/>
                            </w:rPr>
                            <w:t>Зм</w:t>
                          </w:r>
                          <w:r>
                            <w:rPr>
                              <w:i/>
                            </w:rPr>
                            <w:t>.</w:t>
                          </w:r>
                          <w:proofErr w:type="gramEnd"/>
                        </w:p>
                      </w:txbxContent>
                    </v:textbox>
                  </v:shape>
                  <v:shape id="Text Box 417" o:spid="_x0000_s1935"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Xt8QA&#10;AADdAAAADwAAAGRycy9kb3ducmV2LnhtbESPX2vCQBDE3wt+h2MF3+pFhVKjp0ihYvtQ6v/XJbcm&#10;0dxeyG01/faeUOjjMDO/Yabz1lXqSk0oPRsY9BNQxJm3JecGdtv351dQQZAtVp7JwC8FmM86T1NM&#10;rb/xmq4byVWEcEjRQCFSp1qHrCCHoe9r4uidfONQomxybRu8Rbir9DBJXrTDkuNCgTW9FZRdNj/O&#10;QH7cfqDef39+HVwdqvVZaLkUY3rddjEBJdTKf/ivvbIGxqNkAI838Qno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F7fEAAAA3QAAAA8AAAAAAAAAAAAAAAAAmAIAAGRycy9k&#10;b3ducmV2LnhtbFBLBQYAAAAABAAEAPUAAACJAwAAAAA=&#10;" filled="f" stroked="f" strokeweight="2.25pt">
                    <v:stroke endarrowwidth="narrow"/>
                    <v:textbox inset="0,0,0,0">
                      <w:txbxContent>
                        <w:p w:rsidR="009D310A" w:rsidRDefault="009D310A" w:rsidP="00B1305A">
                          <w:pPr>
                            <w:rPr>
                              <w:i/>
                            </w:rPr>
                          </w:pPr>
                          <w:proofErr w:type="gramStart"/>
                          <w:r>
                            <w:rPr>
                              <w:rFonts w:ascii="GOST type B" w:hAnsi="GOST type B"/>
                              <w:i/>
                            </w:rPr>
                            <w:t>Арк</w:t>
                          </w:r>
                          <w:r>
                            <w:rPr>
                              <w:i/>
                            </w:rPr>
                            <w:t>.</w:t>
                          </w:r>
                          <w:proofErr w:type="gramEnd"/>
                        </w:p>
                      </w:txbxContent>
                    </v:textbox>
                  </v:shape>
                  <v:shape id="Text Box 418" o:spid="_x0000_s1936"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JwMUA&#10;AADdAAAADwAAAGRycy9kb3ducmV2LnhtbESPQWvCQBSE70L/w/IK3nRThdJGVykFRXuQqlWvj+wz&#10;ic2+Ddmnxn/vCoUeh5n5hhlPW1epCzWh9GzgpZ+AIs68LTk38LOd9d5ABUG2WHkmAzcKMJ08dcaY&#10;Wn/lNV02kqsI4ZCigUKkTrUOWUEOQ9/XxNE7+sahRNnk2jZ4jXBX6UGSvGqHJceFAmv6LCj73Zyd&#10;gfywXaLefX+t9q4O1fokNJ+LMd3n9mMESqiV//Bfe2ENvA+TATzexCe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YnA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rPr>
                            <w:t xml:space="preserve">№ </w:t>
                          </w:r>
                          <w:proofErr w:type="gramStart"/>
                          <w:r>
                            <w:rPr>
                              <w:rFonts w:ascii="GOST type B" w:hAnsi="GOST type B"/>
                              <w:i/>
                            </w:rPr>
                            <w:t>докум</w:t>
                          </w:r>
                          <w:proofErr w:type="gramEnd"/>
                          <w:r>
                            <w:rPr>
                              <w:rFonts w:ascii="GOST type B" w:hAnsi="GOST type B"/>
                              <w:i/>
                            </w:rPr>
                            <w:t>.</w:t>
                          </w:r>
                        </w:p>
                      </w:txbxContent>
                    </v:textbox>
                  </v:shape>
                  <v:shape id="Text Box 419" o:spid="_x0000_s1937"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sW8UA&#10;AADdAAAADwAAAGRycy9kb3ducmV2LnhtbESPX2vCQBDE3wW/w7FC3/SiQqnRU0RQ2j5I/dP6uuS2&#10;SWpuL+S2Gr+9JxT6OMzMb5jZonWVulATSs8GhoMEFHHmbcm5geNh3X8BFQTZYuWZDNwowGLe7cww&#10;tf7KO7rsJVcRwiFFA4VInWodsoIchoGviaP37RuHEmWTa9vgNcJdpUdJ8qwdlhwXCqxpVVB23v86&#10;A/np8Ib68+N9++XqUO1+hDYbMeap1y6noIRa+Q//tV+tgck4GcPjTXwC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Sxb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proofErr w:type="gramStart"/>
                          <w:r>
                            <w:rPr>
                              <w:rFonts w:ascii="GOST type B" w:hAnsi="GOST type B"/>
                              <w:i/>
                            </w:rPr>
                            <w:t>Підп.</w:t>
                          </w:r>
                          <w:proofErr w:type="gramEnd"/>
                        </w:p>
                      </w:txbxContent>
                    </v:textbox>
                  </v:shape>
                  <v:shape id="Text Box 420" o:spid="_x0000_s1938"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0L8UA&#10;AADdAAAADwAAAGRycy9kb3ducmV2LnhtbESPX2vCQBDE3wv9DscWfKuXWimaekoRKupD8b+vS26b&#10;pM3thdyq8dt7hYKPw8z8hhlNWlepMzWh9GzgpZuAIs68LTk3sNt+Pg9ABUG2WHkmA1cKMBk/Poww&#10;tf7CazpvJFcRwiFFA4VInWodsoIchq6viaP37RuHEmWTa9vgJcJdpXtJ8qYdlhwXCqxpWlD2uzk5&#10;A/lxu0C9Xy2/Dq4O1fpHaDYTYzpP7cc7KKFW7uH/9twaGL4mffh7E5+AH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Qv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rPr>
                          </w:pPr>
                          <w:r>
                            <w:rPr>
                              <w:rFonts w:ascii="GOST type B" w:hAnsi="GOST type B"/>
                              <w:i/>
                              <w:sz w:val="18"/>
                            </w:rPr>
                            <w:t>Дат</w:t>
                          </w:r>
                          <w:r>
                            <w:rPr>
                              <w:rFonts w:ascii="GOST type B" w:hAnsi="GOST type B"/>
                              <w:i/>
                            </w:rPr>
                            <w:t>а</w:t>
                          </w:r>
                        </w:p>
                      </w:txbxContent>
                    </v:textbox>
                  </v:shape>
                  <v:line id="Line 421" o:spid="_x0000_s1939"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Rc28YAAADdAAAADwAAAGRycy9kb3ducmV2LnhtbESP0WrCQBRE3wv9h+UKvgTdaKhodJUi&#10;FERKwSQfcM1ek2D2bsxuNf59t1Do4zAzZ5jNbjCtuFPvGssKZtMYBHFpdcOVgiL/mCxBOI+ssbVM&#10;Cp7kYLd9fdlgqu2DT3TPfCUChF2KCmrvu1RKV9Zk0E1tRxy8i+0N+iD7SuoeHwFuWjmP44U02HBY&#10;qLGjfU3lNfs2CpoEz5FfRVy1n8X161nmt+MtV2o8Gt7XIDwN/j/81z5oBaskfoPfN+EJ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UXNvGAAAA3QAAAA8AAAAAAAAA&#10;AAAAAAAAoQIAAGRycy9kb3ducmV2LnhtbFBLBQYAAAAABAAEAPkAAACUAwAAAAA=&#10;" strokeweight="2.25pt">
                    <v:stroke endarrowwidth="narrow"/>
                  </v:line>
                  <v:shape id="Text Box 422" o:spid="_x0000_s1940"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Pw8UA&#10;AADdAAAADwAAAGRycy9kb3ducmV2LnhtbESPQWvCQBSE70L/w/IKvemmFsRGVykFpXoQNW29PrKv&#10;Sdrs25B91fjvXUHwOMzMN8x03rlaHakNlWcDz4MEFHHubcWFgc9s0R+DCoJssfZMBs4UYD576E0x&#10;tf7EOzrupVARwiFFA6VIk2od8pIchoFviKP341uHEmVbaNviKcJdrYdJMtIOK44LJTb0XlL+t/93&#10;BopDtkL9tV1vvl0T6t2v0HIpxjw9dm8TUEKd3MO39oc18PqSjOD6Jj4B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o/D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lang w:val="uk-UA"/>
                            </w:rPr>
                          </w:pPr>
                          <w:proofErr w:type="gramStart"/>
                          <w:r>
                            <w:rPr>
                              <w:rFonts w:ascii="GOST type B" w:hAnsi="GOST type B"/>
                              <w:i/>
                            </w:rPr>
                            <w:t>Арк.</w:t>
                          </w:r>
                          <w:proofErr w:type="gramEnd"/>
                        </w:p>
                        <w:p w:rsidR="009D310A" w:rsidRDefault="009D310A" w:rsidP="00B1305A">
                          <w:pPr>
                            <w:rPr>
                              <w:rFonts w:ascii="GOST type B" w:hAnsi="GOST type B"/>
                              <w:i/>
                              <w:lang w:val="uk-UA"/>
                            </w:rPr>
                          </w:pPr>
                        </w:p>
                        <w:p w:rsidR="009D310A" w:rsidRPr="008A2C19" w:rsidRDefault="009D310A" w:rsidP="00B1305A">
                          <w:pPr>
                            <w:jc w:val="center"/>
                            <w:rPr>
                              <w:rFonts w:ascii="GOST type B" w:hAnsi="GOST type B"/>
                              <w:i/>
                              <w:lang w:val="uk-UA"/>
                            </w:rPr>
                          </w:pPr>
                          <w:r>
                            <w:rPr>
                              <w:rFonts w:ascii="GOST type B" w:hAnsi="GOST type B"/>
                              <w:i/>
                              <w:lang w:val="ru-RU"/>
                            </w:rPr>
                            <w:t>3</w:t>
                          </w:r>
                          <w:r>
                            <w:rPr>
                              <w:rFonts w:ascii="GOST type B" w:hAnsi="GOST type B"/>
                              <w:i/>
                              <w:lang w:val="uk-UA"/>
                            </w:rPr>
                            <w:t>8</w:t>
                          </w:r>
                        </w:p>
                      </w:txbxContent>
                    </v:textbox>
                  </v:shape>
                  <v:shape id="Text Box 423" o:spid="_x0000_s1941"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oqWMUA&#10;AADdAAAADwAAAGRycy9kb3ducmV2LnhtbESPX2vCQBDE3wv9DscWfKuXWrCaekoRKupD8b+vS26b&#10;pM3thdyq8dt7hYKPw8z8hhlNWlepMzWh9GzgpZuAIs68LTk3sNt+Pg9ABUG2WHkmA1cKMBk/Poww&#10;tf7CazpvJFcRwiFFA4VInWodsoIchq6viaP37RuHEmWTa9vgJcJdpXtJ0tcOS44LBdY0LSj73Zyc&#10;gfy4XaDer5ZfB1eHav0jNJuJMZ2n9uMdlFAr9/B/e24NDF+TN/h7E5+AH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ipYxQAAAN0AAAAPAAAAAAAAAAAAAAAAAJgCAABkcnMv&#10;ZG93bnJldi54bWxQSwUGAAAAAAQABAD1AAAAigMAAAAA&#10;" filled="f" stroked="f" strokeweight="2.25pt">
                    <v:stroke endarrowwidth="narrow"/>
                    <v:textbox inset="0,0,0,0">
                      <w:txbxContent>
                        <w:p w:rsidR="009D310A" w:rsidRDefault="009D310A" w:rsidP="00B1305A">
                          <w:pPr>
                            <w:rPr>
                              <w:rFonts w:ascii="GOST type B" w:hAnsi="GOST type B"/>
                              <w:i/>
                              <w:sz w:val="44"/>
                            </w:rPr>
                          </w:pPr>
                          <w:r>
                            <w:rPr>
                              <w:rFonts w:ascii="GOST type B" w:hAnsi="GOST type B"/>
                              <w:i/>
                              <w:sz w:val="44"/>
                            </w:rPr>
                            <w:t>ІАЛЦ.</w:t>
                          </w:r>
                          <w:r w:rsidR="00887565">
                            <w:rPr>
                              <w:rFonts w:ascii="GOST type B" w:hAnsi="GOST type B"/>
                              <w:i/>
                              <w:sz w:val="44"/>
                            </w:rPr>
                            <w:t>463626</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r w:rsidR="00B1305A" w:rsidRPr="000B4974">
        <w:rPr>
          <w:rFonts w:ascii="GOST type A" w:hAnsi="GOST type A"/>
          <w:b/>
          <w:bCs/>
          <w:i/>
          <w:lang w:val="uk-UA"/>
        </w:rPr>
        <w:t>Додаток B</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Список скорочень.</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МК</w:t>
      </w:r>
      <w:r w:rsidRPr="000B4974">
        <w:rPr>
          <w:rFonts w:ascii="GOST type A" w:hAnsi="GOST type A"/>
          <w:bCs/>
          <w:i/>
        </w:rPr>
        <w:t xml:space="preserve"> - м</w:t>
      </w:r>
      <w:r w:rsidRPr="000B4974">
        <w:rPr>
          <w:rFonts w:ascii="GOST type A" w:hAnsi="GOST type A"/>
          <w:bCs/>
          <w:i/>
          <w:lang w:val="uk-UA"/>
        </w:rPr>
        <w:t>ікроконтролер</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МПС - мікропроцесорна система</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П - процесор</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ОП - оперативна пам</w:t>
      </w:r>
      <w:r>
        <w:rPr>
          <w:rFonts w:ascii="Arial" w:hAnsi="Arial" w:cs="Arial"/>
          <w:bCs/>
          <w:i/>
          <w:lang w:val="uk-UA"/>
        </w:rPr>
        <w:t>’</w:t>
      </w:r>
      <w:r w:rsidRPr="000B4974">
        <w:rPr>
          <w:rFonts w:ascii="GOST type A" w:hAnsi="GOST type A"/>
          <w:bCs/>
          <w:i/>
          <w:lang w:val="uk-UA"/>
        </w:rPr>
        <w:t xml:space="preserve">ять </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ПЗП - постійній запам</w:t>
      </w:r>
      <w:r>
        <w:rPr>
          <w:rFonts w:ascii="Arial" w:hAnsi="Arial" w:cs="Arial"/>
          <w:bCs/>
          <w:i/>
          <w:lang w:val="uk-UA"/>
        </w:rPr>
        <w:t>’</w:t>
      </w:r>
      <w:r w:rsidRPr="000B4974">
        <w:rPr>
          <w:rFonts w:ascii="GOST type A" w:hAnsi="GOST type A"/>
          <w:bCs/>
          <w:i/>
          <w:lang w:val="uk-UA"/>
        </w:rPr>
        <w:t>ятовуючий пристрій</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ОЗП - оперативний запам</w:t>
      </w:r>
      <w:r>
        <w:rPr>
          <w:rFonts w:ascii="Arial" w:hAnsi="Arial" w:cs="Arial"/>
          <w:bCs/>
          <w:i/>
          <w:lang w:val="uk-UA"/>
        </w:rPr>
        <w:t>’</w:t>
      </w:r>
      <w:r w:rsidRPr="000B4974">
        <w:rPr>
          <w:rFonts w:ascii="GOST type A" w:hAnsi="GOST type A"/>
          <w:bCs/>
          <w:i/>
          <w:lang w:val="uk-UA"/>
        </w:rPr>
        <w:t>ятовуючий пристрій</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ЗП - зовнішній пристрій</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ПВВ - порт вводу-виводу</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ШІМ - широтно - імпульсна модуляція</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КПП - контролер пріоритетних переривань</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КПДП - контролер прямого доступу до пам</w:t>
      </w:r>
      <w:r>
        <w:rPr>
          <w:rFonts w:ascii="Arial" w:hAnsi="Arial" w:cs="Arial"/>
          <w:bCs/>
          <w:i/>
          <w:lang w:val="uk-UA"/>
        </w:rPr>
        <w:t>’</w:t>
      </w:r>
      <w:r w:rsidRPr="000B4974">
        <w:rPr>
          <w:rFonts w:ascii="GOST type A" w:hAnsi="GOST type A"/>
          <w:bCs/>
          <w:i/>
          <w:lang w:val="uk-UA"/>
        </w:rPr>
        <w:t xml:space="preserve">яті </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ПП - пам</w:t>
      </w:r>
      <w:r>
        <w:rPr>
          <w:rFonts w:ascii="Arial" w:hAnsi="Arial" w:cs="Arial"/>
          <w:bCs/>
          <w:i/>
          <w:lang w:val="uk-UA"/>
        </w:rPr>
        <w:t>’</w:t>
      </w:r>
      <w:r w:rsidRPr="000B4974">
        <w:rPr>
          <w:rFonts w:ascii="GOST type A" w:hAnsi="GOST type A"/>
          <w:bCs/>
          <w:i/>
          <w:lang w:val="uk-UA"/>
        </w:rPr>
        <w:t>ять програм</w:t>
      </w:r>
    </w:p>
    <w:p w:rsidR="00B1305A" w:rsidRPr="000B4974" w:rsidRDefault="00B1305A" w:rsidP="00FC02D1">
      <w:pPr>
        <w:pStyle w:val="20"/>
        <w:spacing w:line="360" w:lineRule="auto"/>
        <w:ind w:left="284" w:right="283"/>
        <w:jc w:val="both"/>
        <w:rPr>
          <w:rFonts w:ascii="GOST type A" w:hAnsi="GOST type A"/>
          <w:bCs/>
          <w:i/>
          <w:lang w:val="uk-UA"/>
        </w:rPr>
      </w:pPr>
      <w:r w:rsidRPr="000B4974">
        <w:rPr>
          <w:rFonts w:ascii="GOST type A" w:hAnsi="GOST type A"/>
          <w:bCs/>
          <w:i/>
          <w:lang w:val="uk-UA"/>
        </w:rPr>
        <w:t>ПД - пам</w:t>
      </w:r>
      <w:r>
        <w:rPr>
          <w:rFonts w:ascii="Arial" w:hAnsi="Arial" w:cs="Arial"/>
          <w:bCs/>
          <w:i/>
          <w:lang w:val="uk-UA"/>
        </w:rPr>
        <w:t>’</w:t>
      </w:r>
      <w:r w:rsidRPr="000B4974">
        <w:rPr>
          <w:rFonts w:ascii="GOST type A" w:hAnsi="GOST type A"/>
          <w:bCs/>
          <w:i/>
          <w:lang w:val="uk-UA"/>
        </w:rPr>
        <w:t>ять даних</w:t>
      </w:r>
    </w:p>
    <w:p w:rsidR="00B1305A" w:rsidRPr="000B4974" w:rsidRDefault="00B1305A" w:rsidP="00FC02D1">
      <w:pPr>
        <w:tabs>
          <w:tab w:val="left" w:pos="1530"/>
        </w:tabs>
        <w:ind w:left="284" w:right="283" w:firstLine="567"/>
        <w:rPr>
          <w:rFonts w:ascii="GOST type A" w:hAnsi="GOST type A"/>
          <w:bCs/>
          <w:i/>
          <w:sz w:val="28"/>
          <w:lang w:val="uk-UA"/>
        </w:rPr>
      </w:pPr>
    </w:p>
    <w:p w:rsidR="00B1305A" w:rsidRPr="000B4974" w:rsidRDefault="00B1305A" w:rsidP="00FC02D1">
      <w:pPr>
        <w:tabs>
          <w:tab w:val="left" w:pos="1530"/>
        </w:tabs>
        <w:ind w:left="284" w:right="283" w:firstLine="567"/>
        <w:rPr>
          <w:rFonts w:ascii="GOST type A" w:hAnsi="GOST type A" w:cs="Courier New"/>
          <w:bCs/>
          <w:lang w:val="uk-UA"/>
        </w:rPr>
      </w:pPr>
    </w:p>
    <w:p w:rsidR="00AE5D53" w:rsidRPr="00965D1A" w:rsidRDefault="00AE5D53" w:rsidP="00FC02D1">
      <w:pPr>
        <w:ind w:left="284" w:right="283" w:firstLine="567"/>
        <w:jc w:val="center"/>
        <w:rPr>
          <w:rFonts w:ascii="GOST type A" w:hAnsi="GOST type A"/>
          <w:bCs/>
          <w:i/>
          <w:u w:val="single"/>
          <w:lang w:val="uk-UA"/>
        </w:rPr>
      </w:pPr>
    </w:p>
    <w:p w:rsidR="00E43280" w:rsidRPr="00965D1A" w:rsidRDefault="00E43280" w:rsidP="00FC02D1">
      <w:pPr>
        <w:tabs>
          <w:tab w:val="left" w:pos="1530"/>
        </w:tabs>
        <w:ind w:left="284" w:right="283" w:firstLine="567"/>
        <w:rPr>
          <w:rFonts w:ascii="GOST type A" w:hAnsi="GOST type A"/>
          <w:bCs/>
          <w:i/>
          <w:sz w:val="28"/>
          <w:lang w:val="uk-UA"/>
        </w:rPr>
      </w:pPr>
    </w:p>
    <w:p w:rsidR="00352293" w:rsidRPr="00965D1A" w:rsidRDefault="00352293" w:rsidP="00FC02D1">
      <w:pPr>
        <w:tabs>
          <w:tab w:val="left" w:pos="1530"/>
        </w:tabs>
        <w:ind w:left="284" w:right="283" w:firstLine="567"/>
        <w:rPr>
          <w:rFonts w:ascii="GOST type A" w:hAnsi="GOST type A"/>
          <w:bCs/>
          <w:i/>
          <w:sz w:val="28"/>
          <w:lang w:val="uk-UA"/>
        </w:rPr>
      </w:pPr>
    </w:p>
    <w:p w:rsidR="00352293" w:rsidRPr="00965D1A" w:rsidRDefault="00352293" w:rsidP="00FC02D1">
      <w:pPr>
        <w:tabs>
          <w:tab w:val="left" w:pos="1530"/>
        </w:tabs>
        <w:ind w:left="284" w:right="283" w:firstLine="567"/>
        <w:rPr>
          <w:rFonts w:ascii="GOST type A" w:hAnsi="GOST type A"/>
          <w:bCs/>
          <w:i/>
          <w:sz w:val="28"/>
          <w:lang w:val="uk-UA"/>
        </w:rPr>
      </w:pPr>
    </w:p>
    <w:p w:rsidR="00352293" w:rsidRPr="00965D1A" w:rsidRDefault="00352293" w:rsidP="00FC02D1">
      <w:pPr>
        <w:tabs>
          <w:tab w:val="left" w:pos="1530"/>
        </w:tabs>
        <w:ind w:left="284" w:right="283" w:firstLine="567"/>
        <w:rPr>
          <w:rFonts w:ascii="GOST type A" w:hAnsi="GOST type A"/>
          <w:bCs/>
          <w:i/>
          <w:sz w:val="28"/>
          <w:lang w:val="uk-UA"/>
        </w:rPr>
      </w:pPr>
    </w:p>
    <w:p w:rsidR="00352293" w:rsidRPr="00965D1A" w:rsidRDefault="00352293" w:rsidP="00FC02D1">
      <w:pPr>
        <w:tabs>
          <w:tab w:val="left" w:pos="1530"/>
        </w:tabs>
        <w:ind w:left="284" w:right="283" w:firstLine="567"/>
        <w:rPr>
          <w:rFonts w:ascii="GOST type A" w:hAnsi="GOST type A"/>
          <w:bCs/>
          <w:i/>
          <w:sz w:val="28"/>
          <w:lang w:val="uk-UA"/>
        </w:rPr>
      </w:pPr>
    </w:p>
    <w:p w:rsidR="00341B22" w:rsidRPr="00965D1A" w:rsidRDefault="00341B22" w:rsidP="00FC02D1">
      <w:pPr>
        <w:tabs>
          <w:tab w:val="left" w:pos="1530"/>
        </w:tabs>
        <w:ind w:left="284" w:right="283" w:firstLine="567"/>
        <w:rPr>
          <w:rFonts w:ascii="GOST type A" w:hAnsi="GOST type A" w:cs="Courier New"/>
          <w:bCs/>
          <w:lang w:val="uk-UA"/>
        </w:rPr>
      </w:pPr>
    </w:p>
    <w:sectPr w:rsidR="00341B22" w:rsidRPr="00965D1A" w:rsidSect="00FB7054">
      <w:pgSz w:w="11907" w:h="16840" w:code="9"/>
      <w:pgMar w:top="284" w:right="284" w:bottom="1474" w:left="1134" w:header="27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60E" w:rsidRDefault="00B3460E">
      <w:r>
        <w:separator/>
      </w:r>
    </w:p>
  </w:endnote>
  <w:endnote w:type="continuationSeparator" w:id="0">
    <w:p w:rsidR="00B3460E" w:rsidRDefault="00B34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ST type B">
    <w:altName w:val="Courier New"/>
    <w:panose1 w:val="020B0500000000000000"/>
    <w:charset w:val="00"/>
    <w:family w:val="swiss"/>
    <w:pitch w:val="variable"/>
    <w:sig w:usb0="00000203" w:usb1="00000000" w:usb2="00000000" w:usb3="00000000" w:csb0="00000005" w:csb1="00000000"/>
  </w:font>
  <w:font w:name="GOST type A">
    <w:panose1 w:val="020B0604020202020204"/>
    <w:charset w:val="CC"/>
    <w:family w:val="swiss"/>
    <w:pitch w:val="variable"/>
    <w:sig w:usb0="00000287"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PTCA">
    <w:altName w:val="Times New Roman"/>
    <w:charset w:val="00"/>
    <w:family w:val="roman"/>
    <w:pitch w:val="variable"/>
    <w:sig w:usb0="00003A87" w:usb1="00000000" w:usb2="00000000" w:usb3="00000000" w:csb0="000000FF" w:csb1="00000000"/>
  </w:font>
  <w:font w:name="Cambria Math">
    <w:panose1 w:val="02040503050406030204"/>
    <w:charset w:val="CC"/>
    <w:family w:val="roman"/>
    <w:pitch w:val="variable"/>
    <w:sig w:usb0="E00002FF" w:usb1="420024FF" w:usb2="00000000" w:usb3="00000000" w:csb0="0000019F" w:csb1="00000000"/>
  </w:font>
  <w:font w:name="ISOCPEUR">
    <w:altName w:val="Arial"/>
    <w:charset w:val="CC"/>
    <w:family w:val="swiss"/>
    <w:pitch w:val="variable"/>
    <w:sig w:usb0="00000001" w:usb1="00000000" w:usb2="00000000" w:usb3="00000000" w:csb0="0000009F" w:csb1="00000000"/>
  </w:font>
  <w:font w:name="Courier New CYR">
    <w:panose1 w:val="02070309020205020404"/>
    <w:charset w:val="CC"/>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10A" w:rsidRDefault="009D310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60E" w:rsidRDefault="00B3460E">
      <w:r>
        <w:separator/>
      </w:r>
    </w:p>
  </w:footnote>
  <w:footnote w:type="continuationSeparator" w:id="0">
    <w:p w:rsidR="00B3460E" w:rsidRDefault="00B346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10A" w:rsidRPr="006D4879" w:rsidRDefault="009D310A" w:rsidP="006D4879">
    <w:pPr>
      <w:pStyle w:val="a7"/>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526.1pt;height:811.85pt" o:bullet="t">
        <v:imagedata r:id="rId1" o:title=""/>
      </v:shape>
    </w:pict>
  </w:numPicBullet>
  <w:numPicBullet w:numPicBulletId="1">
    <w:pict>
      <v:shape id="_x0000_i1114" type="#_x0000_t75" style="width:28.9pt;height:21.55pt" o:bullet="t">
        <v:imagedata r:id="rId2" o:title=""/>
      </v:shape>
    </w:pict>
  </w:numPicBullet>
  <w:abstractNum w:abstractNumId="0">
    <w:nsid w:val="033B2C05"/>
    <w:multiLevelType w:val="singleLevel"/>
    <w:tmpl w:val="0419000F"/>
    <w:lvl w:ilvl="0">
      <w:start w:val="1"/>
      <w:numFmt w:val="decimal"/>
      <w:lvlText w:val="%1."/>
      <w:lvlJc w:val="left"/>
      <w:pPr>
        <w:tabs>
          <w:tab w:val="num" w:pos="360"/>
        </w:tabs>
        <w:ind w:left="360" w:hanging="360"/>
      </w:pPr>
      <w:rPr>
        <w:rFonts w:hint="default"/>
      </w:rPr>
    </w:lvl>
  </w:abstractNum>
  <w:abstractNum w:abstractNumId="1">
    <w:nsid w:val="06D017DA"/>
    <w:multiLevelType w:val="multilevel"/>
    <w:tmpl w:val="9320BC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nsid w:val="07DE78A6"/>
    <w:multiLevelType w:val="singleLevel"/>
    <w:tmpl w:val="8E1C71EC"/>
    <w:lvl w:ilvl="0">
      <w:start w:val="1"/>
      <w:numFmt w:val="decimal"/>
      <w:lvlText w:val="%1."/>
      <w:lvlJc w:val="left"/>
      <w:pPr>
        <w:tabs>
          <w:tab w:val="num" w:pos="620"/>
        </w:tabs>
        <w:ind w:left="620" w:hanging="360"/>
      </w:pPr>
      <w:rPr>
        <w:rFonts w:hint="default"/>
      </w:rPr>
    </w:lvl>
  </w:abstractNum>
  <w:abstractNum w:abstractNumId="3">
    <w:nsid w:val="095814ED"/>
    <w:multiLevelType w:val="hybridMultilevel"/>
    <w:tmpl w:val="1E8AFC4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AB612A7"/>
    <w:multiLevelType w:val="singleLevel"/>
    <w:tmpl w:val="0419000F"/>
    <w:lvl w:ilvl="0">
      <w:start w:val="1"/>
      <w:numFmt w:val="decimal"/>
      <w:lvlText w:val="%1."/>
      <w:lvlJc w:val="left"/>
      <w:pPr>
        <w:tabs>
          <w:tab w:val="num" w:pos="360"/>
        </w:tabs>
        <w:ind w:left="360" w:hanging="360"/>
      </w:pPr>
    </w:lvl>
  </w:abstractNum>
  <w:abstractNum w:abstractNumId="5">
    <w:nsid w:val="0E6B474F"/>
    <w:multiLevelType w:val="singleLevel"/>
    <w:tmpl w:val="B5FE8544"/>
    <w:lvl w:ilvl="0">
      <w:start w:val="1"/>
      <w:numFmt w:val="decimal"/>
      <w:lvlText w:val="%1."/>
      <w:lvlJc w:val="left"/>
      <w:pPr>
        <w:tabs>
          <w:tab w:val="num" w:pos="644"/>
        </w:tabs>
        <w:ind w:left="644" w:hanging="360"/>
      </w:pPr>
      <w:rPr>
        <w:rFonts w:hint="default"/>
      </w:rPr>
    </w:lvl>
  </w:abstractNum>
  <w:abstractNum w:abstractNumId="6">
    <w:nsid w:val="0FAB3329"/>
    <w:multiLevelType w:val="multilevel"/>
    <w:tmpl w:val="1E54DFC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596"/>
        </w:tabs>
        <w:ind w:left="596" w:hanging="420"/>
      </w:pPr>
      <w:rPr>
        <w:rFonts w:hint="default"/>
      </w:rPr>
    </w:lvl>
    <w:lvl w:ilvl="2">
      <w:start w:val="1"/>
      <w:numFmt w:val="decimal"/>
      <w:lvlText w:val="%1.%2.%3"/>
      <w:lvlJc w:val="left"/>
      <w:pPr>
        <w:tabs>
          <w:tab w:val="num" w:pos="1072"/>
        </w:tabs>
        <w:ind w:left="1072" w:hanging="720"/>
      </w:pPr>
      <w:rPr>
        <w:rFonts w:hint="default"/>
      </w:rPr>
    </w:lvl>
    <w:lvl w:ilvl="3">
      <w:start w:val="1"/>
      <w:numFmt w:val="decimal"/>
      <w:lvlText w:val="%1.%2.%3.%4"/>
      <w:lvlJc w:val="left"/>
      <w:pPr>
        <w:tabs>
          <w:tab w:val="num" w:pos="1608"/>
        </w:tabs>
        <w:ind w:left="1608" w:hanging="1080"/>
      </w:pPr>
      <w:rPr>
        <w:rFonts w:hint="default"/>
      </w:rPr>
    </w:lvl>
    <w:lvl w:ilvl="4">
      <w:start w:val="1"/>
      <w:numFmt w:val="decimal"/>
      <w:lvlText w:val="%1.%2.%3.%4.%5"/>
      <w:lvlJc w:val="left"/>
      <w:pPr>
        <w:tabs>
          <w:tab w:val="num" w:pos="1784"/>
        </w:tabs>
        <w:ind w:left="1784" w:hanging="1080"/>
      </w:pPr>
      <w:rPr>
        <w:rFonts w:hint="default"/>
      </w:rPr>
    </w:lvl>
    <w:lvl w:ilvl="5">
      <w:start w:val="1"/>
      <w:numFmt w:val="decimal"/>
      <w:lvlText w:val="%1.%2.%3.%4.%5.%6"/>
      <w:lvlJc w:val="left"/>
      <w:pPr>
        <w:tabs>
          <w:tab w:val="num" w:pos="2320"/>
        </w:tabs>
        <w:ind w:left="2320" w:hanging="1440"/>
      </w:pPr>
      <w:rPr>
        <w:rFonts w:hint="default"/>
      </w:rPr>
    </w:lvl>
    <w:lvl w:ilvl="6">
      <w:start w:val="1"/>
      <w:numFmt w:val="decimal"/>
      <w:lvlText w:val="%1.%2.%3.%4.%5.%6.%7"/>
      <w:lvlJc w:val="left"/>
      <w:pPr>
        <w:tabs>
          <w:tab w:val="num" w:pos="2496"/>
        </w:tabs>
        <w:ind w:left="2496" w:hanging="1440"/>
      </w:pPr>
      <w:rPr>
        <w:rFonts w:hint="default"/>
      </w:rPr>
    </w:lvl>
    <w:lvl w:ilvl="7">
      <w:start w:val="1"/>
      <w:numFmt w:val="decimal"/>
      <w:lvlText w:val="%1.%2.%3.%4.%5.%6.%7.%8"/>
      <w:lvlJc w:val="left"/>
      <w:pPr>
        <w:tabs>
          <w:tab w:val="num" w:pos="3032"/>
        </w:tabs>
        <w:ind w:left="3032" w:hanging="1800"/>
      </w:pPr>
      <w:rPr>
        <w:rFonts w:hint="default"/>
      </w:rPr>
    </w:lvl>
    <w:lvl w:ilvl="8">
      <w:start w:val="1"/>
      <w:numFmt w:val="decimal"/>
      <w:lvlText w:val="%1.%2.%3.%4.%5.%6.%7.%8.%9"/>
      <w:lvlJc w:val="left"/>
      <w:pPr>
        <w:tabs>
          <w:tab w:val="num" w:pos="3568"/>
        </w:tabs>
        <w:ind w:left="3568" w:hanging="2160"/>
      </w:pPr>
      <w:rPr>
        <w:rFonts w:hint="default"/>
      </w:rPr>
    </w:lvl>
  </w:abstractNum>
  <w:abstractNum w:abstractNumId="7">
    <w:nsid w:val="22E72F66"/>
    <w:multiLevelType w:val="hybridMultilevel"/>
    <w:tmpl w:val="DF30F068"/>
    <w:lvl w:ilvl="0" w:tplc="4182912C">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8">
    <w:nsid w:val="273270F7"/>
    <w:multiLevelType w:val="multilevel"/>
    <w:tmpl w:val="1E54DFC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596"/>
        </w:tabs>
        <w:ind w:left="596" w:hanging="420"/>
      </w:pPr>
      <w:rPr>
        <w:rFonts w:hint="default"/>
      </w:rPr>
    </w:lvl>
    <w:lvl w:ilvl="2">
      <w:start w:val="1"/>
      <w:numFmt w:val="decimal"/>
      <w:lvlText w:val="%1.%2.%3"/>
      <w:lvlJc w:val="left"/>
      <w:pPr>
        <w:tabs>
          <w:tab w:val="num" w:pos="1072"/>
        </w:tabs>
        <w:ind w:left="1072" w:hanging="720"/>
      </w:pPr>
      <w:rPr>
        <w:rFonts w:hint="default"/>
      </w:rPr>
    </w:lvl>
    <w:lvl w:ilvl="3">
      <w:start w:val="1"/>
      <w:numFmt w:val="decimal"/>
      <w:lvlText w:val="%1.%2.%3.%4"/>
      <w:lvlJc w:val="left"/>
      <w:pPr>
        <w:tabs>
          <w:tab w:val="num" w:pos="1608"/>
        </w:tabs>
        <w:ind w:left="1608" w:hanging="1080"/>
      </w:pPr>
      <w:rPr>
        <w:rFonts w:hint="default"/>
      </w:rPr>
    </w:lvl>
    <w:lvl w:ilvl="4">
      <w:start w:val="1"/>
      <w:numFmt w:val="decimal"/>
      <w:lvlText w:val="%1.%2.%3.%4.%5"/>
      <w:lvlJc w:val="left"/>
      <w:pPr>
        <w:tabs>
          <w:tab w:val="num" w:pos="1784"/>
        </w:tabs>
        <w:ind w:left="1784" w:hanging="1080"/>
      </w:pPr>
      <w:rPr>
        <w:rFonts w:hint="default"/>
      </w:rPr>
    </w:lvl>
    <w:lvl w:ilvl="5">
      <w:start w:val="1"/>
      <w:numFmt w:val="decimal"/>
      <w:lvlText w:val="%1.%2.%3.%4.%5.%6"/>
      <w:lvlJc w:val="left"/>
      <w:pPr>
        <w:tabs>
          <w:tab w:val="num" w:pos="2320"/>
        </w:tabs>
        <w:ind w:left="2320" w:hanging="1440"/>
      </w:pPr>
      <w:rPr>
        <w:rFonts w:hint="default"/>
      </w:rPr>
    </w:lvl>
    <w:lvl w:ilvl="6">
      <w:start w:val="1"/>
      <w:numFmt w:val="decimal"/>
      <w:lvlText w:val="%1.%2.%3.%4.%5.%6.%7"/>
      <w:lvlJc w:val="left"/>
      <w:pPr>
        <w:tabs>
          <w:tab w:val="num" w:pos="2496"/>
        </w:tabs>
        <w:ind w:left="2496" w:hanging="1440"/>
      </w:pPr>
      <w:rPr>
        <w:rFonts w:hint="default"/>
      </w:rPr>
    </w:lvl>
    <w:lvl w:ilvl="7">
      <w:start w:val="1"/>
      <w:numFmt w:val="decimal"/>
      <w:lvlText w:val="%1.%2.%3.%4.%5.%6.%7.%8"/>
      <w:lvlJc w:val="left"/>
      <w:pPr>
        <w:tabs>
          <w:tab w:val="num" w:pos="3032"/>
        </w:tabs>
        <w:ind w:left="3032" w:hanging="1800"/>
      </w:pPr>
      <w:rPr>
        <w:rFonts w:hint="default"/>
      </w:rPr>
    </w:lvl>
    <w:lvl w:ilvl="8">
      <w:start w:val="1"/>
      <w:numFmt w:val="decimal"/>
      <w:lvlText w:val="%1.%2.%3.%4.%5.%6.%7.%8.%9"/>
      <w:lvlJc w:val="left"/>
      <w:pPr>
        <w:tabs>
          <w:tab w:val="num" w:pos="3568"/>
        </w:tabs>
        <w:ind w:left="3568" w:hanging="2160"/>
      </w:pPr>
      <w:rPr>
        <w:rFonts w:hint="default"/>
      </w:rPr>
    </w:lvl>
  </w:abstractNum>
  <w:abstractNum w:abstractNumId="9">
    <w:nsid w:val="282A198F"/>
    <w:multiLevelType w:val="hybridMultilevel"/>
    <w:tmpl w:val="7E028E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9F30362"/>
    <w:multiLevelType w:val="hybridMultilevel"/>
    <w:tmpl w:val="92369678"/>
    <w:lvl w:ilvl="0" w:tplc="2F5659A6">
      <w:start w:val="1"/>
      <w:numFmt w:val="decimal"/>
      <w:lvlText w:val="%1."/>
      <w:lvlJc w:val="left"/>
      <w:pPr>
        <w:tabs>
          <w:tab w:val="num" w:pos="540"/>
        </w:tabs>
        <w:ind w:left="540" w:hanging="360"/>
      </w:pPr>
      <w:rPr>
        <w:rFonts w:hint="default"/>
      </w:rPr>
    </w:lvl>
    <w:lvl w:ilvl="1" w:tplc="04220019" w:tentative="1">
      <w:start w:val="1"/>
      <w:numFmt w:val="lowerLetter"/>
      <w:lvlText w:val="%2."/>
      <w:lvlJc w:val="left"/>
      <w:pPr>
        <w:tabs>
          <w:tab w:val="num" w:pos="1260"/>
        </w:tabs>
        <w:ind w:left="1260" w:hanging="360"/>
      </w:pPr>
    </w:lvl>
    <w:lvl w:ilvl="2" w:tplc="0422001B" w:tentative="1">
      <w:start w:val="1"/>
      <w:numFmt w:val="lowerRoman"/>
      <w:lvlText w:val="%3."/>
      <w:lvlJc w:val="right"/>
      <w:pPr>
        <w:tabs>
          <w:tab w:val="num" w:pos="1980"/>
        </w:tabs>
        <w:ind w:left="1980" w:hanging="180"/>
      </w:pPr>
    </w:lvl>
    <w:lvl w:ilvl="3" w:tplc="0422000F" w:tentative="1">
      <w:start w:val="1"/>
      <w:numFmt w:val="decimal"/>
      <w:lvlText w:val="%4."/>
      <w:lvlJc w:val="left"/>
      <w:pPr>
        <w:tabs>
          <w:tab w:val="num" w:pos="2700"/>
        </w:tabs>
        <w:ind w:left="2700" w:hanging="360"/>
      </w:pPr>
    </w:lvl>
    <w:lvl w:ilvl="4" w:tplc="04220019" w:tentative="1">
      <w:start w:val="1"/>
      <w:numFmt w:val="lowerLetter"/>
      <w:lvlText w:val="%5."/>
      <w:lvlJc w:val="left"/>
      <w:pPr>
        <w:tabs>
          <w:tab w:val="num" w:pos="3420"/>
        </w:tabs>
        <w:ind w:left="3420" w:hanging="360"/>
      </w:pPr>
    </w:lvl>
    <w:lvl w:ilvl="5" w:tplc="0422001B" w:tentative="1">
      <w:start w:val="1"/>
      <w:numFmt w:val="lowerRoman"/>
      <w:lvlText w:val="%6."/>
      <w:lvlJc w:val="right"/>
      <w:pPr>
        <w:tabs>
          <w:tab w:val="num" w:pos="4140"/>
        </w:tabs>
        <w:ind w:left="4140" w:hanging="180"/>
      </w:pPr>
    </w:lvl>
    <w:lvl w:ilvl="6" w:tplc="0422000F" w:tentative="1">
      <w:start w:val="1"/>
      <w:numFmt w:val="decimal"/>
      <w:lvlText w:val="%7."/>
      <w:lvlJc w:val="left"/>
      <w:pPr>
        <w:tabs>
          <w:tab w:val="num" w:pos="4860"/>
        </w:tabs>
        <w:ind w:left="4860" w:hanging="360"/>
      </w:pPr>
    </w:lvl>
    <w:lvl w:ilvl="7" w:tplc="04220019" w:tentative="1">
      <w:start w:val="1"/>
      <w:numFmt w:val="lowerLetter"/>
      <w:lvlText w:val="%8."/>
      <w:lvlJc w:val="left"/>
      <w:pPr>
        <w:tabs>
          <w:tab w:val="num" w:pos="5580"/>
        </w:tabs>
        <w:ind w:left="5580" w:hanging="360"/>
      </w:pPr>
    </w:lvl>
    <w:lvl w:ilvl="8" w:tplc="0422001B" w:tentative="1">
      <w:start w:val="1"/>
      <w:numFmt w:val="lowerRoman"/>
      <w:lvlText w:val="%9."/>
      <w:lvlJc w:val="right"/>
      <w:pPr>
        <w:tabs>
          <w:tab w:val="num" w:pos="6300"/>
        </w:tabs>
        <w:ind w:left="6300" w:hanging="180"/>
      </w:pPr>
    </w:lvl>
  </w:abstractNum>
  <w:abstractNum w:abstractNumId="11">
    <w:nsid w:val="2A9309E7"/>
    <w:multiLevelType w:val="hybridMultilevel"/>
    <w:tmpl w:val="45FAEA6C"/>
    <w:lvl w:ilvl="0" w:tplc="0419000F">
      <w:start w:val="1"/>
      <w:numFmt w:val="decimal"/>
      <w:lvlText w:val="%1."/>
      <w:lvlJc w:val="left"/>
      <w:pPr>
        <w:ind w:left="1546" w:hanging="360"/>
      </w:pPr>
    </w:lvl>
    <w:lvl w:ilvl="1" w:tplc="04190019" w:tentative="1">
      <w:start w:val="1"/>
      <w:numFmt w:val="lowerLetter"/>
      <w:lvlText w:val="%2."/>
      <w:lvlJc w:val="left"/>
      <w:pPr>
        <w:ind w:left="2266" w:hanging="360"/>
      </w:pPr>
    </w:lvl>
    <w:lvl w:ilvl="2" w:tplc="0419001B" w:tentative="1">
      <w:start w:val="1"/>
      <w:numFmt w:val="lowerRoman"/>
      <w:lvlText w:val="%3."/>
      <w:lvlJc w:val="right"/>
      <w:pPr>
        <w:ind w:left="2986" w:hanging="180"/>
      </w:pPr>
    </w:lvl>
    <w:lvl w:ilvl="3" w:tplc="0419000F" w:tentative="1">
      <w:start w:val="1"/>
      <w:numFmt w:val="decimal"/>
      <w:lvlText w:val="%4."/>
      <w:lvlJc w:val="left"/>
      <w:pPr>
        <w:ind w:left="3706" w:hanging="360"/>
      </w:pPr>
    </w:lvl>
    <w:lvl w:ilvl="4" w:tplc="04190019" w:tentative="1">
      <w:start w:val="1"/>
      <w:numFmt w:val="lowerLetter"/>
      <w:lvlText w:val="%5."/>
      <w:lvlJc w:val="left"/>
      <w:pPr>
        <w:ind w:left="4426" w:hanging="360"/>
      </w:pPr>
    </w:lvl>
    <w:lvl w:ilvl="5" w:tplc="0419001B" w:tentative="1">
      <w:start w:val="1"/>
      <w:numFmt w:val="lowerRoman"/>
      <w:lvlText w:val="%6."/>
      <w:lvlJc w:val="right"/>
      <w:pPr>
        <w:ind w:left="5146" w:hanging="180"/>
      </w:pPr>
    </w:lvl>
    <w:lvl w:ilvl="6" w:tplc="0419000F" w:tentative="1">
      <w:start w:val="1"/>
      <w:numFmt w:val="decimal"/>
      <w:lvlText w:val="%7."/>
      <w:lvlJc w:val="left"/>
      <w:pPr>
        <w:ind w:left="5866" w:hanging="360"/>
      </w:pPr>
    </w:lvl>
    <w:lvl w:ilvl="7" w:tplc="04190019" w:tentative="1">
      <w:start w:val="1"/>
      <w:numFmt w:val="lowerLetter"/>
      <w:lvlText w:val="%8."/>
      <w:lvlJc w:val="left"/>
      <w:pPr>
        <w:ind w:left="6586" w:hanging="360"/>
      </w:pPr>
    </w:lvl>
    <w:lvl w:ilvl="8" w:tplc="0419001B" w:tentative="1">
      <w:start w:val="1"/>
      <w:numFmt w:val="lowerRoman"/>
      <w:lvlText w:val="%9."/>
      <w:lvlJc w:val="right"/>
      <w:pPr>
        <w:ind w:left="7306" w:hanging="180"/>
      </w:pPr>
    </w:lvl>
  </w:abstractNum>
  <w:abstractNum w:abstractNumId="12">
    <w:nsid w:val="2C3705CC"/>
    <w:multiLevelType w:val="hybridMultilevel"/>
    <w:tmpl w:val="DF30F068"/>
    <w:lvl w:ilvl="0" w:tplc="4182912C">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3">
    <w:nsid w:val="2E813B6D"/>
    <w:multiLevelType w:val="hybridMultilevel"/>
    <w:tmpl w:val="40BA96BA"/>
    <w:lvl w:ilvl="0" w:tplc="F91C6168">
      <w:start w:val="1"/>
      <w:numFmt w:val="decimal"/>
      <w:lvlText w:val="%1)"/>
      <w:lvlJc w:val="left"/>
      <w:pPr>
        <w:tabs>
          <w:tab w:val="num" w:pos="1211"/>
        </w:tabs>
        <w:ind w:left="1211" w:hanging="360"/>
      </w:pPr>
      <w:rPr>
        <w:rFonts w:hint="default"/>
      </w:rPr>
    </w:lvl>
    <w:lvl w:ilvl="1" w:tplc="04190019" w:tentative="1">
      <w:start w:val="1"/>
      <w:numFmt w:val="lowerLetter"/>
      <w:lvlText w:val="%2."/>
      <w:lvlJc w:val="left"/>
      <w:pPr>
        <w:tabs>
          <w:tab w:val="num" w:pos="1931"/>
        </w:tabs>
        <w:ind w:left="1931" w:hanging="360"/>
      </w:pPr>
    </w:lvl>
    <w:lvl w:ilvl="2" w:tplc="0419001B" w:tentative="1">
      <w:start w:val="1"/>
      <w:numFmt w:val="lowerRoman"/>
      <w:lvlText w:val="%3."/>
      <w:lvlJc w:val="right"/>
      <w:pPr>
        <w:tabs>
          <w:tab w:val="num" w:pos="2651"/>
        </w:tabs>
        <w:ind w:left="2651" w:hanging="180"/>
      </w:pPr>
    </w:lvl>
    <w:lvl w:ilvl="3" w:tplc="0419000F" w:tentative="1">
      <w:start w:val="1"/>
      <w:numFmt w:val="decimal"/>
      <w:lvlText w:val="%4."/>
      <w:lvlJc w:val="left"/>
      <w:pPr>
        <w:tabs>
          <w:tab w:val="num" w:pos="3371"/>
        </w:tabs>
        <w:ind w:left="3371" w:hanging="360"/>
      </w:pPr>
    </w:lvl>
    <w:lvl w:ilvl="4" w:tplc="04190019" w:tentative="1">
      <w:start w:val="1"/>
      <w:numFmt w:val="lowerLetter"/>
      <w:lvlText w:val="%5."/>
      <w:lvlJc w:val="left"/>
      <w:pPr>
        <w:tabs>
          <w:tab w:val="num" w:pos="4091"/>
        </w:tabs>
        <w:ind w:left="4091" w:hanging="360"/>
      </w:pPr>
    </w:lvl>
    <w:lvl w:ilvl="5" w:tplc="0419001B" w:tentative="1">
      <w:start w:val="1"/>
      <w:numFmt w:val="lowerRoman"/>
      <w:lvlText w:val="%6."/>
      <w:lvlJc w:val="right"/>
      <w:pPr>
        <w:tabs>
          <w:tab w:val="num" w:pos="4811"/>
        </w:tabs>
        <w:ind w:left="4811" w:hanging="180"/>
      </w:pPr>
    </w:lvl>
    <w:lvl w:ilvl="6" w:tplc="0419000F" w:tentative="1">
      <w:start w:val="1"/>
      <w:numFmt w:val="decimal"/>
      <w:lvlText w:val="%7."/>
      <w:lvlJc w:val="left"/>
      <w:pPr>
        <w:tabs>
          <w:tab w:val="num" w:pos="5531"/>
        </w:tabs>
        <w:ind w:left="5531" w:hanging="360"/>
      </w:pPr>
    </w:lvl>
    <w:lvl w:ilvl="7" w:tplc="04190019" w:tentative="1">
      <w:start w:val="1"/>
      <w:numFmt w:val="lowerLetter"/>
      <w:lvlText w:val="%8."/>
      <w:lvlJc w:val="left"/>
      <w:pPr>
        <w:tabs>
          <w:tab w:val="num" w:pos="6251"/>
        </w:tabs>
        <w:ind w:left="6251" w:hanging="360"/>
      </w:pPr>
    </w:lvl>
    <w:lvl w:ilvl="8" w:tplc="0419001B" w:tentative="1">
      <w:start w:val="1"/>
      <w:numFmt w:val="lowerRoman"/>
      <w:lvlText w:val="%9."/>
      <w:lvlJc w:val="right"/>
      <w:pPr>
        <w:tabs>
          <w:tab w:val="num" w:pos="6971"/>
        </w:tabs>
        <w:ind w:left="6971" w:hanging="180"/>
      </w:pPr>
    </w:lvl>
  </w:abstractNum>
  <w:abstractNum w:abstractNumId="14">
    <w:nsid w:val="2FDF2D77"/>
    <w:multiLevelType w:val="hybridMultilevel"/>
    <w:tmpl w:val="F4B0B924"/>
    <w:lvl w:ilvl="0" w:tplc="DB8C06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6BC7C6C"/>
    <w:multiLevelType w:val="singleLevel"/>
    <w:tmpl w:val="0AB66E0E"/>
    <w:lvl w:ilvl="0">
      <w:start w:val="1"/>
      <w:numFmt w:val="decimal"/>
      <w:lvlText w:val="%1"/>
      <w:lvlJc w:val="left"/>
      <w:pPr>
        <w:tabs>
          <w:tab w:val="num" w:pos="644"/>
        </w:tabs>
        <w:ind w:left="644" w:hanging="360"/>
      </w:pPr>
      <w:rPr>
        <w:rFonts w:hint="default"/>
      </w:rPr>
    </w:lvl>
  </w:abstractNum>
  <w:abstractNum w:abstractNumId="16">
    <w:nsid w:val="3F666966"/>
    <w:multiLevelType w:val="hybridMultilevel"/>
    <w:tmpl w:val="81D2CBC4"/>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nsid w:val="40495F39"/>
    <w:multiLevelType w:val="hybridMultilevel"/>
    <w:tmpl w:val="D1FE75C0"/>
    <w:lvl w:ilvl="0" w:tplc="04220001">
      <w:start w:val="1"/>
      <w:numFmt w:val="bullet"/>
      <w:lvlText w:val=""/>
      <w:lvlJc w:val="left"/>
      <w:pPr>
        <w:ind w:left="2651" w:hanging="360"/>
      </w:pPr>
      <w:rPr>
        <w:rFonts w:ascii="Symbol" w:hAnsi="Symbol" w:hint="default"/>
      </w:rPr>
    </w:lvl>
    <w:lvl w:ilvl="1" w:tplc="04220003" w:tentative="1">
      <w:start w:val="1"/>
      <w:numFmt w:val="bullet"/>
      <w:lvlText w:val="o"/>
      <w:lvlJc w:val="left"/>
      <w:pPr>
        <w:ind w:left="3371" w:hanging="360"/>
      </w:pPr>
      <w:rPr>
        <w:rFonts w:ascii="Courier New" w:hAnsi="Courier New" w:cs="Courier New" w:hint="default"/>
      </w:rPr>
    </w:lvl>
    <w:lvl w:ilvl="2" w:tplc="04220005" w:tentative="1">
      <w:start w:val="1"/>
      <w:numFmt w:val="bullet"/>
      <w:lvlText w:val=""/>
      <w:lvlJc w:val="left"/>
      <w:pPr>
        <w:ind w:left="4091" w:hanging="360"/>
      </w:pPr>
      <w:rPr>
        <w:rFonts w:ascii="Wingdings" w:hAnsi="Wingdings" w:hint="default"/>
      </w:rPr>
    </w:lvl>
    <w:lvl w:ilvl="3" w:tplc="04220001" w:tentative="1">
      <w:start w:val="1"/>
      <w:numFmt w:val="bullet"/>
      <w:lvlText w:val=""/>
      <w:lvlJc w:val="left"/>
      <w:pPr>
        <w:ind w:left="4811" w:hanging="360"/>
      </w:pPr>
      <w:rPr>
        <w:rFonts w:ascii="Symbol" w:hAnsi="Symbol" w:hint="default"/>
      </w:rPr>
    </w:lvl>
    <w:lvl w:ilvl="4" w:tplc="04220003" w:tentative="1">
      <w:start w:val="1"/>
      <w:numFmt w:val="bullet"/>
      <w:lvlText w:val="o"/>
      <w:lvlJc w:val="left"/>
      <w:pPr>
        <w:ind w:left="5531" w:hanging="360"/>
      </w:pPr>
      <w:rPr>
        <w:rFonts w:ascii="Courier New" w:hAnsi="Courier New" w:cs="Courier New" w:hint="default"/>
      </w:rPr>
    </w:lvl>
    <w:lvl w:ilvl="5" w:tplc="04220005" w:tentative="1">
      <w:start w:val="1"/>
      <w:numFmt w:val="bullet"/>
      <w:lvlText w:val=""/>
      <w:lvlJc w:val="left"/>
      <w:pPr>
        <w:ind w:left="6251" w:hanging="360"/>
      </w:pPr>
      <w:rPr>
        <w:rFonts w:ascii="Wingdings" w:hAnsi="Wingdings" w:hint="default"/>
      </w:rPr>
    </w:lvl>
    <w:lvl w:ilvl="6" w:tplc="04220001" w:tentative="1">
      <w:start w:val="1"/>
      <w:numFmt w:val="bullet"/>
      <w:lvlText w:val=""/>
      <w:lvlJc w:val="left"/>
      <w:pPr>
        <w:ind w:left="6971" w:hanging="360"/>
      </w:pPr>
      <w:rPr>
        <w:rFonts w:ascii="Symbol" w:hAnsi="Symbol" w:hint="default"/>
      </w:rPr>
    </w:lvl>
    <w:lvl w:ilvl="7" w:tplc="04220003" w:tentative="1">
      <w:start w:val="1"/>
      <w:numFmt w:val="bullet"/>
      <w:lvlText w:val="o"/>
      <w:lvlJc w:val="left"/>
      <w:pPr>
        <w:ind w:left="7691" w:hanging="360"/>
      </w:pPr>
      <w:rPr>
        <w:rFonts w:ascii="Courier New" w:hAnsi="Courier New" w:cs="Courier New" w:hint="default"/>
      </w:rPr>
    </w:lvl>
    <w:lvl w:ilvl="8" w:tplc="04220005" w:tentative="1">
      <w:start w:val="1"/>
      <w:numFmt w:val="bullet"/>
      <w:lvlText w:val=""/>
      <w:lvlJc w:val="left"/>
      <w:pPr>
        <w:ind w:left="8411" w:hanging="360"/>
      </w:pPr>
      <w:rPr>
        <w:rFonts w:ascii="Wingdings" w:hAnsi="Wingdings" w:hint="default"/>
      </w:rPr>
    </w:lvl>
  </w:abstractNum>
  <w:abstractNum w:abstractNumId="18">
    <w:nsid w:val="46585D5A"/>
    <w:multiLevelType w:val="singleLevel"/>
    <w:tmpl w:val="3EAEFDFE"/>
    <w:lvl w:ilvl="0">
      <w:start w:val="1"/>
      <w:numFmt w:val="decimal"/>
      <w:lvlText w:val="%1"/>
      <w:legacy w:legacy="1" w:legacySpace="0" w:legacyIndent="283"/>
      <w:lvlJc w:val="left"/>
      <w:pPr>
        <w:ind w:left="283" w:hanging="283"/>
      </w:pPr>
      <w:rPr>
        <w:rFonts w:ascii="GOST type B" w:eastAsia="Times New Roman" w:hAnsi="GOST type B" w:cs="Times New Roman"/>
        <w:i/>
      </w:rPr>
    </w:lvl>
  </w:abstractNum>
  <w:abstractNum w:abstractNumId="19">
    <w:nsid w:val="4805306D"/>
    <w:multiLevelType w:val="singleLevel"/>
    <w:tmpl w:val="DE3C6928"/>
    <w:lvl w:ilvl="0">
      <w:start w:val="1"/>
      <w:numFmt w:val="decimal"/>
      <w:lvlText w:val="%1"/>
      <w:lvlJc w:val="left"/>
      <w:pPr>
        <w:tabs>
          <w:tab w:val="num" w:pos="360"/>
        </w:tabs>
        <w:ind w:left="360" w:hanging="360"/>
      </w:pPr>
    </w:lvl>
  </w:abstractNum>
  <w:abstractNum w:abstractNumId="20">
    <w:nsid w:val="48E0021F"/>
    <w:multiLevelType w:val="hybridMultilevel"/>
    <w:tmpl w:val="DE1A269E"/>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4BB64935"/>
    <w:multiLevelType w:val="hybridMultilevel"/>
    <w:tmpl w:val="8E1C68BC"/>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2">
    <w:nsid w:val="509402ED"/>
    <w:multiLevelType w:val="singleLevel"/>
    <w:tmpl w:val="D3026EAC"/>
    <w:lvl w:ilvl="0">
      <w:start w:val="1"/>
      <w:numFmt w:val="decimal"/>
      <w:lvlText w:val="%1"/>
      <w:lvlJc w:val="left"/>
      <w:pPr>
        <w:tabs>
          <w:tab w:val="num" w:pos="644"/>
        </w:tabs>
        <w:ind w:left="644" w:hanging="360"/>
      </w:pPr>
      <w:rPr>
        <w:rFonts w:hint="default"/>
      </w:rPr>
    </w:lvl>
  </w:abstractNum>
  <w:abstractNum w:abstractNumId="23">
    <w:nsid w:val="52717E54"/>
    <w:multiLevelType w:val="hybridMultilevel"/>
    <w:tmpl w:val="54A4934A"/>
    <w:lvl w:ilvl="0" w:tplc="40C2C878">
      <w:start w:val="5"/>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24">
    <w:nsid w:val="57D14886"/>
    <w:multiLevelType w:val="singleLevel"/>
    <w:tmpl w:val="269A4E98"/>
    <w:lvl w:ilvl="0">
      <w:start w:val="1"/>
      <w:numFmt w:val="decimal"/>
      <w:lvlText w:val="%1."/>
      <w:lvlJc w:val="left"/>
      <w:pPr>
        <w:tabs>
          <w:tab w:val="num" w:pos="644"/>
        </w:tabs>
        <w:ind w:left="644" w:hanging="360"/>
      </w:pPr>
      <w:rPr>
        <w:rFonts w:hint="default"/>
      </w:rPr>
    </w:lvl>
  </w:abstractNum>
  <w:abstractNum w:abstractNumId="25">
    <w:nsid w:val="57F64D29"/>
    <w:multiLevelType w:val="singleLevel"/>
    <w:tmpl w:val="AEAEDBF2"/>
    <w:lvl w:ilvl="0">
      <w:start w:val="1"/>
      <w:numFmt w:val="decimal"/>
      <w:lvlText w:val="%1"/>
      <w:lvlJc w:val="left"/>
      <w:pPr>
        <w:tabs>
          <w:tab w:val="num" w:pos="644"/>
        </w:tabs>
        <w:ind w:left="644" w:hanging="360"/>
      </w:pPr>
      <w:rPr>
        <w:rFonts w:hint="default"/>
      </w:rPr>
    </w:lvl>
  </w:abstractNum>
  <w:abstractNum w:abstractNumId="26">
    <w:nsid w:val="589A52DC"/>
    <w:multiLevelType w:val="hybridMultilevel"/>
    <w:tmpl w:val="678A982A"/>
    <w:lvl w:ilvl="0" w:tplc="26E472C4">
      <w:start w:val="2"/>
      <w:numFmt w:val="bullet"/>
      <w:lvlText w:val="-"/>
      <w:lvlJc w:val="left"/>
      <w:pPr>
        <w:ind w:left="1069" w:hanging="360"/>
      </w:pPr>
      <w:rPr>
        <w:rFonts w:ascii="GOST type A" w:eastAsiaTheme="minorHAnsi" w:hAnsi="GOST type A"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nsid w:val="58E049A1"/>
    <w:multiLevelType w:val="hybridMultilevel"/>
    <w:tmpl w:val="F9BAFF3A"/>
    <w:lvl w:ilvl="0" w:tplc="04220001">
      <w:start w:val="1"/>
      <w:numFmt w:val="bullet"/>
      <w:lvlText w:val=""/>
      <w:lvlJc w:val="left"/>
      <w:pPr>
        <w:ind w:left="3011" w:hanging="360"/>
      </w:pPr>
      <w:rPr>
        <w:rFonts w:ascii="Symbol" w:hAnsi="Symbol" w:hint="default"/>
      </w:rPr>
    </w:lvl>
    <w:lvl w:ilvl="1" w:tplc="04220003" w:tentative="1">
      <w:start w:val="1"/>
      <w:numFmt w:val="bullet"/>
      <w:lvlText w:val="o"/>
      <w:lvlJc w:val="left"/>
      <w:pPr>
        <w:ind w:left="3731" w:hanging="360"/>
      </w:pPr>
      <w:rPr>
        <w:rFonts w:ascii="Courier New" w:hAnsi="Courier New" w:cs="Courier New" w:hint="default"/>
      </w:rPr>
    </w:lvl>
    <w:lvl w:ilvl="2" w:tplc="04220005" w:tentative="1">
      <w:start w:val="1"/>
      <w:numFmt w:val="bullet"/>
      <w:lvlText w:val=""/>
      <w:lvlJc w:val="left"/>
      <w:pPr>
        <w:ind w:left="4451" w:hanging="360"/>
      </w:pPr>
      <w:rPr>
        <w:rFonts w:ascii="Wingdings" w:hAnsi="Wingdings" w:hint="default"/>
      </w:rPr>
    </w:lvl>
    <w:lvl w:ilvl="3" w:tplc="04220001" w:tentative="1">
      <w:start w:val="1"/>
      <w:numFmt w:val="bullet"/>
      <w:lvlText w:val=""/>
      <w:lvlJc w:val="left"/>
      <w:pPr>
        <w:ind w:left="5171" w:hanging="360"/>
      </w:pPr>
      <w:rPr>
        <w:rFonts w:ascii="Symbol" w:hAnsi="Symbol" w:hint="default"/>
      </w:rPr>
    </w:lvl>
    <w:lvl w:ilvl="4" w:tplc="04220003" w:tentative="1">
      <w:start w:val="1"/>
      <w:numFmt w:val="bullet"/>
      <w:lvlText w:val="o"/>
      <w:lvlJc w:val="left"/>
      <w:pPr>
        <w:ind w:left="5891" w:hanging="360"/>
      </w:pPr>
      <w:rPr>
        <w:rFonts w:ascii="Courier New" w:hAnsi="Courier New" w:cs="Courier New" w:hint="default"/>
      </w:rPr>
    </w:lvl>
    <w:lvl w:ilvl="5" w:tplc="04220005" w:tentative="1">
      <w:start w:val="1"/>
      <w:numFmt w:val="bullet"/>
      <w:lvlText w:val=""/>
      <w:lvlJc w:val="left"/>
      <w:pPr>
        <w:ind w:left="6611" w:hanging="360"/>
      </w:pPr>
      <w:rPr>
        <w:rFonts w:ascii="Wingdings" w:hAnsi="Wingdings" w:hint="default"/>
      </w:rPr>
    </w:lvl>
    <w:lvl w:ilvl="6" w:tplc="04220001" w:tentative="1">
      <w:start w:val="1"/>
      <w:numFmt w:val="bullet"/>
      <w:lvlText w:val=""/>
      <w:lvlJc w:val="left"/>
      <w:pPr>
        <w:ind w:left="7331" w:hanging="360"/>
      </w:pPr>
      <w:rPr>
        <w:rFonts w:ascii="Symbol" w:hAnsi="Symbol" w:hint="default"/>
      </w:rPr>
    </w:lvl>
    <w:lvl w:ilvl="7" w:tplc="04220003" w:tentative="1">
      <w:start w:val="1"/>
      <w:numFmt w:val="bullet"/>
      <w:lvlText w:val="o"/>
      <w:lvlJc w:val="left"/>
      <w:pPr>
        <w:ind w:left="8051" w:hanging="360"/>
      </w:pPr>
      <w:rPr>
        <w:rFonts w:ascii="Courier New" w:hAnsi="Courier New" w:cs="Courier New" w:hint="default"/>
      </w:rPr>
    </w:lvl>
    <w:lvl w:ilvl="8" w:tplc="04220005" w:tentative="1">
      <w:start w:val="1"/>
      <w:numFmt w:val="bullet"/>
      <w:lvlText w:val=""/>
      <w:lvlJc w:val="left"/>
      <w:pPr>
        <w:ind w:left="8771" w:hanging="360"/>
      </w:pPr>
      <w:rPr>
        <w:rFonts w:ascii="Wingdings" w:hAnsi="Wingdings" w:hint="default"/>
      </w:rPr>
    </w:lvl>
  </w:abstractNum>
  <w:abstractNum w:abstractNumId="28">
    <w:nsid w:val="5BB5750A"/>
    <w:multiLevelType w:val="multilevel"/>
    <w:tmpl w:val="A7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9">
    <w:nsid w:val="5C2D781D"/>
    <w:multiLevelType w:val="hybridMultilevel"/>
    <w:tmpl w:val="9AECEBEE"/>
    <w:lvl w:ilvl="0" w:tplc="0422000B">
      <w:start w:val="1"/>
      <w:numFmt w:val="bullet"/>
      <w:lvlText w:val=""/>
      <w:lvlJc w:val="left"/>
      <w:pPr>
        <w:ind w:left="2291" w:hanging="360"/>
      </w:pPr>
      <w:rPr>
        <w:rFonts w:ascii="Wingdings" w:hAnsi="Wingdings" w:hint="default"/>
      </w:rPr>
    </w:lvl>
    <w:lvl w:ilvl="1" w:tplc="04220003" w:tentative="1">
      <w:start w:val="1"/>
      <w:numFmt w:val="bullet"/>
      <w:lvlText w:val="o"/>
      <w:lvlJc w:val="left"/>
      <w:pPr>
        <w:ind w:left="3011" w:hanging="360"/>
      </w:pPr>
      <w:rPr>
        <w:rFonts w:ascii="Courier New" w:hAnsi="Courier New" w:cs="Courier New" w:hint="default"/>
      </w:rPr>
    </w:lvl>
    <w:lvl w:ilvl="2" w:tplc="04220005" w:tentative="1">
      <w:start w:val="1"/>
      <w:numFmt w:val="bullet"/>
      <w:lvlText w:val=""/>
      <w:lvlJc w:val="left"/>
      <w:pPr>
        <w:ind w:left="3731" w:hanging="360"/>
      </w:pPr>
      <w:rPr>
        <w:rFonts w:ascii="Wingdings" w:hAnsi="Wingdings" w:hint="default"/>
      </w:rPr>
    </w:lvl>
    <w:lvl w:ilvl="3" w:tplc="04220001" w:tentative="1">
      <w:start w:val="1"/>
      <w:numFmt w:val="bullet"/>
      <w:lvlText w:val=""/>
      <w:lvlJc w:val="left"/>
      <w:pPr>
        <w:ind w:left="4451" w:hanging="360"/>
      </w:pPr>
      <w:rPr>
        <w:rFonts w:ascii="Symbol" w:hAnsi="Symbol" w:hint="default"/>
      </w:rPr>
    </w:lvl>
    <w:lvl w:ilvl="4" w:tplc="04220003" w:tentative="1">
      <w:start w:val="1"/>
      <w:numFmt w:val="bullet"/>
      <w:lvlText w:val="o"/>
      <w:lvlJc w:val="left"/>
      <w:pPr>
        <w:ind w:left="5171" w:hanging="360"/>
      </w:pPr>
      <w:rPr>
        <w:rFonts w:ascii="Courier New" w:hAnsi="Courier New" w:cs="Courier New" w:hint="default"/>
      </w:rPr>
    </w:lvl>
    <w:lvl w:ilvl="5" w:tplc="04220005" w:tentative="1">
      <w:start w:val="1"/>
      <w:numFmt w:val="bullet"/>
      <w:lvlText w:val=""/>
      <w:lvlJc w:val="left"/>
      <w:pPr>
        <w:ind w:left="5891" w:hanging="360"/>
      </w:pPr>
      <w:rPr>
        <w:rFonts w:ascii="Wingdings" w:hAnsi="Wingdings" w:hint="default"/>
      </w:rPr>
    </w:lvl>
    <w:lvl w:ilvl="6" w:tplc="04220001" w:tentative="1">
      <w:start w:val="1"/>
      <w:numFmt w:val="bullet"/>
      <w:lvlText w:val=""/>
      <w:lvlJc w:val="left"/>
      <w:pPr>
        <w:ind w:left="6611" w:hanging="360"/>
      </w:pPr>
      <w:rPr>
        <w:rFonts w:ascii="Symbol" w:hAnsi="Symbol" w:hint="default"/>
      </w:rPr>
    </w:lvl>
    <w:lvl w:ilvl="7" w:tplc="04220003" w:tentative="1">
      <w:start w:val="1"/>
      <w:numFmt w:val="bullet"/>
      <w:lvlText w:val="o"/>
      <w:lvlJc w:val="left"/>
      <w:pPr>
        <w:ind w:left="7331" w:hanging="360"/>
      </w:pPr>
      <w:rPr>
        <w:rFonts w:ascii="Courier New" w:hAnsi="Courier New" w:cs="Courier New" w:hint="default"/>
      </w:rPr>
    </w:lvl>
    <w:lvl w:ilvl="8" w:tplc="04220005" w:tentative="1">
      <w:start w:val="1"/>
      <w:numFmt w:val="bullet"/>
      <w:lvlText w:val=""/>
      <w:lvlJc w:val="left"/>
      <w:pPr>
        <w:ind w:left="8051" w:hanging="360"/>
      </w:pPr>
      <w:rPr>
        <w:rFonts w:ascii="Wingdings" w:hAnsi="Wingdings" w:hint="default"/>
      </w:rPr>
    </w:lvl>
  </w:abstractNum>
  <w:abstractNum w:abstractNumId="30">
    <w:nsid w:val="5CF57919"/>
    <w:multiLevelType w:val="multilevel"/>
    <w:tmpl w:val="0726795E"/>
    <w:lvl w:ilvl="0">
      <w:start w:val="1"/>
      <w:numFmt w:val="decimal"/>
      <w:lvlText w:val="%1."/>
      <w:lvlJc w:val="left"/>
      <w:pPr>
        <w:ind w:left="450" w:hanging="450"/>
      </w:pPr>
      <w:rPr>
        <w:rFonts w:hint="default"/>
      </w:rPr>
    </w:lvl>
    <w:lvl w:ilvl="1">
      <w:start w:val="1"/>
      <w:numFmt w:val="decimal"/>
      <w:lvlText w:val="%1.%2"/>
      <w:lvlJc w:val="left"/>
      <w:pPr>
        <w:ind w:left="1087" w:hanging="720"/>
      </w:pPr>
      <w:rPr>
        <w:rFonts w:hint="default"/>
      </w:rPr>
    </w:lvl>
    <w:lvl w:ilvl="2">
      <w:start w:val="1"/>
      <w:numFmt w:val="decimal"/>
      <w:lvlText w:val="%1.%2.%3"/>
      <w:lvlJc w:val="left"/>
      <w:pPr>
        <w:ind w:left="1814" w:hanging="108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908" w:hanging="1440"/>
      </w:pPr>
      <w:rPr>
        <w:rFonts w:hint="default"/>
      </w:rPr>
    </w:lvl>
    <w:lvl w:ilvl="5">
      <w:start w:val="1"/>
      <w:numFmt w:val="decimal"/>
      <w:lvlText w:val="%1.%2.%3.%4.%5.%6"/>
      <w:lvlJc w:val="left"/>
      <w:pPr>
        <w:ind w:left="3635" w:hanging="1800"/>
      </w:pPr>
      <w:rPr>
        <w:rFonts w:hint="default"/>
      </w:rPr>
    </w:lvl>
    <w:lvl w:ilvl="6">
      <w:start w:val="1"/>
      <w:numFmt w:val="decimal"/>
      <w:lvlText w:val="%1.%2.%3.%4.%5.%6.%7"/>
      <w:lvlJc w:val="left"/>
      <w:pPr>
        <w:ind w:left="4362" w:hanging="2160"/>
      </w:pPr>
      <w:rPr>
        <w:rFonts w:hint="default"/>
      </w:rPr>
    </w:lvl>
    <w:lvl w:ilvl="7">
      <w:start w:val="1"/>
      <w:numFmt w:val="decimal"/>
      <w:lvlText w:val="%1.%2.%3.%4.%5.%6.%7.%8"/>
      <w:lvlJc w:val="left"/>
      <w:pPr>
        <w:ind w:left="4729" w:hanging="2160"/>
      </w:pPr>
      <w:rPr>
        <w:rFonts w:hint="default"/>
      </w:rPr>
    </w:lvl>
    <w:lvl w:ilvl="8">
      <w:start w:val="1"/>
      <w:numFmt w:val="decimal"/>
      <w:lvlText w:val="%1.%2.%3.%4.%5.%6.%7.%8.%9"/>
      <w:lvlJc w:val="left"/>
      <w:pPr>
        <w:ind w:left="5456" w:hanging="2520"/>
      </w:pPr>
      <w:rPr>
        <w:rFonts w:hint="default"/>
      </w:rPr>
    </w:lvl>
  </w:abstractNum>
  <w:abstractNum w:abstractNumId="31">
    <w:nsid w:val="5E12131E"/>
    <w:multiLevelType w:val="hybridMultilevel"/>
    <w:tmpl w:val="4AF4CC1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2">
    <w:nsid w:val="5E675BF6"/>
    <w:multiLevelType w:val="hybridMultilevel"/>
    <w:tmpl w:val="6ADE3AF0"/>
    <w:lvl w:ilvl="0" w:tplc="0422001B">
      <w:start w:val="1"/>
      <w:numFmt w:val="low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nsid w:val="63B857A7"/>
    <w:multiLevelType w:val="hybridMultilevel"/>
    <w:tmpl w:val="B79092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3F86A9B"/>
    <w:multiLevelType w:val="singleLevel"/>
    <w:tmpl w:val="1CC86FC0"/>
    <w:lvl w:ilvl="0">
      <w:start w:val="3"/>
      <w:numFmt w:val="bullet"/>
      <w:lvlText w:val="—"/>
      <w:lvlJc w:val="left"/>
      <w:pPr>
        <w:tabs>
          <w:tab w:val="num" w:pos="1211"/>
        </w:tabs>
        <w:ind w:left="1211" w:hanging="360"/>
      </w:pPr>
      <w:rPr>
        <w:rFonts w:hint="default"/>
      </w:rPr>
    </w:lvl>
  </w:abstractNum>
  <w:abstractNum w:abstractNumId="35">
    <w:nsid w:val="66884C60"/>
    <w:multiLevelType w:val="multilevel"/>
    <w:tmpl w:val="3C588202"/>
    <w:lvl w:ilvl="0">
      <w:start w:val="1"/>
      <w:numFmt w:val="decimal"/>
      <w:lvlText w:val="%1."/>
      <w:lvlJc w:val="left"/>
      <w:pPr>
        <w:tabs>
          <w:tab w:val="num" w:pos="644"/>
        </w:tabs>
        <w:ind w:left="644" w:hanging="360"/>
      </w:pPr>
      <w:rPr>
        <w:rFonts w:hint="default"/>
      </w:rPr>
    </w:lvl>
    <w:lvl w:ilvl="1">
      <w:start w:val="7"/>
      <w:numFmt w:val="decimal"/>
      <w:isLgl/>
      <w:lvlText w:val="%1.%2"/>
      <w:lvlJc w:val="left"/>
      <w:pPr>
        <w:tabs>
          <w:tab w:val="num" w:pos="716"/>
        </w:tabs>
        <w:ind w:left="716" w:hanging="432"/>
      </w:pPr>
      <w:rPr>
        <w:rFonts w:hint="default"/>
      </w:rPr>
    </w:lvl>
    <w:lvl w:ilvl="2">
      <w:start w:val="1"/>
      <w:numFmt w:val="decimal"/>
      <w:isLgl/>
      <w:lvlText w:val="%1.%2.%3"/>
      <w:lvlJc w:val="left"/>
      <w:pPr>
        <w:tabs>
          <w:tab w:val="num" w:pos="1004"/>
        </w:tabs>
        <w:ind w:left="1004" w:hanging="720"/>
      </w:pPr>
      <w:rPr>
        <w:rFonts w:hint="default"/>
      </w:rPr>
    </w:lvl>
    <w:lvl w:ilvl="3">
      <w:start w:val="1"/>
      <w:numFmt w:val="decimal"/>
      <w:isLgl/>
      <w:lvlText w:val="%1.%2.%3.%4"/>
      <w:lvlJc w:val="left"/>
      <w:pPr>
        <w:tabs>
          <w:tab w:val="num" w:pos="1364"/>
        </w:tabs>
        <w:ind w:left="1364" w:hanging="1080"/>
      </w:pPr>
      <w:rPr>
        <w:rFonts w:hint="default"/>
      </w:rPr>
    </w:lvl>
    <w:lvl w:ilvl="4">
      <w:start w:val="1"/>
      <w:numFmt w:val="decimal"/>
      <w:isLgl/>
      <w:lvlText w:val="%1.%2.%3.%4.%5"/>
      <w:lvlJc w:val="left"/>
      <w:pPr>
        <w:tabs>
          <w:tab w:val="num" w:pos="1364"/>
        </w:tabs>
        <w:ind w:left="1364" w:hanging="1080"/>
      </w:pPr>
      <w:rPr>
        <w:rFonts w:hint="default"/>
      </w:rPr>
    </w:lvl>
    <w:lvl w:ilvl="5">
      <w:start w:val="1"/>
      <w:numFmt w:val="decimal"/>
      <w:isLgl/>
      <w:lvlText w:val="%1.%2.%3.%4.%5.%6"/>
      <w:lvlJc w:val="left"/>
      <w:pPr>
        <w:tabs>
          <w:tab w:val="num" w:pos="1724"/>
        </w:tabs>
        <w:ind w:left="1724" w:hanging="1440"/>
      </w:pPr>
      <w:rPr>
        <w:rFonts w:hint="default"/>
      </w:rPr>
    </w:lvl>
    <w:lvl w:ilvl="6">
      <w:start w:val="1"/>
      <w:numFmt w:val="decimal"/>
      <w:isLgl/>
      <w:lvlText w:val="%1.%2.%3.%4.%5.%6.%7"/>
      <w:lvlJc w:val="left"/>
      <w:pPr>
        <w:tabs>
          <w:tab w:val="num" w:pos="1724"/>
        </w:tabs>
        <w:ind w:left="1724" w:hanging="1440"/>
      </w:pPr>
      <w:rPr>
        <w:rFonts w:hint="default"/>
      </w:rPr>
    </w:lvl>
    <w:lvl w:ilvl="7">
      <w:start w:val="1"/>
      <w:numFmt w:val="decimal"/>
      <w:isLgl/>
      <w:lvlText w:val="%1.%2.%3.%4.%5.%6.%7.%8"/>
      <w:lvlJc w:val="left"/>
      <w:pPr>
        <w:tabs>
          <w:tab w:val="num" w:pos="2084"/>
        </w:tabs>
        <w:ind w:left="2084" w:hanging="1800"/>
      </w:pPr>
      <w:rPr>
        <w:rFonts w:hint="default"/>
      </w:rPr>
    </w:lvl>
    <w:lvl w:ilvl="8">
      <w:start w:val="1"/>
      <w:numFmt w:val="decimal"/>
      <w:isLgl/>
      <w:lvlText w:val="%1.%2.%3.%4.%5.%6.%7.%8.%9"/>
      <w:lvlJc w:val="left"/>
      <w:pPr>
        <w:tabs>
          <w:tab w:val="num" w:pos="2444"/>
        </w:tabs>
        <w:ind w:left="2444" w:hanging="2160"/>
      </w:pPr>
      <w:rPr>
        <w:rFonts w:hint="default"/>
      </w:rPr>
    </w:lvl>
  </w:abstractNum>
  <w:abstractNum w:abstractNumId="36">
    <w:nsid w:val="6A087C76"/>
    <w:multiLevelType w:val="hybridMultilevel"/>
    <w:tmpl w:val="71762782"/>
    <w:lvl w:ilvl="0" w:tplc="FC34FC2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7">
    <w:nsid w:val="6C444BEA"/>
    <w:multiLevelType w:val="hybridMultilevel"/>
    <w:tmpl w:val="D7A4272E"/>
    <w:lvl w:ilvl="0" w:tplc="04220001">
      <w:start w:val="1"/>
      <w:numFmt w:val="bullet"/>
      <w:lvlText w:val=""/>
      <w:lvlJc w:val="left"/>
      <w:pPr>
        <w:tabs>
          <w:tab w:val="num" w:pos="210"/>
        </w:tabs>
        <w:ind w:left="210" w:hanging="360"/>
      </w:pPr>
      <w:rPr>
        <w:rFonts w:ascii="Symbol" w:hAnsi="Symbol" w:hint="default"/>
      </w:rPr>
    </w:lvl>
    <w:lvl w:ilvl="1" w:tplc="0422000F">
      <w:start w:val="1"/>
      <w:numFmt w:val="decimal"/>
      <w:lvlText w:val="%2."/>
      <w:lvlJc w:val="left"/>
      <w:pPr>
        <w:tabs>
          <w:tab w:val="num" w:pos="930"/>
        </w:tabs>
        <w:ind w:left="930" w:hanging="360"/>
      </w:pPr>
      <w:rPr>
        <w:rFonts w:hint="default"/>
      </w:rPr>
    </w:lvl>
    <w:lvl w:ilvl="2" w:tplc="04220005" w:tentative="1">
      <w:start w:val="1"/>
      <w:numFmt w:val="bullet"/>
      <w:lvlText w:val=""/>
      <w:lvlJc w:val="left"/>
      <w:pPr>
        <w:tabs>
          <w:tab w:val="num" w:pos="1650"/>
        </w:tabs>
        <w:ind w:left="1650" w:hanging="360"/>
      </w:pPr>
      <w:rPr>
        <w:rFonts w:ascii="Wingdings" w:hAnsi="Wingdings" w:hint="default"/>
      </w:rPr>
    </w:lvl>
    <w:lvl w:ilvl="3" w:tplc="04220001" w:tentative="1">
      <w:start w:val="1"/>
      <w:numFmt w:val="bullet"/>
      <w:lvlText w:val=""/>
      <w:lvlJc w:val="left"/>
      <w:pPr>
        <w:tabs>
          <w:tab w:val="num" w:pos="2370"/>
        </w:tabs>
        <w:ind w:left="2370" w:hanging="360"/>
      </w:pPr>
      <w:rPr>
        <w:rFonts w:ascii="Symbol" w:hAnsi="Symbol" w:hint="default"/>
      </w:rPr>
    </w:lvl>
    <w:lvl w:ilvl="4" w:tplc="04220003" w:tentative="1">
      <w:start w:val="1"/>
      <w:numFmt w:val="bullet"/>
      <w:lvlText w:val="o"/>
      <w:lvlJc w:val="left"/>
      <w:pPr>
        <w:tabs>
          <w:tab w:val="num" w:pos="3090"/>
        </w:tabs>
        <w:ind w:left="3090" w:hanging="360"/>
      </w:pPr>
      <w:rPr>
        <w:rFonts w:ascii="Courier New" w:hAnsi="Courier New" w:cs="Courier New" w:hint="default"/>
      </w:rPr>
    </w:lvl>
    <w:lvl w:ilvl="5" w:tplc="04220005" w:tentative="1">
      <w:start w:val="1"/>
      <w:numFmt w:val="bullet"/>
      <w:lvlText w:val=""/>
      <w:lvlJc w:val="left"/>
      <w:pPr>
        <w:tabs>
          <w:tab w:val="num" w:pos="3810"/>
        </w:tabs>
        <w:ind w:left="3810" w:hanging="360"/>
      </w:pPr>
      <w:rPr>
        <w:rFonts w:ascii="Wingdings" w:hAnsi="Wingdings" w:hint="default"/>
      </w:rPr>
    </w:lvl>
    <w:lvl w:ilvl="6" w:tplc="04220001" w:tentative="1">
      <w:start w:val="1"/>
      <w:numFmt w:val="bullet"/>
      <w:lvlText w:val=""/>
      <w:lvlJc w:val="left"/>
      <w:pPr>
        <w:tabs>
          <w:tab w:val="num" w:pos="4530"/>
        </w:tabs>
        <w:ind w:left="4530" w:hanging="360"/>
      </w:pPr>
      <w:rPr>
        <w:rFonts w:ascii="Symbol" w:hAnsi="Symbol" w:hint="default"/>
      </w:rPr>
    </w:lvl>
    <w:lvl w:ilvl="7" w:tplc="04220003" w:tentative="1">
      <w:start w:val="1"/>
      <w:numFmt w:val="bullet"/>
      <w:lvlText w:val="o"/>
      <w:lvlJc w:val="left"/>
      <w:pPr>
        <w:tabs>
          <w:tab w:val="num" w:pos="5250"/>
        </w:tabs>
        <w:ind w:left="5250" w:hanging="360"/>
      </w:pPr>
      <w:rPr>
        <w:rFonts w:ascii="Courier New" w:hAnsi="Courier New" w:cs="Courier New" w:hint="default"/>
      </w:rPr>
    </w:lvl>
    <w:lvl w:ilvl="8" w:tplc="04220005" w:tentative="1">
      <w:start w:val="1"/>
      <w:numFmt w:val="bullet"/>
      <w:lvlText w:val=""/>
      <w:lvlJc w:val="left"/>
      <w:pPr>
        <w:tabs>
          <w:tab w:val="num" w:pos="5970"/>
        </w:tabs>
        <w:ind w:left="5970" w:hanging="360"/>
      </w:pPr>
      <w:rPr>
        <w:rFonts w:ascii="Wingdings" w:hAnsi="Wingdings" w:hint="default"/>
      </w:rPr>
    </w:lvl>
  </w:abstractNum>
  <w:abstractNum w:abstractNumId="38">
    <w:nsid w:val="6D1A48B2"/>
    <w:multiLevelType w:val="hybridMultilevel"/>
    <w:tmpl w:val="40963B7A"/>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9">
    <w:nsid w:val="6D925ADE"/>
    <w:multiLevelType w:val="singleLevel"/>
    <w:tmpl w:val="6FE045B8"/>
    <w:lvl w:ilvl="0">
      <w:start w:val="1"/>
      <w:numFmt w:val="decimal"/>
      <w:lvlText w:val="%1."/>
      <w:lvlJc w:val="left"/>
      <w:pPr>
        <w:tabs>
          <w:tab w:val="num" w:pos="396"/>
        </w:tabs>
        <w:ind w:left="396" w:hanging="396"/>
      </w:pPr>
      <w:rPr>
        <w:rFonts w:hint="default"/>
      </w:rPr>
    </w:lvl>
  </w:abstractNum>
  <w:abstractNum w:abstractNumId="40">
    <w:nsid w:val="742575B9"/>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1">
    <w:nsid w:val="74AB15E9"/>
    <w:multiLevelType w:val="hybridMultilevel"/>
    <w:tmpl w:val="86BC7FB0"/>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2">
    <w:nsid w:val="76100833"/>
    <w:multiLevelType w:val="multilevel"/>
    <w:tmpl w:val="65723D46"/>
    <w:lvl w:ilvl="0">
      <w:start w:val="1"/>
      <w:numFmt w:val="decimal"/>
      <w:lvlText w:val="%1"/>
      <w:lvlJc w:val="left"/>
      <w:pPr>
        <w:ind w:left="450" w:hanging="450"/>
      </w:pPr>
      <w:rPr>
        <w:rFonts w:hint="default"/>
      </w:rPr>
    </w:lvl>
    <w:lvl w:ilvl="1">
      <w:start w:val="1"/>
      <w:numFmt w:val="decimal"/>
      <w:lvlText w:val="%1.%2"/>
      <w:lvlJc w:val="left"/>
      <w:pPr>
        <w:ind w:left="1087" w:hanging="720"/>
      </w:pPr>
      <w:rPr>
        <w:rFonts w:hint="default"/>
      </w:rPr>
    </w:lvl>
    <w:lvl w:ilvl="2">
      <w:start w:val="1"/>
      <w:numFmt w:val="decimal"/>
      <w:lvlText w:val="%1.%2.%3"/>
      <w:lvlJc w:val="left"/>
      <w:pPr>
        <w:ind w:left="1814" w:hanging="108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908" w:hanging="1440"/>
      </w:pPr>
      <w:rPr>
        <w:rFonts w:hint="default"/>
      </w:rPr>
    </w:lvl>
    <w:lvl w:ilvl="5">
      <w:start w:val="1"/>
      <w:numFmt w:val="decimal"/>
      <w:lvlText w:val="%1.%2.%3.%4.%5.%6"/>
      <w:lvlJc w:val="left"/>
      <w:pPr>
        <w:ind w:left="3635" w:hanging="1800"/>
      </w:pPr>
      <w:rPr>
        <w:rFonts w:hint="default"/>
      </w:rPr>
    </w:lvl>
    <w:lvl w:ilvl="6">
      <w:start w:val="1"/>
      <w:numFmt w:val="decimal"/>
      <w:lvlText w:val="%1.%2.%3.%4.%5.%6.%7"/>
      <w:lvlJc w:val="left"/>
      <w:pPr>
        <w:ind w:left="4362" w:hanging="2160"/>
      </w:pPr>
      <w:rPr>
        <w:rFonts w:hint="default"/>
      </w:rPr>
    </w:lvl>
    <w:lvl w:ilvl="7">
      <w:start w:val="1"/>
      <w:numFmt w:val="decimal"/>
      <w:lvlText w:val="%1.%2.%3.%4.%5.%6.%7.%8"/>
      <w:lvlJc w:val="left"/>
      <w:pPr>
        <w:ind w:left="4729" w:hanging="2160"/>
      </w:pPr>
      <w:rPr>
        <w:rFonts w:hint="default"/>
      </w:rPr>
    </w:lvl>
    <w:lvl w:ilvl="8">
      <w:start w:val="1"/>
      <w:numFmt w:val="decimal"/>
      <w:lvlText w:val="%1.%2.%3.%4.%5.%6.%7.%8.%9"/>
      <w:lvlJc w:val="left"/>
      <w:pPr>
        <w:ind w:left="5456" w:hanging="2520"/>
      </w:pPr>
      <w:rPr>
        <w:rFonts w:hint="default"/>
      </w:rPr>
    </w:lvl>
  </w:abstractNum>
  <w:abstractNum w:abstractNumId="43">
    <w:nsid w:val="7AB41D9B"/>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num w:numId="1">
    <w:abstractNumId w:val="4"/>
  </w:num>
  <w:num w:numId="2">
    <w:abstractNumId w:val="0"/>
  </w:num>
  <w:num w:numId="3">
    <w:abstractNumId w:val="35"/>
  </w:num>
  <w:num w:numId="4">
    <w:abstractNumId w:val="39"/>
  </w:num>
  <w:num w:numId="5">
    <w:abstractNumId w:val="5"/>
  </w:num>
  <w:num w:numId="6">
    <w:abstractNumId w:val="24"/>
  </w:num>
  <w:num w:numId="7">
    <w:abstractNumId w:val="25"/>
  </w:num>
  <w:num w:numId="8">
    <w:abstractNumId w:val="15"/>
  </w:num>
  <w:num w:numId="9">
    <w:abstractNumId w:val="22"/>
  </w:num>
  <w:num w:numId="10">
    <w:abstractNumId w:val="8"/>
  </w:num>
  <w:num w:numId="11">
    <w:abstractNumId w:val="28"/>
  </w:num>
  <w:num w:numId="12">
    <w:abstractNumId w:val="6"/>
  </w:num>
  <w:num w:numId="13">
    <w:abstractNumId w:val="43"/>
  </w:num>
  <w:num w:numId="14">
    <w:abstractNumId w:val="40"/>
  </w:num>
  <w:num w:numId="15">
    <w:abstractNumId w:val="1"/>
  </w:num>
  <w:num w:numId="16">
    <w:abstractNumId w:val="2"/>
  </w:num>
  <w:num w:numId="17">
    <w:abstractNumId w:val="19"/>
  </w:num>
  <w:num w:numId="18">
    <w:abstractNumId w:val="10"/>
  </w:num>
  <w:num w:numId="19">
    <w:abstractNumId w:val="37"/>
  </w:num>
  <w:num w:numId="20">
    <w:abstractNumId w:val="34"/>
  </w:num>
  <w:num w:numId="21">
    <w:abstractNumId w:val="18"/>
  </w:num>
  <w:num w:numId="22">
    <w:abstractNumId w:val="23"/>
  </w:num>
  <w:num w:numId="23">
    <w:abstractNumId w:val="13"/>
  </w:num>
  <w:num w:numId="24">
    <w:abstractNumId w:val="32"/>
  </w:num>
  <w:num w:numId="25">
    <w:abstractNumId w:val="16"/>
  </w:num>
  <w:num w:numId="26">
    <w:abstractNumId w:val="41"/>
  </w:num>
  <w:num w:numId="27">
    <w:abstractNumId w:val="29"/>
  </w:num>
  <w:num w:numId="28">
    <w:abstractNumId w:val="27"/>
  </w:num>
  <w:num w:numId="29">
    <w:abstractNumId w:val="17"/>
  </w:num>
  <w:num w:numId="30">
    <w:abstractNumId w:val="21"/>
  </w:num>
  <w:num w:numId="31">
    <w:abstractNumId w:val="20"/>
  </w:num>
  <w:num w:numId="32">
    <w:abstractNumId w:val="3"/>
  </w:num>
  <w:num w:numId="33">
    <w:abstractNumId w:val="31"/>
  </w:num>
  <w:num w:numId="34">
    <w:abstractNumId w:val="38"/>
  </w:num>
  <w:num w:numId="35">
    <w:abstractNumId w:val="7"/>
  </w:num>
  <w:num w:numId="36">
    <w:abstractNumId w:val="12"/>
  </w:num>
  <w:num w:numId="37">
    <w:abstractNumId w:val="36"/>
  </w:num>
  <w:num w:numId="38">
    <w:abstractNumId w:val="33"/>
  </w:num>
  <w:num w:numId="39">
    <w:abstractNumId w:val="9"/>
  </w:num>
  <w:num w:numId="40">
    <w:abstractNumId w:val="14"/>
  </w:num>
  <w:num w:numId="41">
    <w:abstractNumId w:val="26"/>
  </w:num>
  <w:num w:numId="42">
    <w:abstractNumId w:val="42"/>
  </w:num>
  <w:num w:numId="43">
    <w:abstractNumId w:val="30"/>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hideSpellingErrors/>
  <w:activeWritingStyle w:appName="MSWord" w:lang="ru-RU" w:vendorID="1"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style="mso-position-vertical-relative:pag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063"/>
    <w:rsid w:val="00000218"/>
    <w:rsid w:val="00000322"/>
    <w:rsid w:val="00001428"/>
    <w:rsid w:val="00003C2A"/>
    <w:rsid w:val="00004A58"/>
    <w:rsid w:val="00005D00"/>
    <w:rsid w:val="00007DB8"/>
    <w:rsid w:val="00011BAA"/>
    <w:rsid w:val="000159CF"/>
    <w:rsid w:val="00020C3D"/>
    <w:rsid w:val="0002210C"/>
    <w:rsid w:val="00022277"/>
    <w:rsid w:val="00023341"/>
    <w:rsid w:val="00023681"/>
    <w:rsid w:val="0002493A"/>
    <w:rsid w:val="00025C4F"/>
    <w:rsid w:val="000333C7"/>
    <w:rsid w:val="000333E6"/>
    <w:rsid w:val="00042BA0"/>
    <w:rsid w:val="00044DD6"/>
    <w:rsid w:val="00045ED2"/>
    <w:rsid w:val="0007156F"/>
    <w:rsid w:val="00073C8E"/>
    <w:rsid w:val="00075A18"/>
    <w:rsid w:val="00076F55"/>
    <w:rsid w:val="00077974"/>
    <w:rsid w:val="00084799"/>
    <w:rsid w:val="0008798D"/>
    <w:rsid w:val="00092E02"/>
    <w:rsid w:val="00094F70"/>
    <w:rsid w:val="00097F45"/>
    <w:rsid w:val="000A3063"/>
    <w:rsid w:val="000A30DC"/>
    <w:rsid w:val="000A5A26"/>
    <w:rsid w:val="000A6659"/>
    <w:rsid w:val="000A713F"/>
    <w:rsid w:val="000B4974"/>
    <w:rsid w:val="000B6623"/>
    <w:rsid w:val="000C5142"/>
    <w:rsid w:val="000C5ED7"/>
    <w:rsid w:val="000E1B32"/>
    <w:rsid w:val="000E7DC6"/>
    <w:rsid w:val="000F1B0A"/>
    <w:rsid w:val="001022B6"/>
    <w:rsid w:val="00107EF5"/>
    <w:rsid w:val="0011195A"/>
    <w:rsid w:val="0011565D"/>
    <w:rsid w:val="00116AD9"/>
    <w:rsid w:val="00117C65"/>
    <w:rsid w:val="00125C18"/>
    <w:rsid w:val="00137B70"/>
    <w:rsid w:val="0014739A"/>
    <w:rsid w:val="00150F14"/>
    <w:rsid w:val="00151F5A"/>
    <w:rsid w:val="001572A1"/>
    <w:rsid w:val="00157675"/>
    <w:rsid w:val="00160556"/>
    <w:rsid w:val="00164B2F"/>
    <w:rsid w:val="00165514"/>
    <w:rsid w:val="001722D1"/>
    <w:rsid w:val="001727D7"/>
    <w:rsid w:val="00172E43"/>
    <w:rsid w:val="00174311"/>
    <w:rsid w:val="00176C4A"/>
    <w:rsid w:val="00176DF3"/>
    <w:rsid w:val="00180343"/>
    <w:rsid w:val="00183495"/>
    <w:rsid w:val="00185D8A"/>
    <w:rsid w:val="00191B0C"/>
    <w:rsid w:val="0019506D"/>
    <w:rsid w:val="001A1EEC"/>
    <w:rsid w:val="001A4F5E"/>
    <w:rsid w:val="001A5D33"/>
    <w:rsid w:val="001A74A0"/>
    <w:rsid w:val="001B2D19"/>
    <w:rsid w:val="001B31D9"/>
    <w:rsid w:val="001C2E2C"/>
    <w:rsid w:val="001C4A79"/>
    <w:rsid w:val="001C566A"/>
    <w:rsid w:val="001C7AEC"/>
    <w:rsid w:val="001D71D6"/>
    <w:rsid w:val="001E1634"/>
    <w:rsid w:val="001E39A7"/>
    <w:rsid w:val="001E6DDD"/>
    <w:rsid w:val="001F2553"/>
    <w:rsid w:val="0020515C"/>
    <w:rsid w:val="00216C45"/>
    <w:rsid w:val="00220DD0"/>
    <w:rsid w:val="0022365F"/>
    <w:rsid w:val="002246AD"/>
    <w:rsid w:val="00224B92"/>
    <w:rsid w:val="002258C0"/>
    <w:rsid w:val="002269E5"/>
    <w:rsid w:val="002358E2"/>
    <w:rsid w:val="00240E94"/>
    <w:rsid w:val="00242138"/>
    <w:rsid w:val="0024227C"/>
    <w:rsid w:val="002446CC"/>
    <w:rsid w:val="002545BE"/>
    <w:rsid w:val="00255434"/>
    <w:rsid w:val="00260B8E"/>
    <w:rsid w:val="00264140"/>
    <w:rsid w:val="0026771A"/>
    <w:rsid w:val="00272A6A"/>
    <w:rsid w:val="00274D3C"/>
    <w:rsid w:val="00274FD0"/>
    <w:rsid w:val="00277018"/>
    <w:rsid w:val="002815C8"/>
    <w:rsid w:val="00284B7B"/>
    <w:rsid w:val="00285412"/>
    <w:rsid w:val="002863B3"/>
    <w:rsid w:val="00287DFE"/>
    <w:rsid w:val="00291345"/>
    <w:rsid w:val="002A2E6F"/>
    <w:rsid w:val="002B0B2D"/>
    <w:rsid w:val="002B3B25"/>
    <w:rsid w:val="002C00C1"/>
    <w:rsid w:val="002C2A1E"/>
    <w:rsid w:val="002C2E65"/>
    <w:rsid w:val="002C6B21"/>
    <w:rsid w:val="002D470C"/>
    <w:rsid w:val="002D5B7D"/>
    <w:rsid w:val="002F0796"/>
    <w:rsid w:val="002F461B"/>
    <w:rsid w:val="002F6314"/>
    <w:rsid w:val="003101A9"/>
    <w:rsid w:val="00310296"/>
    <w:rsid w:val="00310F7B"/>
    <w:rsid w:val="003130FE"/>
    <w:rsid w:val="00313E2F"/>
    <w:rsid w:val="00321118"/>
    <w:rsid w:val="00332C6F"/>
    <w:rsid w:val="00334FD1"/>
    <w:rsid w:val="003406F8"/>
    <w:rsid w:val="00341B22"/>
    <w:rsid w:val="0034554C"/>
    <w:rsid w:val="00352293"/>
    <w:rsid w:val="00353B38"/>
    <w:rsid w:val="003550C7"/>
    <w:rsid w:val="003610FA"/>
    <w:rsid w:val="00364202"/>
    <w:rsid w:val="00367439"/>
    <w:rsid w:val="003675E0"/>
    <w:rsid w:val="003678F5"/>
    <w:rsid w:val="003718A4"/>
    <w:rsid w:val="0037710D"/>
    <w:rsid w:val="00377795"/>
    <w:rsid w:val="00381367"/>
    <w:rsid w:val="0038627C"/>
    <w:rsid w:val="00395E3D"/>
    <w:rsid w:val="003A2A48"/>
    <w:rsid w:val="003A6912"/>
    <w:rsid w:val="003B2821"/>
    <w:rsid w:val="003B528B"/>
    <w:rsid w:val="003B76C9"/>
    <w:rsid w:val="003C1E31"/>
    <w:rsid w:val="003C6EA6"/>
    <w:rsid w:val="003D0995"/>
    <w:rsid w:val="003D2055"/>
    <w:rsid w:val="003D2602"/>
    <w:rsid w:val="003D3D3F"/>
    <w:rsid w:val="003D4D70"/>
    <w:rsid w:val="003E391C"/>
    <w:rsid w:val="003F3869"/>
    <w:rsid w:val="003F4C94"/>
    <w:rsid w:val="004034FF"/>
    <w:rsid w:val="00412FFA"/>
    <w:rsid w:val="00417FB5"/>
    <w:rsid w:val="00422BA6"/>
    <w:rsid w:val="00424F37"/>
    <w:rsid w:val="00426689"/>
    <w:rsid w:val="00427224"/>
    <w:rsid w:val="00431892"/>
    <w:rsid w:val="00432E2B"/>
    <w:rsid w:val="00433E4F"/>
    <w:rsid w:val="004346A0"/>
    <w:rsid w:val="004358FE"/>
    <w:rsid w:val="00437F61"/>
    <w:rsid w:val="00441D74"/>
    <w:rsid w:val="00443EEA"/>
    <w:rsid w:val="00444E85"/>
    <w:rsid w:val="00447B32"/>
    <w:rsid w:val="0045015E"/>
    <w:rsid w:val="0045453E"/>
    <w:rsid w:val="004548AB"/>
    <w:rsid w:val="00455B26"/>
    <w:rsid w:val="004570C0"/>
    <w:rsid w:val="00461DD2"/>
    <w:rsid w:val="0046331F"/>
    <w:rsid w:val="00467D1D"/>
    <w:rsid w:val="00471C2E"/>
    <w:rsid w:val="004748E4"/>
    <w:rsid w:val="00474B05"/>
    <w:rsid w:val="004751B1"/>
    <w:rsid w:val="00475581"/>
    <w:rsid w:val="0047622C"/>
    <w:rsid w:val="00477D0C"/>
    <w:rsid w:val="00492786"/>
    <w:rsid w:val="004927C0"/>
    <w:rsid w:val="004A68AA"/>
    <w:rsid w:val="004A75DA"/>
    <w:rsid w:val="004B7BF6"/>
    <w:rsid w:val="004C217E"/>
    <w:rsid w:val="004C316A"/>
    <w:rsid w:val="004C4D03"/>
    <w:rsid w:val="004C4E80"/>
    <w:rsid w:val="004D12DA"/>
    <w:rsid w:val="004D267B"/>
    <w:rsid w:val="004D2937"/>
    <w:rsid w:val="004D2959"/>
    <w:rsid w:val="004D3C68"/>
    <w:rsid w:val="004D5B21"/>
    <w:rsid w:val="004D6585"/>
    <w:rsid w:val="004D76BA"/>
    <w:rsid w:val="004E37A9"/>
    <w:rsid w:val="004E3933"/>
    <w:rsid w:val="004F3296"/>
    <w:rsid w:val="004F3A5A"/>
    <w:rsid w:val="004F5196"/>
    <w:rsid w:val="004F5C3C"/>
    <w:rsid w:val="004F640E"/>
    <w:rsid w:val="00502590"/>
    <w:rsid w:val="00502847"/>
    <w:rsid w:val="00502D61"/>
    <w:rsid w:val="00505FB1"/>
    <w:rsid w:val="005115D5"/>
    <w:rsid w:val="005176C1"/>
    <w:rsid w:val="005214E9"/>
    <w:rsid w:val="00523B78"/>
    <w:rsid w:val="005317A7"/>
    <w:rsid w:val="00531CBC"/>
    <w:rsid w:val="00533325"/>
    <w:rsid w:val="00544279"/>
    <w:rsid w:val="00544A88"/>
    <w:rsid w:val="00550328"/>
    <w:rsid w:val="00552266"/>
    <w:rsid w:val="00554789"/>
    <w:rsid w:val="005570C3"/>
    <w:rsid w:val="005729A3"/>
    <w:rsid w:val="00577436"/>
    <w:rsid w:val="0058165F"/>
    <w:rsid w:val="005846B6"/>
    <w:rsid w:val="0058700A"/>
    <w:rsid w:val="00592E3C"/>
    <w:rsid w:val="00593CED"/>
    <w:rsid w:val="005A294E"/>
    <w:rsid w:val="005A5466"/>
    <w:rsid w:val="005A78D5"/>
    <w:rsid w:val="005B1508"/>
    <w:rsid w:val="005B186D"/>
    <w:rsid w:val="005B18EF"/>
    <w:rsid w:val="005B564F"/>
    <w:rsid w:val="005C3E70"/>
    <w:rsid w:val="005C6164"/>
    <w:rsid w:val="005D09B5"/>
    <w:rsid w:val="005D173E"/>
    <w:rsid w:val="005D1788"/>
    <w:rsid w:val="005E03B6"/>
    <w:rsid w:val="005E1BEC"/>
    <w:rsid w:val="005E2294"/>
    <w:rsid w:val="005E4E78"/>
    <w:rsid w:val="005E6C84"/>
    <w:rsid w:val="005E7147"/>
    <w:rsid w:val="005F2E59"/>
    <w:rsid w:val="005F66A1"/>
    <w:rsid w:val="00601D18"/>
    <w:rsid w:val="00603E14"/>
    <w:rsid w:val="006047E7"/>
    <w:rsid w:val="00605D9F"/>
    <w:rsid w:val="006073AC"/>
    <w:rsid w:val="00610BB6"/>
    <w:rsid w:val="00611360"/>
    <w:rsid w:val="0061648F"/>
    <w:rsid w:val="00620921"/>
    <w:rsid w:val="00620E2F"/>
    <w:rsid w:val="0062159E"/>
    <w:rsid w:val="00621A2D"/>
    <w:rsid w:val="00622E37"/>
    <w:rsid w:val="006236D5"/>
    <w:rsid w:val="00623C92"/>
    <w:rsid w:val="00625904"/>
    <w:rsid w:val="0062725A"/>
    <w:rsid w:val="00634D95"/>
    <w:rsid w:val="0063761E"/>
    <w:rsid w:val="00640FF4"/>
    <w:rsid w:val="006418BD"/>
    <w:rsid w:val="00643385"/>
    <w:rsid w:val="00646449"/>
    <w:rsid w:val="006473C4"/>
    <w:rsid w:val="00650AE7"/>
    <w:rsid w:val="00651F05"/>
    <w:rsid w:val="00652767"/>
    <w:rsid w:val="006536FB"/>
    <w:rsid w:val="006606D3"/>
    <w:rsid w:val="00662DE3"/>
    <w:rsid w:val="00664C0D"/>
    <w:rsid w:val="00666B92"/>
    <w:rsid w:val="00670D75"/>
    <w:rsid w:val="0067122F"/>
    <w:rsid w:val="006734E1"/>
    <w:rsid w:val="006750CB"/>
    <w:rsid w:val="00677B60"/>
    <w:rsid w:val="006805A6"/>
    <w:rsid w:val="0068210A"/>
    <w:rsid w:val="00685E52"/>
    <w:rsid w:val="006906FB"/>
    <w:rsid w:val="006912A4"/>
    <w:rsid w:val="00695818"/>
    <w:rsid w:val="00697494"/>
    <w:rsid w:val="006979B7"/>
    <w:rsid w:val="006A4DA1"/>
    <w:rsid w:val="006A5B47"/>
    <w:rsid w:val="006A642F"/>
    <w:rsid w:val="006A7310"/>
    <w:rsid w:val="006A74F8"/>
    <w:rsid w:val="006B77E4"/>
    <w:rsid w:val="006B7C9B"/>
    <w:rsid w:val="006C0443"/>
    <w:rsid w:val="006C417C"/>
    <w:rsid w:val="006D00C3"/>
    <w:rsid w:val="006D0CC3"/>
    <w:rsid w:val="006D4879"/>
    <w:rsid w:val="006D5B52"/>
    <w:rsid w:val="006D6542"/>
    <w:rsid w:val="006D6ACD"/>
    <w:rsid w:val="006D765A"/>
    <w:rsid w:val="006E3636"/>
    <w:rsid w:val="006E3D73"/>
    <w:rsid w:val="006E42D1"/>
    <w:rsid w:val="006E4E05"/>
    <w:rsid w:val="006F0450"/>
    <w:rsid w:val="006F1B45"/>
    <w:rsid w:val="006F1C48"/>
    <w:rsid w:val="00701459"/>
    <w:rsid w:val="00702DEA"/>
    <w:rsid w:val="007059D8"/>
    <w:rsid w:val="00713D16"/>
    <w:rsid w:val="00716800"/>
    <w:rsid w:val="00721A5A"/>
    <w:rsid w:val="007252C1"/>
    <w:rsid w:val="007322FD"/>
    <w:rsid w:val="00733926"/>
    <w:rsid w:val="00733F35"/>
    <w:rsid w:val="00735094"/>
    <w:rsid w:val="0073674B"/>
    <w:rsid w:val="007376C2"/>
    <w:rsid w:val="007378EF"/>
    <w:rsid w:val="00737FD4"/>
    <w:rsid w:val="007400B2"/>
    <w:rsid w:val="00744CA4"/>
    <w:rsid w:val="00746FC1"/>
    <w:rsid w:val="00750F02"/>
    <w:rsid w:val="00757DA7"/>
    <w:rsid w:val="00761D83"/>
    <w:rsid w:val="007634B6"/>
    <w:rsid w:val="007700B1"/>
    <w:rsid w:val="00771552"/>
    <w:rsid w:val="00771782"/>
    <w:rsid w:val="0077495E"/>
    <w:rsid w:val="00777220"/>
    <w:rsid w:val="00782B8E"/>
    <w:rsid w:val="00787438"/>
    <w:rsid w:val="0079115C"/>
    <w:rsid w:val="00792547"/>
    <w:rsid w:val="007952A5"/>
    <w:rsid w:val="007A1D61"/>
    <w:rsid w:val="007A261F"/>
    <w:rsid w:val="007A5BE3"/>
    <w:rsid w:val="007B0253"/>
    <w:rsid w:val="007B28D2"/>
    <w:rsid w:val="007B4C6C"/>
    <w:rsid w:val="007B7852"/>
    <w:rsid w:val="007C2118"/>
    <w:rsid w:val="007C5387"/>
    <w:rsid w:val="007C5B40"/>
    <w:rsid w:val="007C7E79"/>
    <w:rsid w:val="007D681A"/>
    <w:rsid w:val="007F19CD"/>
    <w:rsid w:val="007F2CCD"/>
    <w:rsid w:val="007F5570"/>
    <w:rsid w:val="00801B82"/>
    <w:rsid w:val="00801CBF"/>
    <w:rsid w:val="008068AB"/>
    <w:rsid w:val="008073F0"/>
    <w:rsid w:val="0081529A"/>
    <w:rsid w:val="00817BF9"/>
    <w:rsid w:val="00820465"/>
    <w:rsid w:val="0082064C"/>
    <w:rsid w:val="008232AC"/>
    <w:rsid w:val="00827581"/>
    <w:rsid w:val="008313E4"/>
    <w:rsid w:val="008349E8"/>
    <w:rsid w:val="00837C16"/>
    <w:rsid w:val="00841B32"/>
    <w:rsid w:val="00842E97"/>
    <w:rsid w:val="0084357D"/>
    <w:rsid w:val="00843CA1"/>
    <w:rsid w:val="00846816"/>
    <w:rsid w:val="008478EB"/>
    <w:rsid w:val="008533D3"/>
    <w:rsid w:val="008540F2"/>
    <w:rsid w:val="00866975"/>
    <w:rsid w:val="00867263"/>
    <w:rsid w:val="00871543"/>
    <w:rsid w:val="0087372A"/>
    <w:rsid w:val="00883C64"/>
    <w:rsid w:val="008845D6"/>
    <w:rsid w:val="00885BF5"/>
    <w:rsid w:val="008873D6"/>
    <w:rsid w:val="00887565"/>
    <w:rsid w:val="008A2C19"/>
    <w:rsid w:val="008A402B"/>
    <w:rsid w:val="008B4663"/>
    <w:rsid w:val="008B4FEE"/>
    <w:rsid w:val="008B5321"/>
    <w:rsid w:val="008B5832"/>
    <w:rsid w:val="008B676B"/>
    <w:rsid w:val="008C1BF8"/>
    <w:rsid w:val="008C51BD"/>
    <w:rsid w:val="008D0DB1"/>
    <w:rsid w:val="008D61B8"/>
    <w:rsid w:val="008D67FE"/>
    <w:rsid w:val="008D71CE"/>
    <w:rsid w:val="008D7797"/>
    <w:rsid w:val="008E26D9"/>
    <w:rsid w:val="008E3CBE"/>
    <w:rsid w:val="008F614E"/>
    <w:rsid w:val="00901BDC"/>
    <w:rsid w:val="00911AF2"/>
    <w:rsid w:val="00912429"/>
    <w:rsid w:val="00914AD7"/>
    <w:rsid w:val="00914E8A"/>
    <w:rsid w:val="00916B26"/>
    <w:rsid w:val="009171EE"/>
    <w:rsid w:val="0092617A"/>
    <w:rsid w:val="00934D4D"/>
    <w:rsid w:val="0093795E"/>
    <w:rsid w:val="009401EB"/>
    <w:rsid w:val="00940E25"/>
    <w:rsid w:val="00945A54"/>
    <w:rsid w:val="00960A46"/>
    <w:rsid w:val="0096386A"/>
    <w:rsid w:val="009641C2"/>
    <w:rsid w:val="00965A04"/>
    <w:rsid w:val="00965D1A"/>
    <w:rsid w:val="009663D6"/>
    <w:rsid w:val="0097083B"/>
    <w:rsid w:val="009711AA"/>
    <w:rsid w:val="00972BA7"/>
    <w:rsid w:val="00980CFE"/>
    <w:rsid w:val="009838FC"/>
    <w:rsid w:val="00984A00"/>
    <w:rsid w:val="0098728C"/>
    <w:rsid w:val="00993826"/>
    <w:rsid w:val="00996621"/>
    <w:rsid w:val="009B08FB"/>
    <w:rsid w:val="009C3252"/>
    <w:rsid w:val="009D11BE"/>
    <w:rsid w:val="009D1E0B"/>
    <w:rsid w:val="009D2B3C"/>
    <w:rsid w:val="009D2EAD"/>
    <w:rsid w:val="009D310A"/>
    <w:rsid w:val="009E2245"/>
    <w:rsid w:val="009E5114"/>
    <w:rsid w:val="009F14F1"/>
    <w:rsid w:val="009F3687"/>
    <w:rsid w:val="009F3C35"/>
    <w:rsid w:val="009F63D9"/>
    <w:rsid w:val="009F740F"/>
    <w:rsid w:val="00A005CF"/>
    <w:rsid w:val="00A05899"/>
    <w:rsid w:val="00A145C8"/>
    <w:rsid w:val="00A155B6"/>
    <w:rsid w:val="00A1635D"/>
    <w:rsid w:val="00A237C5"/>
    <w:rsid w:val="00A31093"/>
    <w:rsid w:val="00A34B2F"/>
    <w:rsid w:val="00A36750"/>
    <w:rsid w:val="00A36F5B"/>
    <w:rsid w:val="00A37620"/>
    <w:rsid w:val="00A40F5D"/>
    <w:rsid w:val="00A51B3A"/>
    <w:rsid w:val="00A54D49"/>
    <w:rsid w:val="00A60AAC"/>
    <w:rsid w:val="00A62026"/>
    <w:rsid w:val="00A623EE"/>
    <w:rsid w:val="00A71A71"/>
    <w:rsid w:val="00A724AC"/>
    <w:rsid w:val="00A72BB5"/>
    <w:rsid w:val="00A80214"/>
    <w:rsid w:val="00A84560"/>
    <w:rsid w:val="00A850CD"/>
    <w:rsid w:val="00A90A16"/>
    <w:rsid w:val="00A90C57"/>
    <w:rsid w:val="00A957BC"/>
    <w:rsid w:val="00AA0BA2"/>
    <w:rsid w:val="00AB783A"/>
    <w:rsid w:val="00AC7476"/>
    <w:rsid w:val="00AC79E1"/>
    <w:rsid w:val="00AD3AEF"/>
    <w:rsid w:val="00AD5523"/>
    <w:rsid w:val="00AE1A0E"/>
    <w:rsid w:val="00AE1D30"/>
    <w:rsid w:val="00AE1DE4"/>
    <w:rsid w:val="00AE45A5"/>
    <w:rsid w:val="00AE5D53"/>
    <w:rsid w:val="00AE7587"/>
    <w:rsid w:val="00AF3577"/>
    <w:rsid w:val="00AF6ACC"/>
    <w:rsid w:val="00AF7B17"/>
    <w:rsid w:val="00B03652"/>
    <w:rsid w:val="00B06A58"/>
    <w:rsid w:val="00B107B3"/>
    <w:rsid w:val="00B12A58"/>
    <w:rsid w:val="00B1300C"/>
    <w:rsid w:val="00B1305A"/>
    <w:rsid w:val="00B2451E"/>
    <w:rsid w:val="00B32376"/>
    <w:rsid w:val="00B3460E"/>
    <w:rsid w:val="00B346C4"/>
    <w:rsid w:val="00B40AB6"/>
    <w:rsid w:val="00B40D49"/>
    <w:rsid w:val="00B53D84"/>
    <w:rsid w:val="00B54F8E"/>
    <w:rsid w:val="00B64289"/>
    <w:rsid w:val="00B6556C"/>
    <w:rsid w:val="00B65821"/>
    <w:rsid w:val="00B65F3A"/>
    <w:rsid w:val="00B72466"/>
    <w:rsid w:val="00B767A5"/>
    <w:rsid w:val="00B84BB6"/>
    <w:rsid w:val="00B86F8B"/>
    <w:rsid w:val="00B92A60"/>
    <w:rsid w:val="00B9556A"/>
    <w:rsid w:val="00BA35C8"/>
    <w:rsid w:val="00BB6401"/>
    <w:rsid w:val="00BB7AE1"/>
    <w:rsid w:val="00BC2947"/>
    <w:rsid w:val="00BC7B10"/>
    <w:rsid w:val="00BC7D58"/>
    <w:rsid w:val="00BD18E5"/>
    <w:rsid w:val="00BD57B0"/>
    <w:rsid w:val="00BE15F5"/>
    <w:rsid w:val="00BE7F5B"/>
    <w:rsid w:val="00BF24EA"/>
    <w:rsid w:val="00BF58EF"/>
    <w:rsid w:val="00C0374A"/>
    <w:rsid w:val="00C05432"/>
    <w:rsid w:val="00C056B1"/>
    <w:rsid w:val="00C05F5E"/>
    <w:rsid w:val="00C12ABD"/>
    <w:rsid w:val="00C13515"/>
    <w:rsid w:val="00C14434"/>
    <w:rsid w:val="00C24B65"/>
    <w:rsid w:val="00C3197B"/>
    <w:rsid w:val="00C35713"/>
    <w:rsid w:val="00C42D9D"/>
    <w:rsid w:val="00C43749"/>
    <w:rsid w:val="00C44965"/>
    <w:rsid w:val="00C44F4A"/>
    <w:rsid w:val="00C51897"/>
    <w:rsid w:val="00C57610"/>
    <w:rsid w:val="00C61FCB"/>
    <w:rsid w:val="00C674CC"/>
    <w:rsid w:val="00C8386B"/>
    <w:rsid w:val="00C90120"/>
    <w:rsid w:val="00C94F86"/>
    <w:rsid w:val="00C970C8"/>
    <w:rsid w:val="00CA0B07"/>
    <w:rsid w:val="00CA0EE9"/>
    <w:rsid w:val="00CB2629"/>
    <w:rsid w:val="00CB4697"/>
    <w:rsid w:val="00CB5FB3"/>
    <w:rsid w:val="00CB6041"/>
    <w:rsid w:val="00CB6364"/>
    <w:rsid w:val="00CC2C59"/>
    <w:rsid w:val="00CC3F72"/>
    <w:rsid w:val="00CC62F0"/>
    <w:rsid w:val="00CD28F5"/>
    <w:rsid w:val="00CD2E5C"/>
    <w:rsid w:val="00CD36BE"/>
    <w:rsid w:val="00CD6DB1"/>
    <w:rsid w:val="00CD7196"/>
    <w:rsid w:val="00CE09FA"/>
    <w:rsid w:val="00CE41B8"/>
    <w:rsid w:val="00CE66C9"/>
    <w:rsid w:val="00CF088F"/>
    <w:rsid w:val="00CF6A5E"/>
    <w:rsid w:val="00D02F9D"/>
    <w:rsid w:val="00D0370F"/>
    <w:rsid w:val="00D03A0A"/>
    <w:rsid w:val="00D07862"/>
    <w:rsid w:val="00D11B06"/>
    <w:rsid w:val="00D12092"/>
    <w:rsid w:val="00D12619"/>
    <w:rsid w:val="00D319B1"/>
    <w:rsid w:val="00D340D9"/>
    <w:rsid w:val="00D345A7"/>
    <w:rsid w:val="00D3580E"/>
    <w:rsid w:val="00D407F5"/>
    <w:rsid w:val="00D42C89"/>
    <w:rsid w:val="00D45739"/>
    <w:rsid w:val="00D472FD"/>
    <w:rsid w:val="00D47888"/>
    <w:rsid w:val="00D522A2"/>
    <w:rsid w:val="00D608F6"/>
    <w:rsid w:val="00D71010"/>
    <w:rsid w:val="00D72E46"/>
    <w:rsid w:val="00D740B7"/>
    <w:rsid w:val="00D74125"/>
    <w:rsid w:val="00D76462"/>
    <w:rsid w:val="00D93A23"/>
    <w:rsid w:val="00DA1712"/>
    <w:rsid w:val="00DA2985"/>
    <w:rsid w:val="00DA2EA1"/>
    <w:rsid w:val="00DA30B3"/>
    <w:rsid w:val="00DA471F"/>
    <w:rsid w:val="00DA65CC"/>
    <w:rsid w:val="00DB0946"/>
    <w:rsid w:val="00DB2F64"/>
    <w:rsid w:val="00DB4329"/>
    <w:rsid w:val="00DC0052"/>
    <w:rsid w:val="00DC01AF"/>
    <w:rsid w:val="00DC255B"/>
    <w:rsid w:val="00DC5BAE"/>
    <w:rsid w:val="00DD1DBA"/>
    <w:rsid w:val="00DD6CE5"/>
    <w:rsid w:val="00DE3734"/>
    <w:rsid w:val="00DE48F4"/>
    <w:rsid w:val="00DF4669"/>
    <w:rsid w:val="00DF51A7"/>
    <w:rsid w:val="00E00F86"/>
    <w:rsid w:val="00E0352D"/>
    <w:rsid w:val="00E03717"/>
    <w:rsid w:val="00E044CF"/>
    <w:rsid w:val="00E063D3"/>
    <w:rsid w:val="00E06E75"/>
    <w:rsid w:val="00E12AF4"/>
    <w:rsid w:val="00E14791"/>
    <w:rsid w:val="00E205A3"/>
    <w:rsid w:val="00E21277"/>
    <w:rsid w:val="00E22E3F"/>
    <w:rsid w:val="00E331F4"/>
    <w:rsid w:val="00E3416F"/>
    <w:rsid w:val="00E40425"/>
    <w:rsid w:val="00E42027"/>
    <w:rsid w:val="00E43280"/>
    <w:rsid w:val="00E45542"/>
    <w:rsid w:val="00E457B6"/>
    <w:rsid w:val="00E46D75"/>
    <w:rsid w:val="00E51644"/>
    <w:rsid w:val="00E61BB1"/>
    <w:rsid w:val="00E63563"/>
    <w:rsid w:val="00E65A6C"/>
    <w:rsid w:val="00E805AA"/>
    <w:rsid w:val="00E80F43"/>
    <w:rsid w:val="00E820AB"/>
    <w:rsid w:val="00E83FA6"/>
    <w:rsid w:val="00E87E4C"/>
    <w:rsid w:val="00E942BD"/>
    <w:rsid w:val="00E95BA5"/>
    <w:rsid w:val="00E97742"/>
    <w:rsid w:val="00EA2627"/>
    <w:rsid w:val="00EA4B13"/>
    <w:rsid w:val="00EA58AD"/>
    <w:rsid w:val="00EA775C"/>
    <w:rsid w:val="00EA7CE4"/>
    <w:rsid w:val="00EB45C1"/>
    <w:rsid w:val="00EB6B94"/>
    <w:rsid w:val="00EB6E39"/>
    <w:rsid w:val="00EC0391"/>
    <w:rsid w:val="00EC122F"/>
    <w:rsid w:val="00EC5E38"/>
    <w:rsid w:val="00ED1191"/>
    <w:rsid w:val="00ED213D"/>
    <w:rsid w:val="00ED3AFE"/>
    <w:rsid w:val="00ED5365"/>
    <w:rsid w:val="00ED585D"/>
    <w:rsid w:val="00EE0095"/>
    <w:rsid w:val="00EE0267"/>
    <w:rsid w:val="00EE0AB7"/>
    <w:rsid w:val="00EE6D89"/>
    <w:rsid w:val="00EF3585"/>
    <w:rsid w:val="00EF7382"/>
    <w:rsid w:val="00EF7FC8"/>
    <w:rsid w:val="00F0076E"/>
    <w:rsid w:val="00F02ACE"/>
    <w:rsid w:val="00F061C3"/>
    <w:rsid w:val="00F06D26"/>
    <w:rsid w:val="00F13498"/>
    <w:rsid w:val="00F1384A"/>
    <w:rsid w:val="00F26790"/>
    <w:rsid w:val="00F339C1"/>
    <w:rsid w:val="00F360BD"/>
    <w:rsid w:val="00F404C4"/>
    <w:rsid w:val="00F50A86"/>
    <w:rsid w:val="00F51FB9"/>
    <w:rsid w:val="00F5490E"/>
    <w:rsid w:val="00F57EAC"/>
    <w:rsid w:val="00F620D7"/>
    <w:rsid w:val="00F65647"/>
    <w:rsid w:val="00F67B38"/>
    <w:rsid w:val="00F67C95"/>
    <w:rsid w:val="00F71D63"/>
    <w:rsid w:val="00F77419"/>
    <w:rsid w:val="00F82990"/>
    <w:rsid w:val="00F8424F"/>
    <w:rsid w:val="00F861E4"/>
    <w:rsid w:val="00F875EB"/>
    <w:rsid w:val="00F92A87"/>
    <w:rsid w:val="00F92BE7"/>
    <w:rsid w:val="00F9608F"/>
    <w:rsid w:val="00FA117C"/>
    <w:rsid w:val="00FA1C53"/>
    <w:rsid w:val="00FA35CF"/>
    <w:rsid w:val="00FA60B9"/>
    <w:rsid w:val="00FB0118"/>
    <w:rsid w:val="00FB50EF"/>
    <w:rsid w:val="00FB66B1"/>
    <w:rsid w:val="00FB7054"/>
    <w:rsid w:val="00FC02D1"/>
    <w:rsid w:val="00FD35FE"/>
    <w:rsid w:val="00FD3A0B"/>
    <w:rsid w:val="00FD427F"/>
    <w:rsid w:val="00FE2E88"/>
    <w:rsid w:val="00FE53E6"/>
    <w:rsid w:val="00FE6939"/>
    <w:rsid w:val="00FF1D83"/>
    <w:rsid w:val="00FF466E"/>
    <w:rsid w:val="00FF4EF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page"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7" w:uiPriority="39"/>
    <w:lsdException w:name="toc 8"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115D5"/>
    <w:rPr>
      <w:rFonts w:ascii="Arial" w:hAnsi="Arial"/>
      <w:lang w:val="en-US" w:eastAsia="ru-RU"/>
    </w:rPr>
  </w:style>
  <w:style w:type="paragraph" w:styleId="1">
    <w:name w:val="heading 1"/>
    <w:basedOn w:val="a"/>
    <w:next w:val="a"/>
    <w:qFormat/>
    <w:rsid w:val="005115D5"/>
    <w:pPr>
      <w:keepNext/>
      <w:jc w:val="center"/>
      <w:outlineLvl w:val="0"/>
    </w:pPr>
    <w:rPr>
      <w:rFonts w:ascii="Times New Roman" w:hAnsi="Times New Roman"/>
      <w:b/>
      <w:sz w:val="28"/>
    </w:rPr>
  </w:style>
  <w:style w:type="paragraph" w:styleId="2">
    <w:name w:val="heading 2"/>
    <w:basedOn w:val="a"/>
    <w:next w:val="a"/>
    <w:qFormat/>
    <w:rsid w:val="005115D5"/>
    <w:pPr>
      <w:keepNext/>
      <w:outlineLvl w:val="1"/>
    </w:pPr>
    <w:rPr>
      <w:rFonts w:ascii="Times New Roman" w:hAnsi="Times New Roman"/>
      <w:b/>
      <w:sz w:val="24"/>
    </w:rPr>
  </w:style>
  <w:style w:type="paragraph" w:styleId="3">
    <w:name w:val="heading 3"/>
    <w:basedOn w:val="a"/>
    <w:next w:val="a"/>
    <w:qFormat/>
    <w:rsid w:val="005115D5"/>
    <w:pPr>
      <w:keepNext/>
      <w:jc w:val="center"/>
      <w:outlineLvl w:val="2"/>
    </w:pPr>
    <w:rPr>
      <w:rFonts w:ascii="Times New Roman" w:hAnsi="Times New Roman"/>
      <w:sz w:val="24"/>
      <w:lang w:val="ru-RU"/>
    </w:rPr>
  </w:style>
  <w:style w:type="paragraph" w:styleId="4">
    <w:name w:val="heading 4"/>
    <w:basedOn w:val="a"/>
    <w:next w:val="a"/>
    <w:link w:val="40"/>
    <w:qFormat/>
    <w:rsid w:val="005115D5"/>
    <w:pPr>
      <w:keepNext/>
      <w:ind w:left="709"/>
      <w:outlineLvl w:val="3"/>
    </w:pPr>
    <w:rPr>
      <w:rFonts w:ascii="Times New Roman" w:hAnsi="Times New Roman"/>
      <w:sz w:val="28"/>
      <w:lang w:val="ru-RU"/>
    </w:rPr>
  </w:style>
  <w:style w:type="paragraph" w:styleId="5">
    <w:name w:val="heading 5"/>
    <w:basedOn w:val="a"/>
    <w:next w:val="a"/>
    <w:qFormat/>
    <w:rsid w:val="005115D5"/>
    <w:pPr>
      <w:keepNext/>
      <w:ind w:left="709"/>
      <w:outlineLvl w:val="4"/>
    </w:pPr>
    <w:rPr>
      <w:rFonts w:ascii="Times New Roman" w:hAnsi="Times New Roman"/>
      <w:sz w:val="24"/>
      <w:lang w:val="ru-RU"/>
    </w:rPr>
  </w:style>
  <w:style w:type="paragraph" w:styleId="6">
    <w:name w:val="heading 6"/>
    <w:basedOn w:val="a"/>
    <w:next w:val="a"/>
    <w:qFormat/>
    <w:rsid w:val="005115D5"/>
    <w:pPr>
      <w:keepNext/>
      <w:ind w:left="709" w:hanging="686"/>
      <w:jc w:val="center"/>
      <w:outlineLvl w:val="5"/>
    </w:pPr>
    <w:rPr>
      <w:rFonts w:ascii="Times New Roman" w:hAnsi="Times New Roman"/>
      <w:b/>
      <w:sz w:val="24"/>
      <w:u w:val="single"/>
      <w:lang w:val="ru-RU"/>
    </w:rPr>
  </w:style>
  <w:style w:type="paragraph" w:styleId="7">
    <w:name w:val="heading 7"/>
    <w:basedOn w:val="a"/>
    <w:next w:val="a"/>
    <w:qFormat/>
    <w:rsid w:val="005115D5"/>
    <w:pPr>
      <w:keepNext/>
      <w:jc w:val="center"/>
      <w:outlineLvl w:val="6"/>
    </w:pPr>
    <w:rPr>
      <w:rFonts w:ascii="Times New Roman" w:hAnsi="Times New Roman"/>
      <w:sz w:val="28"/>
      <w:lang w:val="ru-RU"/>
    </w:rPr>
  </w:style>
  <w:style w:type="paragraph" w:styleId="8">
    <w:name w:val="heading 8"/>
    <w:basedOn w:val="a"/>
    <w:next w:val="a"/>
    <w:link w:val="80"/>
    <w:qFormat/>
    <w:rsid w:val="005115D5"/>
    <w:pPr>
      <w:keepNext/>
      <w:jc w:val="center"/>
      <w:outlineLvl w:val="7"/>
    </w:pPr>
    <w:rPr>
      <w:rFonts w:ascii="Times New Roman" w:hAnsi="Times New Roman"/>
      <w:i/>
      <w:sz w:val="24"/>
      <w:lang w:val="ru-RU"/>
    </w:rPr>
  </w:style>
  <w:style w:type="paragraph" w:styleId="9">
    <w:name w:val="heading 9"/>
    <w:basedOn w:val="a"/>
    <w:next w:val="a"/>
    <w:qFormat/>
    <w:rsid w:val="005115D5"/>
    <w:pPr>
      <w:keepNext/>
      <w:outlineLvl w:val="8"/>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rint-FromToSubjectDate">
    <w:name w:val="Print- From: To: Subject: Date:"/>
    <w:basedOn w:val="a"/>
    <w:rsid w:val="005115D5"/>
    <w:pPr>
      <w:pBdr>
        <w:left w:val="single" w:sz="18" w:space="1" w:color="auto"/>
      </w:pBdr>
    </w:pPr>
  </w:style>
  <w:style w:type="paragraph" w:customStyle="1" w:styleId="Print-ReverseHeader">
    <w:name w:val="Print- Reverse Header"/>
    <w:basedOn w:val="a"/>
    <w:next w:val="Print-FromToSubjectDate"/>
    <w:rsid w:val="005115D5"/>
    <w:pPr>
      <w:pBdr>
        <w:left w:val="single" w:sz="18" w:space="1" w:color="auto"/>
      </w:pBdr>
      <w:shd w:val="pct12" w:color="auto" w:fill="auto"/>
    </w:pPr>
    <w:rPr>
      <w:b/>
      <w:sz w:val="22"/>
    </w:rPr>
  </w:style>
  <w:style w:type="paragraph" w:customStyle="1" w:styleId="ReplyForwardHeaders">
    <w:name w:val="Reply/Forward Headers"/>
    <w:basedOn w:val="a"/>
    <w:next w:val="ReplyForwardToFromDate"/>
    <w:rsid w:val="005115D5"/>
    <w:pPr>
      <w:pBdr>
        <w:left w:val="single" w:sz="18" w:space="1" w:color="auto"/>
      </w:pBdr>
      <w:shd w:val="pct10" w:color="auto" w:fill="auto"/>
    </w:pPr>
    <w:rPr>
      <w:b/>
      <w:noProof/>
    </w:rPr>
  </w:style>
  <w:style w:type="paragraph" w:customStyle="1" w:styleId="ReplyForwardToFromDate">
    <w:name w:val="Reply/Forward To: From: Date:"/>
    <w:basedOn w:val="a"/>
    <w:rsid w:val="005115D5"/>
    <w:pPr>
      <w:pBdr>
        <w:left w:val="single" w:sz="18" w:space="1" w:color="auto"/>
      </w:pBdr>
    </w:pPr>
  </w:style>
  <w:style w:type="paragraph" w:styleId="a3">
    <w:name w:val="Body Text Indent"/>
    <w:basedOn w:val="a"/>
    <w:rsid w:val="005115D5"/>
    <w:pPr>
      <w:ind w:firstLine="567"/>
      <w:jc w:val="both"/>
    </w:pPr>
    <w:rPr>
      <w:rFonts w:ascii="Times New Roman" w:hAnsi="Times New Roman"/>
      <w:sz w:val="28"/>
      <w:lang w:val="ru-RU"/>
    </w:rPr>
  </w:style>
  <w:style w:type="paragraph" w:styleId="a4">
    <w:name w:val="Document Map"/>
    <w:basedOn w:val="a"/>
    <w:semiHidden/>
    <w:rsid w:val="005115D5"/>
    <w:pPr>
      <w:shd w:val="clear" w:color="auto" w:fill="000080"/>
    </w:pPr>
    <w:rPr>
      <w:rFonts w:ascii="Tahoma" w:hAnsi="Tahoma"/>
    </w:rPr>
  </w:style>
  <w:style w:type="paragraph" w:styleId="a5">
    <w:name w:val="Body Text"/>
    <w:basedOn w:val="a"/>
    <w:link w:val="a6"/>
    <w:rsid w:val="005115D5"/>
    <w:rPr>
      <w:rFonts w:ascii="Times New Roman" w:hAnsi="Times New Roman"/>
      <w:sz w:val="28"/>
    </w:rPr>
  </w:style>
  <w:style w:type="paragraph" w:styleId="a7">
    <w:name w:val="header"/>
    <w:basedOn w:val="a"/>
    <w:rsid w:val="005115D5"/>
    <w:pPr>
      <w:tabs>
        <w:tab w:val="center" w:pos="4677"/>
        <w:tab w:val="right" w:pos="9355"/>
      </w:tabs>
    </w:pPr>
  </w:style>
  <w:style w:type="paragraph" w:styleId="a8">
    <w:name w:val="footer"/>
    <w:basedOn w:val="a"/>
    <w:rsid w:val="005115D5"/>
    <w:pPr>
      <w:tabs>
        <w:tab w:val="center" w:pos="4677"/>
        <w:tab w:val="right" w:pos="9355"/>
      </w:tabs>
    </w:pPr>
  </w:style>
  <w:style w:type="paragraph" w:styleId="a9">
    <w:name w:val="caption"/>
    <w:basedOn w:val="a"/>
    <w:next w:val="a"/>
    <w:qFormat/>
    <w:rsid w:val="005115D5"/>
    <w:pPr>
      <w:spacing w:before="120" w:after="120"/>
    </w:pPr>
    <w:rPr>
      <w:b/>
      <w:bCs/>
    </w:rPr>
  </w:style>
  <w:style w:type="paragraph" w:styleId="20">
    <w:name w:val="Body Text Indent 2"/>
    <w:basedOn w:val="a"/>
    <w:rsid w:val="005115D5"/>
    <w:pPr>
      <w:ind w:firstLine="567"/>
    </w:pPr>
    <w:rPr>
      <w:rFonts w:ascii="Times New Roman" w:hAnsi="Times New Roman"/>
      <w:sz w:val="28"/>
      <w:lang w:val="ru-RU" w:eastAsia="uk-UA"/>
    </w:rPr>
  </w:style>
  <w:style w:type="paragraph" w:styleId="aa">
    <w:name w:val="Balloon Text"/>
    <w:basedOn w:val="a"/>
    <w:semiHidden/>
    <w:rsid w:val="005115D5"/>
    <w:rPr>
      <w:rFonts w:ascii="Tahoma" w:hAnsi="Tahoma" w:cs="Tahoma"/>
      <w:sz w:val="16"/>
      <w:szCs w:val="16"/>
      <w:lang w:val="ru-RU" w:eastAsia="uk-UA"/>
    </w:rPr>
  </w:style>
  <w:style w:type="paragraph" w:styleId="21">
    <w:name w:val="Body Text 2"/>
    <w:basedOn w:val="a"/>
    <w:rsid w:val="005115D5"/>
    <w:pPr>
      <w:jc w:val="center"/>
    </w:pPr>
    <w:rPr>
      <w:rFonts w:ascii="GOST type B" w:hAnsi="GOST type B"/>
      <w:i/>
      <w:sz w:val="40"/>
      <w:lang w:val="ru-RU"/>
    </w:rPr>
  </w:style>
  <w:style w:type="table" w:styleId="ab">
    <w:name w:val="Table Grid"/>
    <w:basedOn w:val="a1"/>
    <w:rsid w:val="003A2A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age number"/>
    <w:basedOn w:val="a0"/>
    <w:rsid w:val="00D11B06"/>
  </w:style>
  <w:style w:type="character" w:styleId="ad">
    <w:name w:val="Hyperlink"/>
    <w:basedOn w:val="a0"/>
    <w:uiPriority w:val="99"/>
    <w:rsid w:val="00287DFE"/>
    <w:rPr>
      <w:color w:val="0000FF"/>
      <w:u w:val="single"/>
    </w:rPr>
  </w:style>
  <w:style w:type="character" w:styleId="ae">
    <w:name w:val="FollowedHyperlink"/>
    <w:basedOn w:val="a0"/>
    <w:rsid w:val="00287DFE"/>
    <w:rPr>
      <w:color w:val="800080"/>
      <w:u w:val="single"/>
    </w:rPr>
  </w:style>
  <w:style w:type="character" w:customStyle="1" w:styleId="80">
    <w:name w:val="Заголовок 8 Знак"/>
    <w:basedOn w:val="a0"/>
    <w:link w:val="8"/>
    <w:rsid w:val="00820465"/>
    <w:rPr>
      <w:i/>
      <w:sz w:val="24"/>
    </w:rPr>
  </w:style>
  <w:style w:type="character" w:customStyle="1" w:styleId="40">
    <w:name w:val="Заголовок 4 Знак"/>
    <w:basedOn w:val="a0"/>
    <w:link w:val="4"/>
    <w:rsid w:val="00E83FA6"/>
    <w:rPr>
      <w:sz w:val="28"/>
    </w:rPr>
  </w:style>
  <w:style w:type="character" w:customStyle="1" w:styleId="apple-style-span">
    <w:name w:val="apple-style-span"/>
    <w:basedOn w:val="a0"/>
    <w:rsid w:val="00001428"/>
  </w:style>
  <w:style w:type="paragraph" w:styleId="af">
    <w:name w:val="List Paragraph"/>
    <w:basedOn w:val="a"/>
    <w:uiPriority w:val="34"/>
    <w:qFormat/>
    <w:rsid w:val="00B32376"/>
    <w:pPr>
      <w:ind w:left="720"/>
      <w:contextualSpacing/>
    </w:pPr>
  </w:style>
  <w:style w:type="paragraph" w:styleId="af0">
    <w:name w:val="Block Text"/>
    <w:basedOn w:val="a"/>
    <w:rsid w:val="0002210C"/>
    <w:pPr>
      <w:spacing w:line="360" w:lineRule="auto"/>
      <w:ind w:left="-540" w:right="-874" w:firstLine="900"/>
      <w:jc w:val="both"/>
    </w:pPr>
    <w:rPr>
      <w:rFonts w:ascii="Times New Roman" w:hAnsi="Times New Roman"/>
      <w:sz w:val="28"/>
      <w:szCs w:val="24"/>
      <w:lang w:eastAsia="en-US" w:bidi="en-US"/>
    </w:rPr>
  </w:style>
  <w:style w:type="character" w:customStyle="1" w:styleId="apple-converted-space">
    <w:name w:val="apple-converted-space"/>
    <w:basedOn w:val="a0"/>
    <w:rsid w:val="00965D1A"/>
  </w:style>
  <w:style w:type="character" w:customStyle="1" w:styleId="hps">
    <w:name w:val="hps"/>
    <w:basedOn w:val="a0"/>
    <w:rsid w:val="00965D1A"/>
  </w:style>
  <w:style w:type="paragraph" w:styleId="af1">
    <w:name w:val="TOC Heading"/>
    <w:basedOn w:val="1"/>
    <w:next w:val="a"/>
    <w:uiPriority w:val="39"/>
    <w:unhideWhenUsed/>
    <w:qFormat/>
    <w:rsid w:val="00841B32"/>
    <w:pPr>
      <w:keepLines/>
      <w:spacing w:before="480" w:line="276" w:lineRule="auto"/>
      <w:jc w:val="left"/>
      <w:outlineLvl w:val="9"/>
    </w:pPr>
    <w:rPr>
      <w:rFonts w:asciiTheme="majorHAnsi" w:eastAsiaTheme="majorEastAsia" w:hAnsiTheme="majorHAnsi" w:cstheme="majorBidi"/>
      <w:bCs/>
      <w:color w:val="365F91" w:themeColor="accent1" w:themeShade="BF"/>
      <w:szCs w:val="28"/>
      <w:lang w:val="ru-RU"/>
    </w:rPr>
  </w:style>
  <w:style w:type="paragraph" w:styleId="22">
    <w:name w:val="toc 2"/>
    <w:basedOn w:val="a"/>
    <w:next w:val="a"/>
    <w:autoRedefine/>
    <w:uiPriority w:val="39"/>
    <w:unhideWhenUsed/>
    <w:qFormat/>
    <w:rsid w:val="00841B32"/>
    <w:pPr>
      <w:spacing w:after="100" w:line="276" w:lineRule="auto"/>
      <w:ind w:left="220"/>
    </w:pPr>
    <w:rPr>
      <w:rFonts w:asciiTheme="minorHAnsi" w:eastAsiaTheme="minorEastAsia" w:hAnsiTheme="minorHAnsi" w:cstheme="minorBidi"/>
      <w:sz w:val="22"/>
      <w:szCs w:val="22"/>
      <w:lang w:val="ru-RU"/>
    </w:rPr>
  </w:style>
  <w:style w:type="paragraph" w:styleId="10">
    <w:name w:val="toc 1"/>
    <w:basedOn w:val="a"/>
    <w:next w:val="a"/>
    <w:autoRedefine/>
    <w:uiPriority w:val="39"/>
    <w:unhideWhenUsed/>
    <w:qFormat/>
    <w:rsid w:val="00841B32"/>
    <w:pPr>
      <w:spacing w:after="100" w:line="276" w:lineRule="auto"/>
    </w:pPr>
    <w:rPr>
      <w:rFonts w:asciiTheme="minorHAnsi" w:eastAsiaTheme="minorEastAsia" w:hAnsiTheme="minorHAnsi" w:cstheme="minorBidi"/>
      <w:sz w:val="22"/>
      <w:szCs w:val="22"/>
      <w:lang w:val="ru-RU"/>
    </w:rPr>
  </w:style>
  <w:style w:type="paragraph" w:styleId="30">
    <w:name w:val="toc 3"/>
    <w:basedOn w:val="a"/>
    <w:next w:val="a"/>
    <w:autoRedefine/>
    <w:uiPriority w:val="39"/>
    <w:unhideWhenUsed/>
    <w:qFormat/>
    <w:rsid w:val="00841B32"/>
    <w:pPr>
      <w:spacing w:after="100" w:line="276" w:lineRule="auto"/>
      <w:ind w:left="440"/>
    </w:pPr>
    <w:rPr>
      <w:rFonts w:asciiTheme="minorHAnsi" w:eastAsiaTheme="minorEastAsia" w:hAnsiTheme="minorHAnsi" w:cstheme="minorBidi"/>
      <w:sz w:val="22"/>
      <w:szCs w:val="22"/>
      <w:lang w:val="ru-RU"/>
    </w:rPr>
  </w:style>
  <w:style w:type="paragraph" w:styleId="41">
    <w:name w:val="toc 4"/>
    <w:basedOn w:val="a"/>
    <w:next w:val="a"/>
    <w:autoRedefine/>
    <w:uiPriority w:val="39"/>
    <w:rsid w:val="000A6659"/>
    <w:pPr>
      <w:spacing w:after="100"/>
      <w:ind w:left="600"/>
    </w:pPr>
  </w:style>
  <w:style w:type="paragraph" w:styleId="81">
    <w:name w:val="toc 8"/>
    <w:basedOn w:val="a"/>
    <w:next w:val="a"/>
    <w:autoRedefine/>
    <w:uiPriority w:val="39"/>
    <w:rsid w:val="000A6659"/>
    <w:pPr>
      <w:spacing w:after="100"/>
      <w:ind w:left="1400"/>
    </w:pPr>
  </w:style>
  <w:style w:type="paragraph" w:styleId="50">
    <w:name w:val="toc 5"/>
    <w:basedOn w:val="a"/>
    <w:next w:val="a"/>
    <w:autoRedefine/>
    <w:uiPriority w:val="39"/>
    <w:rsid w:val="000A6659"/>
    <w:pPr>
      <w:spacing w:after="100"/>
      <w:ind w:left="800"/>
    </w:pPr>
  </w:style>
  <w:style w:type="paragraph" w:styleId="70">
    <w:name w:val="toc 7"/>
    <w:basedOn w:val="a"/>
    <w:next w:val="a"/>
    <w:autoRedefine/>
    <w:uiPriority w:val="39"/>
    <w:rsid w:val="000A6659"/>
    <w:pPr>
      <w:spacing w:after="100"/>
      <w:ind w:left="1200"/>
    </w:pPr>
  </w:style>
  <w:style w:type="character" w:customStyle="1" w:styleId="a6">
    <w:name w:val="Основной текст Знак"/>
    <w:basedOn w:val="a0"/>
    <w:link w:val="a5"/>
    <w:rsid w:val="006C0443"/>
    <w:rPr>
      <w:sz w:val="28"/>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7" w:uiPriority="39"/>
    <w:lsdException w:name="toc 8"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115D5"/>
    <w:rPr>
      <w:rFonts w:ascii="Arial" w:hAnsi="Arial"/>
      <w:lang w:val="en-US" w:eastAsia="ru-RU"/>
    </w:rPr>
  </w:style>
  <w:style w:type="paragraph" w:styleId="1">
    <w:name w:val="heading 1"/>
    <w:basedOn w:val="a"/>
    <w:next w:val="a"/>
    <w:qFormat/>
    <w:rsid w:val="005115D5"/>
    <w:pPr>
      <w:keepNext/>
      <w:jc w:val="center"/>
      <w:outlineLvl w:val="0"/>
    </w:pPr>
    <w:rPr>
      <w:rFonts w:ascii="Times New Roman" w:hAnsi="Times New Roman"/>
      <w:b/>
      <w:sz w:val="28"/>
    </w:rPr>
  </w:style>
  <w:style w:type="paragraph" w:styleId="2">
    <w:name w:val="heading 2"/>
    <w:basedOn w:val="a"/>
    <w:next w:val="a"/>
    <w:qFormat/>
    <w:rsid w:val="005115D5"/>
    <w:pPr>
      <w:keepNext/>
      <w:outlineLvl w:val="1"/>
    </w:pPr>
    <w:rPr>
      <w:rFonts w:ascii="Times New Roman" w:hAnsi="Times New Roman"/>
      <w:b/>
      <w:sz w:val="24"/>
    </w:rPr>
  </w:style>
  <w:style w:type="paragraph" w:styleId="3">
    <w:name w:val="heading 3"/>
    <w:basedOn w:val="a"/>
    <w:next w:val="a"/>
    <w:qFormat/>
    <w:rsid w:val="005115D5"/>
    <w:pPr>
      <w:keepNext/>
      <w:jc w:val="center"/>
      <w:outlineLvl w:val="2"/>
    </w:pPr>
    <w:rPr>
      <w:rFonts w:ascii="Times New Roman" w:hAnsi="Times New Roman"/>
      <w:sz w:val="24"/>
      <w:lang w:val="ru-RU"/>
    </w:rPr>
  </w:style>
  <w:style w:type="paragraph" w:styleId="4">
    <w:name w:val="heading 4"/>
    <w:basedOn w:val="a"/>
    <w:next w:val="a"/>
    <w:link w:val="40"/>
    <w:qFormat/>
    <w:rsid w:val="005115D5"/>
    <w:pPr>
      <w:keepNext/>
      <w:ind w:left="709"/>
      <w:outlineLvl w:val="3"/>
    </w:pPr>
    <w:rPr>
      <w:rFonts w:ascii="Times New Roman" w:hAnsi="Times New Roman"/>
      <w:sz w:val="28"/>
      <w:lang w:val="ru-RU"/>
    </w:rPr>
  </w:style>
  <w:style w:type="paragraph" w:styleId="5">
    <w:name w:val="heading 5"/>
    <w:basedOn w:val="a"/>
    <w:next w:val="a"/>
    <w:qFormat/>
    <w:rsid w:val="005115D5"/>
    <w:pPr>
      <w:keepNext/>
      <w:ind w:left="709"/>
      <w:outlineLvl w:val="4"/>
    </w:pPr>
    <w:rPr>
      <w:rFonts w:ascii="Times New Roman" w:hAnsi="Times New Roman"/>
      <w:sz w:val="24"/>
      <w:lang w:val="ru-RU"/>
    </w:rPr>
  </w:style>
  <w:style w:type="paragraph" w:styleId="6">
    <w:name w:val="heading 6"/>
    <w:basedOn w:val="a"/>
    <w:next w:val="a"/>
    <w:qFormat/>
    <w:rsid w:val="005115D5"/>
    <w:pPr>
      <w:keepNext/>
      <w:ind w:left="709" w:hanging="686"/>
      <w:jc w:val="center"/>
      <w:outlineLvl w:val="5"/>
    </w:pPr>
    <w:rPr>
      <w:rFonts w:ascii="Times New Roman" w:hAnsi="Times New Roman"/>
      <w:b/>
      <w:sz w:val="24"/>
      <w:u w:val="single"/>
      <w:lang w:val="ru-RU"/>
    </w:rPr>
  </w:style>
  <w:style w:type="paragraph" w:styleId="7">
    <w:name w:val="heading 7"/>
    <w:basedOn w:val="a"/>
    <w:next w:val="a"/>
    <w:qFormat/>
    <w:rsid w:val="005115D5"/>
    <w:pPr>
      <w:keepNext/>
      <w:jc w:val="center"/>
      <w:outlineLvl w:val="6"/>
    </w:pPr>
    <w:rPr>
      <w:rFonts w:ascii="Times New Roman" w:hAnsi="Times New Roman"/>
      <w:sz w:val="28"/>
      <w:lang w:val="ru-RU"/>
    </w:rPr>
  </w:style>
  <w:style w:type="paragraph" w:styleId="8">
    <w:name w:val="heading 8"/>
    <w:basedOn w:val="a"/>
    <w:next w:val="a"/>
    <w:link w:val="80"/>
    <w:qFormat/>
    <w:rsid w:val="005115D5"/>
    <w:pPr>
      <w:keepNext/>
      <w:jc w:val="center"/>
      <w:outlineLvl w:val="7"/>
    </w:pPr>
    <w:rPr>
      <w:rFonts w:ascii="Times New Roman" w:hAnsi="Times New Roman"/>
      <w:i/>
      <w:sz w:val="24"/>
      <w:lang w:val="ru-RU"/>
    </w:rPr>
  </w:style>
  <w:style w:type="paragraph" w:styleId="9">
    <w:name w:val="heading 9"/>
    <w:basedOn w:val="a"/>
    <w:next w:val="a"/>
    <w:qFormat/>
    <w:rsid w:val="005115D5"/>
    <w:pPr>
      <w:keepNext/>
      <w:outlineLvl w:val="8"/>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rint-FromToSubjectDate">
    <w:name w:val="Print- From: To: Subject: Date:"/>
    <w:basedOn w:val="a"/>
    <w:rsid w:val="005115D5"/>
    <w:pPr>
      <w:pBdr>
        <w:left w:val="single" w:sz="18" w:space="1" w:color="auto"/>
      </w:pBdr>
    </w:pPr>
  </w:style>
  <w:style w:type="paragraph" w:customStyle="1" w:styleId="Print-ReverseHeader">
    <w:name w:val="Print- Reverse Header"/>
    <w:basedOn w:val="a"/>
    <w:next w:val="Print-FromToSubjectDate"/>
    <w:rsid w:val="005115D5"/>
    <w:pPr>
      <w:pBdr>
        <w:left w:val="single" w:sz="18" w:space="1" w:color="auto"/>
      </w:pBdr>
      <w:shd w:val="pct12" w:color="auto" w:fill="auto"/>
    </w:pPr>
    <w:rPr>
      <w:b/>
      <w:sz w:val="22"/>
    </w:rPr>
  </w:style>
  <w:style w:type="paragraph" w:customStyle="1" w:styleId="ReplyForwardHeaders">
    <w:name w:val="Reply/Forward Headers"/>
    <w:basedOn w:val="a"/>
    <w:next w:val="ReplyForwardToFromDate"/>
    <w:rsid w:val="005115D5"/>
    <w:pPr>
      <w:pBdr>
        <w:left w:val="single" w:sz="18" w:space="1" w:color="auto"/>
      </w:pBdr>
      <w:shd w:val="pct10" w:color="auto" w:fill="auto"/>
    </w:pPr>
    <w:rPr>
      <w:b/>
      <w:noProof/>
    </w:rPr>
  </w:style>
  <w:style w:type="paragraph" w:customStyle="1" w:styleId="ReplyForwardToFromDate">
    <w:name w:val="Reply/Forward To: From: Date:"/>
    <w:basedOn w:val="a"/>
    <w:rsid w:val="005115D5"/>
    <w:pPr>
      <w:pBdr>
        <w:left w:val="single" w:sz="18" w:space="1" w:color="auto"/>
      </w:pBdr>
    </w:pPr>
  </w:style>
  <w:style w:type="paragraph" w:styleId="a3">
    <w:name w:val="Body Text Indent"/>
    <w:basedOn w:val="a"/>
    <w:rsid w:val="005115D5"/>
    <w:pPr>
      <w:ind w:firstLine="567"/>
      <w:jc w:val="both"/>
    </w:pPr>
    <w:rPr>
      <w:rFonts w:ascii="Times New Roman" w:hAnsi="Times New Roman"/>
      <w:sz w:val="28"/>
      <w:lang w:val="ru-RU"/>
    </w:rPr>
  </w:style>
  <w:style w:type="paragraph" w:styleId="a4">
    <w:name w:val="Document Map"/>
    <w:basedOn w:val="a"/>
    <w:semiHidden/>
    <w:rsid w:val="005115D5"/>
    <w:pPr>
      <w:shd w:val="clear" w:color="auto" w:fill="000080"/>
    </w:pPr>
    <w:rPr>
      <w:rFonts w:ascii="Tahoma" w:hAnsi="Tahoma"/>
    </w:rPr>
  </w:style>
  <w:style w:type="paragraph" w:styleId="a5">
    <w:name w:val="Body Text"/>
    <w:basedOn w:val="a"/>
    <w:link w:val="a6"/>
    <w:rsid w:val="005115D5"/>
    <w:rPr>
      <w:rFonts w:ascii="Times New Roman" w:hAnsi="Times New Roman"/>
      <w:sz w:val="28"/>
    </w:rPr>
  </w:style>
  <w:style w:type="paragraph" w:styleId="a7">
    <w:name w:val="header"/>
    <w:basedOn w:val="a"/>
    <w:rsid w:val="005115D5"/>
    <w:pPr>
      <w:tabs>
        <w:tab w:val="center" w:pos="4677"/>
        <w:tab w:val="right" w:pos="9355"/>
      </w:tabs>
    </w:pPr>
  </w:style>
  <w:style w:type="paragraph" w:styleId="a8">
    <w:name w:val="footer"/>
    <w:basedOn w:val="a"/>
    <w:rsid w:val="005115D5"/>
    <w:pPr>
      <w:tabs>
        <w:tab w:val="center" w:pos="4677"/>
        <w:tab w:val="right" w:pos="9355"/>
      </w:tabs>
    </w:pPr>
  </w:style>
  <w:style w:type="paragraph" w:styleId="a9">
    <w:name w:val="caption"/>
    <w:basedOn w:val="a"/>
    <w:next w:val="a"/>
    <w:qFormat/>
    <w:rsid w:val="005115D5"/>
    <w:pPr>
      <w:spacing w:before="120" w:after="120"/>
    </w:pPr>
    <w:rPr>
      <w:b/>
      <w:bCs/>
    </w:rPr>
  </w:style>
  <w:style w:type="paragraph" w:styleId="20">
    <w:name w:val="Body Text Indent 2"/>
    <w:basedOn w:val="a"/>
    <w:rsid w:val="005115D5"/>
    <w:pPr>
      <w:ind w:firstLine="567"/>
    </w:pPr>
    <w:rPr>
      <w:rFonts w:ascii="Times New Roman" w:hAnsi="Times New Roman"/>
      <w:sz w:val="28"/>
      <w:lang w:val="ru-RU" w:eastAsia="uk-UA"/>
    </w:rPr>
  </w:style>
  <w:style w:type="paragraph" w:styleId="aa">
    <w:name w:val="Balloon Text"/>
    <w:basedOn w:val="a"/>
    <w:semiHidden/>
    <w:rsid w:val="005115D5"/>
    <w:rPr>
      <w:rFonts w:ascii="Tahoma" w:hAnsi="Tahoma" w:cs="Tahoma"/>
      <w:sz w:val="16"/>
      <w:szCs w:val="16"/>
      <w:lang w:val="ru-RU" w:eastAsia="uk-UA"/>
    </w:rPr>
  </w:style>
  <w:style w:type="paragraph" w:styleId="21">
    <w:name w:val="Body Text 2"/>
    <w:basedOn w:val="a"/>
    <w:rsid w:val="005115D5"/>
    <w:pPr>
      <w:jc w:val="center"/>
    </w:pPr>
    <w:rPr>
      <w:rFonts w:ascii="GOST type B" w:hAnsi="GOST type B"/>
      <w:i/>
      <w:sz w:val="40"/>
      <w:lang w:val="ru-RU"/>
    </w:rPr>
  </w:style>
  <w:style w:type="table" w:styleId="ab">
    <w:name w:val="Table Grid"/>
    <w:basedOn w:val="a1"/>
    <w:rsid w:val="003A2A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age number"/>
    <w:basedOn w:val="a0"/>
    <w:rsid w:val="00D11B06"/>
  </w:style>
  <w:style w:type="character" w:styleId="ad">
    <w:name w:val="Hyperlink"/>
    <w:basedOn w:val="a0"/>
    <w:uiPriority w:val="99"/>
    <w:rsid w:val="00287DFE"/>
    <w:rPr>
      <w:color w:val="0000FF"/>
      <w:u w:val="single"/>
    </w:rPr>
  </w:style>
  <w:style w:type="character" w:styleId="ae">
    <w:name w:val="FollowedHyperlink"/>
    <w:basedOn w:val="a0"/>
    <w:rsid w:val="00287DFE"/>
    <w:rPr>
      <w:color w:val="800080"/>
      <w:u w:val="single"/>
    </w:rPr>
  </w:style>
  <w:style w:type="character" w:customStyle="1" w:styleId="80">
    <w:name w:val="Заголовок 8 Знак"/>
    <w:basedOn w:val="a0"/>
    <w:link w:val="8"/>
    <w:rsid w:val="00820465"/>
    <w:rPr>
      <w:i/>
      <w:sz w:val="24"/>
    </w:rPr>
  </w:style>
  <w:style w:type="character" w:customStyle="1" w:styleId="40">
    <w:name w:val="Заголовок 4 Знак"/>
    <w:basedOn w:val="a0"/>
    <w:link w:val="4"/>
    <w:rsid w:val="00E83FA6"/>
    <w:rPr>
      <w:sz w:val="28"/>
    </w:rPr>
  </w:style>
  <w:style w:type="character" w:customStyle="1" w:styleId="apple-style-span">
    <w:name w:val="apple-style-span"/>
    <w:basedOn w:val="a0"/>
    <w:rsid w:val="00001428"/>
  </w:style>
  <w:style w:type="paragraph" w:styleId="af">
    <w:name w:val="List Paragraph"/>
    <w:basedOn w:val="a"/>
    <w:uiPriority w:val="34"/>
    <w:qFormat/>
    <w:rsid w:val="00B32376"/>
    <w:pPr>
      <w:ind w:left="720"/>
      <w:contextualSpacing/>
    </w:pPr>
  </w:style>
  <w:style w:type="paragraph" w:styleId="af0">
    <w:name w:val="Block Text"/>
    <w:basedOn w:val="a"/>
    <w:rsid w:val="0002210C"/>
    <w:pPr>
      <w:spacing w:line="360" w:lineRule="auto"/>
      <w:ind w:left="-540" w:right="-874" w:firstLine="900"/>
      <w:jc w:val="both"/>
    </w:pPr>
    <w:rPr>
      <w:rFonts w:ascii="Times New Roman" w:hAnsi="Times New Roman"/>
      <w:sz w:val="28"/>
      <w:szCs w:val="24"/>
      <w:lang w:eastAsia="en-US" w:bidi="en-US"/>
    </w:rPr>
  </w:style>
  <w:style w:type="character" w:customStyle="1" w:styleId="apple-converted-space">
    <w:name w:val="apple-converted-space"/>
    <w:basedOn w:val="a0"/>
    <w:rsid w:val="00965D1A"/>
  </w:style>
  <w:style w:type="character" w:customStyle="1" w:styleId="hps">
    <w:name w:val="hps"/>
    <w:basedOn w:val="a0"/>
    <w:rsid w:val="00965D1A"/>
  </w:style>
  <w:style w:type="paragraph" w:styleId="af1">
    <w:name w:val="TOC Heading"/>
    <w:basedOn w:val="1"/>
    <w:next w:val="a"/>
    <w:uiPriority w:val="39"/>
    <w:unhideWhenUsed/>
    <w:qFormat/>
    <w:rsid w:val="00841B32"/>
    <w:pPr>
      <w:keepLines/>
      <w:spacing w:before="480" w:line="276" w:lineRule="auto"/>
      <w:jc w:val="left"/>
      <w:outlineLvl w:val="9"/>
    </w:pPr>
    <w:rPr>
      <w:rFonts w:asciiTheme="majorHAnsi" w:eastAsiaTheme="majorEastAsia" w:hAnsiTheme="majorHAnsi" w:cstheme="majorBidi"/>
      <w:bCs/>
      <w:color w:val="365F91" w:themeColor="accent1" w:themeShade="BF"/>
      <w:szCs w:val="28"/>
      <w:lang w:val="ru-RU"/>
    </w:rPr>
  </w:style>
  <w:style w:type="paragraph" w:styleId="22">
    <w:name w:val="toc 2"/>
    <w:basedOn w:val="a"/>
    <w:next w:val="a"/>
    <w:autoRedefine/>
    <w:uiPriority w:val="39"/>
    <w:unhideWhenUsed/>
    <w:qFormat/>
    <w:rsid w:val="00841B32"/>
    <w:pPr>
      <w:spacing w:after="100" w:line="276" w:lineRule="auto"/>
      <w:ind w:left="220"/>
    </w:pPr>
    <w:rPr>
      <w:rFonts w:asciiTheme="minorHAnsi" w:eastAsiaTheme="minorEastAsia" w:hAnsiTheme="minorHAnsi" w:cstheme="minorBidi"/>
      <w:sz w:val="22"/>
      <w:szCs w:val="22"/>
      <w:lang w:val="ru-RU"/>
    </w:rPr>
  </w:style>
  <w:style w:type="paragraph" w:styleId="10">
    <w:name w:val="toc 1"/>
    <w:basedOn w:val="a"/>
    <w:next w:val="a"/>
    <w:autoRedefine/>
    <w:uiPriority w:val="39"/>
    <w:unhideWhenUsed/>
    <w:qFormat/>
    <w:rsid w:val="00841B32"/>
    <w:pPr>
      <w:spacing w:after="100" w:line="276" w:lineRule="auto"/>
    </w:pPr>
    <w:rPr>
      <w:rFonts w:asciiTheme="minorHAnsi" w:eastAsiaTheme="minorEastAsia" w:hAnsiTheme="minorHAnsi" w:cstheme="minorBidi"/>
      <w:sz w:val="22"/>
      <w:szCs w:val="22"/>
      <w:lang w:val="ru-RU"/>
    </w:rPr>
  </w:style>
  <w:style w:type="paragraph" w:styleId="30">
    <w:name w:val="toc 3"/>
    <w:basedOn w:val="a"/>
    <w:next w:val="a"/>
    <w:autoRedefine/>
    <w:uiPriority w:val="39"/>
    <w:unhideWhenUsed/>
    <w:qFormat/>
    <w:rsid w:val="00841B32"/>
    <w:pPr>
      <w:spacing w:after="100" w:line="276" w:lineRule="auto"/>
      <w:ind w:left="440"/>
    </w:pPr>
    <w:rPr>
      <w:rFonts w:asciiTheme="minorHAnsi" w:eastAsiaTheme="minorEastAsia" w:hAnsiTheme="minorHAnsi" w:cstheme="minorBidi"/>
      <w:sz w:val="22"/>
      <w:szCs w:val="22"/>
      <w:lang w:val="ru-RU"/>
    </w:rPr>
  </w:style>
  <w:style w:type="paragraph" w:styleId="41">
    <w:name w:val="toc 4"/>
    <w:basedOn w:val="a"/>
    <w:next w:val="a"/>
    <w:autoRedefine/>
    <w:uiPriority w:val="39"/>
    <w:rsid w:val="000A6659"/>
    <w:pPr>
      <w:spacing w:after="100"/>
      <w:ind w:left="600"/>
    </w:pPr>
  </w:style>
  <w:style w:type="paragraph" w:styleId="81">
    <w:name w:val="toc 8"/>
    <w:basedOn w:val="a"/>
    <w:next w:val="a"/>
    <w:autoRedefine/>
    <w:uiPriority w:val="39"/>
    <w:rsid w:val="000A6659"/>
    <w:pPr>
      <w:spacing w:after="100"/>
      <w:ind w:left="1400"/>
    </w:pPr>
  </w:style>
  <w:style w:type="paragraph" w:styleId="50">
    <w:name w:val="toc 5"/>
    <w:basedOn w:val="a"/>
    <w:next w:val="a"/>
    <w:autoRedefine/>
    <w:uiPriority w:val="39"/>
    <w:rsid w:val="000A6659"/>
    <w:pPr>
      <w:spacing w:after="100"/>
      <w:ind w:left="800"/>
    </w:pPr>
  </w:style>
  <w:style w:type="paragraph" w:styleId="70">
    <w:name w:val="toc 7"/>
    <w:basedOn w:val="a"/>
    <w:next w:val="a"/>
    <w:autoRedefine/>
    <w:uiPriority w:val="39"/>
    <w:rsid w:val="000A6659"/>
    <w:pPr>
      <w:spacing w:after="100"/>
      <w:ind w:left="1200"/>
    </w:pPr>
  </w:style>
  <w:style w:type="character" w:customStyle="1" w:styleId="a6">
    <w:name w:val="Основной текст Знак"/>
    <w:basedOn w:val="a0"/>
    <w:link w:val="a5"/>
    <w:rsid w:val="006C0443"/>
    <w:rPr>
      <w:sz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6804">
      <w:bodyDiv w:val="1"/>
      <w:marLeft w:val="0"/>
      <w:marRight w:val="0"/>
      <w:marTop w:val="0"/>
      <w:marBottom w:val="0"/>
      <w:divBdr>
        <w:top w:val="none" w:sz="0" w:space="0" w:color="auto"/>
        <w:left w:val="none" w:sz="0" w:space="0" w:color="auto"/>
        <w:bottom w:val="none" w:sz="0" w:space="0" w:color="auto"/>
        <w:right w:val="none" w:sz="0" w:space="0" w:color="auto"/>
      </w:divBdr>
    </w:div>
    <w:div w:id="30081658">
      <w:bodyDiv w:val="1"/>
      <w:marLeft w:val="0"/>
      <w:marRight w:val="0"/>
      <w:marTop w:val="0"/>
      <w:marBottom w:val="0"/>
      <w:divBdr>
        <w:top w:val="none" w:sz="0" w:space="0" w:color="auto"/>
        <w:left w:val="none" w:sz="0" w:space="0" w:color="auto"/>
        <w:bottom w:val="none" w:sz="0" w:space="0" w:color="auto"/>
        <w:right w:val="none" w:sz="0" w:space="0" w:color="auto"/>
      </w:divBdr>
    </w:div>
    <w:div w:id="259877175">
      <w:bodyDiv w:val="1"/>
      <w:marLeft w:val="0"/>
      <w:marRight w:val="0"/>
      <w:marTop w:val="0"/>
      <w:marBottom w:val="0"/>
      <w:divBdr>
        <w:top w:val="none" w:sz="0" w:space="0" w:color="auto"/>
        <w:left w:val="none" w:sz="0" w:space="0" w:color="auto"/>
        <w:bottom w:val="none" w:sz="0" w:space="0" w:color="auto"/>
        <w:right w:val="none" w:sz="0" w:space="0" w:color="auto"/>
      </w:divBdr>
    </w:div>
    <w:div w:id="914506930">
      <w:bodyDiv w:val="1"/>
      <w:marLeft w:val="0"/>
      <w:marRight w:val="0"/>
      <w:marTop w:val="0"/>
      <w:marBottom w:val="0"/>
      <w:divBdr>
        <w:top w:val="none" w:sz="0" w:space="0" w:color="auto"/>
        <w:left w:val="none" w:sz="0" w:space="0" w:color="auto"/>
        <w:bottom w:val="none" w:sz="0" w:space="0" w:color="auto"/>
        <w:right w:val="none" w:sz="0" w:space="0" w:color="auto"/>
      </w:divBdr>
    </w:div>
    <w:div w:id="938412588">
      <w:bodyDiv w:val="1"/>
      <w:marLeft w:val="0"/>
      <w:marRight w:val="0"/>
      <w:marTop w:val="0"/>
      <w:marBottom w:val="0"/>
      <w:divBdr>
        <w:top w:val="none" w:sz="0" w:space="0" w:color="auto"/>
        <w:left w:val="none" w:sz="0" w:space="0" w:color="auto"/>
        <w:bottom w:val="none" w:sz="0" w:space="0" w:color="auto"/>
        <w:right w:val="none" w:sz="0" w:space="0" w:color="auto"/>
      </w:divBdr>
      <w:divsChild>
        <w:div w:id="1174951594">
          <w:marLeft w:val="0"/>
          <w:marRight w:val="0"/>
          <w:marTop w:val="0"/>
          <w:marBottom w:val="0"/>
          <w:divBdr>
            <w:top w:val="none" w:sz="0" w:space="0" w:color="auto"/>
            <w:left w:val="none" w:sz="0" w:space="0" w:color="auto"/>
            <w:bottom w:val="none" w:sz="0" w:space="0" w:color="auto"/>
            <w:right w:val="none" w:sz="0" w:space="0" w:color="auto"/>
          </w:divBdr>
          <w:divsChild>
            <w:div w:id="321324014">
              <w:marLeft w:val="0"/>
              <w:marRight w:val="0"/>
              <w:marTop w:val="0"/>
              <w:marBottom w:val="0"/>
              <w:divBdr>
                <w:top w:val="none" w:sz="0" w:space="0" w:color="auto"/>
                <w:left w:val="none" w:sz="0" w:space="0" w:color="auto"/>
                <w:bottom w:val="none" w:sz="0" w:space="0" w:color="auto"/>
                <w:right w:val="none" w:sz="0" w:space="0" w:color="auto"/>
              </w:divBdr>
              <w:divsChild>
                <w:div w:id="15887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9601">
          <w:marLeft w:val="0"/>
          <w:marRight w:val="0"/>
          <w:marTop w:val="0"/>
          <w:marBottom w:val="0"/>
          <w:divBdr>
            <w:top w:val="none" w:sz="0" w:space="0" w:color="auto"/>
            <w:left w:val="none" w:sz="0" w:space="0" w:color="auto"/>
            <w:bottom w:val="none" w:sz="0" w:space="0" w:color="auto"/>
            <w:right w:val="none" w:sz="0" w:space="0" w:color="auto"/>
          </w:divBdr>
          <w:divsChild>
            <w:div w:id="316960320">
              <w:marLeft w:val="0"/>
              <w:marRight w:val="0"/>
              <w:marTop w:val="0"/>
              <w:marBottom w:val="0"/>
              <w:divBdr>
                <w:top w:val="none" w:sz="0" w:space="0" w:color="auto"/>
                <w:left w:val="none" w:sz="0" w:space="0" w:color="auto"/>
                <w:bottom w:val="none" w:sz="0" w:space="0" w:color="auto"/>
                <w:right w:val="none" w:sz="0" w:space="0" w:color="auto"/>
              </w:divBdr>
              <w:divsChild>
                <w:div w:id="1639800065">
                  <w:marLeft w:val="0"/>
                  <w:marRight w:val="0"/>
                  <w:marTop w:val="0"/>
                  <w:marBottom w:val="60"/>
                  <w:divBdr>
                    <w:top w:val="none" w:sz="0" w:space="0" w:color="auto"/>
                    <w:left w:val="none" w:sz="0" w:space="0" w:color="auto"/>
                    <w:bottom w:val="single" w:sz="6" w:space="2" w:color="EDECEC"/>
                    <w:right w:val="none" w:sz="0" w:space="0" w:color="auto"/>
                  </w:divBdr>
                </w:div>
              </w:divsChild>
            </w:div>
          </w:divsChild>
        </w:div>
      </w:divsChild>
    </w:div>
    <w:div w:id="1237589295">
      <w:bodyDiv w:val="1"/>
      <w:marLeft w:val="0"/>
      <w:marRight w:val="0"/>
      <w:marTop w:val="0"/>
      <w:marBottom w:val="0"/>
      <w:divBdr>
        <w:top w:val="none" w:sz="0" w:space="0" w:color="auto"/>
        <w:left w:val="none" w:sz="0" w:space="0" w:color="auto"/>
        <w:bottom w:val="none" w:sz="0" w:space="0" w:color="auto"/>
        <w:right w:val="none" w:sz="0" w:space="0" w:color="auto"/>
      </w:divBdr>
    </w:div>
    <w:div w:id="1425150812">
      <w:bodyDiv w:val="1"/>
      <w:marLeft w:val="0"/>
      <w:marRight w:val="0"/>
      <w:marTop w:val="0"/>
      <w:marBottom w:val="0"/>
      <w:divBdr>
        <w:top w:val="none" w:sz="0" w:space="0" w:color="auto"/>
        <w:left w:val="none" w:sz="0" w:space="0" w:color="auto"/>
        <w:bottom w:val="none" w:sz="0" w:space="0" w:color="auto"/>
        <w:right w:val="none" w:sz="0" w:space="0" w:color="auto"/>
      </w:divBdr>
    </w:div>
    <w:div w:id="1649894483">
      <w:bodyDiv w:val="1"/>
      <w:marLeft w:val="0"/>
      <w:marRight w:val="0"/>
      <w:marTop w:val="0"/>
      <w:marBottom w:val="0"/>
      <w:divBdr>
        <w:top w:val="none" w:sz="0" w:space="0" w:color="auto"/>
        <w:left w:val="none" w:sz="0" w:space="0" w:color="auto"/>
        <w:bottom w:val="none" w:sz="0" w:space="0" w:color="auto"/>
        <w:right w:val="none" w:sz="0" w:space="0" w:color="auto"/>
      </w:divBdr>
    </w:div>
    <w:div w:id="1755279353">
      <w:bodyDiv w:val="1"/>
      <w:marLeft w:val="0"/>
      <w:marRight w:val="0"/>
      <w:marTop w:val="0"/>
      <w:marBottom w:val="0"/>
      <w:divBdr>
        <w:top w:val="none" w:sz="0" w:space="0" w:color="auto"/>
        <w:left w:val="none" w:sz="0" w:space="0" w:color="auto"/>
        <w:bottom w:val="none" w:sz="0" w:space="0" w:color="auto"/>
        <w:right w:val="none" w:sz="0" w:space="0" w:color="auto"/>
      </w:divBdr>
    </w:div>
    <w:div w:id="198018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oleObject" Target="embeddings/oleObject9.bin"/><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2.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hyperlink" Target="http://uk.wikipedia.or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oleObject" Target="embeddings/oleObject10.bin"/><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16.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oleObject" Target="embeddings/oleObject3.bin"/><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8.emf"/></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Winword\EMAIL.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A6C19-EBE8-4BB1-9DD4-3904D60D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EMAIL.DOT</Template>
  <TotalTime>174</TotalTime>
  <Pages>48</Pages>
  <Words>7361</Words>
  <Characters>41961</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Email Template</vt:lpstr>
    </vt:vector>
  </TitlesOfParts>
  <Company>RIM</Company>
  <LinksUpToDate>false</LinksUpToDate>
  <CharactersWithSpaces>49224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Template</dc:title>
  <dc:creator>Жосан</dc:creator>
  <cp:lastModifiedBy>Joey</cp:lastModifiedBy>
  <cp:revision>20</cp:revision>
  <cp:lastPrinted>2010-12-23T12:15:00Z</cp:lastPrinted>
  <dcterms:created xsi:type="dcterms:W3CDTF">2010-12-22T20:42:00Z</dcterms:created>
  <dcterms:modified xsi:type="dcterms:W3CDTF">2010-12-23T12:20:00Z</dcterms:modified>
</cp:coreProperties>
</file>