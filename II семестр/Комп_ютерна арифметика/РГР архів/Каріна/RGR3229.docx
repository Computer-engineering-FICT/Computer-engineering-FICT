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896" w:rsidRPr="00DA0E33" w:rsidRDefault="00726896" w:rsidP="00952BA8">
      <w:pPr>
        <w:shd w:val="clear" w:color="auto" w:fill="FFFFFF"/>
        <w:jc w:val="center"/>
        <w:rPr>
          <w:rFonts w:ascii="Times New Roman" w:hAnsi="Times New Roman"/>
          <w:bCs/>
          <w:caps/>
          <w:color w:val="000000"/>
          <w:sz w:val="28"/>
        </w:rPr>
      </w:pPr>
    </w:p>
    <w:p w:rsidR="00726896" w:rsidRPr="00DA0E33" w:rsidRDefault="00726896" w:rsidP="00952BA8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</w:rPr>
      </w:pPr>
      <w:r w:rsidRPr="00DA0E33">
        <w:rPr>
          <w:rFonts w:ascii="Times New Roman" w:hAnsi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hAnsi="Times New Roman"/>
          <w:bCs/>
          <w:color w:val="000000"/>
          <w:sz w:val="28"/>
        </w:rPr>
        <w:t xml:space="preserve"> УНІВЕРСИТЕТ УКРАЇНИ</w:t>
      </w:r>
    </w:p>
    <w:p w:rsidR="00726896" w:rsidRPr="00DA0E33" w:rsidRDefault="00726896" w:rsidP="00952BA8">
      <w:pPr>
        <w:pStyle w:val="Heading1"/>
        <w:spacing w:after="200" w:line="276" w:lineRule="auto"/>
        <w:rPr>
          <w:b w:val="0"/>
          <w:bCs/>
          <w:lang w:val="uk-UA"/>
        </w:rPr>
      </w:pPr>
      <w:bookmarkStart w:id="0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0"/>
    </w:p>
    <w:p w:rsidR="00726896" w:rsidRPr="00DA0E33" w:rsidRDefault="00726896" w:rsidP="00952BA8">
      <w:pPr>
        <w:pStyle w:val="Heading4"/>
        <w:spacing w:after="200" w:line="276" w:lineRule="auto"/>
        <w:rPr>
          <w:bCs/>
        </w:rPr>
      </w:pPr>
      <w:bookmarkStart w:id="1" w:name="_Toc90650733"/>
      <w:r w:rsidRPr="00DA0E33">
        <w:rPr>
          <w:bCs/>
        </w:rPr>
        <w:t xml:space="preserve">ФАКУЛЬТЕТ ІНФОРМАТИКИ </w:t>
      </w:r>
      <w:r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1"/>
    </w:p>
    <w:p w:rsidR="00726896" w:rsidRPr="00DA0E33" w:rsidRDefault="00726896" w:rsidP="00952BA8">
      <w:pPr>
        <w:pStyle w:val="Heading3"/>
        <w:spacing w:after="200" w:line="276" w:lineRule="auto"/>
        <w:rPr>
          <w:bCs/>
          <w:sz w:val="28"/>
          <w:szCs w:val="28"/>
        </w:rPr>
      </w:pPr>
      <w:bookmarkStart w:id="2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2"/>
    </w:p>
    <w:p w:rsidR="00726896" w:rsidRPr="00DA0E33" w:rsidRDefault="00726896" w:rsidP="00256E4C">
      <w:pPr>
        <w:shd w:val="clear" w:color="auto" w:fill="FFFFFF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pStyle w:val="Heading2"/>
        <w:jc w:val="center"/>
        <w:rPr>
          <w:b w:val="0"/>
          <w:bCs/>
          <w:sz w:val="44"/>
          <w:lang w:val="uk-UA"/>
        </w:rPr>
      </w:pPr>
      <w:bookmarkStart w:id="3" w:name="_Toc90650735"/>
      <w:r w:rsidRPr="00DA0E33">
        <w:rPr>
          <w:b w:val="0"/>
          <w:bCs/>
          <w:sz w:val="44"/>
          <w:lang w:val="uk-UA"/>
        </w:rPr>
        <w:t>РОЗРАХУНКОВА  Р</w:t>
      </w:r>
      <w:r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3"/>
    </w:p>
    <w:p w:rsidR="00726896" w:rsidRPr="00DA0E33" w:rsidRDefault="00726896" w:rsidP="00256E4C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E75266">
      <w:pPr>
        <w:shd w:val="clear" w:color="auto" w:fill="FFFFFF"/>
        <w:spacing w:after="0"/>
        <w:jc w:val="center"/>
        <w:rPr>
          <w:rFonts w:ascii="Times New Roman" w:hAnsi="Times New Roman"/>
          <w:bCs/>
          <w:color w:val="000000"/>
          <w:sz w:val="28"/>
        </w:rPr>
      </w:pPr>
      <w:r w:rsidRPr="00DA0E33">
        <w:rPr>
          <w:rFonts w:ascii="Times New Roman" w:hAnsi="Times New Roman"/>
          <w:bCs/>
          <w:color w:val="000000"/>
          <w:sz w:val="28"/>
        </w:rPr>
        <w:tab/>
      </w:r>
    </w:p>
    <w:p w:rsidR="00726896" w:rsidRPr="005145E5" w:rsidRDefault="00726896" w:rsidP="005145E5">
      <w:pPr>
        <w:ind w:left="2268"/>
        <w:rPr>
          <w:rFonts w:ascii="Times New Roman" w:hAnsi="Times New Roman"/>
          <w:sz w:val="28"/>
        </w:rPr>
      </w:pPr>
      <w:r w:rsidRPr="005145E5">
        <w:rPr>
          <w:rFonts w:ascii="Times New Roman" w:hAnsi="Times New Roman"/>
          <w:sz w:val="28"/>
        </w:rPr>
        <w:t>по курсу „</w:t>
      </w:r>
      <w:r>
        <w:rPr>
          <w:rFonts w:ascii="Times New Roman" w:hAnsi="Times New Roman"/>
          <w:sz w:val="28"/>
          <w:lang w:val="ru-RU"/>
        </w:rPr>
        <w:t>Комп'ютерна логіка</w:t>
      </w:r>
      <w:r w:rsidRPr="005145E5">
        <w:rPr>
          <w:rFonts w:ascii="Times New Roman" w:hAnsi="Times New Roman"/>
          <w:sz w:val="28"/>
        </w:rPr>
        <w:t>-</w:t>
      </w:r>
      <w:smartTag w:uri="urn:schemas-microsoft-com:office:smarttags" w:element="metricconverter">
        <w:smartTagPr>
          <w:attr w:name="ProductID" w:val="2”"/>
        </w:smartTagPr>
        <w:r w:rsidRPr="005145E5">
          <w:rPr>
            <w:rFonts w:ascii="Times New Roman" w:hAnsi="Times New Roman"/>
            <w:sz w:val="28"/>
          </w:rPr>
          <w:t>2”</w:t>
        </w:r>
      </w:smartTag>
    </w:p>
    <w:p w:rsidR="00726896" w:rsidRPr="006E42C6" w:rsidRDefault="00726896" w:rsidP="005145E5">
      <w:pPr>
        <w:ind w:left="2268"/>
        <w:rPr>
          <w:rFonts w:ascii="Times New Roman" w:hAnsi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Виконала</w:t>
      </w:r>
      <w:r w:rsidRPr="00DA0E33">
        <w:rPr>
          <w:rFonts w:ascii="Times New Roman" w:hAnsi="Times New Roman"/>
          <w:bCs/>
          <w:color w:val="000000"/>
          <w:sz w:val="28"/>
          <w:szCs w:val="28"/>
        </w:rPr>
        <w:t xml:space="preserve">: </w:t>
      </w:r>
      <w:r>
        <w:rPr>
          <w:rFonts w:ascii="Times New Roman" w:hAnsi="Times New Roman"/>
          <w:bCs/>
          <w:color w:val="000000"/>
          <w:sz w:val="28"/>
          <w:szCs w:val="28"/>
        </w:rPr>
        <w:t>Шапран Карина Олегівна</w:t>
      </w:r>
    </w:p>
    <w:p w:rsidR="00726896" w:rsidRPr="00DA0E33" w:rsidRDefault="00726896" w:rsidP="00E75266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</w:rPr>
      </w:pPr>
      <w:r w:rsidRPr="00DA0E33">
        <w:rPr>
          <w:rFonts w:ascii="Times New Roman" w:hAnsi="Times New Roman"/>
          <w:bCs/>
          <w:color w:val="000000"/>
          <w:sz w:val="28"/>
          <w:szCs w:val="28"/>
        </w:rPr>
        <w:t>Група ІО-</w:t>
      </w:r>
      <w:r>
        <w:rPr>
          <w:rFonts w:ascii="Times New Roman" w:hAnsi="Times New Roman"/>
          <w:bCs/>
          <w:color w:val="000000"/>
          <w:sz w:val="28"/>
          <w:szCs w:val="28"/>
        </w:rPr>
        <w:t>3</w:t>
      </w:r>
      <w:r w:rsidRPr="00DA0E33">
        <w:rPr>
          <w:rFonts w:ascii="Times New Roman" w:hAnsi="Times New Roman"/>
          <w:bCs/>
          <w:color w:val="000000"/>
          <w:sz w:val="28"/>
          <w:szCs w:val="28"/>
        </w:rPr>
        <w:t>2,  Факультет ІОТ,</w:t>
      </w:r>
    </w:p>
    <w:p w:rsidR="00726896" w:rsidRPr="00DA0E33" w:rsidRDefault="00726896" w:rsidP="00E75266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</w:rPr>
      </w:pPr>
      <w:r w:rsidRPr="00DA0E33">
        <w:rPr>
          <w:rFonts w:ascii="Times New Roman" w:hAnsi="Times New Roman"/>
          <w:bCs/>
          <w:color w:val="000000"/>
          <w:sz w:val="28"/>
          <w:szCs w:val="28"/>
        </w:rPr>
        <w:t xml:space="preserve">Залікова книжка  №  </w:t>
      </w:r>
      <w:r>
        <w:rPr>
          <w:rFonts w:ascii="Times New Roman" w:hAnsi="Times New Roman"/>
          <w:bCs/>
          <w:color w:val="000000"/>
          <w:sz w:val="28"/>
          <w:szCs w:val="28"/>
        </w:rPr>
        <w:t>3229</w:t>
      </w:r>
    </w:p>
    <w:p w:rsidR="00726896" w:rsidRPr="00DA0E33" w:rsidRDefault="00726896" w:rsidP="00E75266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</w:rPr>
      </w:pPr>
      <w:r w:rsidRPr="00DA0E33">
        <w:rPr>
          <w:rFonts w:ascii="Times New Roman" w:hAnsi="Times New Roman"/>
          <w:bCs/>
          <w:color w:val="000000"/>
          <w:sz w:val="28"/>
          <w:szCs w:val="28"/>
        </w:rPr>
        <w:t xml:space="preserve">Номер технічного завдання  </w:t>
      </w:r>
      <w:r>
        <w:rPr>
          <w:rFonts w:ascii="Times New Roman" w:hAnsi="Times New Roman"/>
          <w:bCs/>
          <w:color w:val="000000"/>
          <w:sz w:val="28"/>
          <w:szCs w:val="28"/>
        </w:rPr>
        <w:t>1100 1001 1101</w:t>
      </w:r>
    </w:p>
    <w:p w:rsidR="00726896" w:rsidRPr="00DA0E33" w:rsidRDefault="00726896" w:rsidP="00E75266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</w:rPr>
      </w:pPr>
      <w:r w:rsidRPr="00DA0E33">
        <w:rPr>
          <w:rFonts w:ascii="Times New Roman" w:hAnsi="Times New Roman"/>
          <w:bCs/>
          <w:color w:val="000000"/>
          <w:sz w:val="28"/>
          <w:szCs w:val="28"/>
        </w:rPr>
        <w:br/>
      </w:r>
    </w:p>
    <w:p w:rsidR="00726896" w:rsidRPr="00DA0E33" w:rsidRDefault="00726896" w:rsidP="00E75266">
      <w:pPr>
        <w:spacing w:after="0" w:line="240" w:lineRule="auto"/>
        <w:ind w:left="3060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ind w:left="3060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jc w:val="right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jc w:val="right"/>
        <w:rPr>
          <w:rFonts w:ascii="Times New Roman" w:hAnsi="Times New Roman"/>
          <w:bCs/>
          <w:color w:val="000000"/>
          <w:sz w:val="28"/>
        </w:rPr>
      </w:pPr>
      <w:r w:rsidRPr="00DA0E33">
        <w:rPr>
          <w:rFonts w:ascii="Times New Roman" w:hAnsi="Times New Roman"/>
          <w:bCs/>
          <w:color w:val="000000"/>
          <w:sz w:val="28"/>
        </w:rPr>
        <w:t>_______________________</w:t>
      </w:r>
      <w:r w:rsidRPr="00DA0E33">
        <w:rPr>
          <w:rFonts w:ascii="Times New Roman" w:hAnsi="Times New Roman"/>
          <w:bCs/>
          <w:color w:val="000000"/>
          <w:sz w:val="28"/>
        </w:rPr>
        <w:tab/>
      </w:r>
      <w:r w:rsidRPr="00DA0E33">
        <w:rPr>
          <w:rFonts w:ascii="Times New Roman" w:hAnsi="Times New Roman"/>
          <w:bCs/>
          <w:color w:val="000000"/>
          <w:sz w:val="28"/>
        </w:rPr>
        <w:tab/>
      </w:r>
    </w:p>
    <w:p w:rsidR="00726896" w:rsidRPr="00DA0E33" w:rsidRDefault="00726896" w:rsidP="00256E4C">
      <w:pPr>
        <w:ind w:left="6381" w:firstLine="709"/>
        <w:rPr>
          <w:rFonts w:ascii="Times New Roman" w:hAnsi="Times New Roman"/>
          <w:bCs/>
          <w:color w:val="000000"/>
        </w:rPr>
      </w:pPr>
      <w:r w:rsidRPr="00DA0E33">
        <w:rPr>
          <w:rFonts w:ascii="Times New Roman" w:hAnsi="Times New Roman"/>
          <w:bCs/>
          <w:color w:val="000000"/>
        </w:rPr>
        <w:t xml:space="preserve">      (підпис керівника) </w:t>
      </w:r>
    </w:p>
    <w:p w:rsidR="00726896" w:rsidRPr="00DA0E33" w:rsidRDefault="00726896" w:rsidP="00256E4C">
      <w:pPr>
        <w:ind w:left="3060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ind w:left="3060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rPr>
          <w:rFonts w:ascii="Times New Roman" w:hAnsi="Times New Roman"/>
          <w:bCs/>
          <w:color w:val="000000"/>
          <w:sz w:val="16"/>
        </w:rPr>
      </w:pPr>
    </w:p>
    <w:p w:rsidR="00726896" w:rsidRPr="00DA0E33" w:rsidRDefault="00726896" w:rsidP="00256E4C">
      <w:pPr>
        <w:jc w:val="center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256E4C">
      <w:pPr>
        <w:jc w:val="center"/>
        <w:rPr>
          <w:rFonts w:ascii="Times New Roman" w:hAnsi="Times New Roman"/>
          <w:bCs/>
          <w:color w:val="000000"/>
          <w:sz w:val="28"/>
        </w:rPr>
      </w:pPr>
    </w:p>
    <w:p w:rsidR="00726896" w:rsidRPr="00DA0E33" w:rsidRDefault="00726896" w:rsidP="005024D6">
      <w:pPr>
        <w:jc w:val="center"/>
        <w:rPr>
          <w:rFonts w:ascii="Times New Roman" w:hAnsi="Times New Roman"/>
          <w:bCs/>
        </w:rPr>
      </w:pPr>
      <w:r w:rsidRPr="00DA0E33">
        <w:rPr>
          <w:rFonts w:ascii="Times New Roman" w:hAnsi="Times New Roman"/>
          <w:bCs/>
          <w:color w:val="000000"/>
          <w:sz w:val="28"/>
        </w:rPr>
        <w:t>Київ – 20</w:t>
      </w:r>
      <w:r>
        <w:rPr>
          <w:rFonts w:ascii="Times New Roman" w:hAnsi="Times New Roman"/>
          <w:bCs/>
          <w:color w:val="000000"/>
          <w:sz w:val="28"/>
        </w:rPr>
        <w:t>14</w:t>
      </w:r>
      <w:r w:rsidRPr="00DA0E33">
        <w:rPr>
          <w:rFonts w:ascii="Times New Roman" w:hAnsi="Times New Roman"/>
          <w:bCs/>
          <w:color w:val="000000"/>
          <w:sz w:val="28"/>
        </w:rPr>
        <w:t xml:space="preserve"> р.</w:t>
      </w:r>
    </w:p>
    <w:p w:rsidR="00726896" w:rsidRPr="00A261EC" w:rsidRDefault="00726896" w:rsidP="005355E1">
      <w:pPr>
        <w:jc w:val="both"/>
        <w:rPr>
          <w:rFonts w:ascii="Times New Roman" w:hAnsi="Times New Roman"/>
          <w:b/>
          <w:bCs/>
          <w:kern w:val="32"/>
          <w:sz w:val="20"/>
        </w:rPr>
      </w:pPr>
      <w:r w:rsidRPr="00A261EC">
        <w:rPr>
          <w:rFonts w:ascii="Times New Roman" w:hAnsi="Times New Roman"/>
          <w:b/>
          <w:sz w:val="28"/>
          <w:szCs w:val="32"/>
        </w:rPr>
        <w:t>Завдання:</w:t>
      </w:r>
    </w:p>
    <w:p w:rsidR="00726896" w:rsidRPr="008D54E0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D54E0">
        <w:rPr>
          <w:rFonts w:ascii="Times New Roman" w:hAnsi="Times New Roman"/>
          <w:sz w:val="28"/>
          <w:szCs w:val="28"/>
        </w:rPr>
        <w:t xml:space="preserve">1. Числа </w:t>
      </w:r>
      <w:r w:rsidRPr="008D54E0">
        <w:rPr>
          <w:rFonts w:ascii="Times New Roman" w:hAnsi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20.25pt" o:ole="">
            <v:imagedata r:id="rId7" o:title=""/>
          </v:shape>
          <o:OLEObject Type="Embed" ProgID="Equation.3" ShapeID="_x0000_i1025" DrawAspect="Content" ObjectID="_1461620417" r:id="rId8"/>
        </w:object>
      </w:r>
      <w:r w:rsidRPr="008D54E0">
        <w:rPr>
          <w:rFonts w:ascii="Times New Roman" w:hAnsi="Times New Roman"/>
          <w:sz w:val="28"/>
          <w:szCs w:val="28"/>
        </w:rPr>
        <w:t xml:space="preserve">  і </w:t>
      </w:r>
      <w:r w:rsidRPr="008D54E0">
        <w:rPr>
          <w:rFonts w:ascii="Times New Roman" w:hAnsi="Times New Roman"/>
          <w:position w:val="-12"/>
          <w:sz w:val="28"/>
          <w:szCs w:val="28"/>
        </w:rPr>
        <w:object w:dxaOrig="279" w:dyaOrig="380">
          <v:shape id="_x0000_i1026" type="#_x0000_t75" style="width:14.25pt;height:20.25pt" o:ole="">
            <v:imagedata r:id="rId9" o:title=""/>
          </v:shape>
          <o:OLEObject Type="Embed" ProgID="Equation.3" ShapeID="_x0000_i1026" DrawAspect="Content" ObjectID="_1461620418" r:id="rId10"/>
        </w:object>
      </w:r>
      <w:r w:rsidRPr="008D54E0">
        <w:rPr>
          <w:rFonts w:ascii="Times New Roman" w:hAnsi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D54E0">
        <w:rPr>
          <w:rFonts w:ascii="Times New Roman" w:hAnsi="Times New Roman"/>
          <w:sz w:val="28"/>
          <w:szCs w:val="28"/>
        </w:rPr>
        <w:t xml:space="preserve">2. Виконати 8 операцій з числами </w:t>
      </w:r>
      <w:r w:rsidRPr="008D54E0">
        <w:rPr>
          <w:rFonts w:ascii="Times New Roman" w:hAnsi="Times New Roman"/>
          <w:position w:val="-12"/>
          <w:sz w:val="28"/>
          <w:szCs w:val="28"/>
        </w:rPr>
        <w:object w:dxaOrig="380" w:dyaOrig="380">
          <v:shape id="_x0000_i1027" type="#_x0000_t75" style="width:20.25pt;height:20.25pt" o:ole="">
            <v:imagedata r:id="rId7" o:title=""/>
          </v:shape>
          <o:OLEObject Type="Embed" ProgID="Equation.3" ShapeID="_x0000_i1027" DrawAspect="Content" ObjectID="_1461620419" r:id="rId11"/>
        </w:object>
      </w:r>
      <w:r w:rsidRPr="008D54E0">
        <w:rPr>
          <w:rFonts w:ascii="Times New Roman" w:hAnsi="Times New Roman"/>
          <w:sz w:val="28"/>
          <w:szCs w:val="28"/>
        </w:rPr>
        <w:t xml:space="preserve">  і </w:t>
      </w:r>
      <w:r w:rsidRPr="008D54E0">
        <w:rPr>
          <w:rFonts w:ascii="Times New Roman" w:hAnsi="Times New Roman"/>
          <w:position w:val="-12"/>
          <w:sz w:val="28"/>
          <w:szCs w:val="28"/>
        </w:rPr>
        <w:object w:dxaOrig="279" w:dyaOrig="380">
          <v:shape id="_x0000_i1028" type="#_x0000_t75" style="width:14.25pt;height:20.25pt" o:ole="">
            <v:imagedata r:id="rId9" o:title=""/>
          </v:shape>
          <o:OLEObject Type="Embed" ProgID="Equation.3" ShapeID="_x0000_i1028" DrawAspect="Content" ObjectID="_1461620420" r:id="rId12"/>
        </w:object>
      </w:r>
      <w:r w:rsidRPr="008D54E0">
        <w:rPr>
          <w:rFonts w:ascii="Times New Roman" w:hAnsi="Times New Roman"/>
          <w:sz w:val="28"/>
          <w:szCs w:val="28"/>
        </w:rPr>
        <w:t xml:space="preserve"> з плаваючою комою (чотири способи множення</w:t>
      </w:r>
      <w:r>
        <w:rPr>
          <w:rFonts w:ascii="Times New Roman" w:hAnsi="Times New Roman"/>
          <w:sz w:val="28"/>
          <w:szCs w:val="28"/>
        </w:rPr>
        <w:t>, два способи ділення,</w:t>
      </w:r>
      <w:r w:rsidRPr="008D54E0">
        <w:rPr>
          <w:rFonts w:ascii="Times New Roman" w:hAnsi="Times New Roman"/>
          <w:sz w:val="28"/>
          <w:szCs w:val="28"/>
        </w:rPr>
        <w:t xml:space="preserve"> додавання та віднімання). Номери операцій</w:t>
      </w:r>
      <w:r w:rsidRPr="00DA0E33">
        <w:rPr>
          <w:rFonts w:ascii="Times New Roman" w:hAnsi="Times New Roman"/>
          <w:sz w:val="28"/>
          <w:szCs w:val="28"/>
        </w:rPr>
        <w:t xml:space="preserve"> (для п.3) відповідають порядку переліку (наприклад, 6 – ділення другим способом). Для обробки мантис кожної операції, подати: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2.1 теоретичне обґрунтування способу;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2.1 операційну схему;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2.2 змістовний мікроалгоритм;</w:t>
      </w:r>
      <w:r w:rsidRPr="00DA0E33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таблицю станів регістрів (лічильника), довжина яких забезпечує одержання 15 основних розрядів мантиси результату;</w:t>
      </w:r>
      <w:r w:rsidRPr="00DA0E33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2.4 функціональну схему з відображенням управляючих сигналів;</w:t>
      </w:r>
      <w:r w:rsidRPr="00DA0E33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2.5 </w:t>
      </w:r>
      <w:r w:rsidRPr="00DA0E33">
        <w:rPr>
          <w:rFonts w:ascii="Times New Roman" w:hAnsi="Times New Roman"/>
          <w:sz w:val="28"/>
          <w:szCs w:val="28"/>
        </w:rPr>
        <w:t>закодований мікроалгоритм (мікрооперації замінюються управл. сигналами);</w:t>
      </w:r>
      <w:r w:rsidRPr="00DA0E33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2.6 граф управляючого автомата Мура з кодами вершин;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2.7 обробку порядків (показати у довільній формі); </w:t>
      </w:r>
    </w:p>
    <w:p w:rsidR="00726896" w:rsidRPr="00DA0E33" w:rsidRDefault="00726896" w:rsidP="005355E1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726896" w:rsidRPr="00675926" w:rsidRDefault="00726896" w:rsidP="00C14203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675926">
        <w:rPr>
          <w:rFonts w:ascii="Times New Roman" w:hAnsi="Times New Roman"/>
          <w:sz w:val="28"/>
          <w:szCs w:val="28"/>
        </w:rPr>
        <w:t>Вказані пункти для операцій додавання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726896" w:rsidRPr="00675926" w:rsidRDefault="00726896" w:rsidP="00675926">
      <w:pPr>
        <w:ind w:firstLine="567"/>
        <w:rPr>
          <w:rFonts w:ascii="Times New Roman" w:hAnsi="Times New Roman"/>
          <w:sz w:val="28"/>
          <w:szCs w:val="28"/>
        </w:rPr>
      </w:pPr>
      <w:r w:rsidRPr="008D54E0">
        <w:rPr>
          <w:rFonts w:ascii="Times New Roman" w:hAnsi="Times New Roman"/>
          <w:sz w:val="28"/>
          <w:szCs w:val="28"/>
        </w:rPr>
        <w:t xml:space="preserve">3. </w:t>
      </w:r>
      <w:r w:rsidRPr="00C14203">
        <w:rPr>
          <w:rFonts w:ascii="Times New Roman" w:hAnsi="Times New Roman"/>
          <w:sz w:val="28"/>
          <w:szCs w:val="28"/>
        </w:rPr>
        <w:t xml:space="preserve">Для операції з двійковим номером </w:t>
      </w:r>
      <w:r w:rsidRPr="00C14203">
        <w:rPr>
          <w:rFonts w:ascii="Times New Roman" w:hAnsi="Times New Roman"/>
          <w:position w:val="-12"/>
          <w:sz w:val="28"/>
          <w:szCs w:val="28"/>
        </w:rPr>
        <w:object w:dxaOrig="660" w:dyaOrig="360">
          <v:shape id="_x0000_i1029" type="#_x0000_t75" style="width:32.25pt;height:18pt" o:ole="">
            <v:imagedata r:id="rId13" o:title=""/>
          </v:shape>
          <o:OLEObject Type="Embed" ProgID="Equation.3" ShapeID="_x0000_i1029" DrawAspect="Content" ObjectID="_1461620421" r:id="rId14"/>
        </w:object>
      </w:r>
      <w:r w:rsidRPr="00C14203">
        <w:rPr>
          <w:rFonts w:ascii="Times New Roman" w:hAnsi="Times New Roman"/>
          <w:sz w:val="28"/>
          <w:szCs w:val="28"/>
        </w:rPr>
        <w:t>+1 побудувати управляючий автомат Мура</w:t>
      </w:r>
      <w:r>
        <w:rPr>
          <w:rFonts w:ascii="Times New Roman" w:hAnsi="Times New Roman"/>
          <w:sz w:val="28"/>
          <w:szCs w:val="28"/>
        </w:rPr>
        <w:t xml:space="preserve"> на тригерах</w:t>
      </w:r>
      <w:r w:rsidRPr="00C142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675926">
        <w:rPr>
          <w:rFonts w:ascii="Times New Roman" w:hAnsi="Times New Roman"/>
          <w:sz w:val="28"/>
          <w:szCs w:val="28"/>
        </w:rPr>
        <w:t>тип вибрати самостійно) і елементах булевого базису.</w:t>
      </w:r>
    </w:p>
    <w:p w:rsidR="00726896" w:rsidRPr="00DA0E33" w:rsidRDefault="00726896" w:rsidP="005355E1">
      <w:pPr>
        <w:rPr>
          <w:rFonts w:ascii="Times New Roman" w:hAnsi="Times New Roman"/>
          <w:b/>
          <w:sz w:val="28"/>
          <w:szCs w:val="32"/>
          <w:u w:val="single"/>
        </w:rPr>
      </w:pPr>
    </w:p>
    <w:p w:rsidR="00726896" w:rsidRPr="00DA0E33" w:rsidRDefault="00726896" w:rsidP="005355E1">
      <w:pPr>
        <w:rPr>
          <w:rFonts w:ascii="Times New Roman" w:hAnsi="Times New Roman"/>
          <w:b/>
          <w:sz w:val="28"/>
          <w:szCs w:val="32"/>
          <w:u w:val="single"/>
        </w:rPr>
      </w:pPr>
    </w:p>
    <w:p w:rsidR="00726896" w:rsidRPr="00DA0E33" w:rsidRDefault="00726896" w:rsidP="005355E1">
      <w:pPr>
        <w:rPr>
          <w:rFonts w:ascii="Times New Roman" w:hAnsi="Times New Roman"/>
          <w:b/>
          <w:sz w:val="28"/>
          <w:szCs w:val="32"/>
          <w:u w:val="single"/>
        </w:rPr>
      </w:pPr>
    </w:p>
    <w:p w:rsidR="00726896" w:rsidRDefault="00726896" w:rsidP="005355E1">
      <w:pPr>
        <w:rPr>
          <w:rFonts w:ascii="Times New Roman" w:hAnsi="Times New Roman"/>
          <w:b/>
          <w:sz w:val="28"/>
          <w:szCs w:val="32"/>
        </w:rPr>
      </w:pPr>
    </w:p>
    <w:p w:rsidR="00726896" w:rsidRDefault="00726896" w:rsidP="005355E1">
      <w:pPr>
        <w:rPr>
          <w:rFonts w:ascii="Times New Roman" w:hAnsi="Times New Roman"/>
          <w:b/>
          <w:sz w:val="28"/>
          <w:szCs w:val="32"/>
        </w:rPr>
      </w:pPr>
    </w:p>
    <w:p w:rsidR="00726896" w:rsidRDefault="00726896" w:rsidP="00CF1B68">
      <w:pPr>
        <w:jc w:val="center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  <w:lang w:val="ru-RU"/>
        </w:rPr>
        <w:t>О</w:t>
      </w:r>
      <w:r>
        <w:rPr>
          <w:rFonts w:ascii="Times New Roman" w:hAnsi="Times New Roman"/>
          <w:b/>
          <w:sz w:val="28"/>
          <w:szCs w:val="32"/>
        </w:rPr>
        <w:t>б</w:t>
      </w:r>
      <w:r w:rsidRPr="00DA0E33">
        <w:rPr>
          <w:rFonts w:ascii="Times New Roman" w:hAnsi="Times New Roman"/>
          <w:sz w:val="28"/>
          <w:szCs w:val="28"/>
        </w:rPr>
        <w:t>ґ</w:t>
      </w:r>
      <w:r>
        <w:rPr>
          <w:rFonts w:ascii="Times New Roman" w:hAnsi="Times New Roman"/>
          <w:b/>
          <w:sz w:val="28"/>
          <w:szCs w:val="32"/>
        </w:rPr>
        <w:t>рунтування варіанту</w:t>
      </w:r>
    </w:p>
    <w:p w:rsidR="00726896" w:rsidRPr="00CF1B68" w:rsidRDefault="00726896" w:rsidP="00CF1B68">
      <w:pPr>
        <w:jc w:val="center"/>
        <w:rPr>
          <w:rFonts w:ascii="Times New Roman" w:hAnsi="Times New Roman"/>
          <w:sz w:val="32"/>
          <w:szCs w:val="32"/>
          <w:lang w:val="ru-RU"/>
        </w:rPr>
      </w:pPr>
      <w:r w:rsidRPr="00CF1B68">
        <w:rPr>
          <w:rFonts w:ascii="Times New Roman" w:hAnsi="Times New Roman"/>
          <w:sz w:val="32"/>
          <w:szCs w:val="32"/>
          <w:lang w:val="ru-RU"/>
        </w:rPr>
        <w:t>3</w:t>
      </w:r>
      <w:r>
        <w:rPr>
          <w:rFonts w:ascii="Times New Roman" w:hAnsi="Times New Roman"/>
          <w:sz w:val="32"/>
          <w:szCs w:val="32"/>
        </w:rPr>
        <w:t>2</w:t>
      </w:r>
      <w:r w:rsidRPr="00CF1B68">
        <w:rPr>
          <w:rFonts w:ascii="Times New Roman" w:hAnsi="Times New Roman"/>
          <w:sz w:val="32"/>
          <w:szCs w:val="32"/>
          <w:lang w:val="ru-RU"/>
        </w:rPr>
        <w:t>29</w:t>
      </w:r>
      <w:r w:rsidRPr="00DA0E33">
        <w:rPr>
          <w:rFonts w:ascii="Times New Roman" w:hAnsi="Times New Roman"/>
          <w:sz w:val="32"/>
          <w:szCs w:val="32"/>
          <w:vertAlign w:val="subscript"/>
        </w:rPr>
        <w:t>10</w:t>
      </w:r>
      <w:r w:rsidRPr="00DA0E33">
        <w:rPr>
          <w:rFonts w:ascii="Times New Roman" w:hAnsi="Times New Roman"/>
          <w:sz w:val="32"/>
          <w:szCs w:val="32"/>
        </w:rPr>
        <w:t>=</w:t>
      </w:r>
      <w:r>
        <w:rPr>
          <w:rFonts w:ascii="Times New Roman" w:hAnsi="Times New Roman"/>
          <w:sz w:val="32"/>
          <w:szCs w:val="32"/>
        </w:rPr>
        <w:t>1</w:t>
      </w:r>
      <w:r w:rsidRPr="00CF1B68">
        <w:rPr>
          <w:rFonts w:ascii="Times New Roman" w:hAnsi="Times New Roman"/>
          <w:sz w:val="32"/>
          <w:szCs w:val="32"/>
          <w:lang w:val="ru-RU"/>
        </w:rPr>
        <w:t>10010011101</w:t>
      </w:r>
      <w:r w:rsidRPr="00DA0E33">
        <w:rPr>
          <w:rFonts w:ascii="Times New Roman" w:hAnsi="Times New Roman"/>
          <w:sz w:val="32"/>
          <w:szCs w:val="32"/>
          <w:vertAlign w:val="subscript"/>
        </w:rPr>
        <w:t>2</w:t>
      </w:r>
    </w:p>
    <w:p w:rsidR="00726896" w:rsidRPr="00CF1B68" w:rsidRDefault="00726896" w:rsidP="0030700D">
      <w:pPr>
        <w:rPr>
          <w:rFonts w:ascii="Times New Roman" w:hAnsi="Times New Roman"/>
          <w:sz w:val="28"/>
          <w:szCs w:val="28"/>
          <w:lang w:val="ru-RU"/>
        </w:rPr>
      </w:pPr>
      <w:r w:rsidRPr="00CF1B68">
        <w:rPr>
          <w:rFonts w:ascii="Times New Roman" w:hAnsi="Times New Roman"/>
          <w:sz w:val="28"/>
          <w:szCs w:val="28"/>
          <w:lang w:val="en-US"/>
        </w:rPr>
        <w:t>X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</w:rPr>
        <w:t xml:space="preserve">= – </w:t>
      </w:r>
      <w:r w:rsidRPr="00CF1B68">
        <w:rPr>
          <w:rFonts w:ascii="Times New Roman" w:hAnsi="Times New Roman"/>
          <w:sz w:val="28"/>
          <w:szCs w:val="28"/>
          <w:lang w:val="ru-RU"/>
        </w:rPr>
        <w:t>10011001, 1101101</w:t>
      </w:r>
    </w:p>
    <w:p w:rsidR="00726896" w:rsidRDefault="00726896" w:rsidP="0030700D">
      <w:pPr>
        <w:rPr>
          <w:rFonts w:ascii="Times New Roman" w:hAnsi="Times New Roman"/>
          <w:sz w:val="28"/>
          <w:szCs w:val="28"/>
          <w:lang w:val="ru-RU"/>
        </w:rPr>
      </w:pPr>
      <w:r w:rsidRPr="00CF1B68">
        <w:rPr>
          <w:rFonts w:ascii="Times New Roman" w:hAnsi="Times New Roman"/>
          <w:sz w:val="28"/>
          <w:szCs w:val="28"/>
          <w:lang w:val="en-US"/>
        </w:rPr>
        <w:t>Y</w:t>
      </w:r>
      <w:r w:rsidRPr="00CF1B68">
        <w:rPr>
          <w:rFonts w:ascii="Times New Roman" w:hAnsi="Times New Roman"/>
          <w:sz w:val="28"/>
          <w:szCs w:val="28"/>
          <w:lang w:val="ru-RU"/>
        </w:rPr>
        <w:softHyphen/>
      </w:r>
      <w:r w:rsidRPr="00CF1B6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sz w:val="28"/>
          <w:szCs w:val="28"/>
        </w:rPr>
        <w:t xml:space="preserve">= </w:t>
      </w:r>
      <w:r w:rsidRPr="00CF1B68">
        <w:rPr>
          <w:sz w:val="28"/>
          <w:szCs w:val="28"/>
          <w:lang w:val="ru-RU"/>
        </w:rPr>
        <w:t>+</w:t>
      </w:r>
      <w:r w:rsidRPr="00CF1B68">
        <w:rPr>
          <w:rFonts w:ascii="Times New Roman" w:hAnsi="Times New Roman"/>
          <w:sz w:val="28"/>
          <w:szCs w:val="28"/>
        </w:rPr>
        <w:t xml:space="preserve"> 10101,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</w:rPr>
        <w:t>001110</w:t>
      </w:r>
      <w:r w:rsidRPr="00CF1B68">
        <w:rPr>
          <w:rFonts w:ascii="Times New Roman" w:hAnsi="Times New Roman"/>
          <w:sz w:val="28"/>
          <w:szCs w:val="28"/>
          <w:lang w:val="ru-RU"/>
        </w:rPr>
        <w:t>1</w:t>
      </w:r>
      <w:r w:rsidRPr="00CF1B68">
        <w:rPr>
          <w:rFonts w:ascii="Times New Roman" w:hAnsi="Times New Roman"/>
          <w:sz w:val="28"/>
          <w:szCs w:val="28"/>
        </w:rPr>
        <w:t>011</w:t>
      </w:r>
    </w:p>
    <w:p w:rsidR="00726896" w:rsidRPr="00E60C88" w:rsidRDefault="00726896" w:rsidP="00E60C88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t>Ocновна частина</w:t>
      </w:r>
    </w:p>
    <w:p w:rsidR="00726896" w:rsidRPr="00735E1B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4"/>
          <w:szCs w:val="32"/>
          <w:lang w:val="ru-RU"/>
        </w:rPr>
      </w:pPr>
      <w:r w:rsidRPr="008D54E0">
        <w:rPr>
          <w:rFonts w:ascii="Times New Roman" w:hAnsi="Times New Roman"/>
          <w:b/>
          <w:sz w:val="28"/>
          <w:szCs w:val="32"/>
        </w:rPr>
        <w:t xml:space="preserve">Завдання </w:t>
      </w:r>
      <w:r>
        <w:rPr>
          <w:rFonts w:ascii="Times New Roman" w:hAnsi="Times New Roman"/>
          <w:b/>
          <w:sz w:val="28"/>
          <w:szCs w:val="32"/>
        </w:rPr>
        <w:t>№</w:t>
      </w:r>
      <w:r w:rsidRPr="008D54E0">
        <w:rPr>
          <w:rFonts w:ascii="Times New Roman" w:hAnsi="Times New Roman"/>
          <w:b/>
          <w:sz w:val="28"/>
          <w:szCs w:val="32"/>
        </w:rPr>
        <w:t>1</w:t>
      </w:r>
    </w:p>
    <w:p w:rsidR="00726896" w:rsidRPr="007455B7" w:rsidRDefault="00726896" w:rsidP="005773F2">
      <w:pPr>
        <w:ind w:left="6" w:firstLine="709"/>
        <w:rPr>
          <w:rFonts w:ascii="Times New Roman" w:hAnsi="Times New Roman"/>
          <w:sz w:val="28"/>
          <w:szCs w:val="28"/>
          <w:lang w:val="ru-RU"/>
        </w:rPr>
      </w:pPr>
      <w:r w:rsidRPr="00CF1B68">
        <w:rPr>
          <w:rFonts w:ascii="Times New Roman" w:hAnsi="Times New Roman"/>
          <w:sz w:val="28"/>
          <w:szCs w:val="28"/>
          <w:lang w:val="en-US"/>
        </w:rPr>
        <w:t>X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 xml:space="preserve">1. </w:t>
      </w:r>
      <w:r w:rsidRPr="00CF1B68">
        <w:rPr>
          <w:rFonts w:ascii="Times New Roman" w:hAnsi="Times New Roman"/>
          <w:sz w:val="28"/>
          <w:szCs w:val="28"/>
          <w:lang w:val="ru-RU"/>
        </w:rPr>
        <w:t>10011001</w:t>
      </w:r>
      <w:r w:rsidRPr="00DA0E33">
        <w:rPr>
          <w:rFonts w:ascii="Times New Roman" w:hAnsi="Times New Roman"/>
          <w:sz w:val="28"/>
          <w:szCs w:val="28"/>
        </w:rPr>
        <w:t>,</w:t>
      </w:r>
      <w:r w:rsidRPr="007455B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  <w:lang w:val="ru-RU"/>
        </w:rPr>
        <w:t>1101101</w:t>
      </w:r>
    </w:p>
    <w:p w:rsidR="00726896" w:rsidRPr="007455B7" w:rsidRDefault="00726896" w:rsidP="005773F2">
      <w:pPr>
        <w:ind w:left="6" w:firstLine="709"/>
        <w:rPr>
          <w:rFonts w:ascii="Times New Roman" w:hAnsi="Times New Roman"/>
          <w:sz w:val="28"/>
          <w:szCs w:val="28"/>
          <w:lang w:val="ru-RU"/>
        </w:rPr>
      </w:pPr>
      <w:r w:rsidRPr="00CF1B68">
        <w:rPr>
          <w:rFonts w:ascii="Times New Roman" w:hAnsi="Times New Roman"/>
          <w:sz w:val="28"/>
          <w:szCs w:val="28"/>
          <w:lang w:val="en-US"/>
        </w:rPr>
        <w:t>Y</w:t>
      </w:r>
      <w:r w:rsidRPr="00CF1B68">
        <w:rPr>
          <w:rFonts w:ascii="Times New Roman" w:hAnsi="Times New Roman"/>
          <w:sz w:val="28"/>
          <w:szCs w:val="28"/>
          <w:lang w:val="ru-RU"/>
        </w:rPr>
        <w:softHyphen/>
      </w:r>
      <w:r w:rsidRPr="00CF1B6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0. 10101,</w:t>
      </w:r>
      <w:r w:rsidRPr="007455B7">
        <w:rPr>
          <w:rFonts w:ascii="Times New Roman" w:hAnsi="Times New Roman"/>
          <w:sz w:val="28"/>
          <w:szCs w:val="28"/>
        </w:rPr>
        <w:t xml:space="preserve"> </w:t>
      </w:r>
      <w:r w:rsidRPr="00CF1B68">
        <w:rPr>
          <w:rFonts w:ascii="Times New Roman" w:hAnsi="Times New Roman"/>
          <w:sz w:val="28"/>
          <w:szCs w:val="28"/>
        </w:rPr>
        <w:t>001110</w:t>
      </w:r>
      <w:r w:rsidRPr="00CF1B68">
        <w:rPr>
          <w:rFonts w:ascii="Times New Roman" w:hAnsi="Times New Roman"/>
          <w:sz w:val="28"/>
          <w:szCs w:val="28"/>
          <w:lang w:val="ru-RU"/>
        </w:rPr>
        <w:t>1</w:t>
      </w:r>
      <w:r w:rsidRPr="00CF1B68">
        <w:rPr>
          <w:rFonts w:ascii="Times New Roman" w:hAnsi="Times New Roman"/>
          <w:sz w:val="28"/>
          <w:szCs w:val="28"/>
        </w:rPr>
        <w:t>011</w:t>
      </w:r>
    </w:p>
    <w:p w:rsidR="00726896" w:rsidRDefault="00726896" w:rsidP="005145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 xml:space="preserve">Представлення </w:t>
      </w:r>
      <w:r>
        <w:rPr>
          <w:rFonts w:ascii="Times New Roman" w:hAnsi="Times New Roman"/>
          <w:sz w:val="28"/>
          <w:szCs w:val="28"/>
        </w:rPr>
        <w:t xml:space="preserve">чисел у формі з плаваючою </w:t>
      </w:r>
      <w:r>
        <w:rPr>
          <w:rFonts w:ascii="Times New Roman" w:hAnsi="Times New Roman"/>
          <w:sz w:val="28"/>
          <w:szCs w:val="28"/>
          <w:lang w:val="ru-RU"/>
        </w:rPr>
        <w:t>комою</w:t>
      </w:r>
      <w:r w:rsidRPr="00DA0E33">
        <w:rPr>
          <w:rFonts w:ascii="Times New Roman" w:hAnsi="Times New Roman"/>
          <w:sz w:val="28"/>
          <w:szCs w:val="28"/>
        </w:rPr>
        <w:t xml:space="preserve"> з порядком і мантисою:</w:t>
      </w:r>
    </w:p>
    <w:p w:rsidR="00726896" w:rsidRPr="007455B7" w:rsidRDefault="00726896" w:rsidP="007455B7">
      <w:pPr>
        <w:spacing w:before="240" w:after="0"/>
        <w:rPr>
          <w:rFonts w:ascii="Times New Roman" w:hAnsi="Times New Roman"/>
          <w:sz w:val="28"/>
          <w:szCs w:val="28"/>
          <w:lang w:val="ru-RU"/>
        </w:rPr>
      </w:pPr>
      <w:r w:rsidRPr="00CF1B68">
        <w:rPr>
          <w:rFonts w:ascii="Times New Roman" w:hAnsi="Times New Roman"/>
          <w:sz w:val="28"/>
          <w:szCs w:val="28"/>
          <w:lang w:val="en-US"/>
        </w:rPr>
        <w:t>X</w:t>
      </w:r>
      <w:r w:rsidRPr="00CF1B68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F1B68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7F7F7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</w:tbl>
    <w:p w:rsidR="00726896" w:rsidRPr="00453E56" w:rsidRDefault="00726896" w:rsidP="00453E56">
      <w:pPr>
        <w:spacing w:after="0"/>
        <w:rPr>
          <w:vanish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7F7F7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7455B7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Pr="00DA0E33" w:rsidRDefault="00726896" w:rsidP="004C1060">
      <w:pPr>
        <w:spacing w:before="240" w:after="0" w:line="240" w:lineRule="auto"/>
        <w:ind w:left="3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Y</w:t>
      </w:r>
      <w:r w:rsidRPr="00DA0E33">
        <w:rPr>
          <w:rFonts w:ascii="Times New Roman" w:hAnsi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7F7F7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Pr="00453E56" w:rsidRDefault="00726896" w:rsidP="00453E56">
      <w:pPr>
        <w:spacing w:after="0"/>
        <w:rPr>
          <w:vanish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7F7F7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7455B7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Pr="00DA0E33" w:rsidRDefault="00726896" w:rsidP="00EE2BEE">
      <w:pPr>
        <w:spacing w:after="0"/>
        <w:rPr>
          <w:rFonts w:ascii="Times New Roman" w:hAnsi="Times New Roman"/>
          <w:sz w:val="28"/>
          <w:szCs w:val="28"/>
        </w:rPr>
      </w:pPr>
    </w:p>
    <w:p w:rsidR="00726896" w:rsidRPr="00DA0E33" w:rsidRDefault="00726896" w:rsidP="005145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726896" w:rsidRPr="00901627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>E = P + 2</w:t>
      </w:r>
      <w:r w:rsidRPr="00DA0E33">
        <w:rPr>
          <w:rFonts w:ascii="Times New Roman" w:hAnsi="Times New Roman"/>
          <w:sz w:val="28"/>
          <w:szCs w:val="28"/>
          <w:vertAlign w:val="superscript"/>
        </w:rPr>
        <w:t>m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726896" w:rsidRPr="00DA0E33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m = 7;</w:t>
      </w:r>
    </w:p>
    <w:p w:rsidR="00726896" w:rsidRPr="00901627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>2</w:t>
      </w:r>
      <w:r w:rsidRPr="00DA0E33">
        <w:rPr>
          <w:rFonts w:ascii="Times New Roman" w:hAnsi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726896" w:rsidRPr="00901627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>E</w:t>
      </w:r>
      <w:r w:rsidRPr="00DA0E33">
        <w:rPr>
          <w:rFonts w:ascii="Times New Roman" w:hAnsi="Times New Roman"/>
          <w:sz w:val="28"/>
          <w:szCs w:val="28"/>
          <w:vertAlign w:val="subscript"/>
        </w:rPr>
        <w:t>x</w:t>
      </w:r>
      <w:r w:rsidRPr="00DA0E33">
        <w:rPr>
          <w:rFonts w:ascii="Times New Roman" w:hAnsi="Times New Roman"/>
          <w:sz w:val="28"/>
          <w:szCs w:val="28"/>
        </w:rPr>
        <w:t xml:space="preserve"> = 10000000 + 1000 = 10001000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726896" w:rsidRPr="00DA0E33" w:rsidRDefault="00726896" w:rsidP="00002F83">
      <w:pPr>
        <w:spacing w:before="240" w:after="0" w:line="240" w:lineRule="auto"/>
        <w:ind w:left="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Х</w:t>
      </w:r>
      <w:r w:rsidRPr="00DA0E33">
        <w:rPr>
          <w:rFonts w:ascii="Times New Roman" w:hAnsi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7A0743">
        <w:tc>
          <w:tcPr>
            <w:tcW w:w="356" w:type="dxa"/>
            <w:shd w:val="clear" w:color="auto" w:fill="FFFFFF"/>
          </w:tcPr>
          <w:p w:rsidR="00726896" w:rsidRPr="00EE7A7B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FFFFFF"/>
          </w:tcPr>
          <w:p w:rsidR="00726896" w:rsidRPr="00EE7A7B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002F83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002F83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002F83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26896" w:rsidRPr="00453E56" w:rsidRDefault="00726896" w:rsidP="00002F83">
      <w:pPr>
        <w:spacing w:after="0"/>
        <w:rPr>
          <w:vanish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7A0743">
        <w:tc>
          <w:tcPr>
            <w:tcW w:w="356" w:type="dxa"/>
            <w:shd w:val="clear" w:color="auto" w:fill="7F7F7F"/>
          </w:tcPr>
          <w:p w:rsidR="00726896" w:rsidRPr="00002F83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7A074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726896" w:rsidRDefault="00726896" w:rsidP="005773F2">
      <w:pPr>
        <w:spacing w:after="0" w:line="360" w:lineRule="auto"/>
        <w:ind w:left="3" w:firstLine="709"/>
        <w:rPr>
          <w:rFonts w:ascii="Times New Roman" w:hAnsi="Times New Roman"/>
          <w:sz w:val="28"/>
          <w:szCs w:val="28"/>
          <w:lang w:val="ru-RU"/>
        </w:rPr>
      </w:pPr>
    </w:p>
    <w:p w:rsidR="00726896" w:rsidRPr="00901627" w:rsidRDefault="00726896" w:rsidP="005773F2">
      <w:pPr>
        <w:spacing w:after="0" w:line="360" w:lineRule="auto"/>
        <w:ind w:left="3" w:firstLine="709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>E</w:t>
      </w:r>
      <w:r w:rsidRPr="00DA0E33">
        <w:rPr>
          <w:rFonts w:ascii="Times New Roman" w:hAnsi="Times New Roman"/>
          <w:sz w:val="28"/>
          <w:szCs w:val="28"/>
          <w:vertAlign w:val="subscript"/>
        </w:rPr>
        <w:t>y</w:t>
      </w:r>
      <w:r w:rsidRPr="00DA0E33">
        <w:rPr>
          <w:rFonts w:ascii="Times New Roman" w:hAnsi="Times New Roman"/>
          <w:sz w:val="28"/>
          <w:szCs w:val="28"/>
        </w:rPr>
        <w:t xml:space="preserve"> = 10000000 + 101 = 10000101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726896" w:rsidRPr="00DA0E33" w:rsidRDefault="00726896" w:rsidP="00C9352F">
      <w:pPr>
        <w:spacing w:before="240" w:after="0" w:line="240" w:lineRule="auto"/>
        <w:ind w:left="3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Y</w:t>
      </w:r>
      <w:r w:rsidRPr="00DA0E33">
        <w:rPr>
          <w:rFonts w:ascii="Times New Roman" w:hAnsi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FFFFFF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FFFFFF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EE7A7B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726896" w:rsidRPr="00453E56" w:rsidRDefault="00726896" w:rsidP="00453E56">
      <w:pPr>
        <w:spacing w:after="0"/>
        <w:rPr>
          <w:vanish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453E56" w:rsidTr="00453E56">
        <w:tc>
          <w:tcPr>
            <w:tcW w:w="356" w:type="dxa"/>
            <w:shd w:val="clear" w:color="auto" w:fill="7F7F7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AB7285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726896" w:rsidRPr="00DA0E33" w:rsidRDefault="00726896" w:rsidP="00C9352F">
      <w:pPr>
        <w:spacing w:after="0"/>
        <w:rPr>
          <w:rFonts w:ascii="Times New Roman" w:hAnsi="Times New Roman"/>
          <w:sz w:val="28"/>
          <w:szCs w:val="28"/>
        </w:rPr>
      </w:pPr>
    </w:p>
    <w:p w:rsidR="00726896" w:rsidRPr="008D54E0" w:rsidRDefault="00726896" w:rsidP="00EE2BEE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726896" w:rsidRPr="008D54E0" w:rsidRDefault="00726896" w:rsidP="0095775E">
      <w:pPr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/>
          <w:b/>
          <w:sz w:val="28"/>
          <w:szCs w:val="32"/>
        </w:rPr>
        <w:br w:type="page"/>
      </w:r>
      <w:r w:rsidRPr="008D54E0">
        <w:rPr>
          <w:rFonts w:ascii="Times New Roman" w:hAnsi="Times New Roman"/>
          <w:b/>
          <w:sz w:val="28"/>
          <w:szCs w:val="32"/>
        </w:rPr>
        <w:t xml:space="preserve">Завдання </w:t>
      </w:r>
      <w:r>
        <w:rPr>
          <w:rFonts w:ascii="Times New Roman" w:hAnsi="Times New Roman"/>
          <w:b/>
          <w:sz w:val="28"/>
          <w:szCs w:val="32"/>
        </w:rPr>
        <w:t>№</w:t>
      </w:r>
      <w:r w:rsidRPr="008D54E0">
        <w:rPr>
          <w:rFonts w:ascii="Times New Roman" w:hAnsi="Times New Roman"/>
          <w:b/>
          <w:sz w:val="28"/>
          <w:szCs w:val="32"/>
        </w:rPr>
        <w:t>2</w:t>
      </w:r>
    </w:p>
    <w:p w:rsidR="00726896" w:rsidRPr="00901627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t>2.1 Перший спосіб множення</w:t>
      </w:r>
    </w:p>
    <w:p w:rsidR="00726896" w:rsidRPr="00DA0E33" w:rsidRDefault="00726896" w:rsidP="0051457B">
      <w:pPr>
        <w:spacing w:after="0" w:line="360" w:lineRule="auto"/>
        <w:ind w:left="-567" w:firstLine="709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726896" w:rsidRPr="00DA0E33" w:rsidRDefault="00726896" w:rsidP="0051457B">
      <w:pPr>
        <w:widowControl w:val="0"/>
        <w:autoSpaceDE w:val="0"/>
        <w:autoSpaceDN w:val="0"/>
        <w:adjustRightInd w:val="0"/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Ч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сла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жаться у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ям</w:t>
      </w:r>
      <w:r w:rsidRPr="00DA0E33">
        <w:rPr>
          <w:rFonts w:ascii="Times New Roman" w:hAnsi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ві та о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я</w:t>
      </w:r>
      <w:r w:rsidRPr="00DA0E33">
        <w:rPr>
          <w:rFonts w:ascii="Times New Roman" w:hAnsi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и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>яют</w:t>
      </w:r>
      <w:r w:rsidRPr="00DA0E33">
        <w:rPr>
          <w:rFonts w:ascii="Times New Roman" w:hAnsi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 xml:space="preserve">ся 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 xml:space="preserve">. Для </w:t>
      </w:r>
      <w:r w:rsidRPr="00DA0E33">
        <w:rPr>
          <w:rFonts w:ascii="Times New Roman" w:hAnsi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я зна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тку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здійс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/>
          <w:sz w:val="28"/>
          <w:szCs w:val="28"/>
        </w:rPr>
        <w:t>ть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 xml:space="preserve">ю 2 </w:t>
      </w:r>
      <w:r w:rsidRPr="00DA0E33">
        <w:rPr>
          <w:rFonts w:ascii="Times New Roman" w:hAnsi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ф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зм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щ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/>
          <w:sz w:val="28"/>
          <w:szCs w:val="28"/>
        </w:rPr>
        <w:t>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>ся в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зна</w:t>
      </w:r>
      <w:r w:rsidRPr="00DA0E33">
        <w:rPr>
          <w:rFonts w:ascii="Times New Roman" w:hAnsi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pacing w:val="3"/>
          <w:sz w:val="28"/>
          <w:szCs w:val="28"/>
        </w:rPr>
        <w:t>в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к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в.</w:t>
      </w:r>
    </w:p>
    <w:p w:rsidR="00726896" w:rsidRPr="00DA0E33" w:rsidRDefault="00726896" w:rsidP="0051457B">
      <w:pPr>
        <w:widowControl w:val="0"/>
        <w:autoSpaceDE w:val="0"/>
        <w:autoSpaceDN w:val="0"/>
        <w:adjustRightInd w:val="0"/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ж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я ман</w:t>
      </w:r>
      <w:r w:rsidRPr="00DA0E33">
        <w:rPr>
          <w:rFonts w:ascii="Times New Roman" w:hAnsi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 xml:space="preserve">с 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м с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/>
          <w:sz w:val="28"/>
          <w:szCs w:val="28"/>
        </w:rPr>
        <w:t xml:space="preserve">м </w:t>
      </w:r>
      <w:r w:rsidRPr="00DA0E33">
        <w:rPr>
          <w:rFonts w:ascii="Times New Roman" w:hAnsi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/>
          <w:sz w:val="28"/>
          <w:szCs w:val="28"/>
        </w:rPr>
        <w:t>єт</w:t>
      </w:r>
      <w:r w:rsidRPr="00DA0E33">
        <w:rPr>
          <w:rFonts w:ascii="Times New Roman" w:hAnsi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>ся з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/>
          <w:sz w:val="28"/>
          <w:szCs w:val="28"/>
        </w:rPr>
        <w:t>ших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зр</w:t>
      </w:r>
      <w:r w:rsidRPr="00DA0E33">
        <w:rPr>
          <w:rFonts w:ascii="Times New Roman" w:hAnsi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в множ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ка, с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ма ча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z w:val="28"/>
          <w:szCs w:val="28"/>
        </w:rPr>
        <w:t>тк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тк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зс</w:t>
      </w:r>
      <w:r w:rsidRPr="00DA0E33">
        <w:rPr>
          <w:rFonts w:ascii="Times New Roman" w:hAnsi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</w:t>
      </w:r>
      <w:r w:rsidRPr="00DA0E33">
        <w:rPr>
          <w:rFonts w:ascii="Times New Roman" w:hAnsi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/>
          <w:sz w:val="28"/>
          <w:szCs w:val="28"/>
        </w:rPr>
        <w:t>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>ся впра</w:t>
      </w:r>
      <w:r w:rsidRPr="00DA0E33">
        <w:rPr>
          <w:rFonts w:ascii="Times New Roman" w:hAnsi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 xml:space="preserve">а 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ж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е </w:t>
      </w:r>
      <w:r w:rsidRPr="00DA0E33">
        <w:rPr>
          <w:rFonts w:ascii="Times New Roman" w:hAnsi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/>
          <w:sz w:val="28"/>
          <w:szCs w:val="28"/>
        </w:rPr>
        <w:t>али</w:t>
      </w:r>
      <w:r w:rsidRPr="00DA0E33">
        <w:rPr>
          <w:rFonts w:ascii="Times New Roman" w:hAnsi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/>
          <w:sz w:val="28"/>
          <w:szCs w:val="28"/>
        </w:rPr>
        <w:t>аєт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 xml:space="preserve">ся 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/>
          <w:sz w:val="28"/>
          <w:szCs w:val="28"/>
        </w:rPr>
        <w:t xml:space="preserve">і </w:t>
      </w:r>
      <w:r w:rsidRPr="00DA0E33">
        <w:rPr>
          <w:rFonts w:ascii="Times New Roman" w:hAnsi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т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к дв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сел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став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>яєт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z w:val="28"/>
          <w:szCs w:val="28"/>
        </w:rPr>
        <w:t>я у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г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>я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:</w:t>
      </w:r>
    </w:p>
    <w:p w:rsidR="00726896" w:rsidRPr="00B770D5" w:rsidRDefault="00726896" w:rsidP="001C5EF1">
      <w:pPr>
        <w:spacing w:before="240"/>
        <w:ind w:left="-567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ab/>
      </w:r>
      <w:r w:rsidRPr="00DA0E33">
        <w:rPr>
          <w:rFonts w:ascii="Times New Roman" w:hAnsi="Times New Roman"/>
          <w:sz w:val="28"/>
          <w:szCs w:val="28"/>
        </w:rPr>
        <w:tab/>
        <w:t>Z</w:t>
      </w:r>
      <w:r w:rsidRPr="00B770D5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=</w:t>
      </w:r>
      <w:r w:rsidRPr="00B770D5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YХ</w:t>
      </w:r>
      <w:r w:rsidRPr="00B770D5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=</w:t>
      </w:r>
      <w:r w:rsidRPr="00B770D5">
        <w:rPr>
          <w:rFonts w:ascii="Times New Roman" w:hAnsi="Times New Roman"/>
          <w:sz w:val="28"/>
          <w:szCs w:val="28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B770D5">
        <w:rPr>
          <w:rFonts w:ascii="Times New Roman" w:hAnsi="Times New Roman"/>
          <w:sz w:val="28"/>
          <w:szCs w:val="28"/>
        </w:rPr>
        <w:t>2</w:t>
      </w:r>
      <w:r w:rsidRPr="00B770D5">
        <w:rPr>
          <w:rFonts w:ascii="Times New Roman" w:hAnsi="Times New Roman"/>
          <w:i/>
          <w:sz w:val="28"/>
          <w:szCs w:val="28"/>
          <w:vertAlign w:val="superscript"/>
        </w:rPr>
        <w:t>-</w:t>
      </w:r>
      <w:r w:rsidRPr="0053418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B770D5">
        <w:rPr>
          <w:rFonts w:ascii="Times New Roman" w:hAnsi="Times New Roman"/>
          <w:sz w:val="28"/>
          <w:szCs w:val="28"/>
        </w:rPr>
        <w:t>+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B770D5">
        <w:rPr>
          <w:rFonts w:ascii="Times New Roman" w:hAnsi="Times New Roman"/>
          <w:i/>
          <w:sz w:val="28"/>
          <w:szCs w:val="28"/>
          <w:vertAlign w:val="subscript"/>
        </w:rPr>
        <w:t>-1</w:t>
      </w:r>
      <w:r w:rsidRPr="00B770D5">
        <w:rPr>
          <w:rFonts w:ascii="Times New Roman" w:hAnsi="Times New Roman"/>
          <w:sz w:val="28"/>
          <w:szCs w:val="28"/>
        </w:rPr>
        <w:t>2</w:t>
      </w:r>
      <w:r w:rsidRPr="00B770D5">
        <w:rPr>
          <w:rFonts w:ascii="Times New Roman" w:hAnsi="Times New Roman"/>
          <w:i/>
          <w:sz w:val="28"/>
          <w:szCs w:val="28"/>
          <w:vertAlign w:val="superscript"/>
        </w:rPr>
        <w:t>-</w:t>
      </w:r>
      <w:r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B770D5">
        <w:rPr>
          <w:rFonts w:ascii="Times New Roman" w:hAnsi="Times New Roman"/>
          <w:i/>
          <w:sz w:val="28"/>
          <w:szCs w:val="28"/>
          <w:vertAlign w:val="superscript"/>
        </w:rPr>
        <w:t>+1</w:t>
      </w:r>
      <w:r w:rsidRPr="00B770D5">
        <w:rPr>
          <w:rFonts w:ascii="Times New Roman" w:hAnsi="Times New Roman"/>
          <w:i/>
          <w:sz w:val="28"/>
          <w:szCs w:val="28"/>
          <w:vertAlign w:val="subscript"/>
        </w:rPr>
        <w:softHyphen/>
      </w:r>
      <w:r w:rsidRPr="00B770D5">
        <w:rPr>
          <w:rFonts w:ascii="Times New Roman" w:hAnsi="Times New Roman"/>
          <w:i/>
          <w:sz w:val="28"/>
          <w:szCs w:val="28"/>
        </w:rPr>
        <w:t>+</w:t>
      </w:r>
      <w:r w:rsidRPr="00B770D5">
        <w:rPr>
          <w:rFonts w:ascii="Times New Roman" w:hAnsi="Times New Roman"/>
          <w:sz w:val="28"/>
          <w:szCs w:val="28"/>
        </w:rPr>
        <w:t xml:space="preserve">…+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B770D5">
        <w:rPr>
          <w:rFonts w:ascii="Times New Roman" w:hAnsi="Times New Roman"/>
          <w:sz w:val="28"/>
          <w:szCs w:val="28"/>
          <w:vertAlign w:val="subscript"/>
        </w:rPr>
        <w:t>1</w:t>
      </w:r>
      <w:r w:rsidRPr="00B770D5">
        <w:rPr>
          <w:rFonts w:ascii="Times New Roman" w:hAnsi="Times New Roman"/>
          <w:sz w:val="28"/>
          <w:szCs w:val="28"/>
        </w:rPr>
        <w:t>2</w:t>
      </w:r>
      <w:r w:rsidRPr="00B770D5">
        <w:rPr>
          <w:rFonts w:ascii="Times New Roman" w:hAnsi="Times New Roman"/>
          <w:sz w:val="28"/>
          <w:szCs w:val="28"/>
          <w:vertAlign w:val="superscript"/>
        </w:rPr>
        <w:t>-1</w:t>
      </w:r>
      <w:r w:rsidRPr="00B770D5">
        <w:rPr>
          <w:rFonts w:ascii="Times New Roman" w:hAnsi="Times New Roman"/>
          <w:sz w:val="28"/>
          <w:szCs w:val="28"/>
        </w:rPr>
        <w:t xml:space="preserve">;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30" type="#_x0000_t75" style="width:28.5pt;height:12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0E45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40E45&quot; wsp:rsidP=&quot;00D40E4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-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5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end"/>
      </w:r>
    </w:p>
    <w:p w:rsidR="00726896" w:rsidRPr="00B770D5" w:rsidRDefault="00726896" w:rsidP="00B770D5">
      <w:pPr>
        <w:spacing w:before="240"/>
        <w:ind w:left="-567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ab/>
      </w:r>
      <w:r w:rsidRPr="00DA0E33">
        <w:rPr>
          <w:rFonts w:ascii="Times New Roman" w:hAnsi="Times New Roman"/>
          <w:sz w:val="28"/>
          <w:szCs w:val="28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B770D5">
        <w:rPr>
          <w:rFonts w:ascii="Times New Roman" w:hAnsi="Times New Roman"/>
          <w:sz w:val="28"/>
          <w:szCs w:val="28"/>
        </w:rPr>
        <w:t xml:space="preserve"> = </w:t>
      </w:r>
      <w:r w:rsidRPr="00DA0E33">
        <w:rPr>
          <w:rFonts w:ascii="Times New Roman" w:hAnsi="Times New Roman"/>
          <w:sz w:val="28"/>
          <w:szCs w:val="28"/>
        </w:rPr>
        <w:t>YХ</w:t>
      </w:r>
      <w:r w:rsidRPr="00B770D5">
        <w:rPr>
          <w:rFonts w:ascii="Times New Roman" w:hAnsi="Times New Roman"/>
          <w:sz w:val="28"/>
          <w:szCs w:val="28"/>
        </w:rPr>
        <w:t xml:space="preserve"> = ((…((0+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B770D5">
        <w:rPr>
          <w:rFonts w:ascii="Times New Roman" w:hAnsi="Times New Roman"/>
          <w:sz w:val="28"/>
          <w:szCs w:val="28"/>
        </w:rPr>
        <w:t>)2</w:t>
      </w:r>
      <w:r w:rsidRPr="00B770D5">
        <w:rPr>
          <w:rFonts w:ascii="Times New Roman" w:hAnsi="Times New Roman"/>
          <w:sz w:val="28"/>
          <w:szCs w:val="28"/>
          <w:vertAlign w:val="superscript"/>
        </w:rPr>
        <w:t>-1</w:t>
      </w:r>
      <w:r w:rsidRPr="00B770D5">
        <w:rPr>
          <w:rFonts w:ascii="Times New Roman" w:hAnsi="Times New Roman"/>
          <w:sz w:val="28"/>
          <w:szCs w:val="28"/>
        </w:rPr>
        <w:t xml:space="preserve">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B770D5">
        <w:rPr>
          <w:rFonts w:ascii="Times New Roman" w:hAnsi="Times New Roman"/>
          <w:sz w:val="28"/>
          <w:szCs w:val="28"/>
          <w:vertAlign w:val="subscript"/>
        </w:rPr>
        <w:t>-1</w:t>
      </w:r>
      <w:r w:rsidRPr="00B770D5">
        <w:rPr>
          <w:rFonts w:ascii="Times New Roman" w:hAnsi="Times New Roman"/>
          <w:sz w:val="28"/>
          <w:szCs w:val="28"/>
        </w:rPr>
        <w:t>)2</w:t>
      </w:r>
      <w:r w:rsidRPr="00B770D5">
        <w:rPr>
          <w:rFonts w:ascii="Times New Roman" w:hAnsi="Times New Roman"/>
          <w:sz w:val="28"/>
          <w:szCs w:val="28"/>
          <w:vertAlign w:val="superscript"/>
        </w:rPr>
        <w:t xml:space="preserve">-1 </w:t>
      </w:r>
      <w:r w:rsidRPr="00B770D5">
        <w:rPr>
          <w:rFonts w:ascii="Times New Roman" w:hAnsi="Times New Roman"/>
          <w:sz w:val="28"/>
          <w:szCs w:val="28"/>
        </w:rPr>
        <w:t xml:space="preserve">+…+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B770D5">
        <w:rPr>
          <w:rFonts w:ascii="Times New Roman" w:hAnsi="Times New Roman"/>
          <w:sz w:val="28"/>
          <w:szCs w:val="28"/>
          <w:vertAlign w:val="subscript"/>
        </w:rPr>
        <w:t>1</w:t>
      </w:r>
      <w:r w:rsidRPr="00B770D5">
        <w:rPr>
          <w:rFonts w:ascii="Times New Roman" w:hAnsi="Times New Roman"/>
          <w:sz w:val="28"/>
          <w:szCs w:val="28"/>
        </w:rPr>
        <w:t>)2</w:t>
      </w:r>
      <w:r w:rsidRPr="00B770D5">
        <w:rPr>
          <w:rFonts w:ascii="Times New Roman" w:hAnsi="Times New Roman"/>
          <w:sz w:val="28"/>
          <w:szCs w:val="28"/>
          <w:vertAlign w:val="superscript"/>
        </w:rPr>
        <w:t>-1</w:t>
      </w:r>
      <w:r w:rsidRPr="00B770D5">
        <w:rPr>
          <w:rFonts w:ascii="Times New Roman" w:hAnsi="Times New Roman"/>
          <w:sz w:val="28"/>
          <w:szCs w:val="28"/>
        </w:rPr>
        <w:t>;</w:t>
      </w:r>
    </w:p>
    <w:p w:rsidR="00726896" w:rsidRPr="00C90B5C" w:rsidRDefault="00726896" w:rsidP="00002F83">
      <w:pPr>
        <w:ind w:left="-567"/>
        <w:rPr>
          <w:rFonts w:ascii="Times New Roman" w:hAnsi="Times New Roman"/>
          <w:sz w:val="28"/>
          <w:szCs w:val="28"/>
        </w:rPr>
      </w:pPr>
      <w:r w:rsidRPr="00B770D5">
        <w:rPr>
          <w:rFonts w:ascii="Times New Roman" w:hAnsi="Times New Roman"/>
          <w:sz w:val="28"/>
          <w:szCs w:val="28"/>
        </w:rPr>
        <w:tab/>
      </w:r>
      <w:r w:rsidRPr="00B770D5">
        <w:rPr>
          <w:rFonts w:ascii="Times New Roman" w:hAnsi="Times New Roman"/>
          <w:sz w:val="28"/>
          <w:szCs w:val="28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42138F">
        <w:rPr>
          <w:rFonts w:ascii="Times New Roman" w:hAnsi="Times New Roman"/>
          <w:sz w:val="28"/>
          <w:szCs w:val="28"/>
        </w:rPr>
        <w:t xml:space="preserve"> </w:t>
      </w:r>
      <w:r w:rsidRPr="00F32A3A">
        <w:rPr>
          <w:rFonts w:ascii="Times New Roman" w:hAnsi="Times New Roman"/>
          <w:sz w:val="28"/>
          <w:szCs w:val="28"/>
        </w:rPr>
        <w:t>=</w:t>
      </w:r>
      <w:r w:rsidRPr="0042138F">
        <w:rPr>
          <w:rFonts w:ascii="Times New Roman" w:hAnsi="Times New Roman"/>
          <w:sz w:val="28"/>
          <w:szCs w:val="28"/>
        </w:rPr>
        <w:t xml:space="preserve"> </w:t>
      </w:r>
      <w:r w:rsidRPr="00B770D5">
        <w:rPr>
          <w:rFonts w:ascii="Times New Roman" w:hAnsi="Times New Roman"/>
          <w:position w:val="-28"/>
          <w:sz w:val="28"/>
          <w:szCs w:val="28"/>
          <w:lang w:val="ru-RU"/>
        </w:rPr>
        <w:object w:dxaOrig="460" w:dyaOrig="680">
          <v:shape id="_x0000_i1031" type="#_x0000_t75" style="width:30.75pt;height:44.25pt" o:ole="">
            <v:imagedata r:id="rId16" o:title=""/>
          </v:shape>
          <o:OLEObject Type="Embed" ProgID="Equation.3" ShapeID="_x0000_i1031" DrawAspect="Content" ObjectID="_1461620422" r:id="rId17"/>
        </w:object>
      </w:r>
      <w:r w:rsidRPr="0042138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42138F">
        <w:rPr>
          <w:rFonts w:ascii="Times New Roman" w:hAnsi="Times New Roman"/>
          <w:sz w:val="28"/>
          <w:szCs w:val="28"/>
          <w:vertAlign w:val="subscript"/>
        </w:rPr>
        <w:t>-1</w:t>
      </w:r>
      <w:r w:rsidRPr="0042138F"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42138F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42138F">
        <w:rPr>
          <w:rFonts w:ascii="Times New Roman" w:hAnsi="Times New Roman"/>
          <w:sz w:val="28"/>
          <w:szCs w:val="28"/>
          <w:vertAlign w:val="subscript"/>
        </w:rPr>
        <w:t>-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42138F">
        <w:rPr>
          <w:rFonts w:ascii="Times New Roman" w:hAnsi="Times New Roman"/>
          <w:sz w:val="28"/>
          <w:szCs w:val="28"/>
          <w:vertAlign w:val="subscript"/>
        </w:rPr>
        <w:t>+1</w:t>
      </w:r>
      <w:r w:rsidRPr="0042138F">
        <w:rPr>
          <w:rFonts w:ascii="Times New Roman" w:hAnsi="Times New Roman"/>
          <w:sz w:val="28"/>
          <w:szCs w:val="28"/>
        </w:rPr>
        <w:t>)2</w:t>
      </w:r>
      <w:r w:rsidRPr="0042138F">
        <w:rPr>
          <w:rFonts w:ascii="Times New Roman" w:hAnsi="Times New Roman"/>
          <w:sz w:val="28"/>
          <w:szCs w:val="28"/>
          <w:vertAlign w:val="superscript"/>
        </w:rPr>
        <w:t>-1</w:t>
      </w:r>
      <w:r w:rsidRPr="00C90B5C">
        <w:rPr>
          <w:rFonts w:ascii="Times New Roman" w:hAnsi="Times New Roman"/>
          <w:sz w:val="28"/>
          <w:szCs w:val="28"/>
        </w:rPr>
        <w:t>.</w:t>
      </w:r>
    </w:p>
    <w:p w:rsidR="00726896" w:rsidRPr="00DA0E33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2.1.2 Операційна схема:</w:t>
      </w: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  <w:r>
        <w:rPr>
          <w:noProof/>
          <w:lang w:val="ru-RU" w:eastAsia="ru-RU"/>
        </w:rPr>
        <w:pict>
          <v:group id="_x0000_s1026" style="position:absolute;left:0;text-align:left;margin-left:98.15pt;margin-top:1.75pt;width:291pt;height:275.45pt;z-index:251648512" coordorigin="3158,1702" coordsize="5820,5509">
            <v:group id="_x0000_s1027" style="position:absolute;left:3549;top:5660;width:1760;height:1551" coordorigin="3309,4563" coordsize="1622,1429">
              <v:group id="_x0000_s1028" style="position:absolute;left:3309;top:5272;width:1622;height:720" coordorigin="3489,1674" coordsize="1622,720">
                <v:rect id="_x0000_s1029" style="position:absolute;left:3489;top:1674;width:1440;height:540">
                  <v:textbox style="mso-next-textbox:#_x0000_s1029" inset="2.76861mm,1.3843mm,2.76861mm,1.3843mm">
                    <w:txbxContent>
                      <w:p w:rsidR="00726896" w:rsidRPr="00CA7D75" w:rsidRDefault="00726896" w:rsidP="008C3F7E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sz w:val="24"/>
                            <w:vertAlign w:val="subscript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4569;top:1853;width:542;height:540" filled="f" stroked="f">
                  <v:textbox style="mso-next-textbox:#_x0000_s1030" inset="2.76861mm,1.3843mm,2.76861mm,1.3843mm">
                    <w:txbxContent>
                      <w:p w:rsidR="00726896" w:rsidRPr="0052026B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 w:rsidRPr="0052026B"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_x0000_s1031" type="#_x0000_t202" style="position:absolute;left:3489;top:1852;width:540;height:542" filled="f" stroked="f">
                  <v:textbox style="mso-next-textbox:#_x0000_s1031" inset="2.76861mm,1.3843mm,2.76861mm,1.3843mm">
                    <w:txbxContent>
                      <w:p w:rsidR="00726896" w:rsidRPr="00CA7D75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_x0000_s1032" type="#_x0000_t202" style="position:absolute;left:3669;top:4563;width:1080;height:540" filled="f" stroked="f">
                <v:textbox style="mso-next-textbox:#_x0000_s1032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CT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</w:rPr>
                        <w:t xml:space="preserve"> </w:t>
                      </w: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</w:rPr>
                        <w:t xml:space="preserve"> </w:t>
                      </w: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_x0000_s1033" style="position:absolute;flip:y" from="4029,4923" to="4031,5274">
                <v:stroke endarrow="block"/>
              </v:line>
            </v:group>
            <v:group id="_x0000_s1034" style="position:absolute;left:3158;top:1702;width:5820;height:4733" coordorigin="3158,1702" coordsize="5820,4733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5" type="#_x0000_t32" style="position:absolute;left:6088;top:2731;width:775;height:5;flip:y" o:connectortype="straight">
                <v:stroke endarrow="block"/>
              </v:shape>
              <v:group id="_x0000_s1036" style="position:absolute;left:3549;top:3789;width:3516;height:1176" coordorigin="5469,2749" coordsize="3240,1084">
                <v:shape id="_x0000_s1037" type="#_x0000_t202" style="position:absolute;left:7091;top:3294;width:360;height:539" filled="f" stroked="f">
                  <v:textbox style="mso-next-textbox:#_x0000_s1037" inset="2.76861mm,1.3843mm,2.76861mm,1.3843mm">
                    <w:txbxContent>
                      <w:p w:rsidR="00726896" w:rsidRPr="00CA7D75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38" type="#_x0000_t32" style="position:absolute;left:6369;top:2749;width:1440;height:3;flip:y" o:connectortype="straight"/>
                <v:shape id="_x0000_s1039" type="#_x0000_t32" style="position:absolute;left:5469;top:2756;width:900;height:898;flip:x" o:connectortype="straight"/>
                <v:shape id="_x0000_s1040" type="#_x0000_t32" style="position:absolute;left:7809;top:2754;width:900;height:899" o:connectortype="straight"/>
                <v:shape id="_x0000_s1041" type="#_x0000_t32" style="position:absolute;left:6905;top:3474;width:184;height:179;flip:y" o:connectortype="straight"/>
                <v:shape id="_x0000_s1042" type="#_x0000_t32" style="position:absolute;left:7089;top:3474;width:180;height:183" o:connectortype="straight"/>
                <v:shape id="_x0000_s1043" type="#_x0000_t32" style="position:absolute;left:5469;top:3655;width:1440;height:2" o:connectortype="straight"/>
                <v:shape id="_x0000_s1044" type="#_x0000_t32" style="position:absolute;left:7269;top:3656;width:1440;height:1" o:connectortype="straight"/>
                <v:shape id="_x0000_s1045" type="#_x0000_t202" style="position:absolute;left:5651;top:3294;width:360;height:539" filled="f" stroked="f">
                  <v:textbox style="mso-next-textbox:#_x0000_s1045" inset="2.76861mm,1.3843mm,2.76861mm,1.3843mm">
                    <w:txbxContent>
                      <w:p w:rsidR="00726896" w:rsidRPr="00CA7D75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46" type="#_x0000_t202" style="position:absolute;left:6549;top:3294;width:360;height:539" filled="f" stroked="f">
                  <v:textbox style="mso-next-textbox:#_x0000_s1046" inset="2.76861mm,1.3843mm,2.76861mm,1.3843mm">
                    <w:txbxContent>
                      <w:p w:rsidR="00726896" w:rsidRPr="00CA7D75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_x0000_s1047" type="#_x0000_t202" style="position:absolute;left:8169;top:3294;width:360;height:539" filled="f" stroked="f">
                  <v:textbox style="mso-next-textbox:#_x0000_s1047" inset="2.76861mm,1.3843mm,2.76861mm,1.3843mm">
                    <w:txbxContent>
                      <w:p w:rsidR="00726896" w:rsidRPr="00CA7D75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_x0000_s1048" type="#_x0000_t202" style="position:absolute;left:6729;top:2937;width:720;height:540" filled="f" stroked="f">
                  <v:textbox style="mso-next-textbox:#_x0000_s1048" inset="2.76861mm,1.3843mm,2.76861mm,1.3843mm">
                    <w:txbxContent>
                      <w:p w:rsidR="00726896" w:rsidRPr="00CA7D75" w:rsidRDefault="00726896" w:rsidP="008C3F7E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SM</w:t>
                        </w:r>
                      </w:p>
                    </w:txbxContent>
                  </v:textbox>
                </v:shape>
              </v:group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049" type="#_x0000_t33" style="position:absolute;left:4036;top:1171;width:393;height:2149;rotation:270;flip:x" o:connectortype="elbow" adj="-294106,18305,-294106"/>
              <v:shape id="_x0000_s1050" type="#_x0000_t32" style="position:absolute;left:1352;top:3854;width:3614;height:0;rotation:90" o:connectortype="elbow" adj="-18875,-1,-18875"/>
              <v:shape id="_x0000_s1051" type="#_x0000_t32" style="position:absolute;left:3158;top:5651;width:1172;height:1" o:connectortype="straight"/>
              <v:group id="_x0000_s1052" style="position:absolute;left:6088;top:4761;width:784;height:885" coordorigin="4749,2218" coordsize="722,717">
                <v:shape id="_x0000_s1053" type="#_x0000_t202" style="position:absolute;left:4931;top:2394;width:540;height:541" filled="f" stroked="f">
                  <v:textbox style="mso-next-textbox:#_x0000_s1053" inset="2.76861mm,1.3843mm,2.76861mm,1.3843mm">
                    <w:txbxContent>
                      <w:p w:rsidR="00726896" w:rsidRPr="007550C6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r w:rsidRPr="007550C6"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054" style="position:absolute;flip:x" from="4749,2394" to="5109,2752"/>
                <v:shape id="_x0000_s1055" type="#_x0000_t32" style="position:absolute;left:4929;top:2218;width:2;height:712;flip:x y" o:connectortype="straight">
                  <v:stroke endarrow="block"/>
                </v:shape>
              </v:group>
              <v:group id="_x0000_s1056" style="position:absolute;left:4135;top:4757;width:783;height:895" coordorigin="4749,2218" coordsize="722,717">
                <v:shape id="_x0000_s1057" type="#_x0000_t202" style="position:absolute;left:4931;top:2394;width:540;height:541" filled="f" stroked="f">
                  <v:textbox style="mso-next-textbox:#_x0000_s1057" inset="2.76861mm,1.3843mm,2.76861mm,1.3843mm">
                    <w:txbxContent>
                      <w:p w:rsidR="00726896" w:rsidRPr="007550C6" w:rsidRDefault="00726896" w:rsidP="008C3F7E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r w:rsidRPr="007550C6"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_x0000_s1058" style="position:absolute;flip:x" from="4749,2394" to="5109,2752"/>
                <v:shape id="_x0000_s1059" type="#_x0000_t32" style="position:absolute;left:4929;top:2218;width:2;height:712;flip:x y" o:connectortype="straight">
                  <v:stroke endarrow="block"/>
                </v:shape>
              </v:group>
              <v:line id="_x0000_s1060" style="position:absolute;flip:y" from="8221,2047" to="8221,2442">
                <v:stroke endarrow="block"/>
              </v:line>
              <v:rect id="_x0000_s1061" style="position:absolute;left:5679;top:5647;width:2240;height:586">
                <v:textbox style="mso-next-textbox:#_x0000_s1061" inset="2.76861mm,1.3843mm,2.76861mm,1.3843mm">
                  <w:txbxContent>
                    <w:p w:rsidR="00726896" w:rsidRPr="00CA7D75" w:rsidRDefault="00726896" w:rsidP="008C3F7E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RG3</w:t>
                      </w:r>
                    </w:p>
                  </w:txbxContent>
                </v:textbox>
              </v:rect>
              <v:shape id="_x0000_s1062" type="#_x0000_t202" style="position:absolute;left:7434;top:5849;width:843;height:586" filled="f" stroked="f">
                <v:textbox style="mso-next-textbox:#_x0000_s1062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063" type="#_x0000_t202" style="position:absolute;left:5698;top:5844;width:840;height:588" filled="f" stroked="f">
                <v:textbox style="mso-next-textbox:#_x0000_s1063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rect id="_x0000_s1064" style="position:absolute;left:4525;top:2442;width:1563;height:587">
                <v:textbox style="mso-next-textbox:#_x0000_s1064" inset="2.76861mm,1.3843mm,2.76861mm,1.3843mm">
                  <w:txbxContent>
                    <w:p w:rsidR="00726896" w:rsidRPr="00CA7D75" w:rsidRDefault="00726896" w:rsidP="008C3F7E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_x0000_s1065" type="#_x0000_t202" style="position:absolute;left:5698;top:2665;width:588;height:587" filled="f" stroked="f">
                <v:textbox style="mso-next-textbox:#_x0000_s1065" inset="2.76861mm,1.3843mm,2.76861mm,1.3843mm">
                  <w:txbxContent>
                    <w:p w:rsidR="00726896" w:rsidRPr="005205A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066" type="#_x0000_t202" style="position:absolute;left:4525;top:2664;width:784;height:589" filled="f" stroked="f">
                <v:textbox style="mso-next-textbox:#_x0000_s1066" inset="2.76861mm,1.3843mm,2.76861mm,1.3843mm">
                  <w:txbxContent>
                    <w:p w:rsidR="00726896" w:rsidRPr="005205A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</w:rPr>
                        <w:t>0</w:t>
                      </w:r>
                    </w:p>
                  </w:txbxContent>
                </v:textbox>
              </v:shape>
              <v:line id="_x0000_s1067" style="position:absolute" from="5558,2661" to="5917,2661">
                <v:stroke endarrow="block"/>
              </v:line>
              <v:rect id="_x0000_s1068" style="position:absolute;left:6863;top:2447;width:1563;height:587">
                <v:textbox style="mso-next-textbox:#_x0000_s1068" inset="2.76861mm,1.3843mm,2.76861mm,1.3843mm">
                  <w:txbxContent>
                    <w:p w:rsidR="00726896" w:rsidRPr="00CA7D75" w:rsidRDefault="00726896" w:rsidP="008C3F7E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_x0000_s1069" type="#_x0000_t202" style="position:absolute;left:6863;top:2669;width:862;height:589" filled="f" stroked="f">
                <v:textbox style="mso-next-textbox:#_x0000_s1069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line id="_x0000_s1070" style="position:absolute" from="7898,2660" to="8295,2661">
                <v:stroke endarrow="block"/>
              </v:line>
              <v:shape id="_x0000_s1071" type="#_x0000_t202" style="position:absolute;left:8029;top:2672;width:482;height:586" filled="f" stroked="f">
                <v:textbox style="mso-next-textbox:#_x0000_s1071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072" type="#_x0000_t202" style="position:absolute;left:7636;top:1702;width:1342;height:589" filled="f" stroked="f">
                <v:textbox style="mso-next-textbox:#_x0000_s1072" inset="2.76861mm,1.3843mm,2.76861mm,1.3843mm">
                  <w:txbxContent>
                    <w:p w:rsidR="00726896" w:rsidRPr="007550C6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7550C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RG2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</w:rPr>
                        <w:t xml:space="preserve"> </w:t>
                      </w:r>
                      <w:r w:rsidRPr="007550C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(n)</w:t>
                      </w:r>
                    </w:p>
                  </w:txbxContent>
                </v:textbox>
              </v:shape>
              <v:shape id="_x0000_s1073" type="#_x0000_t202" style="position:absolute;left:5309;top:3173;width:429;height:582" filled="f" stroked="f">
                <v:textbox style="mso-next-textbox:#_x0000_s1073" inset="2.76861mm,1.3843mm,2.76861mm,1.3843mm">
                  <w:txbxContent>
                    <w:p w:rsidR="00726896" w:rsidRPr="00CA7D75" w:rsidRDefault="00726896" w:rsidP="008C3F7E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074" style="position:absolute;flip:x" from="5112,3173" to="5502,3561"/>
              <v:shape id="_x0000_s1075" type="#_x0000_t32" style="position:absolute;left:5307;top:2999;width:2;height:773;flip:x y" o:connectortype="straight">
                <v:stroke endarrow="block"/>
              </v:shape>
            </v:group>
          </v:group>
        </w:pict>
      </w:r>
      <w:r>
        <w:rPr>
          <w:rFonts w:ascii="Times New Roman" w:hAnsi="Times New Roman"/>
          <w:sz w:val="32"/>
          <w:szCs w:val="32"/>
        </w:rPr>
        <w:tab/>
      </w: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42138F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</w:p>
    <w:p w:rsidR="00726896" w:rsidRPr="00DA0E33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726896" w:rsidRPr="00C90B5C" w:rsidRDefault="00726896" w:rsidP="004C1060">
      <w:pPr>
        <w:jc w:val="center"/>
        <w:rPr>
          <w:rFonts w:ascii="Times New Roman" w:hAnsi="Times New Roman"/>
          <w:i/>
          <w:sz w:val="28"/>
        </w:rPr>
      </w:pPr>
    </w:p>
    <w:p w:rsidR="00726896" w:rsidRPr="00EE7A7B" w:rsidRDefault="00726896" w:rsidP="004C1060">
      <w:pPr>
        <w:jc w:val="center"/>
        <w:rPr>
          <w:rFonts w:ascii="Times New Roman" w:hAnsi="Times New Roman"/>
          <w:i/>
          <w:sz w:val="28"/>
          <w:lang w:val="ru-RU"/>
        </w:rPr>
      </w:pPr>
      <w:r w:rsidRPr="00DA0E33">
        <w:rPr>
          <w:rFonts w:ascii="Times New Roman" w:hAnsi="Times New Roman"/>
          <w:i/>
          <w:sz w:val="28"/>
        </w:rPr>
        <w:t>Рис</w:t>
      </w:r>
      <w:r w:rsidRPr="00EE7A7B">
        <w:rPr>
          <w:rFonts w:ascii="Times New Roman" w:hAnsi="Times New Roman"/>
          <w:i/>
          <w:sz w:val="28"/>
        </w:rPr>
        <w:t xml:space="preserve">. </w:t>
      </w:r>
      <w:r>
        <w:rPr>
          <w:rFonts w:ascii="Times New Roman" w:hAnsi="Times New Roman"/>
          <w:i/>
          <w:sz w:val="28"/>
        </w:rPr>
        <w:t>2.1</w:t>
      </w:r>
      <w:r>
        <w:rPr>
          <w:rFonts w:ascii="Times New Roman" w:hAnsi="Times New Roman"/>
          <w:i/>
          <w:sz w:val="28"/>
          <w:lang w:val="ru-RU"/>
        </w:rPr>
        <w:t xml:space="preserve">.1 </w:t>
      </w:r>
      <w:r>
        <w:rPr>
          <w:rFonts w:ascii="Times New Roman" w:hAnsi="Times New Roman"/>
          <w:i/>
          <w:sz w:val="28"/>
        </w:rPr>
        <w:t>- Операційна схем</w:t>
      </w:r>
      <w:r>
        <w:rPr>
          <w:rFonts w:ascii="Times New Roman" w:hAnsi="Times New Roman"/>
          <w:i/>
          <w:sz w:val="28"/>
          <w:lang w:val="ru-RU"/>
        </w:rPr>
        <w:t>а</w:t>
      </w:r>
    </w:p>
    <w:p w:rsidR="00726896" w:rsidRDefault="00726896" w:rsidP="00430A14">
      <w:pPr>
        <w:ind w:left="-567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ab/>
      </w:r>
    </w:p>
    <w:p w:rsidR="00726896" w:rsidRPr="00EE7A7B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  <w:r w:rsidRPr="00DA0E33">
        <w:rPr>
          <w:rFonts w:ascii="Times New Roman" w:hAnsi="Times New Roman"/>
          <w:b/>
          <w:sz w:val="28"/>
          <w:szCs w:val="32"/>
        </w:rPr>
        <w:t>2.1.3 Змістовний мікроалгоритм:</w:t>
      </w:r>
    </w:p>
    <w:p w:rsidR="00726896" w:rsidRPr="00DA0E33" w:rsidRDefault="00726896" w:rsidP="00FD6CBE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pict>
          <v:group id="_x0000_s1076" style="position:absolute;left:0;text-align:left;margin-left:163.1pt;margin-top:3.5pt;width:247.55pt;height:350.25pt;z-index:251667968" coordorigin="3674,1491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77" type="#_x0000_t116" style="position:absolute;left:4119;top:1491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:rsidR="00726896" w:rsidRPr="005773F2" w:rsidRDefault="00726896" w:rsidP="008D54E0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</w:rPr>
                      <w:t>Початок</w:t>
                    </w:r>
                  </w:p>
                </w:txbxContent>
              </v:textbox>
            </v:shape>
            <v:shape id="AutoShape 3" o:spid="_x0000_s1078" type="#_x0000_t32" style="position:absolute;left:5345;top:2102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79" style="position:absolute;left:3715;top:2333;width:3244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:rsidR="00726896" w:rsidRPr="005773F2" w:rsidRDefault="00726896" w:rsidP="00FC7352">
                    <w:pPr>
                      <w:spacing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RG1:=0;  RG2:=X; RG3:=Y;   CT:=</w:t>
                    </w:r>
                    <w:r w:rsidRPr="005773F2">
                      <w:rPr>
                        <w:rFonts w:ascii="Times New Roman" w:hAnsi="Times New Roman"/>
                        <w:sz w:val="24"/>
                        <w:szCs w:val="24"/>
                      </w:rPr>
                      <w:t>15</w:t>
                    </w: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80" type="#_x0000_t4" style="position:absolute;left:3927;top:3264;width:2805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:rsidR="00726896" w:rsidRPr="005773F2" w:rsidRDefault="00726896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RG2(n)</w:t>
                    </w:r>
                  </w:p>
                </w:txbxContent>
              </v:textbox>
            </v:shape>
            <v:shape id="AutoShape 6" o:spid="_x0000_s1081" type="#_x0000_t32" style="position:absolute;left:5332;top:3051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82" style="position:absolute;left:3793;top:4444;width:3068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:rsidR="00726896" w:rsidRPr="005773F2" w:rsidRDefault="00726896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83" style="position:absolute;left:3674;top:5294;width:3321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:rsidR="00726896" w:rsidRPr="005773F2" w:rsidRDefault="00726896" w:rsidP="00EE7A7B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RG1:=0.r[RG1];    RG2:=RG1(n).r[RG2];</w:t>
                    </w:r>
                  </w:p>
                  <w:p w:rsidR="00726896" w:rsidRPr="005773F2" w:rsidRDefault="00726896" w:rsidP="00EE7A7B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CT:=CT-1;</w:t>
                    </w:r>
                  </w:p>
                  <w:p w:rsidR="00726896" w:rsidRPr="005773F2" w:rsidRDefault="00726896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</w:p>
                  <w:p w:rsidR="00726896" w:rsidRPr="005773F2" w:rsidRDefault="00726896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 xml:space="preserve">           </w:t>
                    </w:r>
                  </w:p>
                  <w:p w:rsidR="00726896" w:rsidRPr="005773F2" w:rsidRDefault="00726896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</w:p>
                </w:txbxContent>
              </v:textbox>
            </v:rect>
            <v:shape id="AutoShape 9" o:spid="_x0000_s1084" type="#_x0000_t4" style="position:absolute;left:3953;top:6585;width:2772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:rsidR="00726896" w:rsidRPr="005773F2" w:rsidRDefault="00726896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CT = 0</w:t>
                    </w:r>
                  </w:p>
                </w:txbxContent>
              </v:textbox>
            </v:shape>
            <v:shape id="AutoShape 10" o:spid="_x0000_s1085" type="#_x0000_t116" style="position:absolute;left:4144;top:7886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:rsidR="00726896" w:rsidRPr="005773F2" w:rsidRDefault="00726896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</w:rPr>
                      <w:t>Кінець</w:t>
                    </w:r>
                  </w:p>
                </w:txbxContent>
              </v:textbox>
            </v:shape>
            <v:shape id="AutoShape 11" o:spid="_x0000_s1086" type="#_x0000_t32" style="position:absolute;left:5329;top:4192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087" type="#_x0000_t32" style="position:absolute;left:5331;top:486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088" type="#_x0000_t32" style="position:absolute;left:5335;top:6346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089" type="#_x0000_t32" style="position:absolute;left:5347;top:7531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090" type="#_x0000_t32" style="position:absolute;left:6741;top:7058;width:1884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091" type="#_x0000_t32" style="position:absolute;left:8625;top:3145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092" type="#_x0000_t34" style="position:absolute;left:5329;top:3146;width:3296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9" o:spid="_x0000_s1093" type="#_x0000_t32" style="position:absolute;left:8190;top:3731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094" type="#_x0000_t34" style="position:absolute;left:5331;top:5062;width:2859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 id="_x0000_s1095" type="#_x0000_t202" style="position:absolute;left:4812;top:4122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95">
                <w:txbxContent>
                  <w:p w:rsidR="00726896" w:rsidRPr="005773F2" w:rsidRDefault="00726896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96" type="#_x0000_t202" style="position:absolute;left:6532;top:3334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_x0000_s1096">
                <w:txbxContent>
                  <w:p w:rsidR="00726896" w:rsidRPr="005773F2" w:rsidRDefault="00726896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97" type="#_x0000_t202" style="position:absolute;left:4898;top:7498;width:363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97">
                <w:txbxContent>
                  <w:p w:rsidR="00726896" w:rsidRPr="005773F2" w:rsidRDefault="00726896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98" type="#_x0000_t202" style="position:absolute;left:6659;top:6680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98">
                <w:txbxContent>
                  <w:p w:rsidR="00726896" w:rsidRPr="005773F2" w:rsidRDefault="00726896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99" type="#_x0000_t32" style="position:absolute;left:6725;top:3731;width:1465;height:0" o:connectortype="straight"/>
          </v:group>
        </w:pict>
      </w:r>
    </w:p>
    <w:p w:rsidR="00726896" w:rsidRPr="00DA0E33" w:rsidRDefault="00726896" w:rsidP="00FD6CBE">
      <w:pPr>
        <w:jc w:val="center"/>
        <w:rPr>
          <w:sz w:val="28"/>
          <w:szCs w:val="28"/>
        </w:rPr>
      </w:pPr>
    </w:p>
    <w:p w:rsidR="00726896" w:rsidRPr="00DA0E33" w:rsidRDefault="00726896" w:rsidP="00FD6CBE">
      <w:pPr>
        <w:jc w:val="center"/>
        <w:rPr>
          <w:sz w:val="28"/>
          <w:szCs w:val="28"/>
        </w:rPr>
      </w:pPr>
    </w:p>
    <w:p w:rsidR="00726896" w:rsidRPr="00DA0E33" w:rsidRDefault="00726896" w:rsidP="00FD6CBE">
      <w:pPr>
        <w:jc w:val="center"/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DA0E33" w:rsidRDefault="00726896" w:rsidP="00430A14">
      <w:pPr>
        <w:rPr>
          <w:sz w:val="28"/>
          <w:szCs w:val="28"/>
        </w:rPr>
      </w:pPr>
    </w:p>
    <w:p w:rsidR="00726896" w:rsidRPr="005773F2" w:rsidRDefault="00726896" w:rsidP="00430A14">
      <w:pPr>
        <w:rPr>
          <w:rFonts w:ascii="Times New Roman" w:hAnsi="Times New Roman"/>
          <w:sz w:val="28"/>
          <w:szCs w:val="32"/>
          <w:lang w:val="ru-RU"/>
        </w:rPr>
      </w:pPr>
    </w:p>
    <w:p w:rsidR="00726896" w:rsidRPr="00EE7A7B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lang w:val="ru-RU"/>
        </w:rPr>
      </w:pPr>
      <w:r>
        <w:rPr>
          <w:rFonts w:ascii="Times New Roman" w:hAnsi="Times New Roman"/>
          <w:i/>
          <w:sz w:val="28"/>
        </w:rPr>
        <w:t>Рис</w:t>
      </w:r>
      <w:r>
        <w:rPr>
          <w:rFonts w:ascii="Times New Roman" w:hAnsi="Times New Roman"/>
          <w:i/>
          <w:sz w:val="28"/>
          <w:lang w:val="ru-RU"/>
        </w:rPr>
        <w:t>.</w:t>
      </w:r>
      <w:r>
        <w:rPr>
          <w:rFonts w:ascii="Times New Roman" w:hAnsi="Times New Roman"/>
          <w:i/>
          <w:sz w:val="28"/>
        </w:rPr>
        <w:t xml:space="preserve"> 2.</w:t>
      </w:r>
      <w:r>
        <w:rPr>
          <w:rFonts w:ascii="Times New Roman" w:hAnsi="Times New Roman"/>
          <w:i/>
          <w:sz w:val="28"/>
          <w:lang w:val="ru-RU"/>
        </w:rPr>
        <w:t>1.</w:t>
      </w:r>
      <w:r w:rsidRPr="00DA0E33">
        <w:rPr>
          <w:rFonts w:ascii="Times New Roman" w:hAnsi="Times New Roman"/>
          <w:i/>
          <w:sz w:val="28"/>
        </w:rPr>
        <w:t xml:space="preserve">2 - </w:t>
      </w:r>
      <w:r w:rsidRPr="00DA0E33">
        <w:rPr>
          <w:rFonts w:ascii="Times New Roman" w:hAnsi="Times New Roman"/>
          <w:i/>
          <w:sz w:val="28"/>
          <w:szCs w:val="32"/>
        </w:rPr>
        <w:t>Змістовний мікроалгоритм виконання операції множення першим способом</w:t>
      </w:r>
    </w:p>
    <w:p w:rsidR="00726896" w:rsidRPr="00DA0E33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2.1.4 Таблиця станів регістрів:</w:t>
      </w:r>
    </w:p>
    <w:p w:rsidR="00726896" w:rsidRDefault="00726896" w:rsidP="00602234">
      <w:pPr>
        <w:spacing w:before="100" w:beforeAutospacing="1" w:after="100" w:afterAutospacing="1" w:line="240" w:lineRule="auto"/>
        <w:jc w:val="right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Табл</w:t>
      </w:r>
      <w:r>
        <w:rPr>
          <w:rFonts w:ascii="Times New Roman" w:hAnsi="Times New Roman"/>
          <w:i/>
          <w:sz w:val="28"/>
          <w:szCs w:val="32"/>
          <w:lang w:val="ru-RU"/>
        </w:rPr>
        <w:t>иця</w:t>
      </w:r>
      <w:r>
        <w:rPr>
          <w:rFonts w:ascii="Times New Roman" w:hAnsi="Times New Roman"/>
          <w:i/>
          <w:sz w:val="28"/>
          <w:szCs w:val="32"/>
        </w:rPr>
        <w:t xml:space="preserve"> 2.</w:t>
      </w:r>
      <w:r w:rsidRPr="008A1B1F">
        <w:rPr>
          <w:rFonts w:ascii="Times New Roman" w:hAnsi="Times New Roman"/>
          <w:i/>
          <w:sz w:val="28"/>
          <w:szCs w:val="32"/>
          <w:lang w:val="ru-RU"/>
        </w:rPr>
        <w:t xml:space="preserve"> 1. </w:t>
      </w:r>
      <w:r>
        <w:rPr>
          <w:rFonts w:ascii="Times New Roman" w:hAnsi="Times New Roman"/>
          <w:i/>
          <w:sz w:val="28"/>
          <w:szCs w:val="32"/>
        </w:rPr>
        <w:t>1</w:t>
      </w:r>
    </w:p>
    <w:p w:rsidR="00726896" w:rsidRPr="00602234" w:rsidRDefault="00726896" w:rsidP="00602234">
      <w:pPr>
        <w:spacing w:before="100" w:beforeAutospacing="1" w:after="100" w:afterAutospacing="1"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EE7A7B">
        <w:rPr>
          <w:rFonts w:ascii="Times New Roman" w:hAnsi="Times New Roman"/>
          <w:b/>
          <w:sz w:val="28"/>
          <w:szCs w:val="32"/>
        </w:rPr>
        <w:t>Таблиця станів регістрів</w:t>
      </w:r>
      <w:r w:rsidRPr="00EE7A7B"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 w:rsidRPr="00EE7A7B">
        <w:rPr>
          <w:rFonts w:ascii="Times New Roman" w:hAnsi="Times New Roman"/>
          <w:b/>
          <w:sz w:val="28"/>
          <w:szCs w:val="32"/>
        </w:rPr>
        <w:t>для першого способу множення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2835"/>
        <w:gridCol w:w="2526"/>
        <w:gridCol w:w="2589"/>
        <w:gridCol w:w="1371"/>
      </w:tblGrid>
      <w:tr w:rsidR="00726896" w:rsidRPr="00453E56" w:rsidTr="00453E56">
        <w:tc>
          <w:tcPr>
            <w:tcW w:w="675" w:type="dxa"/>
          </w:tcPr>
          <w:p w:rsidR="00726896" w:rsidRPr="00602234" w:rsidRDefault="00726896" w:rsidP="00602234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:rsidR="00726896" w:rsidRPr="00602234" w:rsidRDefault="00726896" w:rsidP="0060223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RG1</w:t>
            </w:r>
          </w:p>
        </w:tc>
        <w:tc>
          <w:tcPr>
            <w:tcW w:w="2526" w:type="dxa"/>
          </w:tcPr>
          <w:p w:rsidR="00726896" w:rsidRPr="00602234" w:rsidRDefault="00726896" w:rsidP="0060223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RG2</w:t>
            </w:r>
          </w:p>
        </w:tc>
        <w:tc>
          <w:tcPr>
            <w:tcW w:w="2589" w:type="dxa"/>
          </w:tcPr>
          <w:p w:rsidR="00726896" w:rsidRPr="00602234" w:rsidRDefault="00726896" w:rsidP="0060223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RG3</w:t>
            </w:r>
          </w:p>
        </w:tc>
        <w:tc>
          <w:tcPr>
            <w:tcW w:w="1371" w:type="dxa"/>
          </w:tcPr>
          <w:p w:rsidR="00726896" w:rsidRPr="00602234" w:rsidRDefault="00726896" w:rsidP="0060223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CT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ПС</w:t>
            </w: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 xml:space="preserve">  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0000000000000000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100110011101101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1B1F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  <w:r w:rsidRPr="00602234">
              <w:rPr>
                <w:rFonts w:ascii="Times New Roman" w:hAnsi="Times New Roman"/>
                <w:sz w:val="28"/>
                <w:szCs w:val="28"/>
              </w:rPr>
              <w:t>101010011101011</w:t>
            </w: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1111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0010101001110101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110011001110110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1110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tabs>
                <w:tab w:val="right" w:pos="261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0001010100111010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111001100111011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1101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0001010100111010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0110101000100101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0011010100010010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111100110011101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1100</w:t>
            </w:r>
          </w:p>
        </w:tc>
      </w:tr>
      <w:tr w:rsidR="00726896" w:rsidRPr="00453E56" w:rsidTr="00602234">
        <w:trPr>
          <w:trHeight w:val="337"/>
        </w:trPr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0011010100010010</w:t>
            </w:r>
          </w:p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</w:rPr>
              <w:t>0101010011101011</w:t>
            </w:r>
          </w:p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1000100111111101</w:t>
            </w:r>
          </w:p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0100010011111110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111110011001110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1011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0010001001111111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011111001100111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1010</w:t>
            </w:r>
          </w:p>
        </w:tc>
      </w:tr>
      <w:tr w:rsidR="00726896" w:rsidRPr="00453E56" w:rsidTr="00602234">
        <w:trPr>
          <w:trHeight w:val="1268"/>
        </w:trPr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0010001001111111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0111011101101010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0011101110110101</w:t>
            </w:r>
          </w:p>
        </w:tc>
        <w:tc>
          <w:tcPr>
            <w:tcW w:w="2526" w:type="dxa"/>
            <w:vAlign w:val="bottom"/>
          </w:tcPr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001111100110011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1001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0011101110110101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1001000010100000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0100100001010000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000111110011001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0100100001010000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1001110100111011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0100111010011101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100011111001100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0111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0010011101001110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110001111100110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0110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10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0001001110100111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011000111110011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0101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11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0001001110100111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0110100010010010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0011010001001001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001100011111001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0100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12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0011010001001001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1000100100110100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0100010010011010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000110001111100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13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0010001001001101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000011000111110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0010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14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0001000100100110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100001100011111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</w:t>
            </w:r>
          </w:p>
        </w:tc>
      </w:tr>
      <w:tr w:rsidR="00726896" w:rsidRPr="00453E56" w:rsidTr="00602234">
        <w:tc>
          <w:tcPr>
            <w:tcW w:w="675" w:type="dxa"/>
          </w:tcPr>
          <w:p w:rsidR="00726896" w:rsidRPr="00602234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15</w:t>
            </w:r>
          </w:p>
        </w:tc>
        <w:tc>
          <w:tcPr>
            <w:tcW w:w="2835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</w:rPr>
              <w:t>0001000100100110</w:t>
            </w:r>
          </w:p>
          <w:p w:rsidR="00726896" w:rsidRPr="00602234" w:rsidRDefault="00726896" w:rsidP="0060223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0101010011101011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02234">
              <w:rPr>
                <w:rFonts w:ascii="Times New Roman" w:hAnsi="Times New Roman"/>
                <w:sz w:val="28"/>
                <w:szCs w:val="28"/>
                <w:lang w:val="en-US"/>
              </w:rPr>
              <w:t>0110011000010001</w:t>
            </w:r>
          </w:p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u w:val="single"/>
                <w:lang w:val="en-US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0011001100001000</w:t>
            </w:r>
          </w:p>
        </w:tc>
        <w:tc>
          <w:tcPr>
            <w:tcW w:w="2526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02234">
              <w:rPr>
                <w:rFonts w:ascii="Times New Roman" w:hAnsi="Times New Roman"/>
                <w:b/>
                <w:sz w:val="28"/>
                <w:szCs w:val="28"/>
              </w:rPr>
              <w:t>110000110001111</w:t>
            </w:r>
          </w:p>
        </w:tc>
        <w:tc>
          <w:tcPr>
            <w:tcW w:w="2589" w:type="dxa"/>
            <w:vAlign w:val="center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726896" w:rsidRPr="00602234" w:rsidRDefault="00726896" w:rsidP="006022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</w:p>
        </w:tc>
      </w:tr>
    </w:tbl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Default="00726896" w:rsidP="00FC7352">
      <w:pPr>
        <w:spacing w:before="240" w:after="0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Pr="007B0072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en-US"/>
        </w:rPr>
      </w:pPr>
      <w:r w:rsidRPr="007B0072">
        <w:rPr>
          <w:rFonts w:ascii="Times New Roman" w:hAnsi="Times New Roman"/>
          <w:b/>
          <w:sz w:val="28"/>
          <w:szCs w:val="28"/>
        </w:rPr>
        <w:t>2.1.5 Функціональна схема:</w:t>
      </w:r>
    </w:p>
    <w:p w:rsidR="00726896" w:rsidRPr="00DA0E33" w:rsidRDefault="00726896" w:rsidP="00FC7352">
      <w:pPr>
        <w:spacing w:after="0"/>
        <w:jc w:val="center"/>
        <w:rPr>
          <w:rFonts w:ascii="Times New Roman" w:hAnsi="Times New Roman"/>
          <w:sz w:val="32"/>
          <w:szCs w:val="32"/>
        </w:rPr>
      </w:pPr>
      <w:r w:rsidRPr="002E5507">
        <w:rPr>
          <w:rFonts w:ascii="Times New Roman" w:hAnsi="Times New Roman"/>
          <w:sz w:val="32"/>
          <w:szCs w:val="32"/>
        </w:rPr>
        <w:pict>
          <v:shape id="_x0000_i1032" type="#_x0000_t75" style="width:361.5pt;height:235.5pt">
            <v:imagedata r:id="rId18" o:title=""/>
          </v:shape>
        </w:pict>
      </w:r>
    </w:p>
    <w:p w:rsidR="00726896" w:rsidRPr="00602234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</w:rPr>
      </w:pPr>
      <w:r w:rsidRPr="0066071B">
        <w:rPr>
          <w:rFonts w:ascii="Times New Roman" w:hAnsi="Times New Roman"/>
          <w:i/>
          <w:sz w:val="28"/>
        </w:rPr>
        <w:t>Рис</w:t>
      </w:r>
      <w:r w:rsidRPr="00602234">
        <w:rPr>
          <w:rFonts w:ascii="Times New Roman" w:hAnsi="Times New Roman"/>
          <w:i/>
          <w:sz w:val="28"/>
        </w:rPr>
        <w:t>.</w:t>
      </w:r>
      <w:r>
        <w:rPr>
          <w:rFonts w:ascii="Times New Roman" w:hAnsi="Times New Roman"/>
          <w:i/>
          <w:sz w:val="28"/>
        </w:rPr>
        <w:t xml:space="preserve"> 2.</w:t>
      </w:r>
      <w:r>
        <w:rPr>
          <w:rFonts w:ascii="Times New Roman" w:hAnsi="Times New Roman"/>
          <w:i/>
          <w:sz w:val="28"/>
          <w:lang w:val="ru-RU"/>
        </w:rPr>
        <w:t>1.</w:t>
      </w:r>
      <w:r w:rsidRPr="0066071B">
        <w:rPr>
          <w:rFonts w:ascii="Times New Roman" w:hAnsi="Times New Roman"/>
          <w:i/>
          <w:sz w:val="28"/>
        </w:rPr>
        <w:t>3</w:t>
      </w:r>
      <w:r>
        <w:rPr>
          <w:rFonts w:ascii="Times New Roman" w:hAnsi="Times New Roman"/>
          <w:i/>
          <w:sz w:val="28"/>
          <w:lang w:val="ru-RU"/>
        </w:rPr>
        <w:t xml:space="preserve"> </w:t>
      </w:r>
      <w:r w:rsidRPr="0066071B">
        <w:rPr>
          <w:rFonts w:ascii="Times New Roman" w:hAnsi="Times New Roman"/>
          <w:i/>
          <w:sz w:val="28"/>
        </w:rPr>
        <w:t xml:space="preserve">- </w:t>
      </w:r>
      <w:r w:rsidRPr="0066071B">
        <w:rPr>
          <w:rFonts w:ascii="Times New Roman" w:hAnsi="Times New Roman"/>
          <w:i/>
          <w:sz w:val="28"/>
          <w:szCs w:val="32"/>
        </w:rPr>
        <w:t>Функціональна схема</w:t>
      </w:r>
    </w:p>
    <w:p w:rsidR="00726896" w:rsidRPr="00DA0E33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2.1.6 Закодований мікроалгоритм</w:t>
      </w:r>
    </w:p>
    <w:p w:rsidR="00726896" w:rsidRPr="00602234" w:rsidRDefault="00726896" w:rsidP="005D4B9D">
      <w:pPr>
        <w:jc w:val="right"/>
        <w:rPr>
          <w:rFonts w:ascii="Times New Roman" w:hAnsi="Times New Roman"/>
          <w:i/>
          <w:sz w:val="28"/>
          <w:szCs w:val="32"/>
        </w:rPr>
      </w:pPr>
      <w:r w:rsidRPr="00DA0E33">
        <w:rPr>
          <w:rFonts w:ascii="Times New Roman" w:hAnsi="Times New Roman"/>
          <w:i/>
          <w:sz w:val="28"/>
          <w:szCs w:val="32"/>
        </w:rPr>
        <w:t xml:space="preserve">Таблиця 2. </w:t>
      </w:r>
      <w:r w:rsidRPr="008A1B1F">
        <w:rPr>
          <w:rFonts w:ascii="Times New Roman" w:hAnsi="Times New Roman"/>
          <w:i/>
          <w:sz w:val="28"/>
          <w:szCs w:val="32"/>
          <w:lang w:val="ru-RU"/>
        </w:rPr>
        <w:t xml:space="preserve">1. </w:t>
      </w:r>
      <w:r>
        <w:rPr>
          <w:rFonts w:ascii="Times New Roman" w:hAnsi="Times New Roman"/>
          <w:i/>
          <w:sz w:val="28"/>
          <w:szCs w:val="32"/>
        </w:rPr>
        <w:t>2</w:t>
      </w:r>
    </w:p>
    <w:p w:rsidR="00726896" w:rsidRPr="00602234" w:rsidRDefault="00726896" w:rsidP="00602234">
      <w:pPr>
        <w:jc w:val="center"/>
        <w:rPr>
          <w:rFonts w:ascii="Times New Roman" w:hAnsi="Times New Roman"/>
          <w:b/>
          <w:sz w:val="28"/>
          <w:szCs w:val="32"/>
        </w:rPr>
      </w:pPr>
      <w:r w:rsidRPr="00602234">
        <w:rPr>
          <w:rFonts w:ascii="Times New Roman" w:hAnsi="Times New Roman"/>
          <w:b/>
          <w:sz w:val="28"/>
          <w:szCs w:val="32"/>
        </w:rPr>
        <w:t>Таблиця кодування операцій і логічних умов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715"/>
        <w:gridCol w:w="2360"/>
        <w:gridCol w:w="2385"/>
        <w:gridCol w:w="2427"/>
      </w:tblGrid>
      <w:tr w:rsidR="00726896" w:rsidRPr="00453E56" w:rsidTr="00453E56">
        <w:tc>
          <w:tcPr>
            <w:tcW w:w="5075" w:type="dxa"/>
            <w:gridSpan w:val="2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Кодування логічних умов</w:t>
            </w:r>
          </w:p>
        </w:tc>
      </w:tr>
      <w:tr w:rsidR="00726896" w:rsidRPr="00453E56" w:rsidTr="00453E56">
        <w:tc>
          <w:tcPr>
            <w:tcW w:w="2715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МО</w:t>
            </w:r>
          </w:p>
        </w:tc>
        <w:tc>
          <w:tcPr>
            <w:tcW w:w="2360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Позначення</w:t>
            </w:r>
          </w:p>
        </w:tc>
      </w:tr>
      <w:tr w:rsidR="00726896" w:rsidRPr="00453E56" w:rsidTr="00453E56">
        <w:tc>
          <w:tcPr>
            <w:tcW w:w="2715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G1:=0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RG2:=X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RG3:=Y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CT:=15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RG1:=RG1+RG3</w:t>
            </w:r>
          </w:p>
          <w:p w:rsidR="00726896" w:rsidRPr="0023765A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/>
                <w:sz w:val="28"/>
                <w:szCs w:val="32"/>
              </w:rPr>
              <w:t>RG1:=0.r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[</w:t>
            </w:r>
            <w:r>
              <w:rPr>
                <w:rFonts w:ascii="Times New Roman" w:hAnsi="Times New Roman"/>
                <w:sz w:val="28"/>
                <w:szCs w:val="32"/>
              </w:rPr>
              <w:t>RG1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]</w:t>
            </w:r>
          </w:p>
          <w:p w:rsidR="00726896" w:rsidRPr="0023765A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/>
                <w:sz w:val="28"/>
                <w:szCs w:val="32"/>
              </w:rPr>
              <w:t>RG2:=RG1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(n)</w:t>
            </w:r>
            <w:r>
              <w:rPr>
                <w:rFonts w:ascii="Times New Roman" w:hAnsi="Times New Roman"/>
                <w:sz w:val="28"/>
                <w:szCs w:val="32"/>
              </w:rPr>
              <w:t>.r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[</w:t>
            </w:r>
            <w:r>
              <w:rPr>
                <w:rFonts w:ascii="Times New Roman" w:hAnsi="Times New Roman"/>
                <w:sz w:val="28"/>
                <w:szCs w:val="32"/>
              </w:rPr>
              <w:t>RG2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]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CT:=CT</w:t>
            </w:r>
            <w:r>
              <w:rPr>
                <w:rFonts w:ascii="Times New Roman" w:hAnsi="Times New Roman"/>
                <w:sz w:val="28"/>
                <w:szCs w:val="32"/>
              </w:rPr>
              <w:t>–</w:t>
            </w:r>
            <w:r w:rsidRPr="00453E56">
              <w:rPr>
                <w:rFonts w:ascii="Times New Roman" w:hAnsi="Times New Roman"/>
                <w:sz w:val="28"/>
                <w:szCs w:val="32"/>
              </w:rPr>
              <w:t>1</w:t>
            </w:r>
          </w:p>
        </w:tc>
        <w:tc>
          <w:tcPr>
            <w:tcW w:w="2360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R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W2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W3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W</w:t>
            </w:r>
            <w:r w:rsidRPr="00453E56">
              <w:rPr>
                <w:rFonts w:ascii="Times New Roman" w:hAnsi="Times New Roman"/>
                <w:sz w:val="28"/>
                <w:szCs w:val="32"/>
                <w:vertAlign w:val="subscript"/>
              </w:rPr>
              <w:t>CT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W1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ShR1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ShR2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dec</w:t>
            </w:r>
          </w:p>
        </w:tc>
        <w:tc>
          <w:tcPr>
            <w:tcW w:w="2385" w:type="dxa"/>
          </w:tcPr>
          <w:p w:rsidR="00726896" w:rsidRPr="0023765A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/>
                <w:sz w:val="28"/>
                <w:szCs w:val="32"/>
              </w:rPr>
              <w:t>RG2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>(n)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CT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 xml:space="preserve"> </w:t>
            </w:r>
            <w:r w:rsidRPr="00453E56">
              <w:rPr>
                <w:rFonts w:ascii="Times New Roman" w:hAnsi="Times New Roman"/>
                <w:sz w:val="28"/>
                <w:szCs w:val="32"/>
              </w:rPr>
              <w:t>=</w:t>
            </w:r>
            <w:r>
              <w:rPr>
                <w:rFonts w:ascii="Times New Roman" w:hAnsi="Times New Roman"/>
                <w:sz w:val="28"/>
                <w:szCs w:val="32"/>
                <w:lang w:val="en-US"/>
              </w:rPr>
              <w:t xml:space="preserve"> </w:t>
            </w:r>
            <w:r w:rsidRPr="00453E56">
              <w:rPr>
                <w:rFonts w:ascii="Times New Roman" w:hAnsi="Times New Roman"/>
                <w:sz w:val="28"/>
                <w:szCs w:val="32"/>
              </w:rPr>
              <w:t>0</w:t>
            </w:r>
          </w:p>
        </w:tc>
        <w:tc>
          <w:tcPr>
            <w:tcW w:w="2427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X1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X2</w:t>
            </w:r>
          </w:p>
        </w:tc>
      </w:tr>
    </w:tbl>
    <w:p w:rsidR="00726896" w:rsidRPr="007A0743" w:rsidRDefault="00726896" w:rsidP="0066071B">
      <w:pPr>
        <w:jc w:val="center"/>
        <w:rPr>
          <w:sz w:val="28"/>
          <w:szCs w:val="28"/>
        </w:rPr>
      </w:pPr>
      <w:r>
        <w:object w:dxaOrig="4740" w:dyaOrig="8654">
          <v:shape id="_x0000_i1033" type="#_x0000_t75" style="width:222.75pt;height:402.75pt" o:ole="">
            <v:imagedata r:id="rId19" o:title=""/>
          </v:shape>
          <o:OLEObject Type="Embed" ProgID="Visio.Drawing.11" ShapeID="_x0000_i1033" DrawAspect="Content" ObjectID="_1461620423" r:id="rId20"/>
        </w:object>
      </w:r>
    </w:p>
    <w:p w:rsidR="00726896" w:rsidRDefault="00726896" w:rsidP="00901627">
      <w:pPr>
        <w:ind w:left="-567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>
        <w:rPr>
          <w:rFonts w:ascii="Times New Roman" w:hAnsi="Times New Roman"/>
          <w:i/>
          <w:sz w:val="28"/>
          <w:szCs w:val="32"/>
        </w:rPr>
        <w:t xml:space="preserve"> 2.</w:t>
      </w:r>
      <w:r>
        <w:rPr>
          <w:rFonts w:ascii="Times New Roman" w:hAnsi="Times New Roman"/>
          <w:i/>
          <w:sz w:val="28"/>
          <w:szCs w:val="32"/>
          <w:lang w:val="ru-RU"/>
        </w:rPr>
        <w:t>1.</w:t>
      </w:r>
      <w:r w:rsidRPr="00DA0E33">
        <w:rPr>
          <w:rFonts w:ascii="Times New Roman" w:hAnsi="Times New Roman"/>
          <w:i/>
          <w:sz w:val="28"/>
          <w:szCs w:val="32"/>
        </w:rPr>
        <w:t>4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-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Закод</w:t>
      </w:r>
      <w:r>
        <w:rPr>
          <w:rFonts w:ascii="Times New Roman" w:hAnsi="Times New Roman"/>
          <w:i/>
          <w:sz w:val="28"/>
          <w:szCs w:val="32"/>
        </w:rPr>
        <w:t>ований мікроалгоритм</w:t>
      </w:r>
    </w:p>
    <w:p w:rsidR="00726896" w:rsidRPr="00901627" w:rsidRDefault="00726896" w:rsidP="0051457B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b/>
          <w:sz w:val="28"/>
          <w:szCs w:val="32"/>
        </w:rPr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/>
          <w:b/>
          <w:sz w:val="28"/>
          <w:szCs w:val="32"/>
        </w:rPr>
        <w:t>Граф управляючого автомата Мура з кодами вершин:</w:t>
      </w:r>
    </w:p>
    <w:p w:rsidR="00726896" w:rsidRPr="0060113F" w:rsidRDefault="00726896" w:rsidP="0060113F">
      <w:pPr>
        <w:jc w:val="center"/>
        <w:rPr>
          <w:rFonts w:ascii="Times New Roman" w:hAnsi="Times New Roman"/>
          <w:b/>
          <w:sz w:val="28"/>
          <w:szCs w:val="32"/>
          <w:lang w:val="en-US"/>
        </w:rPr>
      </w:pPr>
      <w:r w:rsidRPr="002E5507">
        <w:rPr>
          <w:rFonts w:ascii="Times New Roman" w:hAnsi="Times New Roman"/>
          <w:b/>
          <w:sz w:val="28"/>
          <w:szCs w:val="32"/>
          <w:lang w:val="en-US"/>
        </w:rPr>
        <w:pict>
          <v:shape id="_x0000_i1034" type="#_x0000_t75" style="width:335.25pt;height:241.5pt">
            <v:imagedata r:id="rId21" o:title=""/>
          </v:shape>
        </w:pict>
      </w:r>
    </w:p>
    <w:p w:rsidR="00726896" w:rsidRPr="00DA0E33" w:rsidRDefault="00726896" w:rsidP="00100213">
      <w:pPr>
        <w:jc w:val="center"/>
        <w:rPr>
          <w:rFonts w:ascii="Times New Roman" w:hAnsi="Times New Roman"/>
          <w:i/>
          <w:sz w:val="28"/>
          <w:szCs w:val="32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>
        <w:rPr>
          <w:rFonts w:ascii="Times New Roman" w:hAnsi="Times New Roman"/>
          <w:i/>
          <w:sz w:val="28"/>
          <w:szCs w:val="32"/>
        </w:rPr>
        <w:t xml:space="preserve"> 2.</w:t>
      </w:r>
      <w:r>
        <w:rPr>
          <w:rFonts w:ascii="Times New Roman" w:hAnsi="Times New Roman"/>
          <w:i/>
          <w:sz w:val="28"/>
          <w:szCs w:val="32"/>
          <w:lang w:val="ru-RU"/>
        </w:rPr>
        <w:t>1.</w:t>
      </w:r>
      <w:r w:rsidRPr="00DA0E33">
        <w:rPr>
          <w:rFonts w:ascii="Times New Roman" w:hAnsi="Times New Roman"/>
          <w:i/>
          <w:sz w:val="28"/>
          <w:szCs w:val="32"/>
        </w:rPr>
        <w:t>5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-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Граф автомата Мура</w:t>
      </w:r>
    </w:p>
    <w:p w:rsidR="00726896" w:rsidRDefault="00726896" w:rsidP="00E751E5">
      <w:pPr>
        <w:spacing w:after="0" w:line="240" w:lineRule="auto"/>
        <w:rPr>
          <w:rFonts w:ascii="Times New Roman" w:hAnsi="Times New Roman"/>
          <w:b/>
          <w:sz w:val="28"/>
          <w:szCs w:val="32"/>
        </w:rPr>
      </w:pP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1457B">
        <w:rPr>
          <w:rFonts w:ascii="Times New Roman" w:hAnsi="Times New Roman"/>
          <w:b/>
          <w:sz w:val="28"/>
          <w:szCs w:val="28"/>
        </w:rPr>
        <w:t>2.1.8 Обробка порядків:</w:t>
      </w:r>
    </w:p>
    <w:p w:rsidR="00726896" w:rsidRPr="0051457B" w:rsidRDefault="00726896" w:rsidP="005145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1457B"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+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>.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35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</w:p>
    <w:p w:rsidR="00726896" w:rsidRPr="0051457B" w:rsidRDefault="00726896" w:rsidP="005145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36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8;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 xml:space="preserve">5;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13</w:t>
      </w:r>
      <w:r w:rsidRPr="0051457B">
        <w:rPr>
          <w:rFonts w:ascii="Times New Roman" w:hAnsi="Times New Roman"/>
          <w:sz w:val="28"/>
          <w:szCs w:val="28"/>
          <w:vertAlign w:val="subscript"/>
        </w:rPr>
        <w:t>10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1101</w:t>
      </w:r>
      <w:r w:rsidRPr="0051457B">
        <w:rPr>
          <w:rFonts w:ascii="Times New Roman" w:hAnsi="Times New Roman"/>
          <w:sz w:val="28"/>
          <w:szCs w:val="28"/>
          <w:vertAlign w:val="subscript"/>
        </w:rPr>
        <w:t>2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1457B">
        <w:rPr>
          <w:rFonts w:ascii="Times New Roman" w:hAnsi="Times New Roman"/>
          <w:b/>
          <w:sz w:val="28"/>
          <w:szCs w:val="28"/>
        </w:rPr>
        <w:t xml:space="preserve">2.1.9 Нормалізація результату:  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Courier New" w:hAnsi="Courier New" w:cs="Courier New"/>
          <w:b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</w:rPr>
        <w:t xml:space="preserve">Отримали результат: </w:t>
      </w:r>
      <w:r w:rsidRPr="0051457B">
        <w:rPr>
          <w:rFonts w:ascii="Times New Roman" w:hAnsi="Times New Roman"/>
          <w:sz w:val="28"/>
          <w:szCs w:val="28"/>
          <w:lang w:val="ru-RU"/>
        </w:rPr>
        <w:t>011001100001000</w:t>
      </w:r>
      <w:r w:rsidRPr="0051457B">
        <w:rPr>
          <w:rFonts w:ascii="Times New Roman" w:hAnsi="Times New Roman"/>
          <w:sz w:val="28"/>
          <w:szCs w:val="28"/>
        </w:rPr>
        <w:t>110000110001111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</w:rPr>
        <w:t xml:space="preserve">Знак мантиси:  </w:t>
      </w:r>
      <w:r w:rsidRPr="0051457B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37" type="#_x0000_t75" style="width:52.5pt;height:15.75pt" o:ole="">
            <v:imagedata r:id="rId24" o:title=""/>
          </v:shape>
          <o:OLEObject Type="Embed" ProgID="Equation.3" ShapeID="_x0000_i1037" DrawAspect="Content" ObjectID="_1461620424" r:id="rId25"/>
        </w:objec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</w:rPr>
        <w:t>Робимо зсув результату вліво, доки у першому розряді не буде одиниця</w:t>
      </w:r>
      <w:r w:rsidRPr="0051457B">
        <w:rPr>
          <w:rFonts w:ascii="Times New Roman" w:hAnsi="Times New Roman"/>
          <w:sz w:val="28"/>
          <w:szCs w:val="28"/>
          <w:lang w:val="ru-RU"/>
        </w:rPr>
        <w:t>: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  <w:lang w:val="ru-RU"/>
        </w:rPr>
        <w:t>11001100001000</w:t>
      </w:r>
      <w:r w:rsidRPr="0051457B">
        <w:rPr>
          <w:rFonts w:ascii="Times New Roman" w:hAnsi="Times New Roman"/>
          <w:sz w:val="28"/>
          <w:szCs w:val="28"/>
        </w:rPr>
        <w:t>110000110001111</w:t>
      </w:r>
      <w:r w:rsidRPr="0051457B"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1457B">
        <w:rPr>
          <w:rFonts w:ascii="Times New Roman" w:hAnsi="Times New Roman"/>
          <w:sz w:val="28"/>
          <w:szCs w:val="28"/>
        </w:rPr>
        <w:t>Порядок зменшуємо на 1: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38" type="#_x0000_t75" style="width:16.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435F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C435F&quot; wsp:rsidP=&quot;00AC435F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  <w:r w:rsidRPr="0051457B">
        <w:rPr>
          <w:rFonts w:ascii="Times New Roman" w:hAnsi="Times New Roman"/>
          <w:sz w:val="28"/>
          <w:szCs w:val="28"/>
        </w:rPr>
        <w:t>=</w:t>
      </w:r>
      <w:r w:rsidRPr="00C90B5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12</w:t>
      </w:r>
      <w:r w:rsidRPr="00C90B5C"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51457B" w:rsidRDefault="00726896" w:rsidP="0051457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1457B">
        <w:rPr>
          <w:rFonts w:ascii="Times New Roman" w:hAnsi="Times New Roman"/>
          <w:sz w:val="28"/>
          <w:szCs w:val="28"/>
        </w:rPr>
        <w:t>Запишемо нормалізований результат: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6"/>
        <w:gridCol w:w="416"/>
        <w:gridCol w:w="416"/>
        <w:gridCol w:w="416"/>
        <w:gridCol w:w="416"/>
        <w:gridCol w:w="416"/>
        <w:gridCol w:w="416"/>
        <w:gridCol w:w="416"/>
        <w:gridCol w:w="42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5E19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5E19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8372E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8372E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Default="00726896" w:rsidP="00430A14">
      <w:pPr>
        <w:rPr>
          <w:rFonts w:ascii="Times New Roman" w:hAnsi="Times New Roman"/>
          <w:b/>
          <w:sz w:val="28"/>
          <w:szCs w:val="32"/>
          <w:lang w:val="en-US"/>
        </w:rPr>
      </w:pP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5773F2">
        <w:rPr>
          <w:rFonts w:ascii="Times New Roman" w:hAnsi="Times New Roman"/>
          <w:b/>
          <w:sz w:val="28"/>
          <w:szCs w:val="28"/>
        </w:rPr>
        <w:t>2.2 Другий спосіб множення</w:t>
      </w:r>
    </w:p>
    <w:p w:rsidR="00726896" w:rsidRPr="005773F2" w:rsidRDefault="00726896" w:rsidP="005773F2">
      <w:pPr>
        <w:widowControl w:val="0"/>
        <w:autoSpaceDE w:val="0"/>
        <w:autoSpaceDN w:val="0"/>
        <w:adjustRightInd w:val="0"/>
        <w:spacing w:after="0" w:line="360" w:lineRule="auto"/>
        <w:ind w:right="614" w:firstLine="709"/>
        <w:jc w:val="both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2.2.1 Теоретичне обґрунтування другого способу множення:</w:t>
      </w:r>
    </w:p>
    <w:p w:rsidR="00726896" w:rsidRPr="005773F2" w:rsidRDefault="00726896" w:rsidP="005773F2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  <w:lang w:val="uk-UA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Pr="005773F2" w:rsidRDefault="00726896" w:rsidP="005773F2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5773F2">
        <w:rPr>
          <w:rFonts w:ascii="Times New Roman" w:hAnsi="Times New Roman"/>
          <w:sz w:val="28"/>
          <w:szCs w:val="28"/>
        </w:rPr>
        <w:t>Множення другим способом зд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ійснюється з молодших розрядів, множене зсувається вліво, а сума часткових добутків залишається нерухомою. Перед початком множення другим способом множник </w:t>
      </w:r>
      <w:r w:rsidRPr="005773F2">
        <w:rPr>
          <w:rFonts w:ascii="Times New Roman" w:hAnsi="Times New Roman"/>
          <w:sz w:val="28"/>
          <w:szCs w:val="28"/>
          <w:lang w:val="en-US"/>
        </w:rPr>
        <w:t>X</w:t>
      </w:r>
      <w:r w:rsidRPr="005773F2">
        <w:rPr>
          <w:rFonts w:ascii="Times New Roman" w:hAnsi="Times New Roman"/>
          <w:sz w:val="28"/>
          <w:szCs w:val="28"/>
        </w:rPr>
        <w:t xml:space="preserve"> записують у рег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істр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 xml:space="preserve">2, а множене </w:t>
      </w:r>
      <w:r w:rsidRPr="005773F2">
        <w:rPr>
          <w:rFonts w:ascii="Times New Roman" w:hAnsi="Times New Roman"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sz w:val="28"/>
          <w:szCs w:val="28"/>
        </w:rPr>
        <w:t xml:space="preserve"> – в молод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ші розряди регістру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>3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(тобто в регістрі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 xml:space="preserve">3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установлюють </w:t>
      </w:r>
      <w:r w:rsidRPr="005773F2">
        <w:rPr>
          <w:rFonts w:ascii="Times New Roman" w:hAnsi="Times New Roman"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sz w:val="28"/>
          <w:szCs w:val="28"/>
        </w:rPr>
        <w:t>2</w:t>
      </w:r>
      <w:r w:rsidRPr="005773F2">
        <w:rPr>
          <w:rFonts w:ascii="Times New Roman" w:hAnsi="Times New Roman"/>
          <w:sz w:val="28"/>
          <w:szCs w:val="28"/>
          <w:vertAlign w:val="superscript"/>
        </w:rPr>
        <w:t>-</w:t>
      </w:r>
      <w:r w:rsidRPr="005773F2"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5773F2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t xml:space="preserve">). </w:t>
      </w:r>
      <w:r w:rsidRPr="005773F2">
        <w:rPr>
          <w:rFonts w:ascii="Times New Roman" w:hAnsi="Times New Roman"/>
          <w:sz w:val="28"/>
          <w:szCs w:val="28"/>
          <w:lang w:val="uk-UA"/>
        </w:rPr>
        <w:t>В кожному</w:t>
      </w:r>
      <w:r w:rsidRPr="005773F2"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  <w:lang w:val="en-US"/>
        </w:rPr>
        <w:t>i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-му циклі множення додаванням кодів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 xml:space="preserve">3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і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 xml:space="preserve">1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керує цифра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>2(</w:t>
      </w:r>
      <w:r w:rsidRPr="005773F2">
        <w:rPr>
          <w:rFonts w:ascii="Times New Roman" w:hAnsi="Times New Roman"/>
          <w:sz w:val="28"/>
          <w:szCs w:val="28"/>
          <w:lang w:val="en-US"/>
        </w:rPr>
        <w:t>n</w:t>
      </w:r>
      <w:r w:rsidRPr="005773F2">
        <w:rPr>
          <w:rFonts w:ascii="Times New Roman" w:hAnsi="Times New Roman"/>
          <w:sz w:val="28"/>
          <w:szCs w:val="28"/>
        </w:rPr>
        <w:t xml:space="preserve">), а в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регістрі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 xml:space="preserve">3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здійснюється зсув вліво на один розряд, у результаті чого формується величина </w:t>
      </w:r>
      <w:r w:rsidRPr="005773F2">
        <w:rPr>
          <w:rFonts w:ascii="Times New Roman" w:hAnsi="Times New Roman"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t>2</w:t>
      </w:r>
      <w:r w:rsidRPr="005773F2">
        <w:rPr>
          <w:rFonts w:ascii="Times New Roman" w:hAnsi="Times New Roman"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5773F2">
        <w:rPr>
          <w:rFonts w:ascii="Times New Roman" w:hAnsi="Times New Roman"/>
          <w:sz w:val="28"/>
          <w:szCs w:val="28"/>
          <w:vertAlign w:val="subscript"/>
        </w:rPr>
        <w:t>-1</w:t>
      </w:r>
      <w:r w:rsidRPr="005773F2">
        <w:rPr>
          <w:rFonts w:ascii="Times New Roman" w:hAnsi="Times New Roman"/>
          <w:sz w:val="28"/>
          <w:szCs w:val="28"/>
        </w:rPr>
        <w:t xml:space="preserve"> .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Оскільки сума часткових добутків у процесі множення нерухома, зсув у регістрі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>3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 можна сполучити в часі з підсумовуванням (як правило, </w:t>
      </w:r>
      <w:r w:rsidRPr="005773F2">
        <w:rPr>
          <w:rFonts w:ascii="Times New Roman" w:hAnsi="Times New Roman"/>
          <w:sz w:val="28"/>
          <w:szCs w:val="28"/>
          <w:lang w:val="en-US"/>
        </w:rPr>
        <w:t>t</w:t>
      </w:r>
      <w:r w:rsidRPr="005773F2">
        <w:rPr>
          <w:rFonts w:ascii="Times New Roman" w:hAnsi="Times New Roman"/>
          <w:sz w:val="28"/>
          <w:szCs w:val="28"/>
          <w:vertAlign w:val="subscript"/>
        </w:rPr>
        <w:t>П</w:t>
      </w:r>
      <w:r w:rsidRPr="005773F2">
        <w:rPr>
          <w:rFonts w:ascii="Times New Roman" w:hAnsi="Times New Roman"/>
          <w:sz w:val="28"/>
          <w:szCs w:val="28"/>
        </w:rPr>
        <w:t>&gt;</w:t>
      </w:r>
      <w:r w:rsidRPr="005773F2">
        <w:rPr>
          <w:rFonts w:ascii="Times New Roman" w:hAnsi="Times New Roman"/>
          <w:sz w:val="28"/>
          <w:szCs w:val="28"/>
          <w:lang w:val="en-US"/>
        </w:rPr>
        <w:t>t</w:t>
      </w:r>
      <w:r w:rsidRPr="005773F2">
        <w:rPr>
          <w:rFonts w:ascii="Times New Roman" w:hAnsi="Times New Roman"/>
          <w:sz w:val="28"/>
          <w:szCs w:val="28"/>
          <w:vertAlign w:val="subscript"/>
        </w:rPr>
        <w:t>З</w:t>
      </w:r>
      <w:r w:rsidRPr="005773F2">
        <w:rPr>
          <w:rFonts w:ascii="Times New Roman" w:hAnsi="Times New Roman"/>
          <w:sz w:val="28"/>
          <w:szCs w:val="28"/>
        </w:rPr>
        <w:t xml:space="preserve">). 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Завершення операції множення визначається за нульовим вмістом регістру </w:t>
      </w:r>
      <w:r w:rsidRPr="005773F2">
        <w:rPr>
          <w:rFonts w:ascii="Times New Roman" w:hAnsi="Times New Roman"/>
          <w:sz w:val="28"/>
          <w:szCs w:val="28"/>
          <w:lang w:val="en-US"/>
        </w:rPr>
        <w:t>RG</w:t>
      </w:r>
      <w:r w:rsidRPr="005773F2">
        <w:rPr>
          <w:rFonts w:ascii="Times New Roman" w:hAnsi="Times New Roman"/>
          <w:sz w:val="28"/>
          <w:szCs w:val="28"/>
        </w:rPr>
        <w:t>2, що також приводить до зб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ільшення швидкодії, якщо множник ненормалізований. </w:t>
      </w:r>
    </w:p>
    <w:p w:rsidR="00726896" w:rsidRDefault="00726896" w:rsidP="005773F2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C90B5C">
        <w:rPr>
          <w:rFonts w:ascii="Times New Roman" w:hAnsi="Times New Roman"/>
          <w:sz w:val="28"/>
          <w:szCs w:val="28"/>
          <w:lang w:val="uk-UA"/>
        </w:rPr>
        <w:t xml:space="preserve">Вираз: </w:t>
      </w:r>
      <w:r w:rsidRPr="00DA0E33">
        <w:rPr>
          <w:rFonts w:ascii="Times New Roman" w:hAnsi="Times New Roman"/>
          <w:sz w:val="28"/>
          <w:szCs w:val="28"/>
        </w:rPr>
        <w:t>Z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= </w:t>
      </w:r>
      <w:r w:rsidRPr="00DA0E33">
        <w:rPr>
          <w:rFonts w:ascii="Times New Roman" w:hAnsi="Times New Roman"/>
          <w:sz w:val="28"/>
          <w:szCs w:val="28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Х =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C90B5C">
        <w:rPr>
          <w:rFonts w:ascii="Times New Roman" w:hAnsi="Times New Roman"/>
          <w:sz w:val="28"/>
          <w:szCs w:val="28"/>
          <w:lang w:val="uk-UA"/>
        </w:rPr>
        <w:t>2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-</w:t>
      </w:r>
      <w:r w:rsidRPr="0053418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sz w:val="28"/>
          <w:szCs w:val="28"/>
          <w:lang w:val="uk-UA"/>
        </w:rPr>
        <w:t>+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uk-UA"/>
        </w:rPr>
        <w:t>-1</w:t>
      </w:r>
      <w:r w:rsidRPr="00C90B5C">
        <w:rPr>
          <w:rFonts w:ascii="Times New Roman" w:hAnsi="Times New Roman"/>
          <w:sz w:val="28"/>
          <w:szCs w:val="28"/>
          <w:lang w:val="uk-UA"/>
        </w:rPr>
        <w:t>2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-</w:t>
      </w:r>
      <w:r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+1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uk-UA"/>
        </w:rPr>
        <w:softHyphen/>
      </w:r>
      <w:r w:rsidRPr="00C90B5C">
        <w:rPr>
          <w:rFonts w:ascii="Times New Roman" w:hAnsi="Times New Roman"/>
          <w:i/>
          <w:sz w:val="28"/>
          <w:szCs w:val="28"/>
          <w:lang w:val="uk-UA"/>
        </w:rPr>
        <w:t>+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…+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B770D5">
        <w:rPr>
          <w:rFonts w:ascii="Times New Roman" w:hAnsi="Times New Roman"/>
          <w:sz w:val="28"/>
          <w:szCs w:val="28"/>
          <w:vertAlign w:val="subscript"/>
        </w:rPr>
        <w:t>1</w:t>
      </w:r>
      <w:r w:rsidRPr="00B770D5">
        <w:rPr>
          <w:rFonts w:ascii="Times New Roman" w:hAnsi="Times New Roman"/>
          <w:sz w:val="28"/>
          <w:szCs w:val="28"/>
        </w:rPr>
        <w:t>2</w:t>
      </w:r>
      <w:r w:rsidRPr="00B770D5">
        <w:rPr>
          <w:rFonts w:ascii="Times New Roman" w:hAnsi="Times New Roman"/>
          <w:sz w:val="28"/>
          <w:szCs w:val="28"/>
          <w:vertAlign w:val="superscript"/>
        </w:rPr>
        <w:t>-1</w:t>
      </w:r>
      <w:r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fldChar w:fldCharType="begin"/>
      </w:r>
      <w:r w:rsidRPr="005773F2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rFonts w:ascii="Times New Roman" w:hAnsi="Times New Roman"/>
          <w:sz w:val="28"/>
          <w:szCs w:val="28"/>
        </w:rPr>
        <w:pict>
          <v:shape id="_x0000_i1039" type="#_x0000_t75" style="width:273pt;height:16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450B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A450B&quot; wsp:rsidP=&quot;00DA450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5773F2">
        <w:rPr>
          <w:rFonts w:ascii="Times New Roman" w:hAnsi="Times New Roman"/>
          <w:sz w:val="28"/>
          <w:szCs w:val="28"/>
        </w:rPr>
        <w:instrText xml:space="preserve"> </w:instrText>
      </w:r>
      <w:r w:rsidRPr="005773F2">
        <w:rPr>
          <w:rFonts w:ascii="Times New Roman" w:hAnsi="Times New Roman"/>
          <w:sz w:val="28"/>
          <w:szCs w:val="28"/>
        </w:rPr>
        <w:fldChar w:fldCharType="separate"/>
      </w:r>
      <w:r w:rsidRPr="00C90B5C">
        <w:t xml:space="preserve"> </w:t>
      </w:r>
      <w:r w:rsidRPr="005773F2">
        <w:rPr>
          <w:rFonts w:ascii="Times New Roman" w:hAnsi="Times New Roman"/>
          <w:sz w:val="28"/>
          <w:szCs w:val="28"/>
        </w:rPr>
        <w:fldChar w:fldCharType="end"/>
      </w:r>
      <w:r w:rsidRPr="005773F2">
        <w:rPr>
          <w:rFonts w:ascii="Times New Roman" w:hAnsi="Times New Roman"/>
          <w:sz w:val="28"/>
          <w:szCs w:val="28"/>
        </w:rPr>
        <w:t xml:space="preserve">  </w:t>
      </w:r>
      <w:r w:rsidRPr="005773F2">
        <w:rPr>
          <w:rFonts w:ascii="Times New Roman" w:hAnsi="Times New Roman"/>
          <w:sz w:val="28"/>
          <w:szCs w:val="28"/>
          <w:lang w:val="uk-UA"/>
        </w:rPr>
        <w:t>подамо у вигляді</w:t>
      </w:r>
      <w:r w:rsidRPr="00C90B5C">
        <w:rPr>
          <w:rFonts w:ascii="Times New Roman" w:hAnsi="Times New Roman"/>
          <w:sz w:val="28"/>
          <w:szCs w:val="28"/>
        </w:rPr>
        <w:t xml:space="preserve"> </w:t>
      </w:r>
    </w:p>
    <w:p w:rsidR="00726896" w:rsidRPr="00C90B5C" w:rsidRDefault="00726896" w:rsidP="005773F2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8A1B1F">
        <w:rPr>
          <w:rFonts w:ascii="Times New Roman" w:hAnsi="Times New Roman"/>
          <w:sz w:val="28"/>
          <w:szCs w:val="28"/>
          <w:lang w:val="en-US"/>
        </w:rPr>
        <w:t xml:space="preserve">  = ((…((0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A1B1F">
        <w:rPr>
          <w:rFonts w:ascii="Times New Roman" w:hAnsi="Times New Roman"/>
          <w:sz w:val="28"/>
          <w:szCs w:val="28"/>
          <w:lang w:val="en-US"/>
        </w:rPr>
        <w:t>+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Pr="008A1B1F">
        <w:rPr>
          <w:rFonts w:ascii="Times New Roman" w:hAnsi="Times New Roman"/>
          <w:sz w:val="28"/>
          <w:szCs w:val="28"/>
          <w:lang w:val="en-US"/>
        </w:rPr>
        <w:t>2</w:t>
      </w:r>
      <w:r w:rsidRPr="008A1B1F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8A1B1F">
        <w:rPr>
          <w:rFonts w:ascii="Times New Roman" w:hAnsi="Times New Roman"/>
          <w:sz w:val="28"/>
          <w:szCs w:val="28"/>
          <w:lang w:val="en-US"/>
        </w:rPr>
        <w:t>)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A1B1F">
        <w:rPr>
          <w:rFonts w:ascii="Times New Roman" w:hAnsi="Times New Roman"/>
          <w:sz w:val="28"/>
          <w:szCs w:val="28"/>
          <w:lang w:val="en-US"/>
        </w:rPr>
        <w:t xml:space="preserve">+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A1B1F">
        <w:rPr>
          <w:rFonts w:ascii="Times New Roman" w:hAnsi="Times New Roman"/>
          <w:sz w:val="28"/>
          <w:szCs w:val="28"/>
          <w:lang w:val="en-US"/>
        </w:rPr>
        <w:t>2</w:t>
      </w:r>
      <w:r w:rsidRPr="008A1B1F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 xml:space="preserve">+1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8A1B1F">
        <w:rPr>
          <w:rFonts w:ascii="Times New Roman" w:hAnsi="Times New Roman"/>
          <w:sz w:val="28"/>
          <w:szCs w:val="28"/>
          <w:vertAlign w:val="subscript"/>
          <w:lang w:val="en-US"/>
        </w:rPr>
        <w:t>-1</w:t>
      </w:r>
      <w:r w:rsidRPr="008A1B1F">
        <w:rPr>
          <w:rFonts w:ascii="Times New Roman" w:hAnsi="Times New Roman"/>
          <w:sz w:val="28"/>
          <w:szCs w:val="28"/>
          <w:lang w:val="en-US"/>
        </w:rPr>
        <w:t>)</w:t>
      </w:r>
      <w:r w:rsidRPr="008A1B1F">
        <w:rPr>
          <w:rFonts w:ascii="Times New Roman" w:hAnsi="Times New Roman"/>
          <w:sz w:val="28"/>
          <w:szCs w:val="28"/>
          <w:vertAlign w:val="superscript"/>
          <w:lang w:val="en-US"/>
        </w:rPr>
        <w:t xml:space="preserve"> </w:t>
      </w:r>
      <w:r w:rsidRPr="008A1B1F">
        <w:rPr>
          <w:rFonts w:ascii="Times New Roman" w:hAnsi="Times New Roman"/>
          <w:sz w:val="28"/>
          <w:szCs w:val="28"/>
          <w:lang w:val="en-US"/>
        </w:rPr>
        <w:t xml:space="preserve">+…+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90B5C">
        <w:rPr>
          <w:rFonts w:ascii="Times New Roman" w:hAnsi="Times New Roman"/>
          <w:sz w:val="28"/>
          <w:szCs w:val="28"/>
          <w:lang w:val="en-US"/>
        </w:rPr>
        <w:t>2</w:t>
      </w:r>
      <w:r w:rsidRPr="00C90B5C">
        <w:rPr>
          <w:rFonts w:ascii="Times New Roman" w:hAnsi="Times New Roman"/>
          <w:sz w:val="28"/>
          <w:szCs w:val="28"/>
          <w:vertAlign w:val="superscript"/>
          <w:lang w:val="en-US"/>
        </w:rPr>
        <w:t>-1</w:t>
      </w:r>
      <w:r w:rsidRPr="00C90B5C">
        <w:rPr>
          <w:rFonts w:ascii="Times New Roman" w:hAnsi="Times New Roman"/>
          <w:sz w:val="28"/>
          <w:szCs w:val="28"/>
          <w:vertAlign w:val="superscript"/>
          <w:lang w:val="uk-UA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C90B5C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26896" w:rsidRPr="003501BF" w:rsidRDefault="00726896" w:rsidP="005773F2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  <w:lang w:val="uk-UA"/>
        </w:rPr>
        <w:fldChar w:fldCharType="begin"/>
      </w:r>
      <w:r w:rsidRPr="005773F2">
        <w:rPr>
          <w:rFonts w:ascii="Times New Roman" w:hAnsi="Times New Roman"/>
          <w:sz w:val="28"/>
          <w:szCs w:val="28"/>
          <w:lang w:val="uk-UA"/>
        </w:rPr>
        <w:instrText xml:space="preserve"> QUOTE </w:instrText>
      </w:r>
      <w:r w:rsidRPr="002E5507">
        <w:rPr>
          <w:rFonts w:ascii="Times New Roman" w:hAnsi="Times New Roman"/>
          <w:sz w:val="28"/>
          <w:szCs w:val="28"/>
        </w:rPr>
        <w:pict>
          <v:shape id="_x0000_i1040" type="#_x0000_t75" style="width:325.5pt;height:17.2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604F6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604F6&quot; wsp:rsidP=&quot;001604F6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d&gt;&lt;m:d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dPr&gt;&lt;m:e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sz w:val=&quot;28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sz w:val=&quot;28&quot;/&gt;&lt;w:sz-cs w:val=&quot;28&quot;/&gt;&lt;/w:rPr&gt;&lt;/m:ctrlPr&gt;&lt;/m:d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0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5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/m:sup&gt;&lt;/m:s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Pr="005773F2">
        <w:rPr>
          <w:rFonts w:ascii="Times New Roman" w:hAnsi="Times New Roman"/>
          <w:sz w:val="28"/>
          <w:szCs w:val="28"/>
          <w:lang w:val="uk-UA"/>
        </w:rPr>
        <w:instrText xml:space="preserve"> </w:instrText>
      </w:r>
      <w:r w:rsidRPr="005773F2">
        <w:rPr>
          <w:rFonts w:ascii="Times New Roman" w:hAnsi="Times New Roman"/>
          <w:sz w:val="28"/>
          <w:szCs w:val="28"/>
          <w:lang w:val="uk-UA"/>
        </w:rPr>
        <w:fldChar w:fldCharType="end"/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Отже, сума часткових добутків в </w:t>
      </w:r>
      <w:r w:rsidRPr="005773F2">
        <w:rPr>
          <w:rFonts w:ascii="Times New Roman" w:hAnsi="Times New Roman"/>
          <w:sz w:val="28"/>
          <w:szCs w:val="28"/>
          <w:lang w:val="en-US"/>
        </w:rPr>
        <w:t>i</w:t>
      </w:r>
      <w:r w:rsidRPr="005773F2">
        <w:rPr>
          <w:rFonts w:ascii="Times New Roman" w:hAnsi="Times New Roman"/>
          <w:sz w:val="28"/>
          <w:szCs w:val="28"/>
        </w:rPr>
        <w:t>-</w:t>
      </w:r>
      <w:r w:rsidRPr="005773F2">
        <w:rPr>
          <w:rFonts w:ascii="Times New Roman" w:hAnsi="Times New Roman"/>
          <w:sz w:val="28"/>
          <w:szCs w:val="28"/>
          <w:lang w:val="uk-UA"/>
        </w:rPr>
        <w:t xml:space="preserve">му циклі, де </w:t>
      </w:r>
      <w:r w:rsidRPr="005773F2">
        <w:rPr>
          <w:rFonts w:ascii="Times New Roman" w:hAnsi="Times New Roman"/>
          <w:position w:val="-10"/>
          <w:sz w:val="28"/>
          <w:szCs w:val="28"/>
          <w:lang w:val="uk-UA"/>
        </w:rPr>
        <w:object w:dxaOrig="680" w:dyaOrig="380">
          <v:shape id="_x0000_i1041" type="#_x0000_t75" style="width:33pt;height:18pt" o:ole="">
            <v:imagedata r:id="rId29" o:title=""/>
          </v:shape>
          <o:OLEObject Type="Embed" ProgID="Equation.3" ShapeID="_x0000_i1041" DrawAspect="Content" ObjectID="_1461620425" r:id="rId30"/>
        </w:object>
      </w:r>
      <w:r w:rsidRPr="005773F2">
        <w:rPr>
          <w:rFonts w:ascii="Times New Roman" w:hAnsi="Times New Roman"/>
          <w:sz w:val="28"/>
          <w:szCs w:val="28"/>
        </w:rPr>
        <w:t xml:space="preserve">, </w:t>
      </w:r>
      <w:r w:rsidRPr="005773F2">
        <w:rPr>
          <w:rFonts w:ascii="Times New Roman" w:hAnsi="Times New Roman"/>
          <w:sz w:val="28"/>
          <w:szCs w:val="28"/>
          <w:lang w:val="uk-UA"/>
        </w:rPr>
        <w:t>зводиться до обчислення виразу:</w:t>
      </w:r>
      <w:r w:rsidRPr="00C90B5C">
        <w:rPr>
          <w:rFonts w:ascii="Times New Roman" w:hAnsi="Times New Roman"/>
          <w:sz w:val="28"/>
          <w:szCs w:val="28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42138F">
        <w:rPr>
          <w:rFonts w:ascii="Times New Roman" w:hAnsi="Times New Roman"/>
          <w:sz w:val="28"/>
          <w:szCs w:val="28"/>
        </w:rPr>
        <w:t xml:space="preserve"> </w:t>
      </w:r>
      <w:r w:rsidRPr="00F32A3A">
        <w:rPr>
          <w:rFonts w:ascii="Times New Roman" w:hAnsi="Times New Roman"/>
          <w:sz w:val="28"/>
          <w:szCs w:val="28"/>
        </w:rPr>
        <w:t>=</w:t>
      </w:r>
      <w:r w:rsidRPr="004213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90B5C">
        <w:rPr>
          <w:rFonts w:ascii="Times New Roman" w:hAnsi="Times New Roman"/>
          <w:i/>
          <w:sz w:val="28"/>
          <w:szCs w:val="28"/>
          <w:vertAlign w:val="subscript"/>
        </w:rPr>
        <w:t xml:space="preserve">-1 </w:t>
      </w:r>
      <w:r w:rsidRPr="0042138F">
        <w:rPr>
          <w:rFonts w:ascii="Times New Roman" w:hAnsi="Times New Roman"/>
          <w:sz w:val="28"/>
          <w:szCs w:val="28"/>
        </w:rPr>
        <w:t>+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90B5C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90B5C">
        <w:rPr>
          <w:rFonts w:ascii="Times New Roman" w:hAnsi="Times New Roman"/>
          <w:i/>
          <w:sz w:val="28"/>
          <w:szCs w:val="28"/>
        </w:rPr>
        <w:t xml:space="preserve"> </w:t>
      </w:r>
      <w:r w:rsidRPr="0042138F">
        <w:rPr>
          <w:rFonts w:ascii="Times New Roman" w:hAnsi="Times New Roman"/>
          <w:i/>
          <w:sz w:val="28"/>
          <w:szCs w:val="28"/>
        </w:rPr>
        <w:t>х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bscript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90B5C">
        <w:rPr>
          <w:rFonts w:ascii="Times New Roman" w:hAnsi="Times New Roman"/>
          <w:i/>
          <w:sz w:val="28"/>
          <w:szCs w:val="28"/>
          <w:vertAlign w:val="subscript"/>
        </w:rPr>
        <w:t>+1</w:t>
      </w:r>
      <w:r w:rsidRPr="003501B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3501BF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3501BF">
        <w:rPr>
          <w:rFonts w:ascii="Times New Roman" w:hAnsi="Times New Roman"/>
          <w:sz w:val="28"/>
          <w:szCs w:val="28"/>
        </w:rPr>
        <w:t xml:space="preserve"> = 2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3501BF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3501BF">
        <w:rPr>
          <w:rFonts w:ascii="Times New Roman" w:hAnsi="Times New Roman"/>
          <w:i/>
          <w:sz w:val="28"/>
          <w:szCs w:val="28"/>
          <w:vertAlign w:val="subscript"/>
        </w:rPr>
        <w:t>-1</w:t>
      </w:r>
      <w:r w:rsidRPr="003501BF">
        <w:rPr>
          <w:rFonts w:ascii="Times New Roman" w:hAnsi="Times New Roman"/>
          <w:i/>
          <w:sz w:val="28"/>
          <w:szCs w:val="28"/>
        </w:rPr>
        <w:t>.</w:t>
      </w:r>
    </w:p>
    <w:p w:rsidR="00726896" w:rsidRPr="003501BF" w:rsidRDefault="00726896" w:rsidP="003501BF">
      <w:pPr>
        <w:spacing w:after="0" w:line="360" w:lineRule="auto"/>
        <w:ind w:firstLine="709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</w:t>
      </w:r>
      <w:r w:rsidRPr="005773F2">
        <w:rPr>
          <w:rFonts w:ascii="Times New Roman" w:hAnsi="Times New Roman"/>
          <w:sz w:val="28"/>
          <w:szCs w:val="28"/>
        </w:rPr>
        <w:t xml:space="preserve"> початковими умовами </w:t>
      </w:r>
      <w:r w:rsidRPr="005773F2">
        <w:rPr>
          <w:rFonts w:ascii="Times New Roman" w:hAnsi="Times New Roman"/>
          <w:i/>
          <w:sz w:val="28"/>
          <w:szCs w:val="28"/>
          <w:lang w:val="en-US"/>
        </w:rPr>
        <w:t>Z</w:t>
      </w:r>
      <w:r w:rsidRPr="005773F2">
        <w:rPr>
          <w:rFonts w:ascii="Times New Roman" w:hAnsi="Times New Roman"/>
          <w:i/>
          <w:sz w:val="28"/>
          <w:szCs w:val="28"/>
          <w:vertAlign w:val="subscript"/>
        </w:rPr>
        <w:t>0</w:t>
      </w:r>
      <w:r>
        <w:rPr>
          <w:rFonts w:ascii="Times New Roman" w:hAnsi="Times New Roman"/>
          <w:i/>
          <w:sz w:val="28"/>
          <w:szCs w:val="28"/>
          <w:vertAlign w:val="subscript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>=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 xml:space="preserve">0, </w:t>
      </w:r>
      <w:r w:rsidRPr="005773F2">
        <w:rPr>
          <w:rFonts w:ascii="Times New Roman" w:hAnsi="Times New Roman"/>
          <w:i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i/>
          <w:sz w:val="28"/>
          <w:szCs w:val="28"/>
          <w:vertAlign w:val="subscript"/>
        </w:rPr>
        <w:t>0</w:t>
      </w:r>
      <w:r>
        <w:rPr>
          <w:rFonts w:ascii="Times New Roman" w:hAnsi="Times New Roman"/>
          <w:i/>
          <w:sz w:val="28"/>
          <w:szCs w:val="28"/>
          <w:vertAlign w:val="subscript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>=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  <w:lang w:val="en-US"/>
        </w:rPr>
        <w:t>Y</w:t>
      </w:r>
      <w:r w:rsidRPr="005773F2">
        <w:rPr>
          <w:rFonts w:ascii="Times New Roman" w:hAnsi="Times New Roman"/>
          <w:i/>
          <w:sz w:val="28"/>
          <w:szCs w:val="28"/>
        </w:rPr>
        <w:t>2</w:t>
      </w:r>
      <w:r w:rsidRPr="005773F2">
        <w:rPr>
          <w:rFonts w:ascii="Times New Roman" w:hAnsi="Times New Roman"/>
          <w:i/>
          <w:sz w:val="28"/>
          <w:szCs w:val="28"/>
          <w:vertAlign w:val="superscript"/>
        </w:rPr>
        <w:t>-</w:t>
      </w:r>
      <w:r w:rsidRPr="005773F2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5773F2">
        <w:rPr>
          <w:rFonts w:ascii="Times New Roman" w:hAnsi="Times New Roman"/>
          <w:i/>
          <w:sz w:val="28"/>
          <w:szCs w:val="28"/>
        </w:rPr>
        <w:t xml:space="preserve">, </w:t>
      </w:r>
      <w:r w:rsidRPr="005773F2">
        <w:rPr>
          <w:rFonts w:ascii="Times New Roman" w:hAnsi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>=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>1.</w:t>
      </w:r>
      <w:r w:rsidRPr="00B770D5">
        <w:rPr>
          <w:rFonts w:ascii="Times New Roman" w:hAnsi="Times New Roman"/>
          <w:sz w:val="28"/>
          <w:szCs w:val="28"/>
        </w:rPr>
        <w:tab/>
      </w:r>
    </w:p>
    <w:p w:rsidR="00726896" w:rsidRPr="008A1B1F" w:rsidRDefault="00726896" w:rsidP="008A1B1F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2.2.2 Операційна схема:</w:t>
      </w:r>
      <w:r>
        <w:rPr>
          <w:noProof/>
          <w:lang w:val="ru-RU" w:eastAsia="ru-RU"/>
        </w:rPr>
        <w:pict>
          <v:group id="_x0000_s1100" style="position:absolute;left:0;text-align:left;margin-left:81pt;margin-top:8.4pt;width:320.7pt;height:243pt;z-index:251649536;mso-position-horizontal-relative:text;mso-position-vertical-relative:text" coordorigin="2934,9491" coordsize="5874,4302">
            <v:rect id="_x0000_s1101" style="position:absolute;left:4194;top:10215;width:1440;height:540">
              <v:textbox style="mso-next-textbox:#_x0000_s1101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vertAlign w:val="subscript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RG1</w:t>
                    </w:r>
                  </w:p>
                </w:txbxContent>
              </v:textbox>
            </v:rect>
            <v:shape id="_x0000_s1102" type="#_x0000_t202" style="position:absolute;left:5094;top:10391;width:542;height:540" filled="f" stroked="f">
              <v:textbox style="mso-next-textbox:#_x0000_s1102">
                <w:txbxContent>
                  <w:p w:rsidR="00726896" w:rsidRPr="005A6376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2n</w:t>
                    </w:r>
                  </w:p>
                </w:txbxContent>
              </v:textbox>
            </v:shape>
            <v:shape id="_x0000_s1103" type="#_x0000_t202" style="position:absolute;left:4194;top:10393;width:896;height:542" filled="f" stroked="f">
              <v:textbox style="mso-next-textbox:#_x0000_s1103">
                <w:txbxContent>
                  <w:p w:rsidR="00726896" w:rsidRPr="005A6376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group id="_x0000_s1104" style="position:absolute;left:3294;top:11420;width:3240;height:1084" coordorigin="3309,2930" coordsize="3240,1084">
              <v:shape id="_x0000_s1105" type="#_x0000_t202" style="position:absolute;left:4931;top:3475;width:869;height:539" filled="f" stroked="f">
                <v:textbox style="mso-next-textbox:#_x0000_s1105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106" type="#_x0000_t32" style="position:absolute;left:4209;top:2930;width:1440;height:3;flip:y" o:connectortype="straight"/>
              <v:shape id="_x0000_s1107" type="#_x0000_t32" style="position:absolute;left:3309;top:2937;width:900;height:898;flip:x" o:connectortype="straight"/>
              <v:shape id="_x0000_s1108" type="#_x0000_t32" style="position:absolute;left:5649;top:2935;width:900;height:899" o:connectortype="straight"/>
              <v:shape id="_x0000_s1109" type="#_x0000_t32" style="position:absolute;left:4745;top:3655;width:184;height:179;flip:y" o:connectortype="straight"/>
              <v:shape id="_x0000_s1110" type="#_x0000_t32" style="position:absolute;left:4929;top:3655;width:180;height:183" o:connectortype="straight"/>
              <v:shape id="_x0000_s1111" type="#_x0000_t32" style="position:absolute;left:3309;top:3836;width:1440;height:2" o:connectortype="straight"/>
              <v:shape id="_x0000_s1112" type="#_x0000_t32" style="position:absolute;left:5109;top:3837;width:1440;height:1" o:connectortype="straight"/>
              <v:shape id="_x0000_s1113" type="#_x0000_t202" style="position:absolute;left:3491;top:3475;width:898;height:539" filled="f" stroked="f">
                <v:textbox style="mso-next-textbox:#_x0000_s1113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114" type="#_x0000_t202" style="position:absolute;left:4389;top:3475;width:720;height:539" filled="f" stroked="f">
                <v:textbox style="mso-next-textbox:#_x0000_s1114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115" type="#_x0000_t202" style="position:absolute;left:5829;top:3475;width:720;height:539" filled="f" stroked="f">
                <v:textbox style="mso-next-textbox:#_x0000_s1115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116" type="#_x0000_t202" style="position:absolute;left:4569;top:3118;width:720;height:540" filled="f" stroked="f">
                <v:textbox style="mso-next-textbox:#_x0000_s1116">
                  <w:txbxContent>
                    <w:p w:rsidR="00726896" w:rsidRPr="005A6376" w:rsidRDefault="00726896" w:rsidP="005A6376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_x0000_s1117" style="position:absolute;left:5605;top:12357;width:1080;height:717" coordorigin="4749,2218" coordsize="1080,717">
              <v:shape id="_x0000_s1118" type="#_x0000_t202" style="position:absolute;left:4931;top:2394;width:898;height:541" filled="f" stroked="f">
                <v:textbox style="mso-next-textbox:#_x0000_s1118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</w:rPr>
                        <w:t>2</w:t>
                      </w: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119" style="position:absolute;flip:x" from="4749,2394" to="5109,2752"/>
              <v:shape id="_x0000_s1120" type="#_x0000_t32" style="position:absolute;left:4929;top:2218;width:2;height:712;flip:x y" o:connectortype="straight">
                <v:stroke endarrow="block"/>
              </v:shape>
            </v:group>
            <v:line id="_x0000_s1121" style="position:absolute" from="2934,9872" to="2934,12750"/>
            <v:line id="_x0000_s1122" style="position:absolute" from="2934,12752" to="4014,12752"/>
            <v:line id="_x0000_s1123" style="position:absolute;flip:y" from="4014,12340" to="4014,12752">
              <v:stroke endarrow="block"/>
            </v:line>
            <v:group id="_x0000_s1124" style="position:absolute;left:4734;top:10732;width:1080;height:688" coordorigin="4749,2218" coordsize="1080,717">
              <v:shape id="_x0000_s1125" type="#_x0000_t202" style="position:absolute;left:4931;top:2394;width:898;height:541" filled="f" stroked="f">
                <v:textbox style="mso-next-textbox:#_x0000_s1125">
                  <w:txbxContent>
                    <w:p w:rsidR="00726896" w:rsidRPr="005A6376" w:rsidRDefault="00726896" w:rsidP="005A6376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</w:rPr>
                        <w:t>2</w:t>
                      </w:r>
                      <w:r w:rsidRPr="005A6376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126" style="position:absolute;flip:x" from="4749,2394" to="5109,2752"/>
              <v:shape id="_x0000_s1127" type="#_x0000_t32" style="position:absolute;left:4929;top:2218;width:2;height:712;flip:x y" o:connectortype="straight">
                <v:stroke endarrow="block"/>
              </v:shape>
            </v:group>
            <v:shape id="_x0000_s1128" type="#_x0000_t202" style="position:absolute;left:7765;top:10385;width:542;height:540" filled="f" stroked="f">
              <v:textbox style="mso-next-textbox:#_x0000_s1128">
                <w:txbxContent>
                  <w:p w:rsidR="00726896" w:rsidRPr="005A6376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1129" type="#_x0000_t202" style="position:absolute;left:6685;top:10384;width:929;height:542" filled="f" stroked="f">
              <v:textbox style="mso-next-textbox:#_x0000_s1129">
                <w:txbxContent>
                  <w:p w:rsidR="00726896" w:rsidRPr="005A6376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line id="_x0000_s1130" style="position:absolute" from="7723,10394" to="8083,10394">
              <v:stroke endarrow="block"/>
            </v:line>
            <v:shape id="_x0000_s1131" type="#_x0000_t32" style="position:absolute;left:2934;top:9872;width:1976;height:0" o:connectortype="straight"/>
            <v:shape id="_x0000_s1132" type="#_x0000_t32" style="position:absolute;left:4916;top:9872;width:0;height:343" o:connectortype="straight"/>
            <v:rect id="_x0000_s1133" style="position:absolute;left:6685;top:10205;width:1440;height:540">
              <v:textbox style="mso-next-textbox:#_x0000_s1133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vertAlign w:val="subscript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RG2</w:t>
                    </w:r>
                  </w:p>
                </w:txbxContent>
              </v:textbox>
            </v:rect>
            <v:line id="_x0000_s1134" style="position:absolute;flip:y" from="7875,9852" to="7875,10205">
              <v:stroke endarrow="block"/>
            </v:line>
            <v:shape id="_x0000_s1135" type="#_x0000_t202" style="position:absolute;left:7368;top:9491;width:1440;height:362" filled="f" stroked="f">
              <v:textbox style="mso-next-textbox:#_x0000_s1135">
                <w:txbxContent>
                  <w:p w:rsidR="00726896" w:rsidRPr="00F335E2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RG2(</w:t>
                    </w:r>
                    <w: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n</w:t>
                    </w:r>
                    <w:r w:rsidRPr="00F335E2"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)</w:t>
                    </w:r>
                  </w:p>
                </w:txbxContent>
              </v:textbox>
            </v:shape>
            <v:rect id="_x0000_s1136" style="position:absolute;left:5090;top:13073;width:1440;height:540">
              <v:textbox style="mso-next-textbox:#_x0000_s1136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vertAlign w:val="subscript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137" type="#_x0000_t202" style="position:absolute;left:5990;top:13252;width:751;height:540" filled="f" stroked="f">
              <v:textbox style="mso-next-textbox:#_x0000_s1137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2n</w:t>
                    </w:r>
                  </w:p>
                </w:txbxContent>
              </v:textbox>
            </v:shape>
            <v:shape id="_x0000_s1138" type="#_x0000_t202" style="position:absolute;left:5090;top:13251;width:871;height:542" filled="f" stroked="f">
              <v:textbox style="mso-next-textbox:#_x0000_s1138">
                <w:txbxContent>
                  <w:p w:rsidR="00726896" w:rsidRPr="00F335E2" w:rsidRDefault="00726896" w:rsidP="005A6376">
                    <w:pP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1</w:t>
                    </w:r>
                  </w:p>
                </w:txbxContent>
              </v:textbox>
            </v:shape>
            <v:line id="_x0000_s1139" style="position:absolute;flip:x y" from="5090,13251" to="5429,13252">
              <v:stroke endarrow="block"/>
            </v:line>
            <v:shape id="_x0000_s1140" type="#_x0000_t202" style="position:absolute;left:7609;top:10414;width:751;height:540" filled="f" stroked="f">
              <v:textbox style="mso-next-textbox:#_x0000_s1140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1141" type="#_x0000_t202" style="position:absolute;left:6484;top:10433;width:751;height:540" filled="f" stroked="f">
              <v:textbox style="mso-next-textbox:#_x0000_s1141">
                <w:txbxContent>
                  <w:p w:rsidR="00726896" w:rsidRPr="005A6376" w:rsidRDefault="00726896" w:rsidP="005A6376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5A6376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42" type="#_x0000_t32" style="position:absolute;left:7678;top:10394;width:348;height:1" o:connectortype="straight">
              <v:stroke endarrow="block"/>
            </v:shape>
          </v:group>
        </w:pict>
      </w: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5773F2" w:rsidRDefault="00726896" w:rsidP="003501BF">
      <w:pPr>
        <w:spacing w:after="0" w:line="360" w:lineRule="auto"/>
        <w:rPr>
          <w:rFonts w:ascii="Times New Roman" w:hAnsi="Times New Roman"/>
          <w:i/>
          <w:sz w:val="28"/>
          <w:szCs w:val="28"/>
          <w:lang w:val="ru-RU"/>
        </w:rPr>
      </w:pP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ru-RU"/>
        </w:rPr>
      </w:pPr>
    </w:p>
    <w:p w:rsidR="00726896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5773F2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 w:rsidRPr="005773F2">
        <w:rPr>
          <w:rFonts w:ascii="Times New Roman" w:hAnsi="Times New Roman"/>
          <w:i/>
          <w:sz w:val="28"/>
          <w:szCs w:val="28"/>
        </w:rPr>
        <w:t xml:space="preserve"> 2.2.1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</w:rPr>
        <w:t>- Операційна схема</w:t>
      </w:r>
    </w:p>
    <w:p w:rsidR="00726896" w:rsidRPr="008A1B1F" w:rsidRDefault="00726896" w:rsidP="008A1B1F">
      <w:pPr>
        <w:spacing w:after="0" w:line="360" w:lineRule="auto"/>
        <w:ind w:left="-567" w:firstLine="1287"/>
        <w:rPr>
          <w:rFonts w:ascii="Times New Roman" w:hAnsi="Times New Roman"/>
          <w:b/>
          <w:sz w:val="28"/>
          <w:szCs w:val="28"/>
          <w:lang w:val="en-US"/>
        </w:rPr>
      </w:pPr>
      <w:r w:rsidRPr="005773F2">
        <w:rPr>
          <w:rFonts w:ascii="Times New Roman" w:hAnsi="Times New Roman"/>
          <w:b/>
          <w:sz w:val="28"/>
          <w:szCs w:val="28"/>
        </w:rPr>
        <w:t>2.2.3 Змістовний мікроалгоритм:</w:t>
      </w:r>
    </w:p>
    <w:p w:rsidR="00726896" w:rsidRDefault="00726896" w:rsidP="008A1B1F">
      <w:pPr>
        <w:spacing w:after="0" w:line="360" w:lineRule="auto"/>
        <w:ind w:left="-567"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object w:dxaOrig="3057" w:dyaOrig="6305">
          <v:shape id="_x0000_i1042" type="#_x0000_t75" style="width:153pt;height:315pt" o:ole="">
            <v:imagedata r:id="rId31" o:title=""/>
          </v:shape>
          <o:OLEObject Type="Embed" ProgID="Visio.Drawing.11" ShapeID="_x0000_i1042" DrawAspect="Content" ObjectID="_1461620426" r:id="rId32"/>
        </w:object>
      </w:r>
    </w:p>
    <w:p w:rsidR="00726896" w:rsidRPr="008A1B1F" w:rsidRDefault="00726896" w:rsidP="008A1B1F">
      <w:pPr>
        <w:spacing w:after="0" w:line="360" w:lineRule="auto"/>
        <w:ind w:left="-567"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5773F2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en-US"/>
        </w:rPr>
        <w:t>.</w:t>
      </w:r>
      <w:r w:rsidRPr="005773F2">
        <w:rPr>
          <w:rFonts w:ascii="Times New Roman" w:hAnsi="Times New Roman"/>
          <w:i/>
          <w:sz w:val="28"/>
          <w:szCs w:val="28"/>
        </w:rPr>
        <w:t xml:space="preserve"> 2</w:t>
      </w:r>
      <w:r>
        <w:rPr>
          <w:rFonts w:ascii="Times New Roman" w:hAnsi="Times New Roman"/>
          <w:i/>
          <w:sz w:val="28"/>
          <w:szCs w:val="28"/>
        </w:rPr>
        <w:t>.2.2 - Змістовний мікроалгоритм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2.2.4 Таблиця станів регістрів:</w:t>
      </w:r>
    </w:p>
    <w:p w:rsidR="00726896" w:rsidRDefault="00726896" w:rsidP="005773F2">
      <w:pPr>
        <w:spacing w:after="0"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</w:rPr>
        <w:t>Таблиця 2.2.1</w:t>
      </w:r>
    </w:p>
    <w:p w:rsidR="00726896" w:rsidRDefault="00726896" w:rsidP="008A1B1F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A1B1F">
        <w:rPr>
          <w:rFonts w:ascii="Times New Roman" w:hAnsi="Times New Roman"/>
          <w:b/>
          <w:sz w:val="28"/>
          <w:szCs w:val="28"/>
        </w:rPr>
        <w:t>Таблиця станів регістрів</w:t>
      </w:r>
    </w:p>
    <w:tbl>
      <w:tblPr>
        <w:tblW w:w="10845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3960"/>
        <w:gridCol w:w="2160"/>
        <w:gridCol w:w="4032"/>
      </w:tblGrid>
      <w:tr w:rsidR="00726896" w:rsidRPr="00E35C34" w:rsidTr="00734DC3">
        <w:trPr>
          <w:trHeight w:val="315"/>
        </w:trPr>
        <w:tc>
          <w:tcPr>
            <w:tcW w:w="693" w:type="dxa"/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№ц</w:t>
            </w: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960" w:type="dxa"/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160" w:type="dxa"/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t>RG2</w:t>
            </w: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4032" w:type="dxa"/>
          </w:tcPr>
          <w:p w:rsidR="00726896" w:rsidRPr="00734DC3" w:rsidRDefault="00726896" w:rsidP="008A1B1F">
            <w:pPr>
              <w:spacing w:after="0" w:line="240" w:lineRule="auto"/>
              <w:ind w:right="1315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t>RG3</w:t>
            </w:r>
            <w:r w:rsidRPr="00734DC3">
              <w:rPr>
                <w:rFonts w:ascii="Times New Roman" w:hAnsi="Times New Roman"/>
                <w:sz w:val="24"/>
                <w:szCs w:val="24"/>
                <w:lang w:val="en-US"/>
              </w:rPr>
              <w:sym w:font="Wingdings" w:char="F0DF"/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П.С.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F02194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2194">
              <w:rPr>
                <w:rFonts w:ascii="Times New Roman" w:hAnsi="Times New Roman"/>
                <w:sz w:val="24"/>
                <w:szCs w:val="24"/>
              </w:rPr>
              <w:t>100110011101101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EC30E3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000000000000000</w:t>
            </w: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101010011101011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</w:tcPr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000000000000000101010011101011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F02194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2194">
              <w:rPr>
                <w:rFonts w:ascii="Times New Roman" w:hAnsi="Times New Roman"/>
                <w:sz w:val="24"/>
                <w:szCs w:val="24"/>
              </w:rPr>
              <w:t>010011001110110</w:t>
            </w:r>
          </w:p>
        </w:tc>
        <w:tc>
          <w:tcPr>
            <w:tcW w:w="403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000000000000001010100111010110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000000000000000101010011101011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001001100111011</w:t>
            </w:r>
          </w:p>
        </w:tc>
        <w:tc>
          <w:tcPr>
            <w:tcW w:w="403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tabs>
                <w:tab w:val="left" w:pos="971"/>
              </w:tabs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000000000000010101001110101100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000000000000000101010011101011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000000000000010101001110101100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000000000000011010100010010111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000100110011101</w:t>
            </w:r>
          </w:p>
          <w:p w:rsidR="00726896" w:rsidRPr="00D45807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EC30E3" w:rsidRDefault="00726896" w:rsidP="00EC30E3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000000000000101010011101011000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000000000000011010100010010111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</w:rPr>
              <w:t>000000000000101010011101011000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000000000001000100111111101111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000010011001110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tabs>
                <w:tab w:val="left" w:pos="971"/>
              </w:tabs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5807">
              <w:rPr>
                <w:rFonts w:ascii="Times New Roman" w:hAnsi="Times New Roman"/>
                <w:sz w:val="24"/>
                <w:szCs w:val="24"/>
                <w:lang w:val="en-US"/>
              </w:rPr>
              <w:t>000000000001010100111010110000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960" w:type="dxa"/>
            <w:tcBorders>
              <w:bottom w:val="single" w:sz="4" w:space="0" w:color="auto"/>
              <w:right w:val="single" w:sz="4" w:space="0" w:color="auto"/>
            </w:tcBorders>
          </w:tcPr>
          <w:p w:rsidR="00726896" w:rsidRPr="00EC30E3" w:rsidRDefault="00726896" w:rsidP="00EC30E3">
            <w:pPr>
              <w:tabs>
                <w:tab w:val="left" w:pos="296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000000000001000100111111101111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000001001100111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000000000010101001110101100000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960" w:type="dxa"/>
            <w:tcBorders>
              <w:top w:val="single" w:sz="4" w:space="0" w:color="auto"/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000000000001000100111111101111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000000000010101001110101100000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000000000011101110110101001111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000000100110011</w:t>
            </w:r>
          </w:p>
          <w:p w:rsidR="00726896" w:rsidRPr="00D45807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000000000101010011101011000000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000000000011101110110101001111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000000000101010011101011000000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000000001001000010100000001111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000000010011001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000000001010100111010110000000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000000001001000010100000001111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000000001010100111010110000000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000000010011101001110110001111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000000001001100</w:t>
            </w:r>
          </w:p>
          <w:p w:rsidR="00726896" w:rsidRPr="00D45807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000000010101001110101100000000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EC30E3" w:rsidRDefault="00726896" w:rsidP="00EC30E3">
            <w:pPr>
              <w:tabs>
                <w:tab w:val="left" w:pos="281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00000001001110100111011000111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000000000100110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000000101010011101011000000000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000000010011101001110110001111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000000000010011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000001010100111010110000000000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EC30E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000000010011101001110110001111</w:t>
            </w:r>
          </w:p>
          <w:p w:rsidR="00726896" w:rsidRDefault="00726896" w:rsidP="00EC30E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EC30E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000001010100111010110000000000</w:t>
            </w:r>
          </w:p>
          <w:p w:rsidR="00726896" w:rsidRPr="00EC30E3" w:rsidRDefault="00726896" w:rsidP="00EC30E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000001101000100100100110001111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000000000001001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000010101001110101100000000000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000001101000100100100110001111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000010101001110101100000000000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000100010010011010000110001111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726896" w:rsidRPr="00D45807" w:rsidRDefault="00726896" w:rsidP="00D4580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000000000000100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000101010011101011000000000000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EC30E3" w:rsidRDefault="00726896" w:rsidP="00EC30E3">
            <w:pPr>
              <w:tabs>
                <w:tab w:val="left" w:pos="244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000100010010011010000110001111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000000000000010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001010100111010110000000000000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000100010010011010000110001111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000000000000001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</w:tc>
      </w:tr>
      <w:tr w:rsidR="00726896" w:rsidRPr="00E35C34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34DC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34DC3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</w:rPr>
              <w:t>000100010010011010000110001111</w:t>
            </w:r>
          </w:p>
          <w:p w:rsidR="00726896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010101001110101100000000000000</w:t>
            </w:r>
          </w:p>
          <w:p w:rsidR="00726896" w:rsidRPr="00EC30E3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30E3">
              <w:rPr>
                <w:rFonts w:ascii="Times New Roman" w:hAnsi="Times New Roman"/>
                <w:sz w:val="24"/>
                <w:szCs w:val="24"/>
                <w:lang w:val="en-US"/>
              </w:rPr>
              <w:t>011001100001000110000110001111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000000000000000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D45807" w:rsidRDefault="00726896" w:rsidP="00D45807">
            <w:pPr>
              <w:spacing w:after="0" w:line="240" w:lineRule="auto"/>
              <w:ind w:left="24" w:right="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5807">
              <w:rPr>
                <w:rFonts w:ascii="Times New Roman" w:hAnsi="Times New Roman"/>
                <w:sz w:val="24"/>
                <w:szCs w:val="24"/>
              </w:rPr>
              <w:t>101010011101011000000000000000</w:t>
            </w:r>
          </w:p>
        </w:tc>
      </w:tr>
    </w:tbl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726896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2.2.5 Функціональна схема:</w:t>
      </w: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E5507">
        <w:rPr>
          <w:rFonts w:ascii="Times New Roman" w:hAnsi="Times New Roman"/>
          <w:noProof/>
          <w:sz w:val="28"/>
          <w:szCs w:val="28"/>
          <w:lang w:val="ru-RU" w:eastAsia="ru-RU"/>
        </w:rPr>
        <w:pict>
          <v:shape id="_x0000_i1043" type="#_x0000_t75" style="width:309pt;height:270pt;visibility:visible">
            <v:imagedata r:id="rId33" o:title="" cropleft="4384f" cropright="4166f"/>
          </v:shape>
        </w:pict>
      </w:r>
    </w:p>
    <w:p w:rsidR="00726896" w:rsidRPr="000C7E19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5773F2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en-US"/>
        </w:rPr>
        <w:t>.</w:t>
      </w:r>
      <w:r>
        <w:rPr>
          <w:rFonts w:ascii="Times New Roman" w:hAnsi="Times New Roman"/>
          <w:i/>
          <w:sz w:val="28"/>
          <w:szCs w:val="28"/>
        </w:rPr>
        <w:t xml:space="preserve"> 2.2.3- Функціональна схема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2.2.6 Закодований мікроалгоритм</w:t>
      </w:r>
    </w:p>
    <w:p w:rsidR="00726896" w:rsidRPr="000C7E19" w:rsidRDefault="00726896" w:rsidP="005773F2">
      <w:pPr>
        <w:spacing w:after="0"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</w:rPr>
        <w:t>Таблиця 2.2.2</w:t>
      </w:r>
    </w:p>
    <w:p w:rsidR="00726896" w:rsidRPr="000C7E19" w:rsidRDefault="00726896" w:rsidP="000C7E19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0C7E19">
        <w:rPr>
          <w:rFonts w:ascii="Times New Roman" w:hAnsi="Times New Roman"/>
          <w:b/>
          <w:sz w:val="28"/>
          <w:szCs w:val="28"/>
        </w:rPr>
        <w:t>Таблиця кодування операцій і логічних умов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566"/>
        <w:gridCol w:w="2423"/>
        <w:gridCol w:w="2439"/>
        <w:gridCol w:w="2459"/>
      </w:tblGrid>
      <w:tr w:rsidR="00726896" w:rsidRPr="005773F2" w:rsidTr="000C7E19">
        <w:tc>
          <w:tcPr>
            <w:tcW w:w="4989" w:type="dxa"/>
            <w:gridSpan w:val="2"/>
            <w:vAlign w:val="center"/>
          </w:tcPr>
          <w:p w:rsidR="00726896" w:rsidRPr="005773F2" w:rsidRDefault="00726896" w:rsidP="000C7E19">
            <w:pPr>
              <w:spacing w:after="0"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  <w:vAlign w:val="center"/>
          </w:tcPr>
          <w:p w:rsidR="00726896" w:rsidRPr="005773F2" w:rsidRDefault="00726896" w:rsidP="000C7E19">
            <w:pPr>
              <w:spacing w:after="0"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Кодування логічних умов</w:t>
            </w:r>
          </w:p>
        </w:tc>
      </w:tr>
      <w:tr w:rsidR="00726896" w:rsidRPr="005773F2" w:rsidTr="000C7E19">
        <w:tc>
          <w:tcPr>
            <w:tcW w:w="2566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МО</w:t>
            </w:r>
          </w:p>
        </w:tc>
        <w:tc>
          <w:tcPr>
            <w:tcW w:w="2423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УС</w:t>
            </w:r>
          </w:p>
        </w:tc>
        <w:tc>
          <w:tcPr>
            <w:tcW w:w="2439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ЛУ</w:t>
            </w:r>
          </w:p>
        </w:tc>
        <w:tc>
          <w:tcPr>
            <w:tcW w:w="2459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Позначення</w:t>
            </w:r>
          </w:p>
        </w:tc>
      </w:tr>
      <w:tr w:rsidR="00726896" w:rsidRPr="005773F2" w:rsidTr="000C7E19">
        <w:tc>
          <w:tcPr>
            <w:tcW w:w="2566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RG1:=0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RG2:=X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RG3:=Y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RG1:=RG1+RG3</w:t>
            </w:r>
          </w:p>
          <w:p w:rsidR="00726896" w:rsidRPr="000C7E19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RG2:=0.r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[</w:t>
            </w:r>
            <w:r w:rsidRPr="005773F2">
              <w:rPr>
                <w:rFonts w:ascii="Times New Roman" w:hAnsi="Times New Roman"/>
                <w:sz w:val="28"/>
                <w:szCs w:val="28"/>
              </w:rPr>
              <w:t>R</w:t>
            </w:r>
            <w:r>
              <w:rPr>
                <w:rFonts w:ascii="Times New Roman" w:hAnsi="Times New Roman"/>
                <w:sz w:val="28"/>
                <w:szCs w:val="28"/>
              </w:rPr>
              <w:t>G2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RG3:=l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/>
                <w:sz w:val="28"/>
                <w:szCs w:val="28"/>
              </w:rPr>
              <w:t>RG3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  <w:r w:rsidRPr="005773F2">
              <w:rPr>
                <w:rFonts w:ascii="Times New Roman" w:hAnsi="Times New Roman"/>
                <w:sz w:val="28"/>
                <w:szCs w:val="28"/>
              </w:rPr>
              <w:t>.0</w:t>
            </w:r>
          </w:p>
        </w:tc>
        <w:tc>
          <w:tcPr>
            <w:tcW w:w="2423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W2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W3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W1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ShR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ShL</w:t>
            </w:r>
          </w:p>
        </w:tc>
        <w:tc>
          <w:tcPr>
            <w:tcW w:w="2439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RG2[0]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RG2=0</w:t>
            </w:r>
          </w:p>
        </w:tc>
        <w:tc>
          <w:tcPr>
            <w:tcW w:w="2459" w:type="dxa"/>
            <w:vAlign w:val="center"/>
          </w:tcPr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X1</w:t>
            </w:r>
          </w:p>
          <w:p w:rsidR="00726896" w:rsidRPr="005773F2" w:rsidRDefault="00726896" w:rsidP="000C7E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773F2">
              <w:rPr>
                <w:rFonts w:ascii="Times New Roman" w:hAnsi="Times New Roman"/>
                <w:sz w:val="28"/>
                <w:szCs w:val="28"/>
              </w:rPr>
              <w:t>X2</w:t>
            </w:r>
          </w:p>
        </w:tc>
      </w:tr>
    </w:tbl>
    <w:p w:rsidR="00726896" w:rsidRPr="005773F2" w:rsidRDefault="00726896" w:rsidP="005773F2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:rsidR="00726896" w:rsidRPr="009C59B5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object w:dxaOrig="4558" w:dyaOrig="8308">
          <v:shape id="_x0000_i1044" type="#_x0000_t75" style="width:228pt;height:415.5pt" o:ole="">
            <v:imagedata r:id="rId34" o:title=""/>
          </v:shape>
          <o:OLEObject Type="Embed" ProgID="Visio.Drawing.11" ShapeID="_x0000_i1044" DrawAspect="Content" ObjectID="_1461620427" r:id="rId35"/>
        </w:object>
      </w:r>
    </w:p>
    <w:p w:rsidR="00726896" w:rsidRPr="005D147E" w:rsidRDefault="00726896" w:rsidP="005773F2">
      <w:pPr>
        <w:spacing w:after="0" w:line="360" w:lineRule="auto"/>
        <w:ind w:left="-567" w:firstLine="709"/>
        <w:jc w:val="center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Рис</w:t>
      </w:r>
      <w:r w:rsidRPr="009C59B5">
        <w:rPr>
          <w:rFonts w:ascii="Times New Roman" w:hAnsi="Times New Roman"/>
          <w:i/>
          <w:sz w:val="28"/>
          <w:szCs w:val="28"/>
          <w:lang w:val="ru-RU"/>
        </w:rPr>
        <w:t>.</w:t>
      </w:r>
      <w:r w:rsidRPr="005773F2">
        <w:rPr>
          <w:rFonts w:ascii="Times New Roman" w:hAnsi="Times New Roman"/>
          <w:i/>
          <w:sz w:val="28"/>
          <w:szCs w:val="28"/>
          <w:lang w:val="ru-RU"/>
        </w:rPr>
        <w:t xml:space="preserve"> 2.2.4</w:t>
      </w:r>
      <w:r w:rsidRPr="005D147E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5773F2">
        <w:rPr>
          <w:rFonts w:ascii="Times New Roman" w:hAnsi="Times New Roman"/>
          <w:i/>
          <w:sz w:val="28"/>
          <w:szCs w:val="28"/>
          <w:lang w:val="ru-RU"/>
        </w:rPr>
        <w:t>-</w:t>
      </w:r>
      <w:r w:rsidRPr="005D147E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ru-RU"/>
        </w:rPr>
        <w:t>Закодований мікроалгоритм</w:t>
      </w:r>
    </w:p>
    <w:p w:rsidR="00726896" w:rsidRPr="005773F2" w:rsidRDefault="00726896" w:rsidP="005D147E">
      <w:pPr>
        <w:spacing w:after="0" w:line="360" w:lineRule="auto"/>
        <w:ind w:firstLine="720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2.2.7  Граф управляючого автомата Мура з кодами вершин:</w:t>
      </w: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E5507">
        <w:rPr>
          <w:rFonts w:ascii="Times New Roman" w:hAnsi="Times New Roman"/>
          <w:sz w:val="28"/>
          <w:szCs w:val="28"/>
        </w:rPr>
        <w:pict>
          <v:shape id="_x0000_i1045" type="#_x0000_t75" style="width:348.75pt;height:231.75pt">
            <v:imagedata r:id="rId36" o:title="" croptop="518f" cropleft="-56f"/>
          </v:shape>
        </w:pict>
      </w:r>
    </w:p>
    <w:p w:rsidR="00726896" w:rsidRPr="005773F2" w:rsidRDefault="00726896" w:rsidP="005773F2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  <w:r w:rsidRPr="005773F2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en-US"/>
        </w:rPr>
        <w:t>.</w:t>
      </w:r>
      <w:r w:rsidRPr="005773F2">
        <w:rPr>
          <w:rFonts w:ascii="Times New Roman" w:hAnsi="Times New Roman"/>
          <w:i/>
          <w:sz w:val="28"/>
          <w:szCs w:val="28"/>
        </w:rPr>
        <w:t xml:space="preserve"> 2.2.5 - Граф автомата Мура</w:t>
      </w:r>
    </w:p>
    <w:p w:rsidR="00726896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>2.2.8 Обробка порядків:</w:t>
      </w:r>
    </w:p>
    <w:p w:rsidR="00726896" w:rsidRPr="0051457B" w:rsidRDefault="00726896" w:rsidP="005D14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+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>.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46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</w:p>
    <w:p w:rsidR="00726896" w:rsidRPr="005E1956" w:rsidRDefault="00726896" w:rsidP="005D14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47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8;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 xml:space="preserve">5;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13</w:t>
      </w:r>
      <w:r w:rsidRPr="0051457B">
        <w:rPr>
          <w:rFonts w:ascii="Times New Roman" w:hAnsi="Times New Roman"/>
          <w:sz w:val="28"/>
          <w:szCs w:val="28"/>
          <w:vertAlign w:val="subscript"/>
        </w:rPr>
        <w:t>10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1101</w:t>
      </w:r>
      <w:r w:rsidRPr="0051457B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5773F2">
        <w:rPr>
          <w:rFonts w:ascii="Times New Roman" w:hAnsi="Times New Roman"/>
          <w:b/>
          <w:sz w:val="28"/>
          <w:szCs w:val="28"/>
        </w:rPr>
        <w:t xml:space="preserve">2.2.9 Нормалізація результату:  </w:t>
      </w:r>
    </w:p>
    <w:p w:rsidR="00726896" w:rsidRPr="005D147E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5773F2">
        <w:rPr>
          <w:rFonts w:ascii="Times New Roman" w:hAnsi="Times New Roman"/>
          <w:sz w:val="28"/>
          <w:szCs w:val="28"/>
        </w:rPr>
        <w:t xml:space="preserve">Отримали результат: </w:t>
      </w:r>
      <w:r w:rsidRPr="005D147E">
        <w:rPr>
          <w:rFonts w:ascii="Times New Roman" w:hAnsi="Times New Roman"/>
          <w:sz w:val="28"/>
          <w:szCs w:val="28"/>
        </w:rPr>
        <w:t>011001100001000110000110001111</w:t>
      </w:r>
      <w:r w:rsidRPr="005D147E"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</w:rPr>
        <w:t xml:space="preserve">Знак мантиси: </w:t>
      </w:r>
      <w:r w:rsidRPr="005773F2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48" type="#_x0000_t75" style="width:52.5pt;height:15.75pt" o:ole="">
            <v:imagedata r:id="rId24" o:title=""/>
          </v:shape>
          <o:OLEObject Type="Embed" ProgID="Equation.3" ShapeID="_x0000_i1048" DrawAspect="Content" ObjectID="_1461620428" r:id="rId37"/>
        </w:object>
      </w:r>
    </w:p>
    <w:p w:rsidR="00726896" w:rsidRPr="005D147E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5773F2">
        <w:rPr>
          <w:rFonts w:ascii="Times New Roman" w:hAnsi="Times New Roman"/>
          <w:sz w:val="28"/>
          <w:szCs w:val="28"/>
        </w:rPr>
        <w:t xml:space="preserve">Робимо здвиг результату вліво, доки у </w:t>
      </w:r>
      <w:r>
        <w:rPr>
          <w:rFonts w:ascii="Times New Roman" w:hAnsi="Times New Roman"/>
          <w:sz w:val="28"/>
          <w:szCs w:val="28"/>
        </w:rPr>
        <w:t>першому розряді не буде одиниця</w:t>
      </w:r>
      <w:r w:rsidRPr="005D147E">
        <w:rPr>
          <w:rFonts w:ascii="Times New Roman" w:hAnsi="Times New Roman"/>
          <w:sz w:val="28"/>
          <w:szCs w:val="28"/>
          <w:lang w:val="ru-RU"/>
        </w:rPr>
        <w:t>:</w:t>
      </w:r>
    </w:p>
    <w:p w:rsidR="00726896" w:rsidRPr="005D147E" w:rsidRDefault="00726896" w:rsidP="005D147E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11001100001000110000110001111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</w:rPr>
        <w:t>Порядок зменшуємо на 1:</w:t>
      </w:r>
    </w:p>
    <w:p w:rsidR="00726896" w:rsidRPr="005D147E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5773F2">
        <w:rPr>
          <w:rFonts w:ascii="Times New Roman" w:hAnsi="Times New Roman"/>
          <w:sz w:val="28"/>
          <w:szCs w:val="28"/>
        </w:rPr>
        <w:fldChar w:fldCharType="begin"/>
      </w:r>
      <w:r w:rsidRPr="005773F2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rFonts w:ascii="Times New Roman" w:hAnsi="Times New Roman"/>
          <w:sz w:val="28"/>
          <w:szCs w:val="28"/>
        </w:rPr>
        <w:pict>
          <v:shape id="_x0000_i1049" type="#_x0000_t75" style="width:16.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5773F2">
        <w:rPr>
          <w:rFonts w:ascii="Times New Roman" w:hAnsi="Times New Roman"/>
          <w:sz w:val="28"/>
          <w:szCs w:val="28"/>
        </w:rPr>
        <w:instrText xml:space="preserve"> </w:instrText>
      </w:r>
      <w:r w:rsidRPr="005773F2">
        <w:rPr>
          <w:rFonts w:ascii="Times New Roman" w:hAnsi="Times New Roman"/>
          <w:sz w:val="28"/>
          <w:szCs w:val="28"/>
        </w:rPr>
        <w:fldChar w:fldCharType="separate"/>
      </w:r>
      <w:r w:rsidRPr="005D147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773F2"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fldChar w:fldCharType="end"/>
      </w:r>
      <w:r w:rsidRPr="005773F2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773F2">
        <w:rPr>
          <w:rFonts w:ascii="Times New Roman" w:hAnsi="Times New Roman"/>
          <w:sz w:val="28"/>
          <w:szCs w:val="28"/>
        </w:rPr>
        <w:t>Запишемо нормалізований результат: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6"/>
        <w:gridCol w:w="416"/>
        <w:gridCol w:w="416"/>
        <w:gridCol w:w="416"/>
        <w:gridCol w:w="416"/>
        <w:gridCol w:w="416"/>
        <w:gridCol w:w="416"/>
        <w:gridCol w:w="416"/>
        <w:gridCol w:w="42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2B3E72">
        <w:tc>
          <w:tcPr>
            <w:tcW w:w="416" w:type="dxa"/>
            <w:shd w:val="clear" w:color="auto" w:fill="BFBFBF"/>
          </w:tcPr>
          <w:p w:rsidR="00726896" w:rsidRPr="005E19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5E19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8372E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8372E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2B3E7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Pr="005773F2" w:rsidRDefault="00726896" w:rsidP="005773F2">
      <w:pPr>
        <w:spacing w:after="0" w:line="360" w:lineRule="auto"/>
        <w:ind w:firstLine="709"/>
        <w:rPr>
          <w:rFonts w:ascii="Times New Roman" w:hAnsi="Times New Roman"/>
          <w:b/>
          <w:noProof/>
          <w:sz w:val="28"/>
          <w:szCs w:val="28"/>
          <w:lang w:val="en-US"/>
        </w:rPr>
      </w:pPr>
    </w:p>
    <w:p w:rsidR="00726896" w:rsidRPr="005D147E" w:rsidRDefault="00726896" w:rsidP="005D147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2.3 Третій спосіб множення</w:t>
      </w:r>
    </w:p>
    <w:p w:rsidR="00726896" w:rsidRPr="005D147E" w:rsidRDefault="00726896" w:rsidP="005D147E">
      <w:pPr>
        <w:spacing w:after="0" w:line="360" w:lineRule="auto"/>
        <w:ind w:firstLine="720"/>
        <w:jc w:val="both"/>
        <w:rPr>
          <w:rFonts w:ascii="Times New Roman" w:hAnsi="Times New Roman"/>
          <w:b/>
          <w:noProof/>
          <w:sz w:val="28"/>
          <w:szCs w:val="28"/>
        </w:rPr>
      </w:pPr>
      <w:r w:rsidRPr="005D147E">
        <w:rPr>
          <w:rFonts w:ascii="Times New Roman" w:hAnsi="Times New Roman"/>
          <w:b/>
          <w:noProof/>
          <w:sz w:val="28"/>
          <w:szCs w:val="28"/>
        </w:rPr>
        <w:t>2.3.1</w:t>
      </w:r>
      <w:r w:rsidRPr="005D147E">
        <w:rPr>
          <w:rFonts w:ascii="Times New Roman" w:hAnsi="Times New Roman"/>
          <w:b/>
          <w:noProof/>
          <w:sz w:val="28"/>
          <w:szCs w:val="28"/>
          <w:lang w:val="ru-RU"/>
        </w:rPr>
        <w:t xml:space="preserve"> </w:t>
      </w:r>
      <w:r w:rsidRPr="005D147E">
        <w:rPr>
          <w:rFonts w:ascii="Times New Roman" w:hAnsi="Times New Roman"/>
          <w:b/>
          <w:noProof/>
          <w:sz w:val="28"/>
          <w:szCs w:val="28"/>
        </w:rPr>
        <w:t>Теоретичне обгрунтування третього способу множення:</w:t>
      </w:r>
    </w:p>
    <w:p w:rsidR="00726896" w:rsidRPr="005D147E" w:rsidRDefault="00726896" w:rsidP="005D147E">
      <w:pPr>
        <w:pStyle w:val="NoSpacing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D147E">
        <w:rPr>
          <w:rFonts w:ascii="Times New Roman" w:hAnsi="Times New Roman"/>
          <w:sz w:val="28"/>
          <w:szCs w:val="28"/>
          <w:lang w:val="uk-UA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Pr="005D147E" w:rsidRDefault="00726896" w:rsidP="005D147E">
      <w:pPr>
        <w:pStyle w:val="NoSpacing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D147E">
        <w:rPr>
          <w:rFonts w:ascii="Times New Roman" w:hAnsi="Times New Roman"/>
          <w:sz w:val="28"/>
          <w:szCs w:val="28"/>
          <w:lang w:val="uk-UA"/>
        </w:rPr>
        <w:t xml:space="preserve">Множення третім способом здійснюється зі старших розрядів множника, сума часткових добутків зсувається вліво, а множене нерухоме. Під час множення третім способом вага молодшого розряду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3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дорівнює </w:t>
      </w:r>
      <w:r w:rsidRPr="005D147E">
        <w:rPr>
          <w:rFonts w:ascii="Times New Roman" w:hAnsi="Times New Roman"/>
          <w:sz w:val="28"/>
          <w:szCs w:val="28"/>
        </w:rPr>
        <w:t>2</w:t>
      </w:r>
      <w:r w:rsidRPr="005D147E">
        <w:rPr>
          <w:rFonts w:ascii="Times New Roman" w:hAnsi="Times New Roman"/>
          <w:sz w:val="28"/>
          <w:szCs w:val="28"/>
          <w:vertAlign w:val="superscript"/>
        </w:rPr>
        <w:t>-2</w:t>
      </w:r>
      <w:r w:rsidRPr="005D147E"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5D147E">
        <w:rPr>
          <w:rFonts w:ascii="Times New Roman" w:hAnsi="Times New Roman"/>
          <w:sz w:val="28"/>
          <w:szCs w:val="28"/>
        </w:rPr>
        <w:t xml:space="preserve"> , тому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код у регістрі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3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являє собою значення </w:t>
      </w:r>
      <w:r w:rsidRPr="005D147E">
        <w:rPr>
          <w:rFonts w:ascii="Times New Roman" w:hAnsi="Times New Roman"/>
          <w:sz w:val="28"/>
          <w:szCs w:val="28"/>
          <w:lang w:val="en-US"/>
        </w:rPr>
        <w:t>Y</w:t>
      </w:r>
      <w:r w:rsidRPr="005D147E">
        <w:rPr>
          <w:rFonts w:ascii="Times New Roman" w:hAnsi="Times New Roman"/>
          <w:sz w:val="28"/>
          <w:szCs w:val="28"/>
        </w:rPr>
        <w:t>2</w:t>
      </w:r>
      <w:r w:rsidRPr="005D147E">
        <w:rPr>
          <w:rFonts w:ascii="Times New Roman" w:hAnsi="Times New Roman"/>
          <w:sz w:val="28"/>
          <w:szCs w:val="28"/>
          <w:vertAlign w:val="superscript"/>
        </w:rPr>
        <w:t>-</w:t>
      </w:r>
      <w:r w:rsidRPr="005D147E"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5D147E">
        <w:rPr>
          <w:rFonts w:ascii="Times New Roman" w:hAnsi="Times New Roman"/>
          <w:sz w:val="28"/>
          <w:szCs w:val="28"/>
        </w:rPr>
        <w:t xml:space="preserve">.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На початку кожного циклу множення здійснюється лівий зсув у регістрах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1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і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>2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, а потім виконується додавання, яким керує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  <w:lang w:val="uk-UA"/>
        </w:rPr>
        <w:t>1</w:t>
      </w:r>
      <w:r w:rsidRPr="005D147E">
        <w:rPr>
          <w:rFonts w:ascii="Times New Roman" w:hAnsi="Times New Roman"/>
          <w:sz w:val="28"/>
          <w:szCs w:val="28"/>
        </w:rPr>
        <w:t xml:space="preserve">(1).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У результаті підсумовування вмісту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3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і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  <w:lang w:val="uk-UA"/>
        </w:rPr>
        <w:t>1</w:t>
      </w:r>
      <w:r w:rsidRPr="005D147E">
        <w:rPr>
          <w:rFonts w:ascii="Times New Roman" w:hAnsi="Times New Roman"/>
          <w:sz w:val="28"/>
          <w:szCs w:val="28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може виникнути перенос у молодший розряд регістру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1.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У старшій частині суматора, на якому здійснюється підсумовування коду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2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з нулями, відбувається поширення переносу. Збільшення довжини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>2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 на один розряд усуває можливість поширення переносу в розряди множника. Після виконання </w:t>
      </w:r>
      <w:r w:rsidRPr="005D147E">
        <w:rPr>
          <w:rFonts w:ascii="Times New Roman" w:hAnsi="Times New Roman"/>
          <w:sz w:val="28"/>
          <w:szCs w:val="28"/>
          <w:lang w:val="en-US"/>
        </w:rPr>
        <w:t>n</w:t>
      </w:r>
      <w:r w:rsidRPr="005D147E">
        <w:rPr>
          <w:rFonts w:ascii="Times New Roman" w:hAnsi="Times New Roman"/>
          <w:sz w:val="28"/>
          <w:szCs w:val="28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циклів молодші розряди добутку будуть знаходитися в регістрі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>2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, а старші – в регістрі </w:t>
      </w:r>
      <w:r w:rsidRPr="005D147E">
        <w:rPr>
          <w:rFonts w:ascii="Times New Roman" w:hAnsi="Times New Roman"/>
          <w:sz w:val="28"/>
          <w:szCs w:val="28"/>
          <w:lang w:val="en-US"/>
        </w:rPr>
        <w:t>RG</w:t>
      </w:r>
      <w:r w:rsidRPr="005D147E">
        <w:rPr>
          <w:rFonts w:ascii="Times New Roman" w:hAnsi="Times New Roman"/>
          <w:sz w:val="28"/>
          <w:szCs w:val="28"/>
        </w:rPr>
        <w:t xml:space="preserve">1. 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Час множення третім способом визначається аналогічно першому способу і дорівнює </w:t>
      </w:r>
      <w:r w:rsidRPr="005D147E">
        <w:rPr>
          <w:rFonts w:ascii="Times New Roman" w:hAnsi="Times New Roman"/>
          <w:sz w:val="28"/>
          <w:szCs w:val="28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>t</w:t>
      </w:r>
      <w:r w:rsidRPr="005D147E">
        <w:rPr>
          <w:rFonts w:ascii="Times New Roman" w:hAnsi="Times New Roman"/>
          <w:sz w:val="28"/>
          <w:szCs w:val="28"/>
          <w:vertAlign w:val="subscript"/>
          <w:lang w:val="en-US"/>
        </w:rPr>
        <w:t>m</w:t>
      </w:r>
      <w:r w:rsidRPr="005D147E">
        <w:rPr>
          <w:rFonts w:ascii="Times New Roman" w:hAnsi="Times New Roman"/>
          <w:sz w:val="28"/>
          <w:szCs w:val="28"/>
        </w:rPr>
        <w:t xml:space="preserve">= </w:t>
      </w:r>
      <w:r w:rsidRPr="005D147E">
        <w:rPr>
          <w:rFonts w:ascii="Times New Roman" w:hAnsi="Times New Roman"/>
          <w:sz w:val="28"/>
          <w:szCs w:val="28"/>
          <w:lang w:val="en-US"/>
        </w:rPr>
        <w:t>n</w:t>
      </w:r>
      <w:r w:rsidRPr="005D147E">
        <w:rPr>
          <w:rFonts w:ascii="Times New Roman" w:hAnsi="Times New Roman"/>
          <w:sz w:val="28"/>
          <w:szCs w:val="28"/>
        </w:rPr>
        <w:t>(</w:t>
      </w:r>
      <w:r w:rsidRPr="005D147E">
        <w:rPr>
          <w:rFonts w:ascii="Times New Roman" w:hAnsi="Times New Roman"/>
          <w:sz w:val="28"/>
          <w:szCs w:val="28"/>
          <w:lang w:val="en-US"/>
        </w:rPr>
        <w:t>t</w:t>
      </w:r>
      <w:r w:rsidRPr="005D147E">
        <w:rPr>
          <w:rFonts w:ascii="Times New Roman" w:hAnsi="Times New Roman"/>
          <w:sz w:val="28"/>
          <w:szCs w:val="28"/>
          <w:vertAlign w:val="subscript"/>
        </w:rPr>
        <w:t xml:space="preserve">П </w:t>
      </w:r>
      <w:r w:rsidRPr="005D147E">
        <w:rPr>
          <w:rFonts w:ascii="Times New Roman" w:hAnsi="Times New Roman"/>
          <w:sz w:val="28"/>
          <w:szCs w:val="28"/>
        </w:rPr>
        <w:t xml:space="preserve">+ </w:t>
      </w:r>
      <w:r w:rsidRPr="005D147E">
        <w:rPr>
          <w:rFonts w:ascii="Times New Roman" w:hAnsi="Times New Roman"/>
          <w:sz w:val="28"/>
          <w:szCs w:val="28"/>
          <w:lang w:val="en-US"/>
        </w:rPr>
        <w:t>t</w:t>
      </w:r>
      <w:r w:rsidRPr="005D147E">
        <w:rPr>
          <w:rFonts w:ascii="Times New Roman" w:hAnsi="Times New Roman"/>
          <w:sz w:val="28"/>
          <w:szCs w:val="28"/>
          <w:vertAlign w:val="subscript"/>
        </w:rPr>
        <w:t>З</w:t>
      </w:r>
      <w:r w:rsidRPr="005D147E">
        <w:rPr>
          <w:rFonts w:ascii="Times New Roman" w:hAnsi="Times New Roman"/>
          <w:sz w:val="28"/>
          <w:szCs w:val="28"/>
        </w:rPr>
        <w:t xml:space="preserve">). </w:t>
      </w:r>
    </w:p>
    <w:p w:rsidR="00726896" w:rsidRDefault="00726896" w:rsidP="005D147E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5D147E">
        <w:rPr>
          <w:rFonts w:ascii="Times New Roman" w:hAnsi="Times New Roman"/>
          <w:sz w:val="28"/>
          <w:szCs w:val="28"/>
          <w:lang w:val="uk-UA"/>
        </w:rPr>
        <w:t>Вираз</w:t>
      </w:r>
      <w:r w:rsidRPr="005D147E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Z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= </w:t>
      </w:r>
      <w:r w:rsidRPr="00DA0E33">
        <w:rPr>
          <w:rFonts w:ascii="Times New Roman" w:hAnsi="Times New Roman"/>
          <w:sz w:val="28"/>
          <w:szCs w:val="28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Х =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C90B5C">
        <w:rPr>
          <w:rFonts w:ascii="Times New Roman" w:hAnsi="Times New Roman"/>
          <w:sz w:val="28"/>
          <w:szCs w:val="28"/>
          <w:lang w:val="uk-UA"/>
        </w:rPr>
        <w:t>2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-</w:t>
      </w:r>
      <w:r w:rsidRPr="0053418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sz w:val="28"/>
          <w:szCs w:val="28"/>
          <w:lang w:val="uk-UA"/>
        </w:rPr>
        <w:t>+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>х</w:t>
      </w:r>
      <w:r w:rsidRPr="0053418C"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uk-UA"/>
        </w:rPr>
        <w:t>-1</w:t>
      </w:r>
      <w:r w:rsidRPr="00C90B5C">
        <w:rPr>
          <w:rFonts w:ascii="Times New Roman" w:hAnsi="Times New Roman"/>
          <w:sz w:val="28"/>
          <w:szCs w:val="28"/>
          <w:lang w:val="uk-UA"/>
        </w:rPr>
        <w:t>2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-</w:t>
      </w:r>
      <w:r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>+1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uk-UA"/>
        </w:rPr>
        <w:softHyphen/>
      </w:r>
      <w:r w:rsidRPr="00C90B5C">
        <w:rPr>
          <w:rFonts w:ascii="Times New Roman" w:hAnsi="Times New Roman"/>
          <w:i/>
          <w:sz w:val="28"/>
          <w:szCs w:val="28"/>
          <w:lang w:val="uk-UA"/>
        </w:rPr>
        <w:t>+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…+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B770D5">
        <w:rPr>
          <w:rFonts w:ascii="Times New Roman" w:hAnsi="Times New Roman"/>
          <w:sz w:val="28"/>
          <w:szCs w:val="28"/>
          <w:vertAlign w:val="subscript"/>
        </w:rPr>
        <w:t>1</w:t>
      </w:r>
      <w:r w:rsidRPr="00B770D5">
        <w:rPr>
          <w:rFonts w:ascii="Times New Roman" w:hAnsi="Times New Roman"/>
          <w:sz w:val="28"/>
          <w:szCs w:val="28"/>
        </w:rPr>
        <w:t>2</w:t>
      </w:r>
      <w:r w:rsidRPr="00B770D5">
        <w:rPr>
          <w:rFonts w:ascii="Times New Roman" w:hAnsi="Times New Roman"/>
          <w:sz w:val="28"/>
          <w:szCs w:val="28"/>
          <w:vertAlign w:val="superscript"/>
        </w:rPr>
        <w:t>-1</w:t>
      </w:r>
      <w:r>
        <w:rPr>
          <w:rFonts w:ascii="Times New Roman" w:hAnsi="Times New Roman"/>
          <w:sz w:val="28"/>
          <w:szCs w:val="28"/>
        </w:rPr>
        <w:t xml:space="preserve"> </w:t>
      </w:r>
      <w:r w:rsidRPr="005773F2">
        <w:rPr>
          <w:rFonts w:ascii="Times New Roman" w:hAnsi="Times New Roman"/>
          <w:sz w:val="28"/>
          <w:szCs w:val="28"/>
        </w:rPr>
        <w:fldChar w:fldCharType="begin"/>
      </w:r>
      <w:r w:rsidRPr="005773F2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rFonts w:ascii="Times New Roman" w:hAnsi="Times New Roman"/>
          <w:sz w:val="28"/>
          <w:szCs w:val="28"/>
        </w:rPr>
        <w:pict>
          <v:shape id="_x0000_i1050" type="#_x0000_t75" style="width:273pt;height:16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450B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A450B&quot; wsp:rsidP=&quot;00DA450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5773F2">
        <w:rPr>
          <w:rFonts w:ascii="Times New Roman" w:hAnsi="Times New Roman"/>
          <w:sz w:val="28"/>
          <w:szCs w:val="28"/>
        </w:rPr>
        <w:instrText xml:space="preserve"> </w:instrText>
      </w:r>
      <w:r w:rsidRPr="005773F2">
        <w:rPr>
          <w:rFonts w:ascii="Times New Roman" w:hAnsi="Times New Roman"/>
          <w:sz w:val="28"/>
          <w:szCs w:val="28"/>
        </w:rPr>
        <w:fldChar w:fldCharType="separate"/>
      </w:r>
      <w:r w:rsidRPr="00C90B5C">
        <w:t xml:space="preserve"> </w:t>
      </w:r>
      <w:r w:rsidRPr="005773F2">
        <w:rPr>
          <w:rFonts w:ascii="Times New Roman" w:hAnsi="Times New Roman"/>
          <w:sz w:val="28"/>
          <w:szCs w:val="28"/>
        </w:rPr>
        <w:fldChar w:fldCharType="end"/>
      </w:r>
      <w:r w:rsidRPr="005D147E">
        <w:rPr>
          <w:rFonts w:ascii="Times New Roman" w:hAnsi="Times New Roman"/>
          <w:sz w:val="28"/>
          <w:szCs w:val="28"/>
          <w:lang w:val="uk-UA"/>
        </w:rPr>
        <w:t>подамо у вигляді</w:t>
      </w:r>
      <w:r w:rsidRPr="005D147E">
        <w:rPr>
          <w:rFonts w:ascii="Times New Roman" w:hAnsi="Times New Roman"/>
          <w:sz w:val="28"/>
          <w:szCs w:val="28"/>
        </w:rPr>
        <w:t xml:space="preserve"> </w:t>
      </w:r>
    </w:p>
    <w:p w:rsidR="00726896" w:rsidRPr="005D147E" w:rsidRDefault="00726896" w:rsidP="005D147E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5D147E">
        <w:rPr>
          <w:rFonts w:ascii="Times New Roman" w:hAnsi="Times New Roman"/>
          <w:sz w:val="28"/>
          <w:szCs w:val="28"/>
          <w:lang w:val="en-US"/>
        </w:rPr>
        <w:t xml:space="preserve">  = ((…((0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>+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>2</w:t>
      </w:r>
      <w:r w:rsidRPr="005D147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5D147E">
        <w:rPr>
          <w:rFonts w:ascii="Times New Roman" w:hAnsi="Times New Roman"/>
          <w:i/>
          <w:sz w:val="28"/>
          <w:szCs w:val="28"/>
          <w:vertAlign w:val="subscript"/>
          <w:lang w:val="en-US"/>
        </w:rPr>
        <w:t>1</w:t>
      </w:r>
      <w:r w:rsidRPr="005D147E">
        <w:rPr>
          <w:rFonts w:ascii="Times New Roman" w:hAnsi="Times New Roman"/>
          <w:sz w:val="28"/>
          <w:szCs w:val="28"/>
          <w:lang w:val="en-US"/>
        </w:rPr>
        <w:t>)2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 xml:space="preserve">+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>2</w:t>
      </w:r>
      <w:r w:rsidRPr="005D147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5D147E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5D147E">
        <w:rPr>
          <w:rFonts w:ascii="Times New Roman" w:hAnsi="Times New Roman"/>
          <w:sz w:val="28"/>
          <w:szCs w:val="28"/>
          <w:lang w:val="en-US"/>
        </w:rPr>
        <w:t>)2</w:t>
      </w:r>
      <w:r w:rsidRPr="005D147E">
        <w:rPr>
          <w:rFonts w:ascii="Times New Roman" w:hAnsi="Times New Roman"/>
          <w:sz w:val="28"/>
          <w:szCs w:val="28"/>
          <w:vertAlign w:val="superscript"/>
          <w:lang w:val="en-US"/>
        </w:rPr>
        <w:t xml:space="preserve"> </w:t>
      </w:r>
      <w:r w:rsidRPr="005D147E">
        <w:rPr>
          <w:rFonts w:ascii="Times New Roman" w:hAnsi="Times New Roman"/>
          <w:sz w:val="28"/>
          <w:szCs w:val="28"/>
          <w:lang w:val="en-US"/>
        </w:rPr>
        <w:t xml:space="preserve">+…+ 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90B5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42873">
        <w:rPr>
          <w:rFonts w:ascii="Times New Roman" w:hAnsi="Times New Roman"/>
          <w:sz w:val="28"/>
          <w:szCs w:val="28"/>
          <w:lang w:val="en-US"/>
        </w:rPr>
        <w:t>2</w:t>
      </w:r>
      <w:r w:rsidRPr="00C42873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uk-UA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 w:rsidRPr="005D147E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5D147E">
        <w:rPr>
          <w:rFonts w:ascii="Times New Roman" w:hAnsi="Times New Roman"/>
          <w:sz w:val="28"/>
          <w:szCs w:val="28"/>
          <w:lang w:val="en-US"/>
        </w:rPr>
        <w:t>)2 + …+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5D147E">
        <w:rPr>
          <w:rFonts w:ascii="Times New Roman" w:hAnsi="Times New Roman"/>
          <w:sz w:val="28"/>
          <w:szCs w:val="28"/>
          <w:lang w:val="en-US"/>
        </w:rPr>
        <w:t>2</w:t>
      </w:r>
      <w:r w:rsidRPr="005D147E">
        <w:rPr>
          <w:rFonts w:ascii="Times New Roman" w:hAnsi="Times New Roman"/>
          <w:i/>
          <w:sz w:val="28"/>
          <w:szCs w:val="28"/>
          <w:vertAlign w:val="superscript"/>
          <w:lang w:val="en-US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42873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B770D5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26896" w:rsidRPr="00C42873" w:rsidRDefault="00726896" w:rsidP="00C42873">
      <w:pPr>
        <w:pStyle w:val="NoSpacing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D147E">
        <w:rPr>
          <w:rFonts w:ascii="Times New Roman" w:hAnsi="Times New Roman"/>
          <w:sz w:val="28"/>
          <w:szCs w:val="28"/>
          <w:lang w:val="uk-UA"/>
        </w:rPr>
        <w:t xml:space="preserve">Отже, сума часткових добутків в </w:t>
      </w:r>
      <w:r w:rsidRPr="005D147E">
        <w:rPr>
          <w:rFonts w:ascii="Times New Roman" w:hAnsi="Times New Roman"/>
          <w:i/>
          <w:sz w:val="28"/>
          <w:szCs w:val="28"/>
          <w:lang w:val="en-US"/>
        </w:rPr>
        <w:t>i</w:t>
      </w:r>
      <w:r w:rsidRPr="00C42873">
        <w:rPr>
          <w:rFonts w:ascii="Times New Roman" w:hAnsi="Times New Roman"/>
          <w:sz w:val="28"/>
          <w:szCs w:val="28"/>
        </w:rPr>
        <w:t>-</w:t>
      </w:r>
      <w:r w:rsidRPr="005D147E">
        <w:rPr>
          <w:rFonts w:ascii="Times New Roman" w:hAnsi="Times New Roman"/>
          <w:sz w:val="28"/>
          <w:szCs w:val="28"/>
          <w:lang w:val="uk-UA"/>
        </w:rPr>
        <w:t xml:space="preserve">му циклі, де </w:t>
      </w:r>
      <w:r w:rsidRPr="005D147E">
        <w:rPr>
          <w:rFonts w:ascii="Times New Roman" w:hAnsi="Times New Roman"/>
          <w:position w:val="-10"/>
          <w:sz w:val="28"/>
          <w:szCs w:val="28"/>
          <w:lang w:val="uk-UA"/>
        </w:rPr>
        <w:object w:dxaOrig="680" w:dyaOrig="380">
          <v:shape id="_x0000_i1051" type="#_x0000_t75" style="width:33pt;height:18pt" o:ole="">
            <v:imagedata r:id="rId29" o:title=""/>
          </v:shape>
          <o:OLEObject Type="Embed" ProgID="Equation.3" ShapeID="_x0000_i1051" DrawAspect="Content" ObjectID="_1461620429" r:id="rId38"/>
        </w:object>
      </w:r>
      <w:r w:rsidRPr="00C42873">
        <w:rPr>
          <w:rFonts w:ascii="Times New Roman" w:hAnsi="Times New Roman"/>
          <w:sz w:val="28"/>
          <w:szCs w:val="28"/>
        </w:rPr>
        <w:t xml:space="preserve">, </w:t>
      </w:r>
      <w:r w:rsidRPr="005D147E">
        <w:rPr>
          <w:rFonts w:ascii="Times New Roman" w:hAnsi="Times New Roman"/>
          <w:sz w:val="28"/>
          <w:szCs w:val="28"/>
          <w:lang w:val="uk-UA"/>
        </w:rPr>
        <w:t>зводиться до обчислення виразу:</w:t>
      </w:r>
      <w:r w:rsidRPr="00C42873">
        <w:rPr>
          <w:rFonts w:ascii="Times New Roman" w:hAnsi="Times New Roman"/>
          <w:sz w:val="28"/>
          <w:szCs w:val="28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42873">
        <w:rPr>
          <w:rFonts w:ascii="Times New Roman" w:hAnsi="Times New Roman"/>
          <w:sz w:val="28"/>
          <w:szCs w:val="28"/>
        </w:rPr>
        <w:t xml:space="preserve"> = 2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C90B5C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42873">
        <w:rPr>
          <w:rFonts w:ascii="Times New Roman" w:hAnsi="Times New Roman"/>
          <w:i/>
          <w:sz w:val="28"/>
          <w:szCs w:val="28"/>
          <w:vertAlign w:val="subscript"/>
        </w:rPr>
        <w:t xml:space="preserve">-1 </w:t>
      </w:r>
      <w:r w:rsidRPr="00C42873">
        <w:rPr>
          <w:rFonts w:ascii="Times New Roman" w:hAnsi="Times New Roman"/>
          <w:sz w:val="28"/>
          <w:szCs w:val="28"/>
        </w:rPr>
        <w:t>+</w:t>
      </w:r>
      <w:r w:rsidRPr="00C90B5C">
        <w:rPr>
          <w:rFonts w:ascii="Times New Roman" w:hAnsi="Times New Roman"/>
          <w:i/>
          <w:sz w:val="28"/>
          <w:szCs w:val="28"/>
          <w:lang w:val="en-US"/>
        </w:rPr>
        <w:t>Y</w:t>
      </w:r>
      <w:r w:rsidRPr="00C42873">
        <w:rPr>
          <w:rFonts w:ascii="Times New Roman" w:hAnsi="Times New Roman"/>
          <w:i/>
          <w:sz w:val="28"/>
          <w:szCs w:val="28"/>
        </w:rPr>
        <w:t xml:space="preserve"> </w:t>
      </w:r>
      <w:r w:rsidRPr="00C42873">
        <w:rPr>
          <w:rFonts w:ascii="Times New Roman" w:hAnsi="Times New Roman"/>
          <w:sz w:val="28"/>
          <w:szCs w:val="28"/>
        </w:rPr>
        <w:t>2</w:t>
      </w:r>
      <w:r w:rsidRPr="00C42873">
        <w:rPr>
          <w:rFonts w:ascii="Times New Roman" w:hAnsi="Times New Roman"/>
          <w:i/>
          <w:sz w:val="28"/>
          <w:szCs w:val="28"/>
          <w:vertAlign w:val="superscript"/>
        </w:rPr>
        <w:t>-</w:t>
      </w:r>
      <w:r w:rsidRPr="00C90B5C">
        <w:rPr>
          <w:rFonts w:ascii="Times New Roman" w:hAnsi="Times New Roman"/>
          <w:i/>
          <w:sz w:val="28"/>
          <w:szCs w:val="28"/>
          <w:vertAlign w:val="superscript"/>
          <w:lang w:val="en-US"/>
        </w:rPr>
        <w:t>n</w:t>
      </w:r>
      <w:r w:rsidRPr="00C42873">
        <w:rPr>
          <w:rFonts w:ascii="Times New Roman" w:hAnsi="Times New Roman"/>
          <w:i/>
          <w:sz w:val="28"/>
          <w:szCs w:val="28"/>
        </w:rPr>
        <w:t xml:space="preserve"> </w:t>
      </w:r>
      <w:r w:rsidRPr="0042138F">
        <w:rPr>
          <w:rFonts w:ascii="Times New Roman" w:hAnsi="Times New Roman"/>
          <w:i/>
          <w:sz w:val="28"/>
          <w:szCs w:val="28"/>
        </w:rPr>
        <w:t>х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42873">
        <w:rPr>
          <w:rFonts w:ascii="Times New Roman" w:hAnsi="Times New Roman"/>
          <w:sz w:val="28"/>
          <w:szCs w:val="28"/>
        </w:rPr>
        <w:t xml:space="preserve"> ,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3501BF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42873">
        <w:rPr>
          <w:rFonts w:ascii="Times New Roman" w:hAnsi="Times New Roman"/>
          <w:sz w:val="28"/>
          <w:szCs w:val="28"/>
        </w:rPr>
        <w:t xml:space="preserve"> = 2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3501BF">
        <w:rPr>
          <w:rFonts w:ascii="Times New Roman" w:hAnsi="Times New Roman"/>
          <w:i/>
          <w:sz w:val="28"/>
          <w:szCs w:val="28"/>
          <w:vertAlign w:val="subscript"/>
          <w:lang w:val="en-US"/>
        </w:rPr>
        <w:t>i</w:t>
      </w:r>
      <w:r w:rsidRPr="00C42873">
        <w:rPr>
          <w:rFonts w:ascii="Times New Roman" w:hAnsi="Times New Roman"/>
          <w:i/>
          <w:sz w:val="28"/>
          <w:szCs w:val="28"/>
          <w:vertAlign w:val="subscript"/>
        </w:rPr>
        <w:t>-1</w:t>
      </w:r>
      <w:r w:rsidRPr="00C42873">
        <w:rPr>
          <w:rFonts w:ascii="Times New Roman" w:hAnsi="Times New Roman"/>
          <w:i/>
          <w:sz w:val="28"/>
          <w:szCs w:val="28"/>
        </w:rPr>
        <w:t xml:space="preserve"> </w:t>
      </w:r>
      <w:r w:rsidRPr="00C42873">
        <w:rPr>
          <w:rFonts w:ascii="Times New Roman" w:hAnsi="Times New Roman"/>
          <w:sz w:val="28"/>
          <w:szCs w:val="28"/>
        </w:rPr>
        <w:t xml:space="preserve">, </w:t>
      </w:r>
      <w:r w:rsidRPr="005D147E">
        <w:rPr>
          <w:rFonts w:ascii="Times New Roman" w:hAnsi="Times New Roman"/>
          <w:sz w:val="28"/>
          <w:szCs w:val="28"/>
        </w:rPr>
        <w:t>з</w:t>
      </w:r>
      <w:r w:rsidRPr="00C42873">
        <w:rPr>
          <w:rFonts w:ascii="Times New Roman" w:hAnsi="Times New Roman"/>
          <w:sz w:val="28"/>
          <w:szCs w:val="28"/>
        </w:rPr>
        <w:t xml:space="preserve"> </w:t>
      </w:r>
      <w:r w:rsidRPr="005D147E">
        <w:rPr>
          <w:rFonts w:ascii="Times New Roman" w:hAnsi="Times New Roman"/>
          <w:sz w:val="28"/>
          <w:szCs w:val="28"/>
        </w:rPr>
        <w:t>початковими</w:t>
      </w:r>
      <w:r w:rsidRPr="00C42873">
        <w:rPr>
          <w:rFonts w:ascii="Times New Roman" w:hAnsi="Times New Roman"/>
          <w:sz w:val="28"/>
          <w:szCs w:val="28"/>
        </w:rPr>
        <w:t xml:space="preserve"> </w:t>
      </w:r>
      <w:r w:rsidRPr="005D147E">
        <w:rPr>
          <w:rFonts w:ascii="Times New Roman" w:hAnsi="Times New Roman"/>
          <w:sz w:val="28"/>
          <w:szCs w:val="28"/>
        </w:rPr>
        <w:t>умовами</w:t>
      </w:r>
      <w:r w:rsidRPr="00C42873">
        <w:rPr>
          <w:rFonts w:ascii="Times New Roman" w:hAnsi="Times New Roman"/>
          <w:sz w:val="28"/>
          <w:szCs w:val="28"/>
        </w:rPr>
        <w:t xml:space="preserve"> </w:t>
      </w:r>
    </w:p>
    <w:p w:rsidR="00726896" w:rsidRPr="00C42873" w:rsidRDefault="00726896" w:rsidP="00C42873">
      <w:pPr>
        <w:pStyle w:val="NoSpacing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5D147E">
        <w:rPr>
          <w:rFonts w:ascii="Times New Roman" w:hAnsi="Times New Roman"/>
          <w:sz w:val="28"/>
          <w:szCs w:val="28"/>
          <w:lang w:val="en-US"/>
        </w:rPr>
        <w:t>Z</w:t>
      </w:r>
      <w:r w:rsidRPr="00C42873"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 w:rsidRPr="00C42873">
        <w:rPr>
          <w:rFonts w:ascii="Times New Roman" w:hAnsi="Times New Roman"/>
          <w:sz w:val="28"/>
          <w:szCs w:val="28"/>
          <w:lang w:val="en-US"/>
        </w:rPr>
        <w:t xml:space="preserve">= 0, </w:t>
      </w:r>
      <w:r w:rsidRPr="005D147E">
        <w:rPr>
          <w:rFonts w:ascii="Times New Roman" w:hAnsi="Times New Roman"/>
          <w:sz w:val="28"/>
          <w:szCs w:val="28"/>
          <w:lang w:val="en-US"/>
        </w:rPr>
        <w:t>i</w:t>
      </w:r>
      <w:r w:rsidRPr="00C42873">
        <w:rPr>
          <w:rFonts w:ascii="Times New Roman" w:hAnsi="Times New Roman"/>
          <w:sz w:val="28"/>
          <w:szCs w:val="28"/>
          <w:lang w:val="en-US"/>
        </w:rPr>
        <w:t xml:space="preserve"> = 1.</w:t>
      </w:r>
      <w:r w:rsidRPr="00C42873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:rsidR="00726896" w:rsidRPr="00C42873" w:rsidRDefault="00726896" w:rsidP="005D147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Pr="005D147E" w:rsidRDefault="00726896" w:rsidP="005D147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5D147E">
        <w:rPr>
          <w:rFonts w:ascii="Times New Roman" w:hAnsi="Times New Roman"/>
          <w:b/>
          <w:sz w:val="28"/>
          <w:szCs w:val="28"/>
        </w:rPr>
        <w:t>2.3.2 Операційна схема:</w:t>
      </w:r>
    </w:p>
    <w:p w:rsidR="00726896" w:rsidRPr="00DA0E33" w:rsidRDefault="00726896" w:rsidP="00E97135">
      <w:pPr>
        <w:spacing w:after="0"/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ru-RU"/>
        </w:rPr>
        <w:pict>
          <v:group id="_x0000_s1143" style="position:absolute;margin-left:54pt;margin-top:3.9pt;width:333pt;height:239.55pt;z-index:251650560" coordorigin="1598,11291" coordsize="6660,4791">
            <v:group id="_x0000_s1144" style="position:absolute;left:3218;top:13540;width:4737;height:1017" coordorigin="4389,2930" coordsize="3240,1084">
              <v:shape id="_x0000_s1145" type="#_x0000_t202" style="position:absolute;left:6011;top:3475;width:718;height:539" filled="f" stroked="f">
                <v:textbox style="mso-next-textbox:#_x0000_s1145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146" type="#_x0000_t32" style="position:absolute;left:5289;top:2930;width:1440;height:3;flip:y" o:connectortype="straight"/>
              <v:shape id="_x0000_s1147" type="#_x0000_t32" style="position:absolute;left:4389;top:2937;width:900;height:898;flip:x" o:connectortype="straight"/>
              <v:shape id="_x0000_s1148" type="#_x0000_t32" style="position:absolute;left:6729;top:2935;width:900;height:899" o:connectortype="straight"/>
              <v:shape id="_x0000_s1149" type="#_x0000_t32" style="position:absolute;left:5825;top:3655;width:184;height:179;flip:y" o:connectortype="straight"/>
              <v:shape id="_x0000_s1150" type="#_x0000_t32" style="position:absolute;left:6009;top:3655;width:180;height:183" o:connectortype="straight"/>
              <v:shape id="_x0000_s1151" type="#_x0000_t32" style="position:absolute;left:4389;top:3836;width:1440;height:2" o:connectortype="straight"/>
              <v:shape id="_x0000_s1152" type="#_x0000_t32" style="position:absolute;left:6189;top:3837;width:1440;height:1" o:connectortype="straight"/>
              <v:shape id="_x0000_s1153" type="#_x0000_t202" style="position:absolute;left:4571;top:3475;width:718;height:539" filled="f" stroked="f">
                <v:textbox style="mso-next-textbox:#_x0000_s1153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1154" type="#_x0000_t202" style="position:absolute;left:5469;top:3475;width:720;height:539" filled="f" stroked="f">
                <v:textbox style="mso-next-textbox:#_x0000_s1154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155" type="#_x0000_t202" style="position:absolute;left:7089;top:3475;width:360;height:539" filled="f" stroked="f">
                <v:textbox style="mso-next-textbox:#_x0000_s1155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  <v:shape id="_x0000_s1156" type="#_x0000_t202" style="position:absolute;left:5649;top:3118;width:720;height:540" filled="f" stroked="f">
                <v:textbox style="mso-next-textbox:#_x0000_s1156">
                  <w:txbxContent>
                    <w:p w:rsidR="00726896" w:rsidRPr="002D6019" w:rsidRDefault="00726896" w:rsidP="00EE64EA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_x0000_s1157" style="position:absolute;left:7400;top:14440;width:678;height:720" coordorigin="4749,2218" coordsize="722,717">
              <v:shape id="_x0000_s1158" type="#_x0000_t202" style="position:absolute;left:4931;top:2394;width:540;height:541" filled="f" stroked="f">
                <v:textbox style="mso-next-textbox:#_x0000_s1158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159" style="position:absolute;flip:x" from="4749,2394" to="5109,2752"/>
              <v:shape id="_x0000_s1160" type="#_x0000_t32" style="position:absolute;left:4929;top:2218;width:2;height:712;flip:x y" o:connectortype="straight">
                <v:stroke endarrow="block"/>
              </v:shape>
            </v:group>
            <v:group id="_x0000_s1161" style="position:absolute;left:4838;top:14440;width:1013;height:720" coordorigin="3849,3834" coordsize="1080,717">
              <v:shape id="_x0000_s1162" type="#_x0000_t202" style="position:absolute;left:4031;top:4010;width:898;height:541" filled="f" stroked="f">
                <v:textbox style="mso-next-textbox:#_x0000_s1162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</w:rPr>
                        <w:t>2</w:t>
                      </w: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_x0000_s1163" style="position:absolute;flip:x" from="3849,4010" to="4209,4368"/>
              <v:shape id="_x0000_s1164" type="#_x0000_t32" style="position:absolute;left:4029;top:3834;width:2;height:712;flip:x y" o:connectortype="straight">
                <v:stroke endarrow="block"/>
              </v:shape>
            </v:group>
            <v:group id="_x0000_s1165" style="position:absolute;left:6278;top:14440;width:1013;height:673" coordorigin="3849,3834" coordsize="1080,717">
              <v:shape id="_x0000_s1166" type="#_x0000_t202" style="position:absolute;left:4031;top:4010;width:898;height:541" filled="f" stroked="f">
                <v:textbox style="mso-next-textbox:#_x0000_s1166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_x0000_s1167" style="position:absolute;flip:x" from="3849,4010" to="4209,4368"/>
              <v:shape id="_x0000_s1168" type="#_x0000_t32" style="position:absolute;left:4029;top:3834;width:2;height:712;flip:x y" o:connectortype="straight">
                <v:stroke endarrow="block"/>
              </v:shape>
            </v:group>
            <v:shape id="_x0000_s1169" type="#_x0000_t202" style="position:absolute;left:6278;top:15071;width:360;height:354" filled="f" stroked="f">
              <v:textbox style="mso-next-textbox:#_x0000_s1169">
                <w:txbxContent>
                  <w:p w:rsidR="00726896" w:rsidRPr="002D6019" w:rsidRDefault="00726896" w:rsidP="00EE64EA">
                    <w:pPr>
                      <w:rPr>
                        <w:rFonts w:ascii="Times New Roman" w:hAnsi="Times New Roman"/>
                        <w:b/>
                        <w:sz w:val="24"/>
                        <w:szCs w:val="24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sz w:val="24"/>
                        <w:szCs w:val="24"/>
                        <w:lang w:val="en-US"/>
                      </w:rPr>
                      <w:t>0</w:t>
                    </w:r>
                  </w:p>
                </w:txbxContent>
              </v:textbox>
            </v:shape>
            <v:group id="_x0000_s1170" style="position:absolute;left:3857;top:12324;width:1521;height:675" coordorigin="4209,1678" coordsize="1622,720">
              <v:rect id="_x0000_s1171" style="position:absolute;left:4209;top:1678;width:1440;height:540">
                <v:textbox style="mso-next-textbox:#_x0000_s1171">
                  <w:txbxContent>
                    <w:p w:rsidR="00726896" w:rsidRPr="002D6019" w:rsidRDefault="00726896" w:rsidP="00EE64EA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vertAlign w:val="subscript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_x0000_s1172" type="#_x0000_t202" style="position:absolute;left:5289;top:1857;width:542;height:540" filled="f" stroked="f">
                <v:textbox style="mso-next-textbox:#_x0000_s1172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173" type="#_x0000_t202" style="position:absolute;left:4209;top:1856;width:720;height:542" filled="f" stroked="f">
                <v:textbox style="mso-next-textbox:#_x0000_s1173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_x0000_s1174" style="position:absolute;flip:x" from="4209,1856" to="4569,1856">
                <v:stroke endarrow="block"/>
              </v:line>
            </v:group>
            <v:rect id="_x0000_s1175" style="position:absolute;left:5574;top:12323;width:1351;height:507">
              <v:textbox style="mso-next-textbox:#_x0000_s1175">
                <w:txbxContent>
                  <w:p w:rsidR="00726896" w:rsidRPr="002D6019" w:rsidRDefault="00726896" w:rsidP="00EE64EA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vertAlign w:val="subscript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RG1</w:t>
                    </w:r>
                  </w:p>
                </w:txbxContent>
              </v:textbox>
            </v:rect>
            <v:shape id="_x0000_s1176" type="#_x0000_t202" style="position:absolute;left:5574;top:12490;width:833;height:509" filled="f" stroked="f">
              <v:textbox style="mso-next-textbox:#_x0000_s1176">
                <w:txbxContent>
                  <w:p w:rsidR="00726896" w:rsidRPr="002D6019" w:rsidRDefault="00726896" w:rsidP="00EE64EA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77" type="#_x0000_t202" style="position:absolute;left:6581;top:12492;width:417;height:507" filled="f" stroked="f">
              <v:textbox style="mso-next-textbox:#_x0000_s1177">
                <w:txbxContent>
                  <w:p w:rsidR="00726896" w:rsidRPr="002D6019" w:rsidRDefault="00726896" w:rsidP="00EE64EA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n</w:t>
                    </w:r>
                  </w:p>
                </w:txbxContent>
              </v:textbox>
            </v:shape>
            <v:line id="_x0000_s1178" style="position:absolute;flip:x" from="5580,12492" to="5910,12493">
              <v:stroke endarrow="block"/>
            </v:line>
            <v:group id="_x0000_s1179" style="position:absolute;left:5939;top:12866;width:1059;height:673" coordorigin="4749,2218" coordsize="722,717">
              <v:shape id="_x0000_s1180" type="#_x0000_t202" style="position:absolute;left:4931;top:2394;width:540;height:541" filled="f" stroked="f">
                <v:textbox style="mso-next-textbox:#_x0000_s1180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181" style="position:absolute;flip:x" from="4749,2394" to="5109,2752"/>
              <v:shape id="_x0000_s1182" type="#_x0000_t32" style="position:absolute;left:4929;top:2218;width:2;height:712;flip:x y" o:connectortype="straight">
                <v:stroke endarrow="block"/>
              </v:shape>
            </v:group>
            <v:line id="_x0000_s1183" style="position:absolute" from="3038,15159" to="5018,15159"/>
            <v:line id="_x0000_s1184" style="position:absolute;flip:y" from="3938,11651" to="3938,12333">
              <v:stroke endarrow="block"/>
            </v:line>
            <v:shape id="_x0000_s1185" type="#_x0000_t202" style="position:absolute;left:3578;top:11291;width:1080;height:540" filled="f" stroked="f">
              <v:textbox style="mso-next-textbox:#_x0000_s1185">
                <w:txbxContent>
                  <w:p w:rsidR="00726896" w:rsidRPr="002D6019" w:rsidRDefault="00726896" w:rsidP="00EE64EA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RG2(0)</w:t>
                    </w:r>
                  </w:p>
                </w:txbxContent>
              </v:textbox>
            </v:shape>
            <v:group id="_x0000_s1186" style="position:absolute;left:6827;top:15159;width:1431;height:688" coordorigin="6846,14891" coordsize="1431,688">
              <v:rect id="_x0000_s1187" style="position:absolute;left:6885;top:14891;width:1350;height:506">
                <v:textbox style="mso-next-textbox:#_x0000_s1187">
                  <w:txbxContent>
                    <w:p w:rsidR="00726896" w:rsidRPr="002D6019" w:rsidRDefault="00726896" w:rsidP="00EE64EA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vertAlign w:val="subscript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RG3</w:t>
                      </w:r>
                    </w:p>
                  </w:txbxContent>
                </v:textbox>
              </v:rect>
              <v:shape id="_x0000_s1188" type="#_x0000_t202" style="position:absolute;left:7769;top:15071;width:508;height:506" filled="f" stroked="f">
                <v:textbox style="mso-next-textbox:#_x0000_s1188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189" type="#_x0000_t202" style="position:absolute;left:6846;top:15071;width:609;height:508" filled="f" stroked="f">
                <v:textbox style="mso-next-textbox:#_x0000_s1189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group id="_x0000_s1190" style="position:absolute;left:1598;top:14531;width:1760;height:1551" coordorigin="3309,4563" coordsize="1622,1429">
              <v:group id="_x0000_s1191" style="position:absolute;left:3309;top:5272;width:1622;height:720" coordorigin="3489,1674" coordsize="1622,720">
                <v:rect id="_x0000_s1192" style="position:absolute;left:3489;top:1674;width:1440;height:540">
                  <v:textbox style="mso-next-textbox:#_x0000_s1192" inset="2.76861mm,1.3843mm,2.76861mm,1.3843mm">
                    <w:txbxContent>
                      <w:p w:rsidR="00726896" w:rsidRPr="002D6019" w:rsidRDefault="00726896" w:rsidP="00EE64EA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vertAlign w:val="subscript"/>
                            <w:lang w:val="en-US"/>
                          </w:rPr>
                        </w:pPr>
                        <w:r w:rsidRPr="002D6019"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_x0000_s1193" type="#_x0000_t202" style="position:absolute;left:4569;top:1853;width:542;height:540" filled="f" stroked="f">
                  <v:textbox style="mso-next-textbox:#_x0000_s1193" inset="2.76861mm,1.3843mm,2.76861mm,1.3843mm">
                    <w:txbxContent>
                      <w:p w:rsidR="00726896" w:rsidRPr="002D6019" w:rsidRDefault="00726896" w:rsidP="00EE64EA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</w:rPr>
                        </w:pPr>
                        <w:r w:rsidRPr="002D6019"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_x0000_s1194" type="#_x0000_t202" style="position:absolute;left:3489;top:1852;width:540;height:542" filled="f" stroked="f">
                  <v:textbox style="mso-next-textbox:#_x0000_s1194" inset="2.76861mm,1.3843mm,2.76861mm,1.3843mm">
                    <w:txbxContent>
                      <w:p w:rsidR="00726896" w:rsidRPr="002D6019" w:rsidRDefault="00726896" w:rsidP="00EE64EA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</w:rPr>
                        </w:pPr>
                        <w:r w:rsidRPr="002D6019">
                          <w:rPr>
                            <w:rFonts w:ascii="Times New Roman" w:hAnsi="Times New Roman"/>
                            <w:b/>
                            <w:i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_x0000_s1195" type="#_x0000_t202" style="position:absolute;left:3669;top:4563;width:1080;height:540" filled="f" stroked="f">
                <v:textbox style="mso-next-textbox:#_x0000_s1195" inset="2.76861mm,1.3843mm,2.76861mm,1.3843mm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  <v:line id="_x0000_s1196" style="position:absolute;flip:y" from="4029,4923" to="4031,5274">
                <v:stroke endarrow="block"/>
              </v:line>
            </v:group>
            <v:shape id="_x0000_s1197" type="#_x0000_t202" style="position:absolute;left:7108;top:14080;width:911;height:337" filled="f" stroked="f">
              <v:textbox style="mso-next-textbox:#_x0000_s1197">
                <w:txbxContent>
                  <w:p w:rsidR="00726896" w:rsidRPr="002D6019" w:rsidRDefault="00726896" w:rsidP="00EE64EA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</w:pPr>
                    <w:r w:rsidRPr="002D6019">
                      <w:rPr>
                        <w:rFonts w:ascii="Times New Roman" w:hAnsi="Times New Roman"/>
                        <w:b/>
                        <w:i/>
                        <w:sz w:val="24"/>
                        <w:szCs w:val="24"/>
                        <w:lang w:val="en-US"/>
                      </w:rPr>
                      <w:t>n</w:t>
                    </w:r>
                  </w:p>
                </w:txbxContent>
              </v:textbox>
            </v:shape>
            <v:group id="_x0000_s1198" style="position:absolute;left:4478;top:12866;width:1059;height:673" coordorigin="4749,2218" coordsize="722,717">
              <v:shape id="_x0000_s1199" type="#_x0000_t202" style="position:absolute;left:4931;top:2394;width:540;height:541" filled="f" stroked="f">
                <v:textbox style="mso-next-textbox:#_x0000_s1199">
                  <w:txbxContent>
                    <w:p w:rsidR="00726896" w:rsidRPr="002D6019" w:rsidRDefault="00726896" w:rsidP="00EE64EA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2D6019">
                        <w:rPr>
                          <w:rFonts w:ascii="Times New Roman" w:hAnsi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  <w:t>n +1</w:t>
                      </w:r>
                    </w:p>
                  </w:txbxContent>
                </v:textbox>
              </v:shape>
              <v:line id="_x0000_s1200" style="position:absolute;flip:x" from="4749,2394" to="5109,2752"/>
              <v:shape id="_x0000_s1201" type="#_x0000_t32" style="position:absolute;left:4929;top:2218;width:2;height:712;flip:x y" o:connectortype="straight">
                <v:stroke endarrow="block"/>
              </v:shape>
            </v:group>
            <v:line id="_x0000_s1202" style="position:absolute;flip:x" from="5228,12639" to="5558,12640">
              <v:stroke endarrow="block"/>
            </v:line>
            <v:line id="_x0000_s1203" style="position:absolute;flip:y" from="3038,12011" to="3038,15160"/>
            <v:line id="_x0000_s1204" style="position:absolute" from="3038,12011" to="6278,12011"/>
            <v:line id="_x0000_s1205" style="position:absolute;flip:y" from="6278,12011" to="6278,12280"/>
            <v:line id="_x0000_s1206" style="position:absolute;flip:y" from="4478,12011" to="4478,12333">
              <v:stroke endarrow="block"/>
            </v:line>
          </v:group>
        </w:pict>
      </w:r>
    </w:p>
    <w:p w:rsidR="00726896" w:rsidRPr="0042138F" w:rsidRDefault="00726896" w:rsidP="00193F33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42138F" w:rsidRDefault="00726896" w:rsidP="00193F33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42138F" w:rsidRDefault="00726896" w:rsidP="00193F33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DA0E33" w:rsidRDefault="00726896" w:rsidP="00193F33">
      <w:pPr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42138F" w:rsidRDefault="00726896" w:rsidP="00E97135">
      <w:pPr>
        <w:spacing w:line="240" w:lineRule="auto"/>
        <w:jc w:val="center"/>
        <w:rPr>
          <w:rFonts w:ascii="Times New Roman" w:hAnsi="Times New Roman"/>
          <w:i/>
          <w:sz w:val="28"/>
          <w:szCs w:val="32"/>
          <w:lang w:val="ru-RU"/>
        </w:rPr>
      </w:pPr>
    </w:p>
    <w:p w:rsidR="00726896" w:rsidRPr="0042138F" w:rsidRDefault="00726896" w:rsidP="00E97135">
      <w:pPr>
        <w:spacing w:line="240" w:lineRule="auto"/>
        <w:jc w:val="center"/>
        <w:rPr>
          <w:rFonts w:ascii="Times New Roman" w:hAnsi="Times New Roman"/>
          <w:i/>
          <w:sz w:val="28"/>
          <w:szCs w:val="32"/>
          <w:lang w:val="ru-RU"/>
        </w:rPr>
      </w:pPr>
    </w:p>
    <w:p w:rsidR="00726896" w:rsidRPr="0042138F" w:rsidRDefault="00726896" w:rsidP="00E97135">
      <w:pPr>
        <w:spacing w:line="240" w:lineRule="auto"/>
        <w:jc w:val="center"/>
        <w:rPr>
          <w:rFonts w:ascii="Times New Roman" w:hAnsi="Times New Roman"/>
          <w:i/>
          <w:sz w:val="28"/>
          <w:szCs w:val="32"/>
          <w:lang w:val="ru-RU"/>
        </w:rPr>
      </w:pPr>
    </w:p>
    <w:p w:rsidR="00726896" w:rsidRPr="0042138F" w:rsidRDefault="00726896" w:rsidP="00E97135">
      <w:pPr>
        <w:spacing w:line="240" w:lineRule="auto"/>
        <w:jc w:val="center"/>
        <w:rPr>
          <w:rFonts w:ascii="Times New Roman" w:hAnsi="Times New Roman"/>
          <w:i/>
          <w:sz w:val="28"/>
          <w:szCs w:val="32"/>
          <w:lang w:val="ru-RU"/>
        </w:rPr>
      </w:pPr>
    </w:p>
    <w:p w:rsidR="00726896" w:rsidRPr="0042138F" w:rsidRDefault="00726896" w:rsidP="00EE64EA">
      <w:pPr>
        <w:spacing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 w:rsidRPr="00514AF4"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2.3.1 - Операційна схема</w:t>
      </w:r>
    </w:p>
    <w:p w:rsidR="00726896" w:rsidRPr="00514AF4" w:rsidRDefault="00726896" w:rsidP="00514AF4">
      <w:pPr>
        <w:spacing w:after="0"/>
        <w:ind w:left="-567" w:firstLine="567"/>
        <w:rPr>
          <w:rFonts w:ascii="Times New Roman" w:hAnsi="Times New Roman"/>
          <w:noProof/>
          <w:sz w:val="24"/>
          <w:szCs w:val="24"/>
          <w:lang w:val="ru-RU" w:eastAsia="ru-RU"/>
        </w:rPr>
      </w:pPr>
      <w:r>
        <w:rPr>
          <w:rFonts w:ascii="Times New Roman" w:hAnsi="Times New Roman"/>
          <w:b/>
          <w:sz w:val="28"/>
          <w:szCs w:val="32"/>
        </w:rPr>
        <w:br w:type="page"/>
      </w:r>
      <w:r w:rsidRPr="00DA0E33">
        <w:rPr>
          <w:rFonts w:ascii="Times New Roman" w:hAnsi="Times New Roman"/>
          <w:b/>
          <w:sz w:val="28"/>
          <w:szCs w:val="32"/>
        </w:rPr>
        <w:t>2.3.3 Змістовний мікроалгоритм:</w:t>
      </w:r>
      <w:r w:rsidRPr="00DA0E3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</w:p>
    <w:p w:rsidR="00726896" w:rsidRPr="00514AF4" w:rsidRDefault="00726896" w:rsidP="00514AF4">
      <w:pPr>
        <w:spacing w:after="0"/>
        <w:ind w:left="-567" w:firstLine="567"/>
        <w:jc w:val="center"/>
        <w:rPr>
          <w:rFonts w:ascii="Times New Roman" w:hAnsi="Times New Roman"/>
          <w:noProof/>
          <w:sz w:val="24"/>
          <w:szCs w:val="24"/>
          <w:lang w:val="ru-RU" w:eastAsia="ru-RU"/>
        </w:rPr>
      </w:pPr>
      <w:r w:rsidRPr="00514AF4">
        <w:rPr>
          <w:rFonts w:ascii="Times New Roman" w:hAnsi="Times New Roman"/>
          <w:noProof/>
          <w:sz w:val="24"/>
          <w:szCs w:val="24"/>
          <w:lang w:val="ru-RU" w:eastAsia="ru-RU"/>
        </w:rPr>
        <w:pict>
          <v:shape id="_x0000_i1052" type="#_x0000_t75" style="width:222.75pt;height:447pt">
            <v:imagedata r:id="rId39" o:title=""/>
          </v:shape>
        </w:pict>
      </w:r>
    </w:p>
    <w:p w:rsidR="00726896" w:rsidRDefault="00726896" w:rsidP="00B5490A">
      <w:pPr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ru-RU"/>
        </w:rPr>
        <w:pict>
          <v:shape id="Поле 613" o:spid="_x0000_s1207" type="#_x0000_t202" style="position:absolute;margin-left:117pt;margin-top:6.95pt;width:277.5pt;height:22.25pt;z-index: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:rsidR="00726896" w:rsidRPr="000E2259" w:rsidRDefault="00726896" w:rsidP="00477CE6">
                  <w:pPr>
                    <w:ind w:left="-567" w:firstLine="567"/>
                    <w:jc w:val="center"/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Рис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en-US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 xml:space="preserve"> 2.3.2</w:t>
                  </w:r>
                  <w:r w:rsidRPr="00477CE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- 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</w:rPr>
                    <w:t>Змістовний мікроалгорит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м</w:t>
                  </w:r>
                </w:p>
                <w:p w:rsidR="00726896" w:rsidRDefault="00726896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726896" w:rsidRPr="00514AF4" w:rsidRDefault="00726896" w:rsidP="00C65749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B5490A" w:rsidRDefault="00726896" w:rsidP="00C65749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2.3.4 Таблиця станів регістрів: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 xml:space="preserve"> </w:t>
      </w:r>
    </w:p>
    <w:p w:rsidR="00726896" w:rsidRDefault="00726896" w:rsidP="00C65749">
      <w:pPr>
        <w:widowControl w:val="0"/>
        <w:autoSpaceDE w:val="0"/>
        <w:autoSpaceDN w:val="0"/>
        <w:adjustRightInd w:val="0"/>
        <w:spacing w:after="0" w:line="360" w:lineRule="auto"/>
        <w:ind w:left="559" w:firstLine="70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en-US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я 2.3.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1</w:t>
      </w:r>
    </w:p>
    <w:p w:rsidR="00726896" w:rsidRPr="00C65749" w:rsidRDefault="00726896" w:rsidP="00C65749">
      <w:pPr>
        <w:widowControl w:val="0"/>
        <w:autoSpaceDE w:val="0"/>
        <w:autoSpaceDN w:val="0"/>
        <w:adjustRightInd w:val="0"/>
        <w:spacing w:after="0" w:line="360" w:lineRule="auto"/>
        <w:ind w:left="559" w:firstLine="709"/>
        <w:jc w:val="center"/>
        <w:rPr>
          <w:rFonts w:ascii="Times New Roman" w:hAnsi="Times New Roman"/>
          <w:b/>
          <w:sz w:val="28"/>
          <w:szCs w:val="28"/>
        </w:rPr>
      </w:pPr>
      <w:r w:rsidRPr="00C65749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C65749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C65749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я с</w:t>
      </w:r>
      <w:r w:rsidRPr="00C65749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т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C65749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C65749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г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с</w:t>
      </w:r>
      <w:r w:rsidRPr="00C65749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C65749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C65749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і</w:t>
      </w:r>
      <w:r w:rsidRPr="00C65749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tbl>
      <w:tblPr>
        <w:tblW w:w="9927" w:type="dxa"/>
        <w:jc w:val="center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47"/>
        <w:gridCol w:w="3960"/>
        <w:gridCol w:w="2160"/>
        <w:gridCol w:w="2160"/>
        <w:gridCol w:w="900"/>
      </w:tblGrid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514AF4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  <w:lang w:val="ru-RU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№</w:t>
            </w:r>
            <w:r>
              <w:rPr>
                <w:rFonts w:ascii="Times New Roman" w:hAnsi="Times New Roman"/>
                <w:b/>
                <w:spacing w:val="-24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b/>
                <w:spacing w:val="-24"/>
                <w:sz w:val="24"/>
                <w:szCs w:val="24"/>
                <w:lang w:val="ru-RU"/>
              </w:rPr>
              <w:t xml:space="preserve"> ц.</w:t>
            </w:r>
          </w:p>
        </w:tc>
        <w:tc>
          <w:tcPr>
            <w:tcW w:w="3960" w:type="dxa"/>
          </w:tcPr>
          <w:p w:rsidR="00726896" w:rsidRPr="00C42873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 xml:space="preserve">RG1 </w:t>
            </w: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160" w:type="dxa"/>
          </w:tcPr>
          <w:p w:rsidR="00726896" w:rsidRPr="00C42873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 xml:space="preserve">RG2 </w:t>
            </w: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160" w:type="dxa"/>
          </w:tcPr>
          <w:p w:rsidR="00726896" w:rsidRPr="00C42873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900" w:type="dxa"/>
          </w:tcPr>
          <w:p w:rsidR="00726896" w:rsidRPr="00C42873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2B3E72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П.С.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100110011101101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101010011101011</w:t>
            </w: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1111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3960" w:type="dxa"/>
            <w:vAlign w:val="bottom"/>
          </w:tcPr>
          <w:p w:rsidR="00726896" w:rsidRPr="00514AF4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14AF4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</w:t>
            </w:r>
            <w:r w:rsidRPr="00514AF4">
              <w:rPr>
                <w:rFonts w:ascii="Times New Roman" w:hAnsi="Times New Roman"/>
                <w:sz w:val="24"/>
                <w:szCs w:val="24"/>
              </w:rPr>
              <w:t>00000000000001010100111010110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001100111011010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1110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000000000000010101001110101100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011001110110100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1101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3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tabs>
                <w:tab w:val="left" w:pos="376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000000000000101010011101011000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110011101101000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1100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4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000000000000101010011101011000</w:t>
            </w:r>
          </w:p>
          <w:p w:rsidR="00726896" w:rsidRPr="00C42873" w:rsidRDefault="00726896" w:rsidP="00514AF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000000000000101111110001000011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000000000001011111100010000110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100111011010000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1011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5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000000000001011111100010000110</w:t>
            </w:r>
          </w:p>
          <w:p w:rsidR="00726896" w:rsidRPr="00C42873" w:rsidRDefault="00726896" w:rsidP="00514AF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000000000001100100110101110001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000000000011001001101011100010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001110110100000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1010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6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tabs>
                <w:tab w:val="left" w:pos="328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000000000110010011010111000100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011101101000000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1001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7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000000001100100110101110001000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111011010000000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1000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8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tabs>
                <w:tab w:val="left" w:pos="304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000000001100100110101110001000</w:t>
            </w:r>
          </w:p>
          <w:p w:rsidR="00726896" w:rsidRPr="00C42873" w:rsidRDefault="00726896" w:rsidP="000E2259">
            <w:pPr>
              <w:tabs>
                <w:tab w:val="left" w:pos="304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tabs>
                <w:tab w:val="left" w:pos="304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C42873" w:rsidRDefault="00726896" w:rsidP="00514AF4">
            <w:pPr>
              <w:tabs>
                <w:tab w:val="left" w:pos="304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000000001100101100000001110011</w:t>
            </w:r>
          </w:p>
          <w:p w:rsidR="00726896" w:rsidRPr="00C42873" w:rsidRDefault="00726896" w:rsidP="00514AF4">
            <w:pPr>
              <w:tabs>
                <w:tab w:val="left" w:pos="304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000000011001011000000011100110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110110100000000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0111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9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000000011001011000000011100110</w:t>
            </w:r>
          </w:p>
          <w:p w:rsidR="00726896" w:rsidRPr="00C42873" w:rsidRDefault="00726896" w:rsidP="000E225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000000011001011101010111010001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000000110010111010101110100010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101101000000000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0110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10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000000110010111010101110100010</w:t>
            </w:r>
          </w:p>
          <w:p w:rsidR="00726896" w:rsidRPr="00C42873" w:rsidRDefault="00726896" w:rsidP="000E225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000000110011000000000010001101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000001100110000000000100011010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011010000000000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0101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11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000011001100000000001000110100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110100000000000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0100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12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000011001100000000001000110100</w:t>
            </w:r>
          </w:p>
          <w:p w:rsidR="00726896" w:rsidRPr="00C42873" w:rsidRDefault="00726896" w:rsidP="000E225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000011001100000101011100011111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000110011000001010111000111110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101000000000000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0011</w:t>
            </w:r>
          </w:p>
        </w:tc>
      </w:tr>
      <w:tr w:rsidR="00726896" w:rsidRPr="00453E56" w:rsidTr="00514AF4">
        <w:trPr>
          <w:trHeight w:val="430"/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13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000110011000001010111000111110</w:t>
            </w:r>
          </w:p>
          <w:p w:rsidR="00726896" w:rsidRPr="00C42873" w:rsidRDefault="00726896" w:rsidP="000E225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514AF4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514AF4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000110011000010000001100101001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001100110000100000011001010010</w:t>
            </w:r>
          </w:p>
        </w:tc>
        <w:tc>
          <w:tcPr>
            <w:tcW w:w="2160" w:type="dxa"/>
            <w:vAlign w:val="bottom"/>
          </w:tcPr>
          <w:p w:rsidR="00726896" w:rsidRPr="000E2259" w:rsidRDefault="00726896" w:rsidP="000E225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010000000000000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0010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14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011001100001000000110010100100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100000000000000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0001</w:t>
            </w:r>
          </w:p>
        </w:tc>
      </w:tr>
      <w:tr w:rsidR="00726896" w:rsidRPr="00453E56" w:rsidTr="00514AF4">
        <w:trPr>
          <w:jc w:val="center"/>
        </w:trPr>
        <w:tc>
          <w:tcPr>
            <w:tcW w:w="747" w:type="dxa"/>
            <w:vAlign w:val="center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4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b/>
                <w:spacing w:val="-24"/>
                <w:sz w:val="24"/>
                <w:szCs w:val="24"/>
              </w:rPr>
              <w:t>15</w:t>
            </w:r>
          </w:p>
        </w:tc>
        <w:tc>
          <w:tcPr>
            <w:tcW w:w="39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011001100001000000110010100100</w:t>
            </w:r>
          </w:p>
          <w:p w:rsidR="00726896" w:rsidRPr="00C42873" w:rsidRDefault="00726896" w:rsidP="000E225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514AF4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514AF4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42873">
              <w:rPr>
                <w:rFonts w:ascii="Times New Roman" w:hAnsi="Times New Roman"/>
                <w:sz w:val="24"/>
                <w:szCs w:val="24"/>
                <w:lang w:val="en-US"/>
              </w:rPr>
              <w:t>011001100001000110000110001111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z w:val="24"/>
                <w:szCs w:val="24"/>
              </w:rPr>
              <w:t>000000000000000</w:t>
            </w:r>
          </w:p>
        </w:tc>
        <w:tc>
          <w:tcPr>
            <w:tcW w:w="216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26896" w:rsidRPr="00C42873" w:rsidRDefault="00726896" w:rsidP="00514AF4">
            <w:pPr>
              <w:spacing w:after="0" w:line="240" w:lineRule="auto"/>
              <w:ind w:left="-110" w:right="-108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C42873">
              <w:rPr>
                <w:rFonts w:ascii="Times New Roman" w:hAnsi="Times New Roman"/>
                <w:spacing w:val="-20"/>
                <w:sz w:val="24"/>
                <w:szCs w:val="24"/>
              </w:rPr>
              <w:t>0</w:t>
            </w:r>
          </w:p>
        </w:tc>
      </w:tr>
    </w:tbl>
    <w:p w:rsidR="00726896" w:rsidRDefault="00726896" w:rsidP="009963D5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DA0E33" w:rsidRDefault="00726896" w:rsidP="000E2259">
      <w:pPr>
        <w:spacing w:before="240"/>
        <w:ind w:firstLine="5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ru-RU"/>
        </w:rPr>
        <w:br w:type="page"/>
      </w:r>
      <w:r w:rsidRPr="00DA0E33">
        <w:rPr>
          <w:rFonts w:ascii="Times New Roman" w:hAnsi="Times New Roman"/>
          <w:b/>
          <w:sz w:val="28"/>
          <w:szCs w:val="28"/>
        </w:rPr>
        <w:t>2.3.5 Функціональна схема:</w:t>
      </w:r>
      <w:r w:rsidRPr="00DA0E3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</w:p>
    <w:p w:rsidR="00726896" w:rsidRPr="00DA0E33" w:rsidRDefault="00726896" w:rsidP="005024D6">
      <w:pPr>
        <w:jc w:val="center"/>
        <w:rPr>
          <w:rFonts w:ascii="Times New Roman" w:hAnsi="Times New Roman"/>
          <w:sz w:val="32"/>
          <w:szCs w:val="32"/>
        </w:rPr>
      </w:pPr>
      <w:r w:rsidRPr="002E5507">
        <w:rPr>
          <w:rFonts w:ascii="Times New Roman" w:hAnsi="Times New Roman"/>
          <w:sz w:val="32"/>
          <w:szCs w:val="32"/>
        </w:rPr>
        <w:pict>
          <v:shape id="_x0000_i1053" type="#_x0000_t75" style="width:272.25pt;height:268.5pt">
            <v:imagedata r:id="rId40" o:title=""/>
          </v:shape>
        </w:pict>
      </w:r>
    </w:p>
    <w:p w:rsidR="00726896" w:rsidRPr="000E2259" w:rsidRDefault="00726896" w:rsidP="005024D6">
      <w:pPr>
        <w:ind w:left="-567" w:firstLine="567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2.3.3 </w:t>
      </w:r>
      <w:r w:rsidRPr="00DA0E33">
        <w:rPr>
          <w:rFonts w:ascii="Times New Roman" w:hAnsi="Times New Roman"/>
          <w:b/>
          <w:sz w:val="28"/>
          <w:szCs w:val="32"/>
        </w:rPr>
        <w:t xml:space="preserve">- </w:t>
      </w:r>
      <w:r>
        <w:rPr>
          <w:rFonts w:ascii="Times New Roman" w:hAnsi="Times New Roman"/>
          <w:i/>
          <w:sz w:val="28"/>
          <w:szCs w:val="28"/>
        </w:rPr>
        <w:t>Функціональна схема</w:t>
      </w:r>
    </w:p>
    <w:p w:rsidR="00726896" w:rsidRPr="00DA0E33" w:rsidRDefault="00726896" w:rsidP="000E2259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 xml:space="preserve">2.3.6 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b/>
          <w:sz w:val="28"/>
          <w:szCs w:val="32"/>
        </w:rPr>
        <w:t>Закодований мікроалгоритм:</w:t>
      </w:r>
    </w:p>
    <w:p w:rsidR="00726896" w:rsidRDefault="00726896" w:rsidP="00783823">
      <w:pPr>
        <w:spacing w:after="0"/>
        <w:jc w:val="right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</w:rPr>
        <w:t>Таблиця 2.3.2</w:t>
      </w:r>
    </w:p>
    <w:p w:rsidR="00726896" w:rsidRPr="000E2259" w:rsidRDefault="00726896" w:rsidP="000E2259">
      <w:pPr>
        <w:spacing w:after="0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0E2259">
        <w:rPr>
          <w:rFonts w:ascii="Times New Roman" w:hAnsi="Times New Roman"/>
          <w:b/>
          <w:sz w:val="28"/>
          <w:szCs w:val="32"/>
        </w:rPr>
        <w:t>Таблиця кодування операцій і логічних умов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94"/>
        <w:gridCol w:w="2423"/>
        <w:gridCol w:w="2439"/>
        <w:gridCol w:w="2459"/>
      </w:tblGrid>
      <w:tr w:rsidR="00726896" w:rsidRPr="00453E56" w:rsidTr="004148D9">
        <w:tc>
          <w:tcPr>
            <w:tcW w:w="4817" w:type="dxa"/>
            <w:gridSpan w:val="2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Кодування логічних умов</w:t>
            </w:r>
          </w:p>
        </w:tc>
      </w:tr>
      <w:tr w:rsidR="00726896" w:rsidRPr="00453E56" w:rsidTr="004148D9">
        <w:tc>
          <w:tcPr>
            <w:tcW w:w="2394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Позначення</w:t>
            </w:r>
          </w:p>
        </w:tc>
      </w:tr>
      <w:tr w:rsidR="00726896" w:rsidRPr="00453E56" w:rsidTr="004148D9">
        <w:tc>
          <w:tcPr>
            <w:tcW w:w="2394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RG1:=0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RG2:=X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RG3:=Y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CT:=15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RG1:=RG1+RG3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RG1:=l(RG1).0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RG2:=l(RG2).0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W2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W3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W</w:t>
            </w:r>
            <w:r w:rsidRPr="00453E56">
              <w:rPr>
                <w:rFonts w:ascii="Times New Roman" w:hAnsi="Times New Roman"/>
                <w:sz w:val="28"/>
                <w:szCs w:val="32"/>
                <w:vertAlign w:val="subscript"/>
              </w:rPr>
              <w:t>CT</w:t>
            </w:r>
            <w:r w:rsidRPr="00453E56">
              <w:rPr>
                <w:rFonts w:ascii="Times New Roman" w:hAnsi="Times New Roman"/>
                <w:sz w:val="28"/>
                <w:szCs w:val="32"/>
              </w:rPr>
              <w:t xml:space="preserve">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W1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ShL1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ShL2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dec</w:t>
            </w:r>
          </w:p>
        </w:tc>
        <w:tc>
          <w:tcPr>
            <w:tcW w:w="2439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 xml:space="preserve">RG2[n-1] 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X1</w:t>
            </w:r>
          </w:p>
          <w:p w:rsidR="00726896" w:rsidRPr="00453E56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453E56">
              <w:rPr>
                <w:rFonts w:ascii="Times New Roman" w:hAnsi="Times New Roman"/>
                <w:sz w:val="28"/>
                <w:szCs w:val="32"/>
              </w:rPr>
              <w:t>X2</w:t>
            </w:r>
          </w:p>
        </w:tc>
      </w:tr>
    </w:tbl>
    <w:p w:rsidR="00726896" w:rsidRPr="00DA0E33" w:rsidRDefault="00726896" w:rsidP="00E751E5">
      <w:pPr>
        <w:rPr>
          <w:sz w:val="28"/>
          <w:szCs w:val="28"/>
        </w:rPr>
      </w:pPr>
    </w:p>
    <w:p w:rsidR="00726896" w:rsidRPr="004148D9" w:rsidRDefault="00726896" w:rsidP="004148D9">
      <w:pPr>
        <w:jc w:val="center"/>
        <w:rPr>
          <w:sz w:val="28"/>
          <w:szCs w:val="28"/>
          <w:lang w:val="en-US"/>
        </w:rPr>
      </w:pPr>
      <w:r>
        <w:object w:dxaOrig="4005" w:dyaOrig="8384">
          <v:shape id="_x0000_i1054" type="#_x0000_t75" style="width:188.25pt;height:393.75pt" o:ole="">
            <v:imagedata r:id="rId41" o:title=""/>
          </v:shape>
          <o:OLEObject Type="Embed" ProgID="Visio.Drawing.11" ShapeID="_x0000_i1054" DrawAspect="Content" ObjectID="_1461620430" r:id="rId42"/>
        </w:object>
      </w:r>
    </w:p>
    <w:p w:rsidR="00726896" w:rsidRPr="005E1956" w:rsidRDefault="00726896" w:rsidP="005E1956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2.3.4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-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Закодований мікроалгоритм</w:t>
      </w:r>
    </w:p>
    <w:p w:rsidR="00726896" w:rsidRDefault="00726896" w:rsidP="005E1956">
      <w:pPr>
        <w:numPr>
          <w:ilvl w:val="2"/>
          <w:numId w:val="3"/>
        </w:numPr>
        <w:tabs>
          <w:tab w:val="clear" w:pos="720"/>
        </w:tabs>
        <w:spacing w:after="0" w:line="240" w:lineRule="auto"/>
        <w:ind w:left="0" w:firstLine="540"/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b/>
          <w:sz w:val="28"/>
          <w:szCs w:val="32"/>
        </w:rPr>
        <w:t>Граф управляючого автомата Мура з кодами вершин:</w:t>
      </w:r>
    </w:p>
    <w:p w:rsidR="00726896" w:rsidRPr="005E1956" w:rsidRDefault="00726896" w:rsidP="005E1956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DA338F">
      <w:pPr>
        <w:jc w:val="center"/>
        <w:rPr>
          <w:rFonts w:ascii="Times New Roman" w:hAnsi="Times New Roman"/>
          <w:i/>
          <w:sz w:val="28"/>
          <w:szCs w:val="32"/>
        </w:rPr>
      </w:pPr>
      <w:r w:rsidRPr="002E5507">
        <w:rPr>
          <w:rFonts w:ascii="Times New Roman" w:hAnsi="Times New Roman"/>
          <w:i/>
          <w:sz w:val="28"/>
          <w:szCs w:val="32"/>
        </w:rPr>
        <w:pict>
          <v:shape id="_x0000_i1055" type="#_x0000_t75" style="width:337.5pt;height:240.75pt">
            <v:imagedata r:id="rId43" o:title=""/>
          </v:shape>
        </w:pict>
      </w:r>
    </w:p>
    <w:p w:rsidR="00726896" w:rsidRPr="005E1956" w:rsidRDefault="00726896" w:rsidP="005E1956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2.3.5 - Граф автомата Мура</w:t>
      </w:r>
    </w:p>
    <w:p w:rsidR="00726896" w:rsidRPr="00DA0E33" w:rsidRDefault="00726896" w:rsidP="005E1956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2.3.8 Обробка порядків:</w:t>
      </w:r>
    </w:p>
    <w:p w:rsidR="00726896" w:rsidRPr="0051457B" w:rsidRDefault="00726896" w:rsidP="005E1956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+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>.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56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</w:p>
    <w:p w:rsidR="00726896" w:rsidRPr="005E1956" w:rsidRDefault="00726896" w:rsidP="005E1956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57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8;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 xml:space="preserve">5;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13</w:t>
      </w:r>
      <w:r w:rsidRPr="0051457B">
        <w:rPr>
          <w:rFonts w:ascii="Times New Roman" w:hAnsi="Times New Roman"/>
          <w:sz w:val="28"/>
          <w:szCs w:val="28"/>
          <w:vertAlign w:val="subscript"/>
        </w:rPr>
        <w:t>10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1101</w:t>
      </w:r>
      <w:r w:rsidRPr="0051457B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DA0E33" w:rsidRDefault="00726896" w:rsidP="005E1956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 xml:space="preserve">2.3.9 Нормалізація результату:  </w:t>
      </w:r>
    </w:p>
    <w:p w:rsidR="00726896" w:rsidRPr="005E1956" w:rsidRDefault="00726896" w:rsidP="005E1956">
      <w:pPr>
        <w:ind w:firstLine="540"/>
        <w:rPr>
          <w:rFonts w:ascii="Times New Roman" w:hAnsi="Times New Roman"/>
          <w:sz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 xml:space="preserve">Отримали результат: </w:t>
      </w:r>
      <w:r w:rsidRPr="005E1956">
        <w:rPr>
          <w:rFonts w:ascii="Times New Roman" w:hAnsi="Times New Roman"/>
          <w:sz w:val="28"/>
          <w:szCs w:val="28"/>
          <w:lang w:val="en-US"/>
        </w:rPr>
        <w:t>011001100001000110000110001111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DA0E33" w:rsidRDefault="00726896" w:rsidP="005E1956">
      <w:pPr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Знак мантиси: </w:t>
      </w:r>
      <w:r w:rsidRPr="00CE0BAA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58" type="#_x0000_t75" style="width:52.5pt;height:15.75pt" o:ole="">
            <v:imagedata r:id="rId24" o:title=""/>
          </v:shape>
          <o:OLEObject Type="Embed" ProgID="Equation.3" ShapeID="_x0000_i1058" DrawAspect="Content" ObjectID="_1461620431" r:id="rId44"/>
        </w:object>
      </w:r>
    </w:p>
    <w:p w:rsidR="00726896" w:rsidRPr="00DA0E33" w:rsidRDefault="00726896" w:rsidP="005E1956">
      <w:pPr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726896" w:rsidRPr="005E1956" w:rsidRDefault="00726896" w:rsidP="005E1956">
      <w:pPr>
        <w:ind w:firstLine="540"/>
        <w:rPr>
          <w:rFonts w:ascii="Times New Roman" w:hAnsi="Times New Roman"/>
          <w:sz w:val="28"/>
          <w:szCs w:val="28"/>
        </w:rPr>
      </w:pPr>
      <w:r w:rsidRPr="005E1956">
        <w:rPr>
          <w:rFonts w:ascii="Times New Roman" w:hAnsi="Times New Roman"/>
          <w:sz w:val="28"/>
          <w:szCs w:val="28"/>
        </w:rPr>
        <w:t>порядок зменшуємо на 1:</w:t>
      </w:r>
    </w:p>
    <w:p w:rsidR="00726896" w:rsidRPr="005E1956" w:rsidRDefault="00726896" w:rsidP="005E1956">
      <w:pPr>
        <w:ind w:firstLine="540"/>
        <w:rPr>
          <w:rFonts w:ascii="Times New Roman" w:hAnsi="Times New Roman"/>
          <w:sz w:val="28"/>
          <w:szCs w:val="28"/>
          <w:lang w:val="ru-RU"/>
        </w:rPr>
      </w:pPr>
      <w:r w:rsidRPr="005E1956">
        <w:rPr>
          <w:rFonts w:ascii="Times New Roman" w:hAnsi="Times New Roman"/>
          <w:sz w:val="28"/>
          <w:szCs w:val="28"/>
          <w:lang w:val="ru-RU"/>
        </w:rPr>
        <w:t>11001100001000110000110001111</w:t>
      </w:r>
      <w:r w:rsidRPr="005E1956">
        <w:rPr>
          <w:rFonts w:ascii="Times New Roman" w:hAnsi="Times New Roman"/>
          <w:sz w:val="28"/>
          <w:szCs w:val="28"/>
        </w:rPr>
        <w:t>;</w:t>
      </w:r>
    </w:p>
    <w:p w:rsidR="00726896" w:rsidRPr="005E1956" w:rsidRDefault="00726896" w:rsidP="005E1956">
      <w:pPr>
        <w:spacing w:after="0" w:line="360" w:lineRule="auto"/>
        <w:ind w:firstLine="540"/>
        <w:rPr>
          <w:rFonts w:ascii="Times New Roman" w:hAnsi="Times New Roman"/>
          <w:sz w:val="28"/>
          <w:szCs w:val="28"/>
          <w:lang w:val="en-US"/>
        </w:rPr>
      </w:pPr>
      <w:r w:rsidRPr="005E1956">
        <w:rPr>
          <w:rFonts w:ascii="Times New Roman" w:hAnsi="Times New Roman"/>
          <w:sz w:val="28"/>
          <w:szCs w:val="28"/>
        </w:rPr>
        <w:fldChar w:fldCharType="begin"/>
      </w:r>
      <w:r w:rsidRPr="005E1956">
        <w:rPr>
          <w:rFonts w:ascii="Times New Roman" w:hAnsi="Times New Roman"/>
          <w:sz w:val="28"/>
          <w:szCs w:val="28"/>
        </w:rPr>
        <w:instrText xml:space="preserve"> QUOTE </w:instrText>
      </w:r>
      <w:r w:rsidRPr="005E1956">
        <w:rPr>
          <w:rFonts w:ascii="Times New Roman" w:hAnsi="Times New Roman"/>
          <w:sz w:val="28"/>
          <w:szCs w:val="28"/>
        </w:rPr>
        <w:pict>
          <v:shape id="_x0000_i1059" type="#_x0000_t75" style="width:16.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5E1956">
        <w:rPr>
          <w:rFonts w:ascii="Times New Roman" w:hAnsi="Times New Roman"/>
          <w:sz w:val="28"/>
          <w:szCs w:val="28"/>
        </w:rPr>
        <w:instrText xml:space="preserve"> </w:instrText>
      </w:r>
      <w:r w:rsidRPr="005E1956">
        <w:rPr>
          <w:rFonts w:ascii="Times New Roman" w:hAnsi="Times New Roman"/>
          <w:sz w:val="28"/>
          <w:szCs w:val="28"/>
        </w:rPr>
        <w:fldChar w:fldCharType="separate"/>
      </w:r>
      <w:r w:rsidRPr="005E1956">
        <w:rPr>
          <w:rFonts w:ascii="Times New Roman" w:hAnsi="Times New Roman"/>
          <w:sz w:val="28"/>
          <w:szCs w:val="28"/>
          <w:lang w:val="en-US"/>
        </w:rPr>
        <w:t xml:space="preserve"> P</w:t>
      </w:r>
      <w:r w:rsidRPr="005E1956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E1956">
        <w:rPr>
          <w:rFonts w:ascii="Times New Roman" w:hAnsi="Times New Roman"/>
          <w:sz w:val="28"/>
          <w:szCs w:val="28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fldChar w:fldCharType="end"/>
      </w:r>
      <w:r w:rsidRPr="005E1956">
        <w:rPr>
          <w:rFonts w:ascii="Times New Roman" w:hAnsi="Times New Roman"/>
          <w:sz w:val="28"/>
          <w:szCs w:val="28"/>
        </w:rPr>
        <w:t>=</w:t>
      </w:r>
      <w:r w:rsidRPr="005E195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t>12</w:t>
      </w:r>
      <w:r w:rsidRPr="005E1956">
        <w:rPr>
          <w:rFonts w:ascii="Times New Roman" w:hAnsi="Times New Roman"/>
          <w:sz w:val="28"/>
          <w:szCs w:val="28"/>
          <w:lang w:val="en-US"/>
        </w:rPr>
        <w:t>.</w:t>
      </w:r>
    </w:p>
    <w:p w:rsidR="00726896" w:rsidRPr="00DA0E33" w:rsidRDefault="00726896" w:rsidP="005E1956">
      <w:pPr>
        <w:spacing w:line="240" w:lineRule="auto"/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Запишемо нормалізований результат: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6"/>
        <w:gridCol w:w="416"/>
        <w:gridCol w:w="416"/>
        <w:gridCol w:w="416"/>
        <w:gridCol w:w="416"/>
        <w:gridCol w:w="416"/>
        <w:gridCol w:w="416"/>
        <w:gridCol w:w="416"/>
        <w:gridCol w:w="42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5E19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5E19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A00021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A00021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A00021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A00021" w:rsidRDefault="00726896" w:rsidP="00C614C4">
      <w:pPr>
        <w:rPr>
          <w:rFonts w:ascii="Times New Roman" w:hAnsi="Times New Roman"/>
          <w:sz w:val="32"/>
          <w:szCs w:val="32"/>
          <w:lang w:val="en-US"/>
        </w:rPr>
      </w:pPr>
    </w:p>
    <w:p w:rsidR="00726896" w:rsidRPr="005E1956" w:rsidRDefault="00726896" w:rsidP="005E1956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5E1956">
        <w:rPr>
          <w:rFonts w:ascii="Times New Roman" w:hAnsi="Times New Roman"/>
          <w:b/>
          <w:sz w:val="28"/>
          <w:szCs w:val="28"/>
        </w:rPr>
        <w:t>2.4 Четвертий спосіб множення</w:t>
      </w:r>
    </w:p>
    <w:p w:rsidR="00726896" w:rsidRPr="005E1956" w:rsidRDefault="00726896" w:rsidP="005E1956">
      <w:pPr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2.4.1Теор</w:t>
      </w:r>
      <w:r>
        <w:rPr>
          <w:rFonts w:ascii="Times New Roman" w:hAnsi="Times New Roman"/>
          <w:b/>
          <w:sz w:val="28"/>
          <w:szCs w:val="28"/>
          <w:lang w:val="ru-RU"/>
        </w:rPr>
        <w:t>е</w:t>
      </w:r>
      <w:r w:rsidRPr="005E1956">
        <w:rPr>
          <w:rFonts w:ascii="Times New Roman" w:hAnsi="Times New Roman"/>
          <w:b/>
          <w:sz w:val="28"/>
          <w:szCs w:val="28"/>
        </w:rPr>
        <w:t>тичне обґрунтування четвертого способу множення:</w:t>
      </w:r>
    </w:p>
    <w:p w:rsidR="00726896" w:rsidRPr="005E1956" w:rsidRDefault="00726896" w:rsidP="005E19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E1956">
        <w:rPr>
          <w:rFonts w:ascii="Times New Roman" w:hAnsi="Times New Roman"/>
          <w:sz w:val="28"/>
          <w:szCs w:val="28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Default="00726896" w:rsidP="005E19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E1956">
        <w:rPr>
          <w:rFonts w:ascii="Times New Roman" w:hAnsi="Times New Roman"/>
          <w:sz w:val="28"/>
          <w:szCs w:val="28"/>
        </w:rPr>
        <w:tab/>
        <w:t>Множення виконується зі старших розрядів множника, сума часткових добутків залишається нерухомою, а множене зсувається вправо. Перед множенням четвертим способом множник записують у регістр RG2, а множене – в старші розряди регістру RG3(тобто в RG3 установлюють Y0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t>Y2-1). У кожному циклі цифра RG2(1), що знаходиться в старшому розряді регістру RG2, керує підсумовуванням, а в RG3 здійснюється правий зсув на один розряд, що еквівалентно множенню вмісту цього регістра на 2-1. Час виконання множення четвертим способом складає tM=ntП, визначається аналогічно до другого способу.  Запишу четвертий спосіб в аналітичні формі. Вираз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726896" w:rsidRDefault="00726896" w:rsidP="005E19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35C34">
        <w:pict>
          <v:shape id="_x0000_i1060" type="#_x0000_t75" style="width:273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3D1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083D10&quot; wsp:rsidP=&quot;00083D1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1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7" o:title="" chromakey="white"/>
          </v:shape>
        </w:pict>
      </w:r>
      <w:r w:rsidRPr="005E1956">
        <w:rPr>
          <w:rFonts w:ascii="Times New Roman" w:hAnsi="Times New Roman"/>
          <w:sz w:val="28"/>
          <w:szCs w:val="28"/>
        </w:rPr>
        <w:t>подамо у вигляді</w:t>
      </w:r>
    </w:p>
    <w:p w:rsidR="00726896" w:rsidRPr="005E1956" w:rsidRDefault="00726896" w:rsidP="005E19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35C34">
        <w:pict>
          <v:shape id="_x0000_i1061" type="#_x0000_t75" style="width:370.5pt;height:18.7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DF49A2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F49A2&quot; wsp:rsidP=&quot;00DF49A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=&lt;/m:t&gt;&lt;/m:r&gt;&lt;m:d&gt;&lt;m:d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dPr&gt;&lt;m:e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i/&gt;&lt;w:sz w:val=&quot;28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0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sub&gt;&lt;/m:sSub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k&lt;/m:t&gt;&lt;/m:r&gt;&lt;/m:sub&gt;&lt;/m:sSub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5" o:title="" chromakey="white"/>
          </v:shape>
        </w:pict>
      </w:r>
    </w:p>
    <w:p w:rsidR="00726896" w:rsidRDefault="00726896" w:rsidP="002B3E72">
      <w:pPr>
        <w:pStyle w:val="NoSpacing"/>
        <w:rPr>
          <w:rFonts w:ascii="Times New Roman" w:hAnsi="Times New Roman"/>
          <w:sz w:val="28"/>
          <w:szCs w:val="28"/>
          <w:lang w:val="uk-UA"/>
        </w:rPr>
      </w:pPr>
      <w:r w:rsidRPr="005E1956">
        <w:rPr>
          <w:rFonts w:ascii="Times New Roman" w:hAnsi="Times New Roman"/>
          <w:sz w:val="28"/>
          <w:szCs w:val="28"/>
        </w:rPr>
        <w:t xml:space="preserve">Отже, сума часткових добутків в i-му циклі, де </w:t>
      </w:r>
      <w:r w:rsidRPr="00F10AD0">
        <w:rPr>
          <w:rFonts w:ascii="Times New Roman" w:hAnsi="Times New Roman"/>
          <w:position w:val="-10"/>
          <w:sz w:val="28"/>
          <w:szCs w:val="28"/>
          <w:lang w:val="uk-UA"/>
        </w:rPr>
        <w:object w:dxaOrig="680" w:dyaOrig="380">
          <v:shape id="_x0000_i1062" type="#_x0000_t75" style="width:33pt;height:18.75pt" o:ole="">
            <v:imagedata r:id="rId29" o:title=""/>
          </v:shape>
          <o:OLEObject Type="Embed" ProgID="Equation.3" ShapeID="_x0000_i1062" DrawAspect="Content" ObjectID="_1461620432" r:id="rId46"/>
        </w:object>
      </w:r>
      <w:r w:rsidRPr="005E1956">
        <w:rPr>
          <w:rFonts w:ascii="Times New Roman" w:hAnsi="Times New Roman"/>
          <w:sz w:val="28"/>
          <w:szCs w:val="28"/>
        </w:rPr>
        <w:t>, зводиться до обчислення виразу: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35C34">
        <w:pict>
          <v:shape id="_x0000_i1063" type="#_x0000_t75" style="width:132pt;height:15.7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138AE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7138AE&quot; wsp:rsidP=&quot;007138AE&quot;&gt;&lt;m:oMathPara&gt;&lt;m:oMath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7" o:title="" chromakey="white"/>
          </v:shape>
        </w:pict>
      </w:r>
      <w:r w:rsidRPr="005E195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t xml:space="preserve">з початковими значеннями </w:t>
      </w:r>
      <w:r w:rsidRPr="00F10AD0">
        <w:rPr>
          <w:rFonts w:ascii="Times New Roman" w:hAnsi="Times New Roman"/>
          <w:sz w:val="28"/>
          <w:szCs w:val="28"/>
          <w:lang w:val="uk-UA"/>
        </w:rPr>
        <w:t>i=1, Y</w:t>
      </w:r>
      <w:r w:rsidRPr="00F10AD0">
        <w:rPr>
          <w:rFonts w:ascii="Times New Roman" w:hAnsi="Times New Roman"/>
          <w:sz w:val="28"/>
          <w:szCs w:val="28"/>
          <w:vertAlign w:val="subscript"/>
          <w:lang w:val="uk-UA"/>
        </w:rPr>
        <w:t>0</w:t>
      </w:r>
      <w:r w:rsidRPr="00F10AD0">
        <w:rPr>
          <w:rFonts w:ascii="Times New Roman" w:hAnsi="Times New Roman"/>
          <w:sz w:val="28"/>
          <w:szCs w:val="28"/>
          <w:lang w:val="uk-UA"/>
        </w:rPr>
        <w:t>=</w:t>
      </w:r>
      <w:r w:rsidRPr="00FF5700">
        <w:rPr>
          <w:rFonts w:ascii="Times New Roman" w:hAnsi="Times New Roman"/>
          <w:sz w:val="28"/>
          <w:szCs w:val="28"/>
        </w:rPr>
        <w:t>2</w:t>
      </w:r>
      <w:r w:rsidRPr="00FF5700">
        <w:rPr>
          <w:rFonts w:ascii="Times New Roman" w:hAnsi="Times New Roman"/>
          <w:sz w:val="28"/>
          <w:szCs w:val="28"/>
          <w:vertAlign w:val="superscript"/>
        </w:rPr>
        <w:t>-1</w:t>
      </w:r>
      <w:r w:rsidRPr="00F10AD0">
        <w:rPr>
          <w:rFonts w:ascii="Times New Roman" w:hAnsi="Times New Roman"/>
          <w:sz w:val="28"/>
          <w:szCs w:val="28"/>
          <w:lang w:val="uk-UA"/>
        </w:rPr>
        <w:t>Y, Z</w:t>
      </w:r>
      <w:r w:rsidRPr="00F10AD0">
        <w:rPr>
          <w:rFonts w:ascii="Times New Roman" w:hAnsi="Times New Roman"/>
          <w:sz w:val="28"/>
          <w:szCs w:val="28"/>
          <w:vertAlign w:val="subscript"/>
          <w:lang w:val="uk-UA"/>
        </w:rPr>
        <w:t>0</w:t>
      </w:r>
      <w:r w:rsidRPr="00F10AD0">
        <w:rPr>
          <w:rFonts w:ascii="Times New Roman" w:hAnsi="Times New Roman"/>
          <w:sz w:val="28"/>
          <w:szCs w:val="28"/>
          <w:lang w:val="uk-UA"/>
        </w:rPr>
        <w:t>=0.</w:t>
      </w:r>
    </w:p>
    <w:p w:rsidR="00726896" w:rsidRPr="00F10AD0" w:rsidRDefault="00726896" w:rsidP="002B3E72">
      <w:pPr>
        <w:pStyle w:val="NoSpacing"/>
        <w:rPr>
          <w:rFonts w:ascii="Times New Roman" w:hAnsi="Times New Roman"/>
          <w:sz w:val="28"/>
          <w:szCs w:val="28"/>
          <w:lang w:val="uk-UA"/>
        </w:rPr>
      </w:pPr>
    </w:p>
    <w:p w:rsidR="00726896" w:rsidRPr="002B3E72" w:rsidRDefault="00726896" w:rsidP="002B3E7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E1956">
        <w:rPr>
          <w:rFonts w:ascii="Times New Roman" w:hAnsi="Times New Roman"/>
          <w:b/>
          <w:sz w:val="28"/>
          <w:szCs w:val="28"/>
        </w:rPr>
        <w:t>2.4.2 Операційна схема:</w:t>
      </w:r>
      <w:r w:rsidRPr="005E1956">
        <w:rPr>
          <w:rFonts w:ascii="Times New Roman" w:hAnsi="Times New Roman"/>
          <w:sz w:val="28"/>
          <w:szCs w:val="28"/>
        </w:rPr>
        <w:t xml:space="preserve"> </w:t>
      </w:r>
    </w:p>
    <w:p w:rsidR="00726896" w:rsidRPr="002B3E72" w:rsidRDefault="00726896" w:rsidP="002606C4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2B3E7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3E72">
        <w:rPr>
          <w:rFonts w:ascii="Times New Roman" w:hAnsi="Times New Roman"/>
          <w:sz w:val="28"/>
          <w:szCs w:val="28"/>
          <w:lang w:val="ru-RU"/>
        </w:rPr>
        <w:tab/>
      </w:r>
      <w:r w:rsidRPr="002B3E72">
        <w:rPr>
          <w:rFonts w:ascii="Times New Roman" w:hAnsi="Times New Roman"/>
          <w:sz w:val="28"/>
          <w:szCs w:val="28"/>
          <w:lang w:val="ru-RU"/>
        </w:rPr>
        <w:tab/>
      </w:r>
      <w:r w:rsidRPr="002B3E72">
        <w:rPr>
          <w:rFonts w:ascii="Times New Roman" w:hAnsi="Times New Roman"/>
          <w:sz w:val="28"/>
          <w:szCs w:val="28"/>
          <w:lang w:val="ru-RU"/>
        </w:rPr>
        <w:tab/>
      </w:r>
      <w:r w:rsidRPr="002B3E72">
        <w:rPr>
          <w:rFonts w:ascii="Times New Roman" w:hAnsi="Times New Roman"/>
          <w:sz w:val="28"/>
          <w:szCs w:val="28"/>
          <w:lang w:val="ru-RU"/>
        </w:rPr>
        <w:tab/>
      </w:r>
      <w:r>
        <w:rPr>
          <w:noProof/>
          <w:lang w:val="ru-RU" w:eastAsia="ru-RU"/>
        </w:rPr>
      </w:r>
      <w:r w:rsidRPr="002E5507">
        <w:rPr>
          <w:rFonts w:ascii="Times New Roman" w:hAnsi="Times New Roman"/>
          <w:sz w:val="28"/>
          <w:szCs w:val="28"/>
          <w:lang w:val="en-US"/>
        </w:rPr>
        <w:pict>
          <v:group id="_x0000_s1208" style="width:268.75pt;height:215.6pt;mso-position-horizontal-relative:char;mso-position-vertical-relative:line" coordorigin="2448,4568" coordsize="5375,4312">
            <v:group id="_x0000_s1209" style="position:absolute;left:3710;top:5283;width:1620;height:720" coordorigin="4209,1678" coordsize="1620,720">
              <v:rect id="_x0000_s1210" style="position:absolute;left:4209;top:1678;width:1440;height:540">
                <v:textbox style="mso-next-textbox:#_x0000_s1210">
                  <w:txbxContent>
                    <w:p w:rsidR="00726896" w:rsidRPr="00F335E2" w:rsidRDefault="00726896" w:rsidP="00A00021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_x0000_s1211" type="#_x0000_t202" style="position:absolute;left:5287;top:1857;width:542;height:540" filled="f" stroked="f">
                <v:textbox style="mso-next-textbox:#_x0000_s1211">
                  <w:txbxContent>
                    <w:p w:rsidR="00726896" w:rsidRPr="00F335E2" w:rsidRDefault="00726896" w:rsidP="00A00021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212" type="#_x0000_t202" style="position:absolute;left:4209;top:1856;width:896;height:542" filled="f" stroked="f">
                <v:textbox style="mso-next-textbox:#_x0000_s1212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group id="_x0000_s1213" style="position:absolute;left:2810;top:6535;width:3240;height:1084" coordorigin="3309,2930" coordsize="3240,1084">
              <v:shape id="_x0000_s1214" type="#_x0000_t202" style="position:absolute;left:4931;top:3475;width:869;height:539" filled="f" stroked="f">
                <v:textbox style="mso-next-textbox:#_x0000_s1214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215" type="#_x0000_t32" style="position:absolute;left:4209;top:2930;width:1440;height:3;flip:y" o:connectortype="straight"/>
              <v:shape id="_x0000_s1216" type="#_x0000_t32" style="position:absolute;left:3309;top:2937;width:900;height:898;flip:x" o:connectortype="straight"/>
              <v:shape id="_x0000_s1217" type="#_x0000_t32" style="position:absolute;left:5649;top:2935;width:900;height:899" o:connectortype="straight"/>
              <v:shape id="_x0000_s1218" type="#_x0000_t32" style="position:absolute;left:4745;top:3655;width:184;height:179;flip:y" o:connectortype="straight"/>
              <v:shape id="_x0000_s1219" type="#_x0000_t32" style="position:absolute;left:4929;top:3655;width:180;height:183" o:connectortype="straight"/>
              <v:shape id="_x0000_s1220" type="#_x0000_t32" style="position:absolute;left:3309;top:3836;width:1440;height:2" o:connectortype="straight"/>
              <v:shape id="_x0000_s1221" type="#_x0000_t32" style="position:absolute;left:5109;top:3837;width:1440;height:1" o:connectortype="straight"/>
              <v:shape id="_x0000_s1222" type="#_x0000_t202" style="position:absolute;left:3491;top:3475;width:898;height:539" filled="f" stroked="f">
                <v:textbox style="mso-next-textbox:#_x0000_s1222">
                  <w:txbxContent>
                    <w:p w:rsidR="00726896" w:rsidRPr="001A5945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223" type="#_x0000_t202" style="position:absolute;left:4389;top:3475;width:720;height:539" filled="f" stroked="f">
                <v:textbox style="mso-next-textbox:#_x0000_s1223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224" type="#_x0000_t202" style="position:absolute;left:5829;top:3475;width:720;height:539" filled="f" stroked="f">
                <v:textbox style="mso-next-textbox:#_x0000_s1224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_x0000_s1225" type="#_x0000_t202" style="position:absolute;left:4569;top:3118;width:720;height:540" filled="f" stroked="f">
                <v:textbox style="mso-next-textbox:#_x0000_s1225">
                  <w:txbxContent>
                    <w:p w:rsidR="00726896" w:rsidRPr="00F335E2" w:rsidRDefault="00726896" w:rsidP="00A00021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shape id="_x0000_s1226" type="#_x0000_t33" style="position:absolute;left:3259;top:4112;width:362;height:1980;rotation:270;flip:x" o:connectortype="elbow" adj="-294106,18305,-294106"/>
            <v:group id="_x0000_s1227" style="position:absolute;left:5121;top:7438;width:1080;height:717" coordorigin="4749,2218" coordsize="1080,717">
              <v:shape id="_x0000_s1228" type="#_x0000_t202" style="position:absolute;left:4931;top:2394;width:898;height:541" filled="f" stroked="f">
                <v:textbox style="mso-next-textbox:#_x0000_s1228">
                  <w:txbxContent>
                    <w:p w:rsidR="00726896" w:rsidRPr="001A5945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/>
                          <w:b/>
                          <w:i/>
                        </w:rPr>
                        <w:t>2</w:t>
                      </w:r>
                      <w:r w:rsidRPr="00F335E2"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229" style="position:absolute;flip:x" from="4749,2394" to="5109,2752"/>
              <v:shape id="_x0000_s1230" type="#_x0000_t32" style="position:absolute;left:4929;top:2218;width:2;height:712;flip:x y" o:connectortype="straight">
                <v:stroke endarrow="block"/>
              </v:shape>
            </v:group>
            <v:line id="_x0000_s1231" style="position:absolute" from="2450,4921" to="2450,8160"/>
            <v:line id="_x0000_s1232" style="position:absolute" from="2448,8160" to="3528,8160"/>
            <v:line id="_x0000_s1233" style="position:absolute;flip:y" from="3530,7443" to="3530,8150">
              <v:stroke endarrow="block"/>
            </v:line>
            <v:group id="_x0000_s1234" style="position:absolute;left:4246;top:5818;width:1080;height:717" coordorigin="4749,2218" coordsize="1080,717">
              <v:shape id="_x0000_s1235" type="#_x0000_t202" style="position:absolute;left:4931;top:2394;width:898;height:541" filled="f" stroked="f">
                <v:textbox style="mso-next-textbox:#_x0000_s1235">
                  <w:txbxContent>
                    <w:p w:rsidR="00726896" w:rsidRPr="006D4C07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/>
                          <w:b/>
                          <w:i/>
                        </w:rPr>
                        <w:t>2</w:t>
                      </w:r>
                      <w:r w:rsidRPr="00F335E2"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236" style="position:absolute;flip:x" from="4749,2394" to="5109,2752"/>
              <v:shape id="_x0000_s1237" type="#_x0000_t32" style="position:absolute;left:4929;top:2218;width:2;height:712;flip:x y" o:connectortype="straight">
                <v:stroke endarrow="block"/>
              </v:shape>
            </v:group>
            <v:group id="_x0000_s1238" style="position:absolute;left:5990;top:4568;width:1833;height:1426" coordorigin="5990,4568" coordsize="1833,1426">
              <v:group id="_x0000_s1239" style="position:absolute;left:5990;top:4568;width:1440;height:715" coordorigin="7449,954" coordsize="1440,715">
                <v:line id="_x0000_s1240" style="position:absolute;flip:y" from="7956,1316" to="7956,1669">
                  <v:stroke endarrow="block"/>
                </v:line>
                <v:shape id="_x0000_s1241" type="#_x0000_t202" style="position:absolute;left:7449;top:954;width:1440;height:362" filled="f" stroked="f">
                  <v:textbox style="mso-next-textbox:#_x0000_s1241">
                    <w:txbxContent>
                      <w:p w:rsidR="00726896" w:rsidRPr="00F335E2" w:rsidRDefault="00726896" w:rsidP="00A00021">
                        <w:pP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RG2(1</w:t>
                        </w:r>
                        <w:r w:rsidRPr="00F335E2">
                          <w:rPr>
                            <w:rFonts w:ascii="Times New Roman" w:hAnsi="Times New Roman"/>
                            <w:b/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</v:group>
              <v:rect id="_x0000_s1242" style="position:absolute;left:6201;top:5274;width:1440;height:540">
                <v:textbox style="mso-next-textbox:#_x0000_s1242">
                  <w:txbxContent>
                    <w:p w:rsidR="00726896" w:rsidRPr="00F335E2" w:rsidRDefault="00726896" w:rsidP="00A00021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_x0000_s1243" type="#_x0000_t202" style="position:absolute;left:7281;top:5453;width:542;height:540" filled="f" stroked="f">
                <v:textbox style="mso-next-textbox:#_x0000_s1243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shape id="_x0000_s1244" type="#_x0000_t202" style="position:absolute;left:6201;top:5452;width:929;height:542" filled="f" stroked="f">
                <v:textbox style="mso-next-textbox:#_x0000_s1244">
                  <w:txbxContent>
                    <w:p w:rsidR="00726896" w:rsidRPr="00F335E2" w:rsidRDefault="00726896" w:rsidP="00A00021">
                      <w:pP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line id="_x0000_s1245" style="position:absolute;flip:x y" from="6201,5472" to="6532,5472">
                <v:stroke endarrow="block"/>
              </v:line>
            </v:group>
            <v:shape id="_x0000_s1246" type="#_x0000_t202" style="position:absolute;left:3528;top:7671;width:898;height:541" filled="f" stroked="f">
              <v:textbox style="mso-next-textbox:#_x0000_s1246">
                <w:txbxContent>
                  <w:p w:rsidR="00726896" w:rsidRPr="001A5945" w:rsidRDefault="00726896" w:rsidP="00A00021">
                    <w:pP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/>
                        <w:b/>
                        <w:i/>
                      </w:rPr>
                      <w:t>2</w:t>
                    </w:r>
                    <w:r w:rsidRPr="00F335E2"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_x0000_s1247" style="position:absolute;flip:x" from="3346,7671" to="3706,8029"/>
            <v:rect id="_x0000_s1248" style="position:absolute;left:4610;top:8160;width:1440;height:540">
              <v:textbox style="mso-next-textbox:#_x0000_s1248">
                <w:txbxContent>
                  <w:p w:rsidR="00726896" w:rsidRPr="00F335E2" w:rsidRDefault="00726896" w:rsidP="00A00021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249" type="#_x0000_t202" style="position:absolute;left:5510;top:8339;width:751;height:540" filled="f" stroked="f">
              <v:textbox style="mso-next-textbox:#_x0000_s1249">
                <w:txbxContent>
                  <w:p w:rsidR="00726896" w:rsidRPr="00F335E2" w:rsidRDefault="00726896" w:rsidP="00A00021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shape id="_x0000_s1250" type="#_x0000_t202" style="position:absolute;left:4610;top:8338;width:871;height:542" filled="f" stroked="f">
              <v:textbox style="mso-next-textbox:#_x0000_s1250">
                <w:txbxContent>
                  <w:p w:rsidR="00726896" w:rsidRPr="00F335E2" w:rsidRDefault="00726896" w:rsidP="00A00021">
                    <w:pP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lang w:val="en-US"/>
                      </w:rPr>
                      <w:t>1</w:t>
                    </w:r>
                  </w:p>
                </w:txbxContent>
              </v:textbox>
            </v:shape>
            <v:line id="_x0000_s1251" style="position:absolute;flip:y" from="5698,8339" to="6050,8340">
              <v:stroke endarrow="block"/>
            </v:line>
            <w10:anchorlock/>
          </v:group>
        </w:pict>
      </w:r>
    </w:p>
    <w:p w:rsidR="00726896" w:rsidRPr="00A00021" w:rsidRDefault="00726896" w:rsidP="00A00021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Рисунок 2.4.1-</w:t>
      </w:r>
      <w:r w:rsidRPr="00DA0E33"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Операційна схема</w:t>
      </w:r>
    </w:p>
    <w:p w:rsidR="00726896" w:rsidRDefault="00726896" w:rsidP="00C46A2D">
      <w:pPr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b/>
          <w:sz w:val="28"/>
          <w:szCs w:val="32"/>
        </w:rPr>
        <w:t>2.4.3 Змістовний мікроалгоритм:</w:t>
      </w:r>
    </w:p>
    <w:p w:rsidR="00726896" w:rsidRPr="00C46A2D" w:rsidRDefault="00726896" w:rsidP="00C46A2D">
      <w:pPr>
        <w:tabs>
          <w:tab w:val="left" w:pos="4077"/>
        </w:tabs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noProof/>
          <w:lang w:val="ru-RU" w:eastAsia="ru-RU"/>
        </w:rPr>
        <w:pict>
          <v:shape id="Поле 763" o:spid="_x0000_s1252" type="#_x0000_t202" style="position:absolute;left:0;text-align:left;margin-left:99pt;margin-top:349.7pt;width:277.5pt;height:22.25pt;z-index:25164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 style="mso-next-textbox:#Поле 763">
              <w:txbxContent>
                <w:p w:rsidR="00726896" w:rsidRDefault="00726896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Рис. 2.4.2</w:t>
                  </w:r>
                  <w:r w:rsidRPr="00477CE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</w:p>
                <w:p w:rsidR="00726896" w:rsidRDefault="00726896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Pr="002B3E72">
        <w:rPr>
          <w:rFonts w:ascii="Times New Roman" w:hAnsi="Times New Roman"/>
          <w:b/>
          <w:sz w:val="28"/>
          <w:szCs w:val="32"/>
        </w:rPr>
        <w:pict>
          <v:shape id="_x0000_i1065" type="#_x0000_t75" style="width:135.75pt;height:349.5pt">
            <v:imagedata r:id="rId48" o:title=""/>
          </v:shape>
        </w:pict>
      </w:r>
    </w:p>
    <w:p w:rsidR="00726896" w:rsidRPr="00DA0E33" w:rsidRDefault="00726896" w:rsidP="002B3E72">
      <w:pPr>
        <w:spacing w:after="0" w:line="360" w:lineRule="auto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2.4.4 Таблиця станів регістрів:</w:t>
      </w:r>
    </w:p>
    <w:p w:rsidR="00726896" w:rsidRDefault="00726896" w:rsidP="002B3E72">
      <w:pPr>
        <w:widowControl w:val="0"/>
        <w:autoSpaceDE w:val="0"/>
        <w:autoSpaceDN w:val="0"/>
        <w:adjustRightInd w:val="0"/>
        <w:spacing w:after="0" w:line="360" w:lineRule="auto"/>
        <w:ind w:left="55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2.4.1</w:t>
      </w:r>
    </w:p>
    <w:p w:rsidR="00726896" w:rsidRPr="002B3E72" w:rsidRDefault="00726896" w:rsidP="002B3E72">
      <w:pPr>
        <w:widowControl w:val="0"/>
        <w:autoSpaceDE w:val="0"/>
        <w:autoSpaceDN w:val="0"/>
        <w:adjustRightInd w:val="0"/>
        <w:spacing w:after="0" w:line="360" w:lineRule="auto"/>
        <w:ind w:left="559"/>
        <w:jc w:val="center"/>
        <w:rPr>
          <w:rFonts w:ascii="Times New Roman" w:hAnsi="Times New Roman"/>
          <w:b/>
          <w:sz w:val="28"/>
          <w:szCs w:val="28"/>
        </w:rPr>
      </w:pPr>
      <w:r w:rsidRPr="002B3E7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я с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г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с</w:t>
      </w:r>
      <w:r w:rsidRPr="002B3E7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tbl>
      <w:tblPr>
        <w:tblW w:w="1091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27"/>
        <w:gridCol w:w="3893"/>
        <w:gridCol w:w="3969"/>
        <w:gridCol w:w="2126"/>
      </w:tblGrid>
      <w:tr w:rsidR="00726896" w:rsidRPr="00453E56" w:rsidTr="00C46A2D">
        <w:trPr>
          <w:trHeight w:val="349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  <w:r w:rsidRPr="002B3E7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 ц.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 xml:space="preserve">RG3 </w:t>
            </w:r>
            <w:r w:rsidRPr="002B3E7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RG2</w:t>
            </w:r>
            <w:r w:rsidRPr="002B3E7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sym w:font="Wingdings" w:char="F0DF"/>
            </w:r>
          </w:p>
        </w:tc>
      </w:tr>
      <w:tr w:rsidR="00726896" w:rsidRPr="00453E56" w:rsidTr="00C46A2D">
        <w:trPr>
          <w:trHeight w:val="331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П</w:t>
            </w:r>
            <w:r w:rsidRPr="002B3E7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С</w:t>
            </w:r>
            <w:r w:rsidRPr="002B3E7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100110011101101</w:t>
            </w:r>
          </w:p>
        </w:tc>
      </w:tr>
      <w:tr w:rsidR="00726896" w:rsidRPr="00453E56" w:rsidTr="00C46A2D">
        <w:trPr>
          <w:trHeight w:val="175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001010100111010110000000000000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001100111011010</w:t>
            </w:r>
          </w:p>
        </w:tc>
      </w:tr>
      <w:tr w:rsidR="00726896" w:rsidRPr="00453E56" w:rsidTr="00C46A2D">
        <w:trPr>
          <w:trHeight w:val="171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000101010011101011000000000000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011001110110100</w:t>
            </w:r>
          </w:p>
        </w:tc>
      </w:tr>
      <w:tr w:rsidR="00726896" w:rsidRPr="00453E56" w:rsidTr="00C46A2D">
        <w:trPr>
          <w:trHeight w:val="181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000010101001110101100000000000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110011101101000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010101001110101100000000000000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000010101001110101100000000000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010111111000100001100000000000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000001010100111010110000000000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100111011010000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010111111000100001100000000000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000001010100111010110000000000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011001001101011100010000000000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tabs>
                <w:tab w:val="left" w:pos="2535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000000101010011101011000000000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001110110100000</w:t>
            </w:r>
          </w:p>
        </w:tc>
      </w:tr>
      <w:tr w:rsidR="00726896" w:rsidRPr="00453E56" w:rsidTr="00C46A2D">
        <w:trPr>
          <w:trHeight w:val="155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011001001101011100010000000000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000000010101001110101100000000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011101101000000</w:t>
            </w:r>
          </w:p>
        </w:tc>
      </w:tr>
      <w:tr w:rsidR="00726896" w:rsidRPr="00453E56" w:rsidTr="00C46A2D">
        <w:trPr>
          <w:trHeight w:val="20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011001001101011100010000000000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000000001010100111010110000000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111011010000000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011001001101011100010000000000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000000001010100111010110000000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011001011000000011100110000000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000000000101010011101011000000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110110100000000</w:t>
            </w:r>
          </w:p>
          <w:p w:rsidR="00726896" w:rsidRPr="002B3E72" w:rsidRDefault="00726896" w:rsidP="00C46A2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011001011000000011100110000000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</w:rPr>
              <w:t>000000000101010011101011000000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011001011101010111010001000000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000000000010101001110101100000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101101000000000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011001011101010111010001000000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000000000010101001110101100000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011001100000000001000110100000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000000000001010100111010110000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011010000000000</w:t>
            </w:r>
          </w:p>
        </w:tc>
      </w:tr>
      <w:tr w:rsidR="00726896" w:rsidRPr="00453E56" w:rsidTr="00C46A2D">
        <w:trPr>
          <w:trHeight w:val="245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011001100000000001000110100000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000000000000101010011101011000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110100000000000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011001100000000001000110100000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000000000000101010011101011000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011001100000101011100011111000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000000000000010101001110101100</w:t>
            </w:r>
          </w:p>
        </w:tc>
        <w:tc>
          <w:tcPr>
            <w:tcW w:w="2126" w:type="dxa"/>
            <w:vAlign w:val="bottom"/>
          </w:tcPr>
          <w:p w:rsidR="00726896" w:rsidRPr="00C46A2D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101000000000000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011001100000101011100011111000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000000000000010101001110101100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011001100001000000110010100100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tabs>
                <w:tab w:val="left" w:pos="2850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000000000000001010100111010110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010000000000000</w:t>
            </w:r>
          </w:p>
        </w:tc>
      </w:tr>
      <w:tr w:rsidR="00726896" w:rsidRPr="00453E56" w:rsidTr="00C46A2D">
        <w:trPr>
          <w:trHeight w:val="195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14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011001100001000000110010100100</w:t>
            </w:r>
          </w:p>
        </w:tc>
        <w:tc>
          <w:tcPr>
            <w:tcW w:w="3969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000000000000000101010011101011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100000000000000</w:t>
            </w:r>
          </w:p>
        </w:tc>
      </w:tr>
      <w:tr w:rsidR="00726896" w:rsidRPr="00453E56" w:rsidTr="00C46A2D">
        <w:trPr>
          <w:trHeight w:val="567"/>
        </w:trPr>
        <w:tc>
          <w:tcPr>
            <w:tcW w:w="927" w:type="dxa"/>
            <w:vAlign w:val="center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B3E72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</w:tc>
        <w:tc>
          <w:tcPr>
            <w:tcW w:w="3893" w:type="dxa"/>
            <w:vAlign w:val="bottom"/>
          </w:tcPr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011001100001000000110010100100</w:t>
            </w:r>
          </w:p>
          <w:p w:rsidR="00726896" w:rsidRPr="002B3E72" w:rsidRDefault="00726896" w:rsidP="002B3E7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000000000000000101010011101011</w:t>
            </w:r>
          </w:p>
          <w:p w:rsidR="00726896" w:rsidRPr="002B3E72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B3E72">
              <w:rPr>
                <w:rFonts w:ascii="Times New Roman" w:hAnsi="Times New Roman"/>
                <w:sz w:val="24"/>
                <w:szCs w:val="24"/>
                <w:lang w:val="en-US"/>
              </w:rPr>
              <w:t>011001100001000110000110001111</w:t>
            </w:r>
          </w:p>
        </w:tc>
        <w:tc>
          <w:tcPr>
            <w:tcW w:w="3969" w:type="dxa"/>
            <w:vAlign w:val="bottom"/>
          </w:tcPr>
          <w:p w:rsidR="00726896" w:rsidRPr="00C46A2D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000000000000000010101001110101</w:t>
            </w:r>
          </w:p>
        </w:tc>
        <w:tc>
          <w:tcPr>
            <w:tcW w:w="2126" w:type="dxa"/>
            <w:vAlign w:val="bottom"/>
          </w:tcPr>
          <w:p w:rsidR="00726896" w:rsidRPr="002B3E72" w:rsidRDefault="00726896" w:rsidP="00C46A2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3E72">
              <w:rPr>
                <w:rFonts w:ascii="Times New Roman" w:hAnsi="Times New Roman"/>
                <w:sz w:val="24"/>
                <w:szCs w:val="24"/>
              </w:rPr>
              <w:t>000000000000000</w:t>
            </w:r>
          </w:p>
        </w:tc>
      </w:tr>
    </w:tbl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2.4.5</w:t>
      </w:r>
      <w:r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r w:rsidRPr="00DA0E33">
        <w:rPr>
          <w:rFonts w:ascii="Times New Roman" w:hAnsi="Times New Roman"/>
          <w:b/>
          <w:sz w:val="28"/>
          <w:szCs w:val="32"/>
        </w:rPr>
        <w:t>Функціональна схема:</w:t>
      </w:r>
    </w:p>
    <w:p w:rsidR="00726896" w:rsidRPr="00DA0E33" w:rsidRDefault="00726896" w:rsidP="008E4A68">
      <w:pPr>
        <w:spacing w:after="0" w:line="240" w:lineRule="auto"/>
        <w:rPr>
          <w:rFonts w:ascii="Times New Roman" w:hAnsi="Times New Roman"/>
          <w:b/>
          <w:sz w:val="28"/>
          <w:szCs w:val="32"/>
        </w:rPr>
      </w:pPr>
    </w:p>
    <w:p w:rsidR="00726896" w:rsidRPr="00DA0E33" w:rsidRDefault="00726896" w:rsidP="0006315F">
      <w:pPr>
        <w:spacing w:after="0"/>
        <w:jc w:val="center"/>
        <w:rPr>
          <w:sz w:val="28"/>
          <w:szCs w:val="28"/>
        </w:rPr>
      </w:pPr>
      <w:r w:rsidRPr="002E5507">
        <w:rPr>
          <w:sz w:val="28"/>
          <w:szCs w:val="28"/>
        </w:rPr>
        <w:pict>
          <v:shape id="_x0000_i1066" type="#_x0000_t75" style="width:441.75pt;height:275.25pt">
            <v:imagedata r:id="rId49" o:title=""/>
          </v:shape>
        </w:pict>
      </w:r>
    </w:p>
    <w:p w:rsidR="00726896" w:rsidRPr="00C46A2D" w:rsidRDefault="00726896" w:rsidP="008E4A68">
      <w:pPr>
        <w:ind w:left="-567" w:firstLine="567"/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2.4.3 </w:t>
      </w:r>
      <w:r w:rsidRPr="00DA0E33">
        <w:rPr>
          <w:rFonts w:ascii="Times New Roman" w:hAnsi="Times New Roman"/>
          <w:b/>
          <w:sz w:val="28"/>
          <w:szCs w:val="32"/>
        </w:rPr>
        <w:t xml:space="preserve">- </w:t>
      </w:r>
      <w:r>
        <w:rPr>
          <w:rFonts w:ascii="Times New Roman" w:hAnsi="Times New Roman"/>
          <w:i/>
          <w:sz w:val="28"/>
          <w:szCs w:val="28"/>
        </w:rPr>
        <w:t>Функціональна схема</w:t>
      </w:r>
    </w:p>
    <w:p w:rsidR="00726896" w:rsidRDefault="00726896" w:rsidP="00C614C4">
      <w:pPr>
        <w:rPr>
          <w:rFonts w:ascii="Times New Roman" w:hAnsi="Times New Roman"/>
          <w:b/>
          <w:sz w:val="28"/>
          <w:szCs w:val="32"/>
        </w:rPr>
      </w:pPr>
    </w:p>
    <w:p w:rsidR="00726896" w:rsidRPr="00C46A2D" w:rsidRDefault="00726896" w:rsidP="00C46A2D">
      <w:pPr>
        <w:spacing w:line="360" w:lineRule="auto"/>
        <w:ind w:firstLine="540"/>
        <w:rPr>
          <w:rFonts w:ascii="Times New Roman" w:hAnsi="Times New Roman"/>
          <w:b/>
          <w:sz w:val="28"/>
          <w:szCs w:val="28"/>
        </w:rPr>
      </w:pPr>
      <w:r w:rsidRPr="00C46A2D">
        <w:rPr>
          <w:rFonts w:ascii="Times New Roman" w:hAnsi="Times New Roman"/>
          <w:b/>
          <w:sz w:val="28"/>
          <w:szCs w:val="28"/>
        </w:rPr>
        <w:t>2.4.6 Закодований мікроалгоритм</w:t>
      </w:r>
    </w:p>
    <w:p w:rsidR="00726896" w:rsidRDefault="00726896" w:rsidP="00C46A2D">
      <w:pPr>
        <w:spacing w:after="0" w:line="360" w:lineRule="auto"/>
        <w:jc w:val="right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</w:rPr>
        <w:t>Таблиця 2.4.2</w:t>
      </w:r>
    </w:p>
    <w:p w:rsidR="00726896" w:rsidRPr="00C46A2D" w:rsidRDefault="00726896" w:rsidP="00C46A2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C46A2D">
        <w:rPr>
          <w:rFonts w:ascii="Times New Roman" w:hAnsi="Times New Roman"/>
          <w:b/>
          <w:sz w:val="28"/>
          <w:szCs w:val="28"/>
        </w:rPr>
        <w:t>Таблиця кодування операцій і логічних умов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95"/>
        <w:gridCol w:w="2949"/>
        <w:gridCol w:w="2283"/>
        <w:gridCol w:w="2302"/>
      </w:tblGrid>
      <w:tr w:rsidR="00726896" w:rsidRPr="00C46A2D" w:rsidTr="00453E56">
        <w:tc>
          <w:tcPr>
            <w:tcW w:w="4989" w:type="dxa"/>
            <w:gridSpan w:val="2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Кодування логічних умов</w:t>
            </w:r>
          </w:p>
        </w:tc>
      </w:tr>
      <w:tr w:rsidR="00726896" w:rsidRPr="00C46A2D" w:rsidTr="00453E56">
        <w:tc>
          <w:tcPr>
            <w:tcW w:w="2566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МО</w:t>
            </w:r>
          </w:p>
        </w:tc>
        <w:tc>
          <w:tcPr>
            <w:tcW w:w="2423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УС</w:t>
            </w:r>
          </w:p>
        </w:tc>
        <w:tc>
          <w:tcPr>
            <w:tcW w:w="2439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ЛУ</w:t>
            </w:r>
          </w:p>
        </w:tc>
        <w:tc>
          <w:tcPr>
            <w:tcW w:w="2459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Позначення</w:t>
            </w:r>
          </w:p>
        </w:tc>
      </w:tr>
      <w:tr w:rsidR="00726896" w:rsidRPr="00C46A2D" w:rsidTr="00453E56">
        <w:tc>
          <w:tcPr>
            <w:tcW w:w="2566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RG1:=0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 xml:space="preserve">RG2:=X 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RG3:=Y RG1:=RG1+RG3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:rsidR="00726896" w:rsidRPr="00C46A2D" w:rsidRDefault="00726896" w:rsidP="00C46A2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255" w:right="12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</w:t>
            </w:r>
          </w:p>
          <w:p w:rsidR="00726896" w:rsidRPr="00C46A2D" w:rsidRDefault="00726896" w:rsidP="00C46A2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164" w:right="1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W2</w:t>
            </w:r>
          </w:p>
          <w:p w:rsidR="00726896" w:rsidRPr="00C46A2D" w:rsidRDefault="00726896" w:rsidP="00C46A2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164" w:right="1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W3</w:t>
            </w:r>
          </w:p>
          <w:p w:rsidR="00726896" w:rsidRPr="00C46A2D" w:rsidRDefault="00726896" w:rsidP="00C46A2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164" w:right="1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W1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S</w:t>
            </w:r>
            <w:r w:rsidRPr="00C46A2D">
              <w:rPr>
                <w:rFonts w:ascii="Times New Roman" w:hAnsi="Times New Roman"/>
                <w:sz w:val="28"/>
                <w:szCs w:val="28"/>
              </w:rPr>
              <w:t xml:space="preserve">hR 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S</w:t>
            </w:r>
            <w:r w:rsidRPr="00C46A2D">
              <w:rPr>
                <w:rFonts w:ascii="Times New Roman" w:hAnsi="Times New Roman"/>
                <w:spacing w:val="2"/>
                <w:sz w:val="28"/>
                <w:szCs w:val="28"/>
              </w:rPr>
              <w:t>h</w:t>
            </w:r>
            <w:r w:rsidRPr="00C46A2D">
              <w:rPr>
                <w:rFonts w:ascii="Times New Roman" w:hAnsi="Times New Roman"/>
                <w:sz w:val="28"/>
                <w:szCs w:val="28"/>
              </w:rPr>
              <w:t>L</w:t>
            </w:r>
          </w:p>
        </w:tc>
        <w:tc>
          <w:tcPr>
            <w:tcW w:w="2439" w:type="dxa"/>
          </w:tcPr>
          <w:p w:rsidR="00726896" w:rsidRPr="00C46A2D" w:rsidRDefault="00726896" w:rsidP="00C46A2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340" w:right="2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RG2</w:t>
            </w:r>
            <w:r w:rsidRPr="00C46A2D">
              <w:rPr>
                <w:rFonts w:ascii="Times New Roman" w:hAnsi="Times New Roman"/>
                <w:spacing w:val="1"/>
                <w:sz w:val="28"/>
                <w:szCs w:val="28"/>
              </w:rPr>
              <w:t>[</w:t>
            </w:r>
            <w:r w:rsidRPr="00C46A2D">
              <w:rPr>
                <w:rFonts w:ascii="Times New Roman" w:hAnsi="Times New Roman"/>
                <w:sz w:val="28"/>
                <w:szCs w:val="28"/>
              </w:rPr>
              <w:t>n</w:t>
            </w:r>
            <w:r w:rsidRPr="00C46A2D">
              <w:rPr>
                <w:rFonts w:ascii="Times New Roman" w:hAnsi="Times New Roman"/>
                <w:spacing w:val="-1"/>
                <w:sz w:val="28"/>
                <w:szCs w:val="28"/>
              </w:rPr>
              <w:t>-</w:t>
            </w:r>
            <w:r w:rsidRPr="00C46A2D">
              <w:rPr>
                <w:rFonts w:ascii="Times New Roman" w:hAnsi="Times New Roman"/>
                <w:sz w:val="28"/>
                <w:szCs w:val="28"/>
              </w:rPr>
              <w:t>1]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RG2</w:t>
            </w:r>
            <w:r w:rsidRPr="00C46A2D">
              <w:rPr>
                <w:rFonts w:ascii="Times New Roman" w:hAnsi="Times New Roman"/>
                <w:spacing w:val="-1"/>
                <w:sz w:val="28"/>
                <w:szCs w:val="28"/>
              </w:rPr>
              <w:t>=</w:t>
            </w:r>
            <w:r w:rsidRPr="00C46A2D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2459" w:type="dxa"/>
          </w:tcPr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X1</w:t>
            </w:r>
          </w:p>
          <w:p w:rsidR="00726896" w:rsidRPr="00C46A2D" w:rsidRDefault="00726896" w:rsidP="00C46A2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46A2D">
              <w:rPr>
                <w:rFonts w:ascii="Times New Roman" w:hAnsi="Times New Roman"/>
                <w:sz w:val="28"/>
                <w:szCs w:val="28"/>
              </w:rPr>
              <w:t>X2</w:t>
            </w:r>
          </w:p>
        </w:tc>
      </w:tr>
    </w:tbl>
    <w:p w:rsidR="00726896" w:rsidRPr="00DA0E33" w:rsidRDefault="00726896" w:rsidP="008E4A68">
      <w:pPr>
        <w:jc w:val="center"/>
        <w:rPr>
          <w:sz w:val="28"/>
          <w:szCs w:val="28"/>
        </w:rPr>
      </w:pPr>
    </w:p>
    <w:p w:rsidR="00726896" w:rsidRPr="00DA0E33" w:rsidRDefault="00726896" w:rsidP="008E4A68">
      <w:pPr>
        <w:jc w:val="center"/>
        <w:rPr>
          <w:sz w:val="28"/>
          <w:szCs w:val="28"/>
        </w:rPr>
      </w:pPr>
      <w:r>
        <w:object w:dxaOrig="3794" w:dyaOrig="7874">
          <v:shape id="_x0000_i1067" type="#_x0000_t75" style="width:189.75pt;height:393.75pt" o:ole="">
            <v:imagedata r:id="rId50" o:title=""/>
          </v:shape>
          <o:OLEObject Type="Embed" ProgID="Visio.Drawing.11" ShapeID="_x0000_i1067" DrawAspect="Content" ObjectID="_1461620433" r:id="rId51"/>
        </w:object>
      </w:r>
    </w:p>
    <w:p w:rsidR="00726896" w:rsidRPr="00C46A2D" w:rsidRDefault="00726896" w:rsidP="00183BCA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2.4.4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-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Закодований мікроалгоритм</w:t>
      </w:r>
    </w:p>
    <w:p w:rsidR="00726896" w:rsidRPr="00DA0E33" w:rsidRDefault="00726896" w:rsidP="00C614C4">
      <w:pPr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2.4.7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/>
          <w:b/>
          <w:sz w:val="28"/>
          <w:szCs w:val="32"/>
        </w:rPr>
        <w:t>Граф управляючого автомата Мура з кодами вершин:</w:t>
      </w:r>
    </w:p>
    <w:p w:rsidR="00726896" w:rsidRPr="00DE6B19" w:rsidRDefault="00726896" w:rsidP="00183BCA">
      <w:pPr>
        <w:jc w:val="center"/>
        <w:rPr>
          <w:rFonts w:ascii="Times New Roman" w:hAnsi="Times New Roman"/>
          <w:i/>
          <w:sz w:val="28"/>
          <w:szCs w:val="32"/>
          <w:lang w:val="en-US"/>
        </w:rPr>
      </w:pPr>
      <w:r w:rsidRPr="002E5507">
        <w:rPr>
          <w:rFonts w:ascii="Times New Roman" w:hAnsi="Times New Roman"/>
          <w:i/>
          <w:sz w:val="28"/>
          <w:szCs w:val="32"/>
          <w:lang w:val="en-US"/>
        </w:rPr>
        <w:pict>
          <v:shape id="_x0000_i1068" type="#_x0000_t75" style="width:399pt;height:237pt">
            <v:imagedata r:id="rId52" o:title=""/>
          </v:shape>
        </w:pict>
      </w:r>
    </w:p>
    <w:p w:rsidR="00726896" w:rsidRPr="00DA0E33" w:rsidRDefault="00726896" w:rsidP="0006315F">
      <w:pPr>
        <w:jc w:val="center"/>
        <w:rPr>
          <w:rFonts w:ascii="Times New Roman" w:hAnsi="Times New Roman"/>
          <w:i/>
          <w:sz w:val="28"/>
          <w:szCs w:val="32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2.4.5 - Граф автомата Мура</w:t>
      </w:r>
    </w:p>
    <w:p w:rsidR="00726896" w:rsidRPr="00DA0E33" w:rsidRDefault="00726896" w:rsidP="0083615B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2.4.8 Обробка порядків:</w:t>
      </w:r>
    </w:p>
    <w:p w:rsidR="00726896" w:rsidRPr="0051457B" w:rsidRDefault="00726896" w:rsidP="0083615B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+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=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ru-RU"/>
        </w:rPr>
        <w:t>.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69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2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</w:p>
    <w:p w:rsidR="00726896" w:rsidRPr="005E1956" w:rsidRDefault="00726896" w:rsidP="0083615B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ru-RU"/>
        </w:rPr>
      </w:pP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fldChar w:fldCharType="begin"/>
      </w:r>
      <w:r w:rsidRPr="0051457B">
        <w:rPr>
          <w:rFonts w:ascii="Times New Roman" w:hAnsi="Times New Roman"/>
          <w:sz w:val="28"/>
          <w:szCs w:val="28"/>
        </w:rPr>
        <w:instrText xml:space="preserve"> QUOTE </w:instrText>
      </w:r>
      <w:r w:rsidRPr="002E5507">
        <w:rPr>
          <w:sz w:val="28"/>
          <w:szCs w:val="28"/>
        </w:rPr>
        <w:pict>
          <v:shape id="_x0000_i1070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51457B">
        <w:rPr>
          <w:rFonts w:ascii="Times New Roman" w:hAnsi="Times New Roman"/>
          <w:sz w:val="28"/>
          <w:szCs w:val="28"/>
        </w:rPr>
        <w:instrText xml:space="preserve"> </w:instrText>
      </w:r>
      <w:r w:rsidRPr="0051457B">
        <w:rPr>
          <w:rFonts w:ascii="Times New Roman" w:hAnsi="Times New Roman"/>
          <w:sz w:val="28"/>
          <w:szCs w:val="28"/>
        </w:rPr>
        <w:fldChar w:fldCharType="end"/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8;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 xml:space="preserve">5; </w:t>
      </w:r>
      <w:r w:rsidRPr="0051457B">
        <w:rPr>
          <w:rFonts w:ascii="Times New Roman" w:hAnsi="Times New Roman"/>
          <w:sz w:val="28"/>
          <w:szCs w:val="28"/>
          <w:lang w:val="en-US"/>
        </w:rPr>
        <w:t>P</w:t>
      </w:r>
      <w:r w:rsidRPr="0051457B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13</w:t>
      </w:r>
      <w:r w:rsidRPr="0051457B">
        <w:rPr>
          <w:rFonts w:ascii="Times New Roman" w:hAnsi="Times New Roman"/>
          <w:sz w:val="28"/>
          <w:szCs w:val="28"/>
          <w:vertAlign w:val="subscript"/>
        </w:rPr>
        <w:t>10</w:t>
      </w:r>
      <w:r w:rsidRPr="0051457B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=</w:t>
      </w:r>
      <w:r w:rsidRPr="0051457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1457B">
        <w:rPr>
          <w:rFonts w:ascii="Times New Roman" w:hAnsi="Times New Roman"/>
          <w:sz w:val="28"/>
          <w:szCs w:val="28"/>
        </w:rPr>
        <w:t>1101</w:t>
      </w:r>
      <w:r w:rsidRPr="0051457B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DA0E33" w:rsidRDefault="00726896" w:rsidP="0083615B">
      <w:pPr>
        <w:ind w:firstLine="5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</w:t>
      </w:r>
      <w:r>
        <w:rPr>
          <w:rFonts w:ascii="Times New Roman" w:hAnsi="Times New Roman"/>
          <w:b/>
          <w:sz w:val="28"/>
          <w:szCs w:val="32"/>
          <w:lang w:val="ru-RU"/>
        </w:rPr>
        <w:t>4</w:t>
      </w:r>
      <w:r w:rsidRPr="00DA0E33">
        <w:rPr>
          <w:rFonts w:ascii="Times New Roman" w:hAnsi="Times New Roman"/>
          <w:b/>
          <w:sz w:val="28"/>
          <w:szCs w:val="32"/>
        </w:rPr>
        <w:t xml:space="preserve">.9 Нормалізація результату:  </w:t>
      </w:r>
    </w:p>
    <w:p w:rsidR="00726896" w:rsidRPr="005E1956" w:rsidRDefault="00726896" w:rsidP="0083615B">
      <w:pPr>
        <w:ind w:firstLine="540"/>
        <w:rPr>
          <w:rFonts w:ascii="Times New Roman" w:hAnsi="Times New Roman"/>
          <w:sz w:val="28"/>
          <w:lang w:val="ru-RU"/>
        </w:rPr>
      </w:pPr>
      <w:r w:rsidRPr="00DA0E33">
        <w:rPr>
          <w:rFonts w:ascii="Times New Roman" w:hAnsi="Times New Roman"/>
          <w:sz w:val="28"/>
          <w:szCs w:val="28"/>
        </w:rPr>
        <w:t xml:space="preserve">Отримали результат: </w:t>
      </w:r>
      <w:r w:rsidRPr="0083615B">
        <w:rPr>
          <w:rFonts w:ascii="Times New Roman" w:hAnsi="Times New Roman"/>
          <w:sz w:val="28"/>
          <w:szCs w:val="28"/>
          <w:lang w:val="ru-RU"/>
        </w:rPr>
        <w:t>011001100001000110000110001111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DA0E33" w:rsidRDefault="00726896" w:rsidP="0083615B">
      <w:pPr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Знак мантиси: </w:t>
      </w:r>
      <w:r w:rsidRPr="00CE0BAA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71" type="#_x0000_t75" style="width:52.5pt;height:15.75pt" o:ole="">
            <v:imagedata r:id="rId24" o:title=""/>
          </v:shape>
          <o:OLEObject Type="Embed" ProgID="Equation.3" ShapeID="_x0000_i1071" DrawAspect="Content" ObjectID="_1461620434" r:id="rId53"/>
        </w:object>
      </w:r>
    </w:p>
    <w:p w:rsidR="00726896" w:rsidRPr="00DA0E33" w:rsidRDefault="00726896" w:rsidP="0083615B">
      <w:pPr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726896" w:rsidRPr="005E1956" w:rsidRDefault="00726896" w:rsidP="0083615B">
      <w:pPr>
        <w:ind w:firstLine="540"/>
        <w:rPr>
          <w:rFonts w:ascii="Times New Roman" w:hAnsi="Times New Roman"/>
          <w:sz w:val="28"/>
          <w:szCs w:val="28"/>
        </w:rPr>
      </w:pPr>
      <w:r w:rsidRPr="005E1956">
        <w:rPr>
          <w:rFonts w:ascii="Times New Roman" w:hAnsi="Times New Roman"/>
          <w:sz w:val="28"/>
          <w:szCs w:val="28"/>
        </w:rPr>
        <w:t>порядок зменшуємо на 1:</w:t>
      </w:r>
    </w:p>
    <w:p w:rsidR="00726896" w:rsidRPr="005E1956" w:rsidRDefault="00726896" w:rsidP="0083615B">
      <w:pPr>
        <w:ind w:firstLine="540"/>
        <w:rPr>
          <w:rFonts w:ascii="Times New Roman" w:hAnsi="Times New Roman"/>
          <w:sz w:val="28"/>
          <w:szCs w:val="28"/>
          <w:lang w:val="ru-RU"/>
        </w:rPr>
      </w:pPr>
      <w:r w:rsidRPr="005E1956">
        <w:rPr>
          <w:rFonts w:ascii="Times New Roman" w:hAnsi="Times New Roman"/>
          <w:sz w:val="28"/>
          <w:szCs w:val="28"/>
          <w:lang w:val="ru-RU"/>
        </w:rPr>
        <w:t>11001100001000110000110001111</w:t>
      </w:r>
      <w:r w:rsidRPr="005E1956">
        <w:rPr>
          <w:rFonts w:ascii="Times New Roman" w:hAnsi="Times New Roman"/>
          <w:sz w:val="28"/>
          <w:szCs w:val="28"/>
        </w:rPr>
        <w:t>;</w:t>
      </w:r>
    </w:p>
    <w:p w:rsidR="00726896" w:rsidRPr="0083615B" w:rsidRDefault="00726896" w:rsidP="0083615B">
      <w:pPr>
        <w:spacing w:after="0" w:line="360" w:lineRule="auto"/>
        <w:ind w:firstLine="540"/>
        <w:rPr>
          <w:rFonts w:ascii="Times New Roman" w:hAnsi="Times New Roman"/>
          <w:sz w:val="28"/>
          <w:szCs w:val="28"/>
          <w:lang w:val="ru-RU"/>
        </w:rPr>
      </w:pPr>
      <w:r w:rsidRPr="005E1956">
        <w:rPr>
          <w:rFonts w:ascii="Times New Roman" w:hAnsi="Times New Roman"/>
          <w:sz w:val="28"/>
          <w:szCs w:val="28"/>
        </w:rPr>
        <w:fldChar w:fldCharType="begin"/>
      </w:r>
      <w:r w:rsidRPr="005E1956">
        <w:rPr>
          <w:rFonts w:ascii="Times New Roman" w:hAnsi="Times New Roman"/>
          <w:sz w:val="28"/>
          <w:szCs w:val="28"/>
        </w:rPr>
        <w:instrText xml:space="preserve"> QUOTE </w:instrText>
      </w:r>
      <w:r w:rsidRPr="005E1956">
        <w:rPr>
          <w:rFonts w:ascii="Times New Roman" w:hAnsi="Times New Roman"/>
          <w:sz w:val="28"/>
          <w:szCs w:val="28"/>
        </w:rPr>
        <w:pict>
          <v:shape id="_x0000_i1072" type="#_x0000_t75" style="width:16.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6" o:title="" chromakey="white"/>
          </v:shape>
        </w:pict>
      </w:r>
      <w:r w:rsidRPr="005E1956">
        <w:rPr>
          <w:rFonts w:ascii="Times New Roman" w:hAnsi="Times New Roman"/>
          <w:sz w:val="28"/>
          <w:szCs w:val="28"/>
        </w:rPr>
        <w:instrText xml:space="preserve"> </w:instrText>
      </w:r>
      <w:r w:rsidRPr="005E1956">
        <w:rPr>
          <w:rFonts w:ascii="Times New Roman" w:hAnsi="Times New Roman"/>
          <w:sz w:val="28"/>
          <w:szCs w:val="28"/>
        </w:rPr>
        <w:fldChar w:fldCharType="separate"/>
      </w:r>
      <w:r w:rsidRPr="0083615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E1956">
        <w:rPr>
          <w:rFonts w:ascii="Times New Roman" w:hAnsi="Times New Roman"/>
          <w:sz w:val="28"/>
          <w:szCs w:val="28"/>
          <w:lang w:val="en-US"/>
        </w:rPr>
        <w:t>P</w:t>
      </w:r>
      <w:r w:rsidRPr="005E1956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 w:rsidRPr="005E1956">
        <w:rPr>
          <w:rFonts w:ascii="Times New Roman" w:hAnsi="Times New Roman"/>
          <w:sz w:val="28"/>
          <w:szCs w:val="28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fldChar w:fldCharType="end"/>
      </w:r>
      <w:r w:rsidRPr="005E1956">
        <w:rPr>
          <w:rFonts w:ascii="Times New Roman" w:hAnsi="Times New Roman"/>
          <w:sz w:val="28"/>
          <w:szCs w:val="28"/>
        </w:rPr>
        <w:t>=</w:t>
      </w:r>
      <w:r w:rsidRPr="0083615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E1956">
        <w:rPr>
          <w:rFonts w:ascii="Times New Roman" w:hAnsi="Times New Roman"/>
          <w:sz w:val="28"/>
          <w:szCs w:val="28"/>
        </w:rPr>
        <w:t>12</w:t>
      </w:r>
      <w:r w:rsidRPr="0083615B"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DA0E33" w:rsidRDefault="00726896" w:rsidP="0083615B">
      <w:pPr>
        <w:spacing w:line="240" w:lineRule="auto"/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Запишемо нормалізований результат: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A00021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A00021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A00021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DA25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DA0E33" w:rsidRDefault="00726896" w:rsidP="00C614C4">
      <w:pPr>
        <w:rPr>
          <w:rFonts w:ascii="Times New Roman" w:hAnsi="Times New Roman"/>
          <w:noProof/>
          <w:sz w:val="32"/>
          <w:szCs w:val="32"/>
        </w:rPr>
      </w:pPr>
    </w:p>
    <w:p w:rsidR="00726896" w:rsidRPr="0083615B" w:rsidRDefault="00726896" w:rsidP="0083615B">
      <w:pPr>
        <w:ind w:firstLine="540"/>
        <w:rPr>
          <w:rFonts w:ascii="Times New Roman" w:hAnsi="Times New Roman"/>
          <w:b/>
          <w:noProof/>
          <w:sz w:val="28"/>
          <w:szCs w:val="32"/>
          <w:lang w:val="ru-RU"/>
        </w:rPr>
      </w:pPr>
      <w:r>
        <w:rPr>
          <w:rFonts w:ascii="Times New Roman" w:hAnsi="Times New Roman"/>
          <w:b/>
          <w:noProof/>
          <w:sz w:val="28"/>
          <w:szCs w:val="32"/>
        </w:rPr>
        <w:t>2.5. Перший спосіб ділення</w:t>
      </w:r>
    </w:p>
    <w:p w:rsidR="00726896" w:rsidRPr="00DA0E33" w:rsidRDefault="00726896" w:rsidP="0083615B">
      <w:pPr>
        <w:ind w:firstLine="5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2.5.1Теор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r w:rsidRPr="00DA0E33">
        <w:rPr>
          <w:rFonts w:ascii="Times New Roman" w:hAnsi="Times New Roman"/>
          <w:b/>
          <w:sz w:val="28"/>
          <w:szCs w:val="32"/>
        </w:rPr>
        <w:t>тичне обґрунтування першого способу ділення:</w:t>
      </w:r>
    </w:p>
    <w:p w:rsidR="00726896" w:rsidRPr="0083615B" w:rsidRDefault="00726896" w:rsidP="0083615B">
      <w:pPr>
        <w:spacing w:before="240" w:after="0" w:line="360" w:lineRule="auto"/>
        <w:ind w:firstLine="539"/>
        <w:jc w:val="both"/>
        <w:rPr>
          <w:rFonts w:ascii="Times New Roman" w:hAnsi="Times New Roman"/>
          <w:spacing w:val="-1"/>
          <w:sz w:val="28"/>
          <w:szCs w:val="28"/>
        </w:rPr>
      </w:pPr>
      <w:r w:rsidRPr="0083615B">
        <w:rPr>
          <w:rFonts w:ascii="Times New Roman" w:hAnsi="Times New Roman"/>
          <w:spacing w:val="-1"/>
          <w:sz w:val="28"/>
          <w:szCs w:val="28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726896" w:rsidRPr="0083615B" w:rsidRDefault="00726896" w:rsidP="0083615B">
      <w:pPr>
        <w:spacing w:before="240" w:after="0" w:line="360" w:lineRule="auto"/>
        <w:ind w:firstLine="539"/>
        <w:jc w:val="both"/>
        <w:rPr>
          <w:rFonts w:ascii="Times New Roman" w:hAnsi="Times New Roman"/>
          <w:b/>
          <w:spacing w:val="-1"/>
          <w:sz w:val="28"/>
          <w:szCs w:val="28"/>
        </w:rPr>
      </w:pPr>
      <w:r w:rsidRPr="0083615B">
        <w:rPr>
          <w:rFonts w:ascii="Times New Roman" w:hAnsi="Times New Roman"/>
          <w:spacing w:val="-1"/>
          <w:sz w:val="28"/>
          <w:szCs w:val="28"/>
        </w:rPr>
        <w:t>При реалізації ділення за першим методом здійснюється зсув вліво залишку при нерухомому дільнику. Такий спосіб називається діленням із зсувом залишку.  Черговий залишок формується в регістрі RG2 (у вихідному стані в цьому регістрі записаний Х), дільник Y знаходиться в регістрі RG1. Виходи RG2 підключені до входів SM безпосередньо, тобто ланцюги видачі коду з RG2 не потрібні. Час для підключення n+1 цифри частки визначається виразом t=(n+1)(tt+tc), де tt - тривалість виконання мікрооперації додавання-віднімання; tc - тривалість виконання мікрооперації зсуву. Результат формується в регістрі RG3.</w:t>
      </w:r>
    </w:p>
    <w:p w:rsidR="00726896" w:rsidRPr="00DA0E33" w:rsidRDefault="00726896" w:rsidP="0083615B">
      <w:pPr>
        <w:spacing w:before="240" w:after="0" w:line="240" w:lineRule="auto"/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2.5.2 Операційна схема:</w:t>
      </w: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ru-RU"/>
        </w:rPr>
        <w:pict>
          <v:group id="_x0000_s1253" style="position:absolute;left:0;text-align:left;margin-left:1in;margin-top:1.9pt;width:308.45pt;height:215.2pt;z-index:251668992" coordorigin="2498,10211" coordsize="6169,4304">
            <v:shape id="_x0000_s1254" type="#_x0000_t32" style="position:absolute;left:4347;top:11210;width:1584;height:0;flip:x" o:connectortype="straight">
              <v:stroke endarrow="block"/>
            </v:shape>
            <v:shape id="_x0000_s1255" type="#_x0000_t33" style="position:absolute;left:5442;top:9673;width:393;height:2149;rotation:270;flip:x" o:connectortype="elbow" adj="-294106,18305,-294106"/>
            <v:shape id="_x0000_s1256" type="#_x0000_t34" style="position:absolute;left:2860;top:12255;width:3410;height:1;rotation:90" o:connectortype="elbow" adj=",-121003200,-28916"/>
            <v:shape id="_x0000_s1257" type="#_x0000_t32" style="position:absolute;left:4564;top:13929;width:1172;height:1" o:connectortype="straight"/>
            <v:group id="_x0000_s1258" style="position:absolute;left:6518;top:11507;width:783;height:778" coordorigin="4749,2218" coordsize="722,717">
              <v:shape id="_x0000_s1259" type="#_x0000_t202" style="position:absolute;left:4931;top:2394;width:540;height:541" filled="f" stroked="f">
                <v:textbox style="mso-next-textbox:#_x0000_s1259" inset="2.76861mm,1.3843mm,2.76861mm,1.3843mm">
                  <w:txbxContent>
                    <w:p w:rsidR="00726896" w:rsidRPr="008A7CF6" w:rsidRDefault="00726896" w:rsidP="0083615B">
                      <w:pPr>
                        <w:rPr>
                          <w:b/>
                          <w:i/>
                          <w:sz w:val="24"/>
                          <w:lang w:val="en-US"/>
                        </w:rPr>
                      </w:pPr>
                      <w:r w:rsidRPr="008A7CF6">
                        <w:rPr>
                          <w:b/>
                          <w:i/>
                          <w:sz w:val="24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_x0000_s1260" style="position:absolute;flip:x" from="4749,2394" to="5109,2752"/>
              <v:shape id="_x0000_s1261" type="#_x0000_t32" style="position:absolute;left:4929;top:2218;width:2;height:712;flip:x y" o:connectortype="straight">
                <v:stroke endarrow="block"/>
              </v:shape>
            </v:group>
            <v:shape id="_x0000_s1262" type="#_x0000_t202" style="position:absolute;left:6715;top:12803;width:864;height:585" filled="f" stroked="f">
              <v:textbox style="mso-next-textbox:#_x0000_s1262" inset="2.76861mm,1.3843mm,2.76861mm,1.3843mm">
                <w:txbxContent>
                  <w:p w:rsidR="00726896" w:rsidRPr="00396575" w:rsidRDefault="00726896" w:rsidP="0083615B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63" type="#_x0000_t32" style="position:absolute;left:5932;top:12235;width:1562;height:3;flip:y" o:connectortype="straight"/>
            <v:shape id="_x0000_s1264" type="#_x0000_t32" style="position:absolute;left:4955;top:12243;width:977;height:974;flip:x" o:connectortype="straight"/>
            <v:shape id="_x0000_s1265" type="#_x0000_t32" style="position:absolute;left:7494;top:12240;width:977;height:976" o:connectortype="straight"/>
            <v:shape id="_x0000_s1266" type="#_x0000_t32" style="position:absolute;left:6513;top:12999;width:200;height:194;flip:y" o:connectortype="straight"/>
            <v:shape id="_x0000_s1267" type="#_x0000_t32" style="position:absolute;left:6713;top:12999;width:195;height:198" o:connectortype="straight"/>
            <v:shape id="_x0000_s1268" type="#_x0000_t32" style="position:absolute;left:4955;top:13195;width:1563;height:2" o:connectortype="straight"/>
            <v:shape id="_x0000_s1269" type="#_x0000_t32" style="position:absolute;left:6908;top:13196;width:1563;height:1" o:connectortype="straight"/>
            <v:shape id="_x0000_s1270" type="#_x0000_t202" style="position:absolute;left:5153;top:12803;width:713;height:585" filled="f" stroked="f">
              <v:textbox style="mso-next-textbox:#_x0000_s1270" inset="2.76861mm,1.3843mm,2.76861mm,1.3843mm">
                <w:txbxContent>
                  <w:p w:rsidR="00726896" w:rsidRPr="00396575" w:rsidRDefault="00726896" w:rsidP="0083615B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271" type="#_x0000_t202" style="position:absolute;left:5869;top:12516;width:847;height:701" filled="f" stroked="f">
              <v:textbox style="mso-next-textbox:#_x0000_s1271" inset="2.76861mm,1.3843mm,2.76861mm,1.3843mm">
                <w:txbxContent>
                  <w:p w:rsidR="00726896" w:rsidRPr="00396575" w:rsidRDefault="00726896" w:rsidP="0083615B">
                    <w:pPr>
                      <w:spacing w:after="0" w:line="240" w:lineRule="auto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n+2</w:t>
                    </w:r>
                  </w:p>
                </w:txbxContent>
              </v:textbox>
            </v:shape>
            <v:shape id="_x0000_s1272" type="#_x0000_t202" style="position:absolute;left:7579;top:12803;width:892;height:585" filled="f" stroked="f">
              <v:textbox style="mso-next-textbox:#_x0000_s1272" inset="2.76861mm,1.3843mm,2.76861mm,1.3843mm">
                <w:txbxContent>
                  <w:p w:rsidR="00726896" w:rsidRPr="00396575" w:rsidRDefault="00726896" w:rsidP="0083615B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n+2</w:t>
                    </w:r>
                  </w:p>
                </w:txbxContent>
              </v:textbox>
            </v:shape>
            <v:shape id="_x0000_s1273" type="#_x0000_t202" style="position:absolute;left:6322;top:12436;width:782;height:586" filled="f" stroked="f">
              <v:textbox style="mso-next-textbox:#_x0000_s1273" inset="2.76861mm,1.3843mm,2.76861mm,1.3843mm">
                <w:txbxContent>
                  <w:p w:rsidR="00726896" w:rsidRPr="00396575" w:rsidRDefault="00726896" w:rsidP="0083615B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 w:rsidRPr="00396575"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SM</w:t>
                    </w:r>
                  </w:p>
                </w:txbxContent>
              </v:textbox>
            </v:shape>
            <v:shape id="_x0000_s1274" type="#_x0000_t32" style="position:absolute;left:7689;top:13197;width:3;height:774;flip:x y" o:connectortype="straight">
              <v:stroke endarrow="block"/>
            </v:shape>
            <v:rect id="_x0000_s1275" style="position:absolute;left:7104;top:13929;width:1563;height:586">
              <v:textbox style="mso-next-textbox:#_x0000_s1275" inset="2.76861mm,1.3843mm,2.76861mm,1.3843mm">
                <w:txbxContent>
                  <w:p w:rsidR="00726896" w:rsidRPr="00396575" w:rsidRDefault="00726896" w:rsidP="0083615B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276" type="#_x0000_t32" style="position:absolute;left:5736;top:13193;width:0;height:737;flip:y" o:connectortype="straight">
              <v:stroke endarrow="block"/>
            </v:shape>
            <v:rect id="_x0000_s1277" style="position:absolute;left:5931;top:10944;width:1563;height:587">
              <v:textbox style="mso-next-textbox:#_x0000_s1277" inset="2.76861mm,1.3843mm,2.76861mm,1.3843mm">
                <w:txbxContent>
                  <w:p w:rsidR="00726896" w:rsidRPr="00396575" w:rsidRDefault="00726896" w:rsidP="0083615B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RG2</w:t>
                    </w:r>
                  </w:p>
                </w:txbxContent>
              </v:textbox>
            </v:rect>
            <v:shape id="_x0000_s1278" type="#_x0000_t202" style="position:absolute;left:6908;top:11115;width:1031;height:587" filled="f" stroked="f">
              <v:textbox style="mso-next-textbox:#_x0000_s1278" inset="2.76861mm,1.3843mm,2.76861mm,1.3843mm">
                <w:txbxContent>
                  <w:p w:rsidR="00726896" w:rsidRPr="00396575" w:rsidRDefault="00726896" w:rsidP="0083615B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n+2</w:t>
                    </w:r>
                  </w:p>
                </w:txbxContent>
              </v:textbox>
            </v:shape>
            <v:shape id="_x0000_s1279" type="#_x0000_t202" style="position:absolute;left:5931;top:11114;width:977;height:589" filled="f" stroked="f">
              <v:textbox style="mso-next-textbox:#_x0000_s1279" inset="2.76861mm,1.3843mm,2.76861mm,1.3843mm">
                <w:txbxContent>
                  <w:p w:rsidR="00726896" w:rsidRPr="00315E41" w:rsidRDefault="00726896" w:rsidP="0083615B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line id="_x0000_s1280" style="position:absolute;flip:x" from="5931,11126" to="6322,11126">
              <v:stroke endarrow="block"/>
            </v:line>
            <v:group id="_x0000_s1281" style="position:absolute;left:2704;top:10551;width:1648;height:1182" coordorigin="2089,6095" coordsize="1648,1182">
              <v:line id="_x0000_s1282" style="position:absolute;flip:y" from="2229,6095" to="2229,6490">
                <v:stroke endarrow="block"/>
              </v:line>
              <v:rect id="_x0000_s1283" style="position:absolute;left:2089;top:6495;width:1563;height:587">
                <v:textbox style="mso-next-textbox:#_x0000_s1283" inset="2.76861mm,1.3843mm,2.76861mm,1.3843mm">
                  <w:txbxContent>
                    <w:p w:rsidR="00726896" w:rsidRPr="00315E41" w:rsidRDefault="00726896" w:rsidP="0083615B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_x0000_s1284" type="#_x0000_t202" style="position:absolute;left:2089;top:6688;width:862;height:589" filled="f" stroked="f">
                <v:textbox style="mso-next-textbox:#_x0000_s1284" inset="2.76861mm,1.3843mm,2.76861mm,1.3843mm">
                  <w:txbxContent>
                    <w:p w:rsidR="00726896" w:rsidRPr="00396575" w:rsidRDefault="00726896" w:rsidP="0083615B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line id="_x0000_s1285" style="position:absolute" from="2089,6682" to="2486,6683">
                <v:stroke startarrow="block"/>
              </v:line>
              <v:shape id="_x0000_s1286" type="#_x0000_t202" style="position:absolute;left:2951;top:6691;width:786;height:586" filled="f" stroked="f">
                <v:textbox style="mso-next-textbox:#_x0000_s1286" inset="2.76861mm,1.3843mm,2.76861mm,1.3843mm">
                  <w:txbxContent>
                    <w:p w:rsidR="00726896" w:rsidRPr="00396575" w:rsidRDefault="00726896" w:rsidP="0083615B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oval id="_x0000_s1287" style="position:absolute;left:3576;top:6695;width:156;height:172"/>
            </v:group>
            <v:group id="_x0000_s1288" style="position:absolute;left:7452;top:13188;width:977;height:778" coordorigin="4749,2218" coordsize="722,717">
              <v:shape id="_x0000_s1289" type="#_x0000_t202" style="position:absolute;left:4931;top:2394;width:540;height:541" filled="f" stroked="f">
                <v:textbox style="mso-next-textbox:#_x0000_s1289" inset="2.76861mm,1.3843mm,2.76861mm,1.3843mm">
                  <w:txbxContent>
                    <w:p w:rsidR="00726896" w:rsidRPr="001E66BE" w:rsidRDefault="00726896" w:rsidP="0083615B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 w:rsidRPr="001E66BE"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>n+2</w:t>
                      </w:r>
                    </w:p>
                  </w:txbxContent>
                </v:textbox>
              </v:shape>
              <v:line id="_x0000_s1290" style="position:absolute;flip:x" from="4749,2394" to="5109,2752"/>
              <v:shape id="_x0000_s1291" type="#_x0000_t32" style="position:absolute;left:4929;top:2218;width:2;height:712;flip:x y" o:connectortype="straight">
                <v:stroke endarrow="block"/>
              </v:shape>
            </v:group>
            <v:shape id="_x0000_s1292" type="#_x0000_t202" style="position:absolute;left:2498;top:10211;width:726;height:413" filled="f" stroked="f">
              <v:textbox style="mso-next-textbox:#_x0000_s1292">
                <w:txbxContent>
                  <w:p w:rsidR="00726896" w:rsidRPr="00903D22" w:rsidRDefault="00726896" w:rsidP="0083615B">
                    <w:pPr>
                      <w:rPr>
                        <w:rFonts w:ascii="Times New Roman" w:hAnsi="Times New Roman"/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</w:t>
                    </w:r>
                    <w:r w:rsidRPr="00903D22">
                      <w:rPr>
                        <w:rFonts w:ascii="Times New Roman" w:hAnsi="Times New Roman"/>
                        <w:lang w:val="en-US"/>
                      </w:rPr>
                      <w:t>M</w:t>
                    </w:r>
                  </w:p>
                </w:txbxContent>
              </v:textbox>
            </v:shape>
          </v:group>
        </w:pict>
      </w: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780398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</w:rPr>
      </w:pPr>
    </w:p>
    <w:p w:rsidR="00726896" w:rsidRPr="0083615B" w:rsidRDefault="00726896" w:rsidP="009E03B7">
      <w:pPr>
        <w:spacing w:after="0"/>
        <w:jc w:val="center"/>
        <w:rPr>
          <w:rFonts w:ascii="Times New Roman" w:hAnsi="Times New Roman"/>
          <w:i/>
          <w:sz w:val="28"/>
          <w:szCs w:val="32"/>
        </w:rPr>
      </w:pPr>
    </w:p>
    <w:p w:rsidR="00726896" w:rsidRPr="00735E1B" w:rsidRDefault="00726896" w:rsidP="009E03B7">
      <w:pPr>
        <w:spacing w:after="0"/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2.5.1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/>
          <w:i/>
          <w:sz w:val="28"/>
          <w:szCs w:val="32"/>
        </w:rPr>
        <w:t>Операційна схема</w:t>
      </w:r>
    </w:p>
    <w:p w:rsidR="00726896" w:rsidRPr="00735E1B" w:rsidRDefault="00726896" w:rsidP="009E03B7">
      <w:pPr>
        <w:spacing w:after="0"/>
        <w:jc w:val="center"/>
        <w:rPr>
          <w:rFonts w:ascii="Times New Roman" w:hAnsi="Times New Roman"/>
          <w:i/>
          <w:sz w:val="28"/>
          <w:szCs w:val="32"/>
          <w:lang w:val="ru-RU"/>
        </w:rPr>
      </w:pPr>
    </w:p>
    <w:p w:rsidR="00726896" w:rsidRDefault="00726896" w:rsidP="0083615B">
      <w:pPr>
        <w:spacing w:after="0" w:line="240" w:lineRule="auto"/>
        <w:ind w:firstLine="567"/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b/>
          <w:sz w:val="28"/>
          <w:szCs w:val="32"/>
        </w:rPr>
        <w:t>2.5.3 Змістовний мікроалгоритм:</w:t>
      </w:r>
    </w:p>
    <w:p w:rsidR="00726896" w:rsidRPr="0083615B" w:rsidRDefault="00726896" w:rsidP="0083615B">
      <w:pPr>
        <w:spacing w:after="0" w:line="240" w:lineRule="auto"/>
        <w:ind w:firstLine="567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83615B" w:rsidRDefault="00726896" w:rsidP="0083615B">
      <w:pPr>
        <w:spacing w:after="0"/>
        <w:ind w:left="-567" w:firstLine="567"/>
        <w:jc w:val="center"/>
        <w:rPr>
          <w:rFonts w:ascii="Times New Roman" w:hAnsi="Times New Roman"/>
          <w:sz w:val="32"/>
          <w:szCs w:val="32"/>
          <w:lang w:val="ru-RU"/>
        </w:rPr>
      </w:pPr>
      <w:r w:rsidRPr="0083615B">
        <w:rPr>
          <w:rFonts w:ascii="Times New Roman" w:hAnsi="Times New Roman"/>
          <w:sz w:val="32"/>
          <w:szCs w:val="32"/>
          <w:lang w:val="ru-RU"/>
        </w:rPr>
        <w:pict>
          <v:shape id="_x0000_i1073" type="#_x0000_t75" style="width:287.25pt;height:404.25pt">
            <v:imagedata r:id="rId54" o:title=""/>
          </v:shape>
        </w:pict>
      </w:r>
    </w:p>
    <w:p w:rsidR="00726896" w:rsidRDefault="00726896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/>
          <w:i/>
          <w:iCs/>
          <w:spacing w:val="-1"/>
          <w:sz w:val="28"/>
          <w:szCs w:val="28"/>
        </w:rPr>
      </w:pPr>
    </w:p>
    <w:p w:rsidR="00726896" w:rsidRPr="0083615B" w:rsidRDefault="00726896" w:rsidP="0083615B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 w:rsidRPr="00DA0E33">
        <w:rPr>
          <w:rFonts w:ascii="Times New Roman" w:hAnsi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/>
          <w:i/>
          <w:iCs/>
          <w:spacing w:val="1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z w:val="28"/>
          <w:szCs w:val="28"/>
        </w:rPr>
        <w:t>м</w:t>
      </w:r>
    </w:p>
    <w:p w:rsidR="00726896" w:rsidRDefault="00726896" w:rsidP="0083615B">
      <w:pPr>
        <w:ind w:firstLine="540"/>
        <w:rPr>
          <w:rFonts w:ascii="Times New Roman" w:hAnsi="Times New Roman"/>
          <w:b/>
          <w:sz w:val="28"/>
          <w:szCs w:val="32"/>
          <w:lang w:val="ru-RU"/>
        </w:rPr>
      </w:pPr>
      <w:r w:rsidRPr="00DA0E33">
        <w:rPr>
          <w:rFonts w:ascii="Times New Roman" w:hAnsi="Times New Roman"/>
          <w:b/>
          <w:sz w:val="28"/>
          <w:szCs w:val="32"/>
        </w:rPr>
        <w:t>2.5.4 Таблиця станів регістрів:</w:t>
      </w:r>
    </w:p>
    <w:p w:rsidR="00726896" w:rsidRDefault="00726896" w:rsidP="0083615B">
      <w:pPr>
        <w:widowControl w:val="0"/>
        <w:autoSpaceDE w:val="0"/>
        <w:autoSpaceDN w:val="0"/>
        <w:adjustRightInd w:val="0"/>
        <w:spacing w:after="0" w:line="360" w:lineRule="auto"/>
        <w:ind w:left="55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2.</w:t>
      </w:r>
      <w:r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  <w:t>5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.1</w:t>
      </w:r>
    </w:p>
    <w:p w:rsidR="00726896" w:rsidRPr="0083615B" w:rsidRDefault="00726896" w:rsidP="0083615B">
      <w:pPr>
        <w:widowControl w:val="0"/>
        <w:autoSpaceDE w:val="0"/>
        <w:autoSpaceDN w:val="0"/>
        <w:adjustRightInd w:val="0"/>
        <w:spacing w:after="0" w:line="360" w:lineRule="auto"/>
        <w:ind w:left="559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2B3E7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я с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2B3E7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г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с</w:t>
      </w:r>
      <w:r w:rsidRPr="002B3E7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2B3E7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2B3E7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і</w:t>
      </w:r>
      <w:r w:rsidRPr="002B3E7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tbl>
      <w:tblPr>
        <w:tblW w:w="7711" w:type="dxa"/>
        <w:jc w:val="center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62"/>
        <w:gridCol w:w="2160"/>
        <w:gridCol w:w="2340"/>
        <w:gridCol w:w="2349"/>
      </w:tblGrid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  <w:r w:rsidRPr="0083615B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 ц.</w:t>
            </w:r>
          </w:p>
        </w:tc>
        <w:tc>
          <w:tcPr>
            <w:tcW w:w="2160" w:type="dxa"/>
          </w:tcPr>
          <w:p w:rsidR="00726896" w:rsidRPr="0083615B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RG3(Z)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RG2(X)</w:t>
            </w:r>
          </w:p>
        </w:tc>
        <w:tc>
          <w:tcPr>
            <w:tcW w:w="2349" w:type="dxa"/>
          </w:tcPr>
          <w:p w:rsidR="00726896" w:rsidRPr="0083615B" w:rsidRDefault="00726896" w:rsidP="0083615B">
            <w:pPr>
              <w:spacing w:after="0" w:line="240" w:lineRule="auto"/>
              <w:ind w:left="-108" w:firstLine="10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RG1(Y)</w:t>
            </w: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П.С.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000000000000000</w:t>
            </w: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</w:t>
            </w:r>
            <w:r w:rsidRPr="0083615B">
              <w:rPr>
                <w:rFonts w:ascii="Times New Roman" w:hAnsi="Times New Roman"/>
                <w:sz w:val="24"/>
                <w:szCs w:val="24"/>
              </w:rPr>
              <w:t>100110011101101</w:t>
            </w:r>
          </w:p>
        </w:tc>
        <w:tc>
          <w:tcPr>
            <w:tcW w:w="2349" w:type="dxa"/>
          </w:tcPr>
          <w:p w:rsidR="00726896" w:rsidRPr="0083615B" w:rsidRDefault="00726896" w:rsidP="00C24332">
            <w:pPr>
              <w:spacing w:after="0" w:line="240" w:lineRule="auto"/>
              <w:ind w:right="-1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</w:t>
            </w:r>
            <w:r w:rsidRPr="0083615B">
              <w:rPr>
                <w:rFonts w:ascii="Times New Roman" w:hAnsi="Times New Roman"/>
                <w:sz w:val="24"/>
                <w:szCs w:val="24"/>
              </w:rPr>
              <w:t>101010011101011</w:t>
            </w: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0000000000000001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tabs>
                <w:tab w:val="left" w:pos="883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01001100111011010</w:t>
            </w:r>
          </w:p>
          <w:p w:rsidR="00726896" w:rsidRPr="0083615B" w:rsidRDefault="00726896" w:rsidP="0083615B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tabs>
                <w:tab w:val="left" w:pos="883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tabs>
                <w:tab w:val="left" w:pos="883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00100010011101111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0000000000000011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01000100111011110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C24332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C24332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00011010011110011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0000000000000111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00110100111100110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00001010011111011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0000000000001111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00010100111110110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11101010100001011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0000000000011110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11010101000010110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00101010011101011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11111111100000001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tabs>
                <w:tab w:val="center" w:pos="194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0000000000111100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11111111000000010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00101010011101011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00101001011101101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0000000001111001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01010010111011010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00101000011101111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0000000011110011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tabs>
                <w:tab w:val="left" w:pos="190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01010000111011110</w:t>
            </w:r>
          </w:p>
          <w:p w:rsidR="00726896" w:rsidRPr="0083615B" w:rsidRDefault="00726896" w:rsidP="0083615B">
            <w:pPr>
              <w:tabs>
                <w:tab w:val="left" w:pos="190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tabs>
                <w:tab w:val="left" w:pos="190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tabs>
                <w:tab w:val="left" w:pos="190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00100110011110011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0000000111100111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01001100111100110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00100010011111011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0000001111001111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01000100111110110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00011010100001011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0000011110011111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00110101000010110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00001010100101011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0000111100111111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00010101001010110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11101010101101011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0001111001111110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11010101011010110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00101010011101011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11111111111000001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14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0011110011111100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11111111110000010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00101010011101011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00101010001101101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trHeight w:val="781"/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0111100111111001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01010100011011010</w:t>
            </w:r>
          </w:p>
          <w:p w:rsidR="00726896" w:rsidRPr="0083615B" w:rsidRDefault="00726896" w:rsidP="0083615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453E56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00101001111101111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6896" w:rsidRPr="00453E56" w:rsidTr="0083615B">
        <w:trPr>
          <w:trHeight w:val="781"/>
          <w:jc w:val="center"/>
        </w:trPr>
        <w:tc>
          <w:tcPr>
            <w:tcW w:w="862" w:type="dxa"/>
            <w:vAlign w:val="center"/>
          </w:tcPr>
          <w:p w:rsidR="00726896" w:rsidRPr="0083615B" w:rsidRDefault="00726896" w:rsidP="0083615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615B">
              <w:rPr>
                <w:rFonts w:ascii="Times New Roman" w:hAnsi="Times New Roman"/>
                <w:b/>
                <w:sz w:val="24"/>
                <w:szCs w:val="24"/>
              </w:rPr>
              <w:t>16</w:t>
            </w:r>
          </w:p>
        </w:tc>
        <w:tc>
          <w:tcPr>
            <w:tcW w:w="2160" w:type="dxa"/>
            <w:vAlign w:val="bottom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1111001111110011</w:t>
            </w:r>
          </w:p>
        </w:tc>
        <w:tc>
          <w:tcPr>
            <w:tcW w:w="2340" w:type="dxa"/>
          </w:tcPr>
          <w:p w:rsidR="00726896" w:rsidRPr="0083615B" w:rsidRDefault="00726896" w:rsidP="00453E56">
            <w:pPr>
              <w:tabs>
                <w:tab w:val="left" w:pos="78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</w:rPr>
              <w:t>01010011111011110</w:t>
            </w:r>
          </w:p>
          <w:p w:rsidR="00726896" w:rsidRPr="0083615B" w:rsidRDefault="00726896" w:rsidP="0083615B">
            <w:pPr>
              <w:tabs>
                <w:tab w:val="left" w:pos="78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726896" w:rsidRPr="0083615B" w:rsidRDefault="00726896" w:rsidP="0072771C">
            <w:pPr>
              <w:tabs>
                <w:tab w:val="left" w:pos="78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11010101100010101</w:t>
            </w:r>
          </w:p>
          <w:p w:rsidR="00726896" w:rsidRPr="0083615B" w:rsidRDefault="00726896" w:rsidP="0072771C">
            <w:pPr>
              <w:tabs>
                <w:tab w:val="left" w:pos="788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3615B">
              <w:rPr>
                <w:rFonts w:ascii="Times New Roman" w:hAnsi="Times New Roman"/>
                <w:sz w:val="24"/>
                <w:szCs w:val="24"/>
                <w:lang w:val="en-US"/>
              </w:rPr>
              <w:t>00101001011110011</w:t>
            </w:r>
          </w:p>
        </w:tc>
        <w:tc>
          <w:tcPr>
            <w:tcW w:w="2349" w:type="dxa"/>
          </w:tcPr>
          <w:p w:rsidR="00726896" w:rsidRPr="0083615B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26896" w:rsidRDefault="00726896" w:rsidP="00F32A3A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DA0E33" w:rsidRDefault="00726896" w:rsidP="0083615B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2.5.5 Функціональна схема:</w:t>
      </w:r>
    </w:p>
    <w:p w:rsidR="00726896" w:rsidRDefault="00726896" w:rsidP="0006315F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7D4D92">
        <w:rPr>
          <w:rFonts w:ascii="Times New Roman" w:hAnsi="Times New Roman"/>
          <w:i/>
          <w:sz w:val="28"/>
          <w:szCs w:val="28"/>
          <w:lang w:val="ru-RU"/>
        </w:rPr>
        <w:pict>
          <v:shape id="_x0000_i1074" type="#_x0000_t75" style="width:362.25pt;height:355.5pt">
            <v:imagedata r:id="rId55" o:title=""/>
          </v:shape>
        </w:pict>
      </w:r>
    </w:p>
    <w:p w:rsidR="00726896" w:rsidRPr="00DA0E33" w:rsidRDefault="00726896" w:rsidP="0006315F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 w:rsidRPr="00DA0E33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28"/>
        </w:rPr>
        <w:t xml:space="preserve"> 2.5.3 – Функціональна схема</w:t>
      </w:r>
    </w:p>
    <w:p w:rsidR="00726896" w:rsidRDefault="00726896" w:rsidP="0006315F">
      <w:pPr>
        <w:spacing w:before="240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Default="00726896" w:rsidP="0006315F">
      <w:pPr>
        <w:spacing w:before="240"/>
        <w:rPr>
          <w:rFonts w:ascii="Times New Roman" w:hAnsi="Times New Roman"/>
          <w:b/>
          <w:sz w:val="28"/>
          <w:szCs w:val="32"/>
          <w:lang w:val="ru-RU"/>
        </w:rPr>
      </w:pPr>
    </w:p>
    <w:p w:rsidR="00726896" w:rsidRPr="00DA0E33" w:rsidRDefault="00726896" w:rsidP="001B4ECB">
      <w:pPr>
        <w:spacing w:before="240"/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2.5.6 Закодований мікроалгоритм</w:t>
      </w:r>
    </w:p>
    <w:p w:rsidR="00726896" w:rsidRDefault="00726896" w:rsidP="001B4ECB">
      <w:pPr>
        <w:spacing w:after="0" w:line="360" w:lineRule="auto"/>
        <w:jc w:val="right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</w:rPr>
        <w:t>Таблиця 2.5.2</w:t>
      </w:r>
    </w:p>
    <w:p w:rsidR="00726896" w:rsidRPr="001B4ECB" w:rsidRDefault="00726896" w:rsidP="001B4ECB">
      <w:pPr>
        <w:spacing w:after="0" w:line="36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1B4ECB">
        <w:rPr>
          <w:rFonts w:ascii="Times New Roman" w:hAnsi="Times New Roman"/>
          <w:b/>
          <w:sz w:val="28"/>
          <w:szCs w:val="32"/>
        </w:rPr>
        <w:t>Таблиця кодування операцій і логічних умов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212"/>
        <w:gridCol w:w="2162"/>
        <w:gridCol w:w="2318"/>
        <w:gridCol w:w="2337"/>
      </w:tblGrid>
      <w:tr w:rsidR="00726896" w:rsidRPr="00453E56" w:rsidTr="00453E56">
        <w:tc>
          <w:tcPr>
            <w:tcW w:w="4989" w:type="dxa"/>
            <w:gridSpan w:val="2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Кодування логічних умов</w:t>
            </w:r>
          </w:p>
        </w:tc>
      </w:tr>
      <w:tr w:rsidR="00726896" w:rsidRPr="00453E56" w:rsidTr="00453E56">
        <w:tc>
          <w:tcPr>
            <w:tcW w:w="2566" w:type="dxa"/>
            <w:tcBorders>
              <w:bottom w:val="single" w:sz="4" w:space="0" w:color="auto"/>
            </w:tcBorders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МО</w:t>
            </w:r>
          </w:p>
        </w:tc>
        <w:tc>
          <w:tcPr>
            <w:tcW w:w="2423" w:type="dxa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УС</w:t>
            </w:r>
          </w:p>
        </w:tc>
        <w:tc>
          <w:tcPr>
            <w:tcW w:w="2439" w:type="dxa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ЛУ</w:t>
            </w:r>
          </w:p>
        </w:tc>
        <w:tc>
          <w:tcPr>
            <w:tcW w:w="2459" w:type="dxa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Позначення</w:t>
            </w:r>
          </w:p>
        </w:tc>
      </w:tr>
      <w:tr w:rsidR="00726896" w:rsidRPr="00453E56" w:rsidTr="00453E56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RG3:</w:t>
            </w:r>
            <w:r w:rsidRPr="001B4ECB">
              <w:rPr>
                <w:rFonts w:ascii="Times New Roman" w:hAnsi="Times New Roman"/>
                <w:spacing w:val="-1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sz w:val="28"/>
                <w:szCs w:val="28"/>
              </w:rPr>
              <w:t>0</w:t>
            </w:r>
          </w:p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RG2:</w:t>
            </w:r>
            <w:r w:rsidRPr="001B4ECB">
              <w:rPr>
                <w:rFonts w:ascii="Times New Roman" w:hAnsi="Times New Roman"/>
                <w:spacing w:val="-1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sz w:val="28"/>
                <w:szCs w:val="28"/>
              </w:rPr>
              <w:t xml:space="preserve">X; </w:t>
            </w:r>
          </w:p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RG1:</w:t>
            </w:r>
            <w:r w:rsidRPr="001B4ECB">
              <w:rPr>
                <w:rFonts w:ascii="Times New Roman" w:hAnsi="Times New Roman"/>
                <w:spacing w:val="-1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sz w:val="28"/>
                <w:szCs w:val="28"/>
              </w:rPr>
              <w:t>Y;</w:t>
            </w:r>
          </w:p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Cambria Math" w:hAnsi="Cambria Math" w:cs="Cambria Math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pict>
                <v:line id="Прямая соединительная линия 956" o:spid="_x0000_s1293" style="position:absolute;left:0;text-align:left;z-index:251645440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/>
              </w:pict>
            </w:r>
            <w:r w:rsidRPr="001B4ECB">
              <w:rPr>
                <w:rFonts w:ascii="Times New Roman" w:hAnsi="Times New Roman"/>
                <w:spacing w:val="1"/>
                <w:position w:val="11"/>
                <w:sz w:val="28"/>
                <w:szCs w:val="28"/>
              </w:rPr>
              <w:t>R</w:t>
            </w:r>
            <w:r w:rsidRPr="001B4ECB">
              <w:rPr>
                <w:rFonts w:ascii="Times New Roman" w:hAnsi="Times New Roman"/>
                <w:position w:val="11"/>
                <w:sz w:val="28"/>
                <w:szCs w:val="28"/>
              </w:rPr>
              <w:t>G3:</w:t>
            </w:r>
            <w:r w:rsidRPr="001B4ECB">
              <w:rPr>
                <w:rFonts w:ascii="Times New Roman" w:hAnsi="Times New Roman"/>
                <w:spacing w:val="-1"/>
                <w:position w:val="11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position w:val="11"/>
                <w:sz w:val="28"/>
                <w:szCs w:val="28"/>
              </w:rPr>
              <w:t>l(RG3</w:t>
            </w:r>
            <w:r w:rsidRPr="001B4ECB">
              <w:rPr>
                <w:rFonts w:ascii="Times New Roman" w:hAnsi="Times New Roman"/>
                <w:spacing w:val="-1"/>
                <w:position w:val="11"/>
                <w:sz w:val="28"/>
                <w:szCs w:val="28"/>
              </w:rPr>
              <w:t>).RG2[n+1]</w:t>
            </w:r>
          </w:p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pacing w:val="1"/>
                <w:position w:val="3"/>
                <w:sz w:val="28"/>
                <w:szCs w:val="28"/>
              </w:rPr>
              <w:t>R</w:t>
            </w: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G2:</w:t>
            </w:r>
            <w:r w:rsidRPr="001B4ECB">
              <w:rPr>
                <w:rFonts w:ascii="Times New Roman" w:hAnsi="Times New Roman"/>
                <w:spacing w:val="-1"/>
                <w:position w:val="3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l(RG2</w:t>
            </w:r>
            <w:r w:rsidRPr="001B4ECB">
              <w:rPr>
                <w:rFonts w:ascii="Times New Roman" w:hAnsi="Times New Roman"/>
                <w:spacing w:val="-1"/>
                <w:position w:val="3"/>
                <w:sz w:val="28"/>
                <w:szCs w:val="28"/>
              </w:rPr>
              <w:t>)</w:t>
            </w: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.0</w:t>
            </w:r>
          </w:p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pict>
                <v:line id="Прямая соединительная линия 957" o:spid="_x0000_s1294" style="position:absolute;left:0;text-align:left;z-index:251646464;visibility:visible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/>
              </w:pict>
            </w:r>
            <w:r w:rsidRPr="001B4ECB">
              <w:rPr>
                <w:rFonts w:ascii="Times New Roman" w:hAnsi="Times New Roman"/>
                <w:position w:val="11"/>
                <w:sz w:val="28"/>
                <w:szCs w:val="28"/>
              </w:rPr>
              <w:t>RG2:</w:t>
            </w:r>
            <w:r w:rsidRPr="001B4ECB">
              <w:rPr>
                <w:rFonts w:ascii="Times New Roman" w:hAnsi="Times New Roman"/>
                <w:spacing w:val="-1"/>
                <w:position w:val="11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position w:val="11"/>
                <w:sz w:val="28"/>
                <w:szCs w:val="28"/>
              </w:rPr>
              <w:t>RG2</w:t>
            </w:r>
            <w:r w:rsidRPr="001B4ECB">
              <w:rPr>
                <w:rFonts w:ascii="Times New Roman" w:hAnsi="Times New Roman"/>
                <w:spacing w:val="-1"/>
                <w:position w:val="11"/>
                <w:sz w:val="28"/>
                <w:szCs w:val="28"/>
              </w:rPr>
              <w:t>+RG1+1</w:t>
            </w:r>
          </w:p>
          <w:p w:rsidR="00726896" w:rsidRPr="001B4ECB" w:rsidRDefault="00726896" w:rsidP="001B4ECB">
            <w:pPr>
              <w:spacing w:after="0" w:line="360" w:lineRule="auto"/>
              <w:ind w:left="176" w:righ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RG2:</w:t>
            </w:r>
            <w:r w:rsidRPr="001B4ECB">
              <w:rPr>
                <w:rFonts w:ascii="Times New Roman" w:hAnsi="Times New Roman"/>
                <w:spacing w:val="-1"/>
                <w:position w:val="3"/>
                <w:sz w:val="28"/>
                <w:szCs w:val="28"/>
              </w:rPr>
              <w:t>=</w:t>
            </w: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RG2</w:t>
            </w:r>
            <w:r w:rsidRPr="001B4ECB">
              <w:rPr>
                <w:rFonts w:ascii="Times New Roman" w:hAnsi="Times New Roman"/>
                <w:spacing w:val="-1"/>
                <w:position w:val="3"/>
                <w:sz w:val="28"/>
                <w:szCs w:val="28"/>
              </w:rPr>
              <w:t>+</w:t>
            </w:r>
            <w:r w:rsidRPr="001B4ECB">
              <w:rPr>
                <w:rFonts w:ascii="Times New Roman" w:hAnsi="Times New Roman"/>
                <w:position w:val="3"/>
                <w:sz w:val="28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R</w:t>
            </w:r>
          </w:p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WX</w:t>
            </w:r>
          </w:p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WY</w:t>
            </w:r>
          </w:p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SLZ</w:t>
            </w:r>
          </w:p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SLX</w:t>
            </w:r>
          </w:p>
          <w:p w:rsidR="00726896" w:rsidRDefault="00726896" w:rsidP="001B4ECB">
            <w:pPr>
              <w:jc w:val="center"/>
              <w:rPr>
                <w:rFonts w:ascii="Times New Roman" w:hAnsi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WX</w:t>
            </w:r>
          </w:p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  <w:lang w:val="en-US"/>
              </w:rPr>
              <w:t>WX</w:t>
            </w:r>
          </w:p>
        </w:tc>
        <w:tc>
          <w:tcPr>
            <w:tcW w:w="2439" w:type="dxa"/>
          </w:tcPr>
          <w:p w:rsidR="00726896" w:rsidRPr="001B4ECB" w:rsidRDefault="00726896" w:rsidP="001B4ECB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340" w:right="2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RG2</w:t>
            </w:r>
            <w:r w:rsidRPr="001B4ECB">
              <w:rPr>
                <w:rFonts w:ascii="Times New Roman" w:hAnsi="Times New Roman"/>
                <w:spacing w:val="1"/>
                <w:sz w:val="28"/>
                <w:szCs w:val="28"/>
              </w:rPr>
              <w:t>[</w:t>
            </w:r>
            <w:r w:rsidRPr="001B4ECB">
              <w:rPr>
                <w:rFonts w:ascii="Times New Roman" w:hAnsi="Times New Roman"/>
                <w:sz w:val="28"/>
                <w:szCs w:val="28"/>
              </w:rPr>
              <w:t>n</w:t>
            </w:r>
            <w:r w:rsidRPr="001B4ECB">
              <w:rPr>
                <w:rFonts w:ascii="Times New Roman" w:hAnsi="Times New Roman"/>
                <w:spacing w:val="-1"/>
                <w:sz w:val="28"/>
                <w:szCs w:val="28"/>
              </w:rPr>
              <w:t>-</w:t>
            </w:r>
            <w:r w:rsidRPr="001B4ECB">
              <w:rPr>
                <w:rFonts w:ascii="Times New Roman" w:hAnsi="Times New Roman"/>
                <w:sz w:val="28"/>
                <w:szCs w:val="28"/>
              </w:rPr>
              <w:t>1]</w:t>
            </w:r>
          </w:p>
          <w:p w:rsidR="00726896" w:rsidRPr="001B4ECB" w:rsidRDefault="00726896" w:rsidP="001B4ECB">
            <w:pPr>
              <w:spacing w:after="0" w:line="360" w:lineRule="auto"/>
              <w:ind w:left="34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2459" w:type="dxa"/>
          </w:tcPr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X1</w:t>
            </w:r>
          </w:p>
          <w:p w:rsidR="00726896" w:rsidRPr="001B4ECB" w:rsidRDefault="00726896" w:rsidP="001B4EC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4ECB">
              <w:rPr>
                <w:rFonts w:ascii="Times New Roman" w:hAnsi="Times New Roman"/>
                <w:sz w:val="28"/>
                <w:szCs w:val="28"/>
              </w:rPr>
              <w:t>X2</w:t>
            </w:r>
          </w:p>
        </w:tc>
      </w:tr>
    </w:tbl>
    <w:p w:rsidR="00726896" w:rsidRDefault="00726896" w:rsidP="001B4ECB">
      <w:pPr>
        <w:rPr>
          <w:rFonts w:ascii="Times New Roman" w:hAnsi="Times New Roman"/>
          <w:i/>
          <w:sz w:val="28"/>
          <w:szCs w:val="32"/>
          <w:lang w:val="en-US"/>
        </w:rPr>
      </w:pPr>
    </w:p>
    <w:p w:rsidR="00726896" w:rsidRPr="001B4ECB" w:rsidRDefault="00726896" w:rsidP="001B4ECB">
      <w:pPr>
        <w:jc w:val="center"/>
        <w:rPr>
          <w:rFonts w:ascii="Times New Roman" w:hAnsi="Times New Roman"/>
          <w:i/>
          <w:sz w:val="28"/>
          <w:szCs w:val="32"/>
          <w:lang w:val="en-US"/>
        </w:rPr>
      </w:pPr>
      <w:r>
        <w:object w:dxaOrig="6930" w:dyaOrig="7499">
          <v:shape id="_x0000_i1075" type="#_x0000_t75" style="width:346.5pt;height:375pt" o:ole="">
            <v:imagedata r:id="rId56" o:title=""/>
          </v:shape>
          <o:OLEObject Type="Embed" ProgID="Visio.Drawing.11" ShapeID="_x0000_i1075" DrawAspect="Content" ObjectID="_1461620435" r:id="rId57"/>
        </w:object>
      </w:r>
    </w:p>
    <w:p w:rsidR="00726896" w:rsidRPr="008C30BD" w:rsidRDefault="00726896" w:rsidP="0006315F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 w:rsidRPr="008C30BD">
        <w:rPr>
          <w:rFonts w:ascii="Times New Roman" w:hAnsi="Times New Roman"/>
          <w:i/>
          <w:sz w:val="28"/>
          <w:szCs w:val="32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2.5.4</w:t>
      </w:r>
      <w:r w:rsidRPr="008C30BD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-</w:t>
      </w:r>
      <w:r w:rsidRPr="008C30BD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Закодований мікроалгоритм</w:t>
      </w:r>
    </w:p>
    <w:p w:rsidR="00726896" w:rsidRPr="00DA0E33" w:rsidRDefault="00726896" w:rsidP="001B4ECB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2.5.7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/>
          <w:b/>
          <w:sz w:val="28"/>
          <w:szCs w:val="32"/>
        </w:rPr>
        <w:t>Граф управляючого автомата Мура з кодами вершин:</w:t>
      </w:r>
    </w:p>
    <w:p w:rsidR="00726896" w:rsidRPr="00735E1B" w:rsidRDefault="00726896" w:rsidP="0006315F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 w:rsidRPr="008C30BD">
        <w:rPr>
          <w:rFonts w:ascii="Times New Roman" w:hAnsi="Times New Roman"/>
          <w:i/>
          <w:sz w:val="28"/>
          <w:szCs w:val="32"/>
          <w:lang w:val="ru-RU"/>
        </w:rPr>
        <w:pict>
          <v:shape id="_x0000_i1076" type="#_x0000_t75" style="width:422.25pt;height:234.75pt">
            <v:imagedata r:id="rId58" o:title=""/>
          </v:shape>
        </w:pict>
      </w:r>
    </w:p>
    <w:p w:rsidR="00726896" w:rsidRPr="008C30BD" w:rsidRDefault="00726896" w:rsidP="0006315F">
      <w:pPr>
        <w:jc w:val="center"/>
        <w:rPr>
          <w:rFonts w:ascii="Times New Roman" w:hAnsi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/>
          <w:i/>
          <w:sz w:val="28"/>
          <w:szCs w:val="32"/>
        </w:rPr>
        <w:t>Рис</w:t>
      </w:r>
      <w:r>
        <w:rPr>
          <w:rFonts w:ascii="Times New Roman" w:hAnsi="Times New Roman"/>
          <w:i/>
          <w:sz w:val="28"/>
          <w:szCs w:val="32"/>
          <w:lang w:val="en-US"/>
        </w:rPr>
        <w:t>.</w:t>
      </w:r>
      <w:r w:rsidRPr="00DA0E33">
        <w:rPr>
          <w:rFonts w:ascii="Times New Roman" w:hAnsi="Times New Roman"/>
          <w:i/>
          <w:sz w:val="28"/>
          <w:szCs w:val="32"/>
        </w:rPr>
        <w:t xml:space="preserve"> 2.5.5 - Граф управляючого а</w:t>
      </w:r>
      <w:r>
        <w:rPr>
          <w:rFonts w:ascii="Times New Roman" w:hAnsi="Times New Roman"/>
          <w:i/>
          <w:sz w:val="28"/>
          <w:szCs w:val="32"/>
        </w:rPr>
        <w:t>втомата</w:t>
      </w:r>
    </w:p>
    <w:p w:rsidR="00726896" w:rsidRPr="00DA0E33" w:rsidRDefault="00726896" w:rsidP="008C30BD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noProof/>
          <w:sz w:val="28"/>
          <w:szCs w:val="32"/>
        </w:rPr>
        <w:t>2.5.8</w:t>
      </w:r>
      <w:r w:rsidRPr="00DA0E3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726896" w:rsidRPr="00DA0E33" w:rsidRDefault="00726896" w:rsidP="00807464">
      <w:pPr>
        <w:ind w:left="708" w:firstLine="3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Порядок частки буде дорівнювати: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77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67F52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67F52&quot; wsp:rsidP=&quot;00367F5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9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78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67F52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67F52&quot; wsp:rsidP=&quot;00367F5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9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</w:p>
    <w:p w:rsidR="00726896" w:rsidRPr="00DA0E33" w:rsidRDefault="00726896" w:rsidP="00430A14">
      <w:pPr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ab/>
        <w:t xml:space="preserve">В моєму випадку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79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0C8F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900C8F&quot; wsp:rsidP=&quot;00900C8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80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0C8F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900C8F&quot; wsp:rsidP=&quot;00900C8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 xml:space="preserve">=8;  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81" type="#_x0000_t75" style="width:12.75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63370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63370&quot; wsp:rsidP=&quot;00C6337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0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82" type="#_x0000_t75" style="width:12.75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63370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63370&quot; wsp:rsidP=&quot;00C6337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0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 xml:space="preserve">=5; 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83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DF3030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F3030&quot; wsp:rsidP=&quot;00DF30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84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DF3030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F3030&quot; wsp:rsidP=&quot;00DF30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>=3;</w:t>
      </w:r>
    </w:p>
    <w:p w:rsidR="00726896" w:rsidRPr="00DA0E33" w:rsidRDefault="00726896" w:rsidP="008C30BD">
      <w:pPr>
        <w:ind w:firstLine="5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noProof/>
          <w:sz w:val="28"/>
          <w:szCs w:val="32"/>
        </w:rPr>
        <w:t>2.5.</w:t>
      </w:r>
      <w:r>
        <w:rPr>
          <w:rFonts w:ascii="Times New Roman" w:hAnsi="Times New Roman"/>
          <w:b/>
          <w:noProof/>
          <w:sz w:val="28"/>
          <w:szCs w:val="32"/>
          <w:lang w:val="en-US"/>
        </w:rPr>
        <w:t>9</w:t>
      </w:r>
      <w:r w:rsidRPr="00DA0E33">
        <w:rPr>
          <w:rFonts w:ascii="Times New Roman" w:hAnsi="Times New Roman"/>
          <w:b/>
          <w:sz w:val="28"/>
          <w:szCs w:val="32"/>
        </w:rPr>
        <w:t xml:space="preserve"> Нормалізація результату:</w:t>
      </w:r>
    </w:p>
    <w:p w:rsidR="00726896" w:rsidRPr="008C30BD" w:rsidRDefault="00726896" w:rsidP="000D230C">
      <w:pPr>
        <w:ind w:firstLine="708"/>
        <w:rPr>
          <w:rFonts w:ascii="Times New Roman" w:hAnsi="Times New Roman"/>
          <w:sz w:val="32"/>
          <w:szCs w:val="28"/>
          <w:lang w:val="en-US"/>
        </w:rPr>
      </w:pPr>
      <w:r w:rsidRPr="008C30BD">
        <w:rPr>
          <w:rFonts w:ascii="Times New Roman" w:hAnsi="Times New Roman"/>
          <w:sz w:val="28"/>
          <w:szCs w:val="28"/>
        </w:rPr>
        <w:t>Отримали результат:</w:t>
      </w:r>
      <w:r w:rsidRPr="00DA0E33">
        <w:rPr>
          <w:rFonts w:ascii="Times New Roman" w:hAnsi="Times New Roman"/>
          <w:sz w:val="32"/>
          <w:szCs w:val="32"/>
        </w:rPr>
        <w:t xml:space="preserve">  </w:t>
      </w:r>
      <w:r w:rsidRPr="008C30BD">
        <w:rPr>
          <w:rFonts w:ascii="Times New Roman" w:hAnsi="Times New Roman"/>
          <w:sz w:val="28"/>
          <w:szCs w:val="28"/>
        </w:rPr>
        <w:t>111001111110011</w:t>
      </w:r>
      <w:r w:rsidRPr="008C30BD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726896" w:rsidRPr="00DA0E33" w:rsidRDefault="00726896" w:rsidP="00807464">
      <w:pPr>
        <w:spacing w:line="240" w:lineRule="auto"/>
        <w:ind w:firstLine="708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Знак мантиси: </w:t>
      </w:r>
      <w:r w:rsidRPr="00CE0BAA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85" type="#_x0000_t75" style="width:52.5pt;height:15.75pt" o:ole="">
            <v:imagedata r:id="rId24" o:title=""/>
          </v:shape>
          <o:OLEObject Type="Embed" ProgID="Equation.3" ShapeID="_x0000_i1085" DrawAspect="Content" ObjectID="_1461620436" r:id="rId62"/>
        </w:object>
      </w:r>
    </w:p>
    <w:p w:rsidR="00726896" w:rsidRPr="00DA0E33" w:rsidRDefault="00726896" w:rsidP="001E7224">
      <w:pPr>
        <w:spacing w:line="240" w:lineRule="auto"/>
        <w:ind w:firstLine="708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Нормалізація мантиси не потрібна.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6"/>
        <w:gridCol w:w="416"/>
        <w:gridCol w:w="416"/>
        <w:gridCol w:w="416"/>
        <w:gridCol w:w="416"/>
        <w:gridCol w:w="416"/>
        <w:gridCol w:w="416"/>
        <w:gridCol w:w="416"/>
        <w:gridCol w:w="42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8C30BD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/>
          </w:tcPr>
          <w:p w:rsidR="00726896" w:rsidRPr="008C30BD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2138F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2138F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2138F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2138F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Default="00726896" w:rsidP="00CC3047">
      <w:pPr>
        <w:rPr>
          <w:rFonts w:ascii="Times New Roman" w:hAnsi="Times New Roman"/>
          <w:b/>
          <w:sz w:val="28"/>
          <w:szCs w:val="32"/>
          <w:lang w:val="en-US"/>
        </w:rPr>
      </w:pPr>
    </w:p>
    <w:p w:rsidR="00726896" w:rsidRPr="008C30BD" w:rsidRDefault="00726896" w:rsidP="008C30BD">
      <w:pPr>
        <w:ind w:firstLine="540"/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/>
          <w:b/>
          <w:sz w:val="28"/>
          <w:szCs w:val="32"/>
        </w:rPr>
        <w:t>2.6. Другий спосіб ділення</w:t>
      </w:r>
    </w:p>
    <w:p w:rsidR="00726896" w:rsidRPr="00DA0E33" w:rsidRDefault="00726896" w:rsidP="008C30BD">
      <w:pPr>
        <w:ind w:firstLine="540"/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sz w:val="28"/>
          <w:szCs w:val="32"/>
        </w:rPr>
        <w:t>2.6.1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>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r w:rsidRPr="00DA0E33">
        <w:rPr>
          <w:rFonts w:ascii="Times New Roman" w:hAnsi="Times New Roman"/>
          <w:b/>
          <w:sz w:val="28"/>
          <w:szCs w:val="32"/>
        </w:rPr>
        <w:t xml:space="preserve">тичне </w:t>
      </w:r>
      <w:r>
        <w:rPr>
          <w:rFonts w:ascii="Times New Roman" w:hAnsi="Times New Roman"/>
          <w:b/>
          <w:sz w:val="28"/>
          <w:szCs w:val="32"/>
        </w:rPr>
        <w:t>об</w:t>
      </w:r>
      <w:r w:rsidRPr="00DA0E33">
        <w:rPr>
          <w:rFonts w:ascii="Times New Roman" w:hAnsi="Times New Roman"/>
          <w:b/>
          <w:sz w:val="28"/>
          <w:szCs w:val="32"/>
        </w:rPr>
        <w:t>ґрунтування другого способу ділення:</w:t>
      </w:r>
    </w:p>
    <w:p w:rsidR="00726896" w:rsidRPr="00DA0E33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sz w:val="28"/>
          <w:szCs w:val="28"/>
        </w:rPr>
        <w:t>ай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е Х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і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/>
          <w:sz w:val="28"/>
          <w:szCs w:val="28"/>
        </w:rPr>
        <w:t>к Y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є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зр</w:t>
      </w:r>
      <w:r w:rsidRPr="00DA0E33">
        <w:rPr>
          <w:rFonts w:ascii="Times New Roman" w:hAnsi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 xml:space="preserve">ми </w:t>
      </w:r>
      <w:r w:rsidRPr="00DA0E33">
        <w:rPr>
          <w:rFonts w:ascii="Times New Roman" w:hAnsi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авил</w:t>
      </w:r>
      <w:r w:rsidRPr="00DA0E33">
        <w:rPr>
          <w:rFonts w:ascii="Times New Roman" w:hAnsi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z w:val="28"/>
          <w:szCs w:val="28"/>
        </w:rPr>
        <w:t>и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/>
          <w:sz w:val="28"/>
          <w:szCs w:val="28"/>
        </w:rPr>
        <w:t>ам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z w:val="28"/>
          <w:szCs w:val="28"/>
        </w:rPr>
        <w:t>и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 xml:space="preserve">в </w:t>
      </w:r>
      <w:r w:rsidRPr="00DA0E33">
        <w:rPr>
          <w:rFonts w:ascii="Times New Roman" w:hAnsi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ям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му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/>
          <w:sz w:val="28"/>
          <w:szCs w:val="28"/>
        </w:rPr>
        <w:t>.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В ц</w:t>
      </w:r>
      <w:r w:rsidRPr="00DA0E33">
        <w:rPr>
          <w:rFonts w:ascii="Times New Roman" w:hAnsi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му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ку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 xml:space="preserve">й 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я</w:t>
      </w:r>
      <w:r w:rsidRPr="00DA0E33">
        <w:rPr>
          <w:rFonts w:ascii="Times New Roman" w:hAnsi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и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sz w:val="28"/>
          <w:szCs w:val="28"/>
        </w:rPr>
        <w:t>е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/>
          <w:sz w:val="28"/>
          <w:szCs w:val="28"/>
        </w:rPr>
        <w:t xml:space="preserve">в 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>яют</w:t>
      </w:r>
      <w:r w:rsidRPr="00DA0E33">
        <w:rPr>
          <w:rFonts w:ascii="Times New Roman" w:hAnsi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.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ак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ез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/>
          <w:sz w:val="28"/>
          <w:szCs w:val="28"/>
        </w:rPr>
        <w:t>та</w:t>
      </w:r>
      <w:r w:rsidRPr="00DA0E33">
        <w:rPr>
          <w:rFonts w:ascii="Times New Roman" w:hAnsi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/>
          <w:sz w:val="28"/>
          <w:szCs w:val="28"/>
        </w:rPr>
        <w:t>у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виз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/>
          <w:sz w:val="28"/>
          <w:szCs w:val="28"/>
        </w:rPr>
        <w:t>аєт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>ся ш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м п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ван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z w:val="28"/>
          <w:szCs w:val="28"/>
        </w:rPr>
        <w:t xml:space="preserve">ю 2 </w:t>
      </w:r>
      <w:r w:rsidRPr="00DA0E33">
        <w:rPr>
          <w:rFonts w:ascii="Times New Roman" w:hAnsi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/>
          <w:sz w:val="28"/>
          <w:szCs w:val="28"/>
        </w:rPr>
        <w:t>ф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зап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я</w:t>
      </w:r>
      <w:r w:rsidRPr="00DA0E33">
        <w:rPr>
          <w:rFonts w:ascii="Times New Roman" w:hAnsi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sz w:val="28"/>
          <w:szCs w:val="28"/>
        </w:rPr>
        <w:t>.</w:t>
      </w:r>
    </w:p>
    <w:p w:rsidR="00726896" w:rsidRPr="00DA0E33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стача н</w:t>
      </w:r>
      <w:r w:rsidRPr="00DA0E33">
        <w:rPr>
          <w:rFonts w:ascii="Times New Roman" w:hAnsi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/>
          <w:sz w:val="28"/>
          <w:szCs w:val="28"/>
        </w:rPr>
        <w:t>ма,</w:t>
      </w:r>
      <w:r w:rsidRPr="00DA0E33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/>
          <w:sz w:val="28"/>
          <w:szCs w:val="28"/>
        </w:rPr>
        <w:t>к зс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</w:t>
      </w:r>
      <w:r w:rsidRPr="00DA0E33">
        <w:rPr>
          <w:rFonts w:ascii="Times New Roman" w:hAnsi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/>
          <w:sz w:val="28"/>
          <w:szCs w:val="28"/>
        </w:rPr>
        <w:t>т</w:t>
      </w:r>
      <w:r w:rsidRPr="00DA0E33">
        <w:rPr>
          <w:rFonts w:ascii="Times New Roman" w:hAnsi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/>
          <w:sz w:val="28"/>
          <w:szCs w:val="28"/>
        </w:rPr>
        <w:t xml:space="preserve">ся </w:t>
      </w:r>
      <w:r w:rsidRPr="00DA0E33">
        <w:rPr>
          <w:rFonts w:ascii="Times New Roman" w:hAnsi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аво</w:t>
      </w:r>
      <w:r w:rsidRPr="00DA0E33">
        <w:rPr>
          <w:rFonts w:ascii="Times New Roman" w:hAnsi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/>
          <w:sz w:val="28"/>
          <w:szCs w:val="28"/>
        </w:rPr>
        <w:t>и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ж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н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ю с</w:t>
      </w:r>
      <w:r w:rsidRPr="00DA0E33">
        <w:rPr>
          <w:rFonts w:ascii="Times New Roman" w:hAnsi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ю частк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тк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а </w:t>
      </w:r>
      <w:r w:rsidRPr="00DA0E33">
        <w:rPr>
          <w:rFonts w:ascii="Times New Roman" w:hAnsi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час ви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вати під</w:t>
      </w:r>
      <w:r w:rsidRPr="00DA0E33">
        <w:rPr>
          <w:rFonts w:ascii="Times New Roman" w:hAnsi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ван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я і відн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я, </w:t>
      </w:r>
      <w:r w:rsidRPr="00DA0E33">
        <w:rPr>
          <w:rFonts w:ascii="Times New Roman" w:hAnsi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ег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с</w:t>
      </w:r>
      <w:r w:rsidRPr="00DA0E33">
        <w:rPr>
          <w:rFonts w:ascii="Times New Roman" w:hAnsi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/>
          <w:sz w:val="28"/>
          <w:szCs w:val="28"/>
        </w:rPr>
        <w:t>х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/>
          <w:sz w:val="28"/>
          <w:szCs w:val="28"/>
        </w:rPr>
        <w:t>.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/>
          <w:sz w:val="28"/>
          <w:szCs w:val="28"/>
        </w:rPr>
        <w:t>то</w:t>
      </w:r>
      <w:r w:rsidRPr="00DA0E33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1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z w:val="28"/>
          <w:szCs w:val="28"/>
        </w:rPr>
        <w:t>кл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м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z w:val="28"/>
          <w:szCs w:val="28"/>
        </w:rPr>
        <w:t>же скл</w:t>
      </w:r>
      <w:r w:rsidRPr="00DA0E33">
        <w:rPr>
          <w:rFonts w:ascii="Times New Roman" w:hAnsi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/>
          <w:sz w:val="28"/>
          <w:szCs w:val="28"/>
        </w:rPr>
        <w:t>тися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>1 т</w:t>
      </w:r>
      <w:r w:rsidRPr="00DA0E33">
        <w:rPr>
          <w:rFonts w:ascii="Times New Roman" w:hAnsi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/>
          <w:sz w:val="28"/>
          <w:szCs w:val="28"/>
        </w:rPr>
        <w:t>кт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sz w:val="28"/>
          <w:szCs w:val="28"/>
        </w:rPr>
        <w:t>е д</w:t>
      </w:r>
      <w:r w:rsidRPr="00DA0E33">
        <w:rPr>
          <w:rFonts w:ascii="Times New Roman" w:hAnsi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/>
          <w:sz w:val="28"/>
          <w:szCs w:val="28"/>
        </w:rPr>
        <w:t>є</w:t>
      </w:r>
    </w:p>
    <w:p w:rsidR="00726896" w:rsidRPr="006E42C6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/>
          <w:position w:val="-1"/>
          <w:sz w:val="28"/>
          <w:szCs w:val="28"/>
        </w:rPr>
        <w:t>.</w:t>
      </w:r>
    </w:p>
    <w:p w:rsidR="00726896" w:rsidRPr="00DA0E33" w:rsidRDefault="00726896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ru-RU" w:eastAsia="ru-RU"/>
        </w:rPr>
        <w:pict>
          <v:group id="_x0000_s1295" style="position:absolute;left:0;text-align:left;margin-left:59.7pt;margin-top:4.5pt;width:302.95pt;height:246.85pt;z-index:251670016" coordorigin="2328,8756" coordsize="6059,4937">
            <v:shape id="_x0000_s1296" type="#_x0000_t32" style="position:absolute;left:3891;top:10444;width:613;height:1;flip:x" o:connectortype="straight">
              <v:stroke endarrow="block"/>
            </v:shape>
            <v:shape id="_x0000_s1297" type="#_x0000_t34" style="position:absolute;left:2451;top:11368;width:3476;height:1;rotation:90" o:connectortype="elbow" adj=",-65685600,-26031"/>
            <v:shape id="_x0000_s1298" type="#_x0000_t32" style="position:absolute;left:4188;top:13107;width:1172;height:1" o:connectortype="straight"/>
            <v:shape id="_x0000_s1299" type="#_x0000_t202" style="position:absolute;left:6339;top:11980;width:762;height:585" filled="f" stroked="f">
              <v:textbox style="mso-next-textbox:#_x0000_s1299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00" type="#_x0000_t32" style="position:absolute;left:5556;top:11412;width:1562;height:3;flip:y" o:connectortype="straight"/>
            <v:shape id="_x0000_s1301" type="#_x0000_t32" style="position:absolute;left:4579;top:11420;width:977;height:974;flip:x" o:connectortype="straight"/>
            <v:shape id="_x0000_s1302" type="#_x0000_t32" style="position:absolute;left:7118;top:11417;width:977;height:976" o:connectortype="straight"/>
            <v:shape id="_x0000_s1303" type="#_x0000_t32" style="position:absolute;left:6137;top:12176;width:200;height:194;flip:y" o:connectortype="straight"/>
            <v:shape id="_x0000_s1304" type="#_x0000_t32" style="position:absolute;left:6337;top:12176;width:195;height:198" o:connectortype="straight"/>
            <v:shape id="_x0000_s1305" type="#_x0000_t32" style="position:absolute;left:4579;top:12372;width:1563;height:2" o:connectortype="straight"/>
            <v:shape id="_x0000_s1306" type="#_x0000_t32" style="position:absolute;left:6532;top:12373;width:1563;height:1" o:connectortype="straight"/>
            <v:shape id="_x0000_s1307" type="#_x0000_t202" style="position:absolute;left:4777;top:11980;width:585;height:585" filled="f" stroked="f">
              <v:textbox style="mso-next-textbox:#_x0000_s1307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08" type="#_x0000_t202" style="position:absolute;left:5554;top:11980;width:895;height:585" filled="f" stroked="f">
              <v:textbox style="mso-next-textbox:#_x0000_s1308" inset="2.76861mm,1.3843mm,2.76861mm,1.3843mm">
                <w:txbxContent>
                  <w:p w:rsidR="00726896" w:rsidRPr="00396575" w:rsidRDefault="00726896" w:rsidP="008C30BD">
                    <w:pPr>
                      <w:spacing w:after="0" w:line="240" w:lineRule="auto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2n+1</w:t>
                    </w:r>
                  </w:p>
                </w:txbxContent>
              </v:textbox>
            </v:shape>
            <v:shape id="_x0000_s1309" type="#_x0000_t202" style="position:absolute;left:7101;top:11686;width:994;height:760" filled="f" stroked="f">
              <v:textbox style="mso-next-textbox:#_x0000_s1309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2n+1</w:t>
                    </w:r>
                  </w:p>
                </w:txbxContent>
              </v:textbox>
            </v:shape>
            <v:shape id="_x0000_s1310" type="#_x0000_t202" style="position:absolute;left:5946;top:11616;width:782;height:586" filled="f" stroked="f">
              <v:textbox style="mso-next-textbox:#_x0000_s1310" inset="2.76861mm,1.3843mm,2.76861mm,1.3843mm">
                <w:txbxContent>
                  <w:p w:rsidR="00726896" w:rsidRPr="00396575" w:rsidRDefault="00726896" w:rsidP="008C30BD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 w:rsidRPr="00396575"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SM</w:t>
                    </w:r>
                  </w:p>
                </w:txbxContent>
              </v:textbox>
            </v:shape>
            <v:rect id="_x0000_s1311" style="position:absolute;left:6728;top:13107;width:1563;height:586">
              <v:textbox style="mso-next-textbox:#_x0000_s1311" inset="2.76861mm,1.3843mm,2.76861mm,1.3843mm">
                <w:txbxContent>
                  <w:p w:rsidR="00726896" w:rsidRPr="00396575" w:rsidRDefault="00726896" w:rsidP="008C30BD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312" type="#_x0000_t202" style="position:absolute;left:6449;top:10055;width:864;height:781" filled="f" stroked="f">
              <v:textbox style="mso-next-textbox:#_x0000_s1312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 2n+1</w:t>
                    </w:r>
                  </w:p>
                </w:txbxContent>
              </v:textbox>
            </v:shape>
            <v:shape id="_x0000_s1313" type="#_x0000_t202" style="position:absolute;left:5555;top:10347;width:586;height:589" filled="f" stroked="f">
              <v:textbox style="mso-next-textbox:#_x0000_s1313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rect id="_x0000_s1314" style="position:absolute;left:2328;top:10161;width:1563;height:587">
              <v:textbox style="mso-next-textbox:#_x0000_s1314" inset="2.76861mm,1.3843mm,2.76861mm,1.3843mm">
                <w:txbxContent>
                  <w:p w:rsidR="00726896" w:rsidRPr="00396575" w:rsidRDefault="00726896" w:rsidP="008C30BD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RG1</w:t>
                    </w:r>
                  </w:p>
                </w:txbxContent>
              </v:textbox>
            </v:rect>
            <v:shape id="_x0000_s1315" type="#_x0000_t202" style="position:absolute;left:2328;top:10354;width:862;height:589" filled="f" stroked="f">
              <v:textbox style="mso-next-textbox:#_x0000_s1315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line id="_x0000_s1316" style="position:absolute" from="2328,10348" to="2725,10349">
              <v:stroke startarrow="block"/>
            </v:line>
            <v:shape id="_x0000_s1317" type="#_x0000_t202" style="position:absolute;left:3273;top:10055;width:786;height:781" filled="f" stroked="f">
              <v:textbox style="mso-next-textbox:#_x0000_s1317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n+1</w:t>
                    </w:r>
                  </w:p>
                </w:txbxContent>
              </v:textbox>
            </v:shape>
            <v:shape id="_x0000_s1318" type="#_x0000_t32" style="position:absolute;left:4504;top:10445;width:0;height:1171" o:connectortype="straight"/>
            <v:shape id="_x0000_s1319" type="#_x0000_t32" style="position:absolute;left:4504;top:11616;width:856;height:0" o:connectortype="straight"/>
            <v:shape id="_x0000_s1320" type="#_x0000_t202" style="position:absolute;left:4581;top:11241;width:586;height:446" filled="f" stroked="f">
              <v:textbox style="mso-next-textbox:#_x0000_s1320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p</w:t>
                    </w:r>
                  </w:p>
                </w:txbxContent>
              </v:textbox>
            </v:shape>
            <v:line id="_x0000_s1321" style="position:absolute;flip:x" from="7813,13300" to="8204,13300">
              <v:stroke startarrow="block"/>
            </v:line>
            <v:shape id="_x0000_s1322" type="#_x0000_t32" style="position:absolute;left:4189;top:9631;width:1846;height:0" o:connectortype="straight"/>
            <v:shape id="_x0000_s1323" type="#_x0000_t32" style="position:absolute;left:6035;top:9631;width:0;height:523;flip:y" o:connectortype="straight"/>
            <v:shape id="_x0000_s1324" type="#_x0000_t202" style="position:absolute;left:7495;top:12531;width:892;height:587" filled="f" stroked="f">
              <v:textbox style="mso-next-textbox:#_x0000_s1324" inset="2.76861mm,1.3843mm,2.76861mm,1.3843mm">
                <w:txbxContent>
                  <w:p w:rsidR="00726896" w:rsidRPr="008A7CF6" w:rsidRDefault="00726896" w:rsidP="008C30BD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b/>
                        <w:i/>
                        <w:sz w:val="24"/>
                        <w:lang w:val="en-US"/>
                      </w:rPr>
                      <w:t>2</w:t>
                    </w: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b/>
                        <w:i/>
                        <w:sz w:val="24"/>
                        <w:lang w:val="en-US"/>
                      </w:rPr>
                      <w:t>+1</w:t>
                    </w:r>
                  </w:p>
                </w:txbxContent>
              </v:textbox>
            </v:shape>
            <v:line id="_x0000_s1325" style="position:absolute;flip:x" from="7298,12531" to="7688,12919"/>
            <v:shape id="_x0000_s1326" type="#_x0000_t32" style="position:absolute;left:7493;top:12340;width:2;height:773;flip:x y" o:connectortype="straight">
              <v:stroke endarrow="block"/>
            </v:shape>
            <v:shape id="_x0000_s1327" type="#_x0000_t202" style="position:absolute;left:5380;top:12546;width:903;height:587" filled="f" stroked="f">
              <v:textbox style="mso-next-textbox:#_x0000_s1327" inset="2.76861mm,1.3843mm,2.76861mm,1.3843mm">
                <w:txbxContent>
                  <w:p w:rsidR="00726896" w:rsidRPr="008A7CF6" w:rsidRDefault="00726896" w:rsidP="008C30BD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b/>
                        <w:i/>
                        <w:sz w:val="24"/>
                        <w:lang w:val="en-US"/>
                      </w:rPr>
                      <w:t>2</w:t>
                    </w: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b/>
                        <w:i/>
                        <w:sz w:val="24"/>
                        <w:lang w:val="en-US"/>
                      </w:rPr>
                      <w:t>+1</w:t>
                    </w:r>
                  </w:p>
                </w:txbxContent>
              </v:textbox>
            </v:shape>
            <v:line id="_x0000_s1328" style="position:absolute;flip:x" from="5183,12546" to="5573,12934"/>
            <v:shape id="_x0000_s1329" type="#_x0000_t32" style="position:absolute;left:5378;top:12355;width:2;height:773;flip:x y" o:connectortype="straight">
              <v:stroke endarrow="block"/>
            </v:shape>
            <v:shape id="_x0000_s1330" type="#_x0000_t32" style="position:absolute;left:6353;top:10766;width:2;height:647;flip:x y" o:connectortype="straight">
              <v:stroke endarrow="block"/>
            </v:shape>
            <v:shape id="_x0000_s1331" type="#_x0000_t202" style="position:absolute;left:5309;top:8756;width:726;height:413" filled="f" stroked="f">
              <v:textbox style="mso-next-textbox:#_x0000_s1331">
                <w:txbxContent>
                  <w:p w:rsidR="00726896" w:rsidRPr="00903D22" w:rsidRDefault="00726896" w:rsidP="008C30BD">
                    <w:pPr>
                      <w:rPr>
                        <w:rFonts w:ascii="Times New Roman" w:hAnsi="Times New Roman"/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</w:t>
                    </w:r>
                    <w:r w:rsidRPr="00903D22">
                      <w:rPr>
                        <w:rFonts w:ascii="Times New Roman" w:hAnsi="Times New Roman"/>
                        <w:lang w:val="en-US"/>
                      </w:rPr>
                      <w:t>M</w:t>
                    </w:r>
                  </w:p>
                </w:txbxContent>
              </v:textbox>
            </v:shape>
            <v:rect id="_x0000_s1332" style="position:absolute;left:5555;top:10154;width:1563;height:587">
              <v:textbox style="mso-next-textbox:#_x0000_s1332" inset="2.76861mm,1.3843mm,2.76861mm,1.3843mm">
                <w:txbxContent>
                  <w:p w:rsidR="00726896" w:rsidRPr="00A5210E" w:rsidRDefault="00726896" w:rsidP="008C30BD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 w:rsidRPr="00A5210E"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RG2</w:t>
                    </w:r>
                  </w:p>
                </w:txbxContent>
              </v:textbox>
            </v:rect>
            <v:line id="_x0000_s1333" style="position:absolute;flip:y" from="5659,9169" to="5659,10146">
              <v:stroke endarrow="block"/>
            </v:line>
            <v:shape id="_x0000_s1334" type="#_x0000_t202" style="position:absolute;left:5505;top:10407;width:586;height:588" filled="f" stroked="f">
              <v:textbox style="mso-next-textbox:#_x0000_s1334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35" type="#_x0000_t202" style="position:absolute;left:6400;top:10096;width:939;height:879" filled="f" stroked="f">
              <v:textbox style="mso-next-textbox:#_x0000_s1335" inset="2.76861mm,1.3843mm,2.76861mm,1.3843mm">
                <w:txbxContent>
                  <w:p w:rsidR="00726896" w:rsidRPr="00396575" w:rsidRDefault="00726896" w:rsidP="008C30BD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 2n+1</w:t>
                    </w:r>
                  </w:p>
                </w:txbxContent>
              </v:textbox>
            </v:shape>
          </v:group>
        </w:pict>
      </w: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26896" w:rsidRPr="008C30BD" w:rsidRDefault="00726896" w:rsidP="008C30BD">
      <w:pPr>
        <w:widowControl w:val="0"/>
        <w:autoSpaceDE w:val="0"/>
        <w:autoSpaceDN w:val="0"/>
        <w:adjustRightInd w:val="0"/>
        <w:spacing w:before="68"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726896" w:rsidRPr="00DA0E33" w:rsidRDefault="00726896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:rsidR="00726896" w:rsidRPr="006E42C6" w:rsidRDefault="00726896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.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2"/>
          <w:sz w:val="28"/>
          <w:szCs w:val="28"/>
        </w:rPr>
        <w:t>1</w:t>
      </w:r>
      <w:r>
        <w:rPr>
          <w:rFonts w:ascii="Times New Roman" w:hAnsi="Times New Roman"/>
          <w:i/>
          <w:iCs/>
          <w:spacing w:val="2"/>
          <w:sz w:val="28"/>
          <w:szCs w:val="28"/>
          <w:lang w:val="en-US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 w:rsidRPr="00DA0E33">
        <w:rPr>
          <w:rFonts w:ascii="Times New Roman" w:hAnsi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z w:val="28"/>
          <w:szCs w:val="28"/>
        </w:rPr>
        <w:t>а</w:t>
      </w:r>
    </w:p>
    <w:p w:rsidR="00726896" w:rsidRPr="00735E1B" w:rsidRDefault="00726896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/>
          <w:b/>
          <w:bCs/>
          <w:spacing w:val="1"/>
          <w:position w:val="-1"/>
          <w:sz w:val="28"/>
          <w:szCs w:val="28"/>
        </w:rPr>
      </w:pPr>
    </w:p>
    <w:p w:rsidR="00726896" w:rsidRPr="00DA0E33" w:rsidRDefault="00726896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м</w:t>
      </w:r>
    </w:p>
    <w:p w:rsidR="00726896" w:rsidRPr="00DA0E33" w:rsidRDefault="00726896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/>
          <w:sz w:val="11"/>
          <w:szCs w:val="11"/>
        </w:rPr>
      </w:pPr>
    </w:p>
    <w:p w:rsidR="00726896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/>
          <w:i/>
          <w:iCs/>
          <w:spacing w:val="-1"/>
          <w:sz w:val="28"/>
          <w:szCs w:val="28"/>
          <w:lang w:val="en-US"/>
        </w:rPr>
      </w:pPr>
      <w:r w:rsidRPr="008C30BD">
        <w:rPr>
          <w:rFonts w:ascii="Times New Roman" w:hAnsi="Times New Roman"/>
          <w:i/>
          <w:iCs/>
          <w:spacing w:val="-1"/>
          <w:sz w:val="28"/>
          <w:szCs w:val="28"/>
        </w:rPr>
        <w:pict>
          <v:shape id="_x0000_i1086" type="#_x0000_t75" style="width:252.75pt;height:331.5pt">
            <v:imagedata r:id="rId63" o:title=""/>
          </v:shape>
        </w:pict>
      </w:r>
    </w:p>
    <w:p w:rsidR="00726896" w:rsidRPr="008C30BD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/>
          <w:i/>
          <w:iCs/>
          <w:spacing w:val="-1"/>
          <w:sz w:val="28"/>
          <w:szCs w:val="28"/>
          <w:lang w:val="en-US"/>
        </w:rPr>
      </w:pPr>
    </w:p>
    <w:p w:rsidR="00726896" w:rsidRPr="008C30BD" w:rsidRDefault="00726896" w:rsidP="008C30BD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.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2"/>
          <w:sz w:val="28"/>
          <w:szCs w:val="28"/>
        </w:rPr>
        <w:t>2</w:t>
      </w:r>
      <w:r>
        <w:rPr>
          <w:rFonts w:ascii="Times New Roman" w:hAnsi="Times New Roman"/>
          <w:i/>
          <w:iCs/>
          <w:spacing w:val="2"/>
          <w:sz w:val="28"/>
          <w:szCs w:val="28"/>
          <w:lang w:val="en-US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z w:val="28"/>
          <w:szCs w:val="28"/>
        </w:rPr>
        <w:t>м</w:t>
      </w:r>
    </w:p>
    <w:p w:rsidR="00726896" w:rsidRPr="00DA0E33" w:rsidRDefault="00726896" w:rsidP="008C30BD">
      <w:pPr>
        <w:widowControl w:val="0"/>
        <w:autoSpaceDE w:val="0"/>
        <w:autoSpaceDN w:val="0"/>
        <w:adjustRightInd w:val="0"/>
        <w:spacing w:after="0" w:line="240" w:lineRule="auto"/>
        <w:ind w:firstLine="540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аб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та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z w:val="28"/>
          <w:szCs w:val="28"/>
        </w:rPr>
        <w:t>в</w:t>
      </w:r>
    </w:p>
    <w:p w:rsidR="00726896" w:rsidRDefault="00726896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en-US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я 2.6.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1</w:t>
      </w:r>
    </w:p>
    <w:p w:rsidR="00726896" w:rsidRPr="005E0821" w:rsidRDefault="00726896" w:rsidP="008C30BD">
      <w:pPr>
        <w:widowControl w:val="0"/>
        <w:autoSpaceDE w:val="0"/>
        <w:autoSpaceDN w:val="0"/>
        <w:adjustRightInd w:val="0"/>
        <w:spacing w:after="0" w:line="316" w:lineRule="exact"/>
        <w:ind w:left="119"/>
        <w:jc w:val="center"/>
        <w:rPr>
          <w:rFonts w:ascii="Times New Roman" w:hAnsi="Times New Roman"/>
          <w:b/>
          <w:iCs/>
          <w:position w:val="-1"/>
          <w:sz w:val="28"/>
          <w:szCs w:val="28"/>
        </w:rPr>
      </w:pPr>
      <w:r w:rsidRPr="005E0821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я с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т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г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с</w:t>
      </w:r>
      <w:r w:rsidRPr="005E0821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і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tbl>
      <w:tblPr>
        <w:tblpPr w:leftFromText="180" w:rightFromText="180" w:vertAnchor="text" w:horzAnchor="margin" w:tblpXSpec="center" w:tblpY="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19"/>
        <w:gridCol w:w="1989"/>
        <w:gridCol w:w="3240"/>
        <w:gridCol w:w="3240"/>
      </w:tblGrid>
      <w:tr w:rsidR="00726896" w:rsidRPr="00453E56" w:rsidTr="005E0821"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№</w:t>
            </w:r>
            <w:r>
              <w:rPr>
                <w:rFonts w:ascii="Times New Roman" w:hAnsi="Times New Roman"/>
                <w:b/>
                <w:spacing w:val="-2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b/>
                <w:spacing w:val="-20"/>
                <w:sz w:val="24"/>
                <w:szCs w:val="24"/>
                <w:lang w:val="ru-RU"/>
              </w:rPr>
              <w:t>ц.</w:t>
            </w:r>
          </w:p>
        </w:tc>
        <w:tc>
          <w:tcPr>
            <w:tcW w:w="1989" w:type="dxa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RG3(Z)</w:t>
            </w:r>
          </w:p>
        </w:tc>
        <w:tc>
          <w:tcPr>
            <w:tcW w:w="3240" w:type="dxa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RG2(X)</w:t>
            </w:r>
          </w:p>
        </w:tc>
        <w:tc>
          <w:tcPr>
            <w:tcW w:w="3240" w:type="dxa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RG1(Y)</w:t>
            </w:r>
          </w:p>
        </w:tc>
      </w:tr>
      <w:tr w:rsidR="00726896" w:rsidRPr="00453E56" w:rsidTr="005E0821">
        <w:trPr>
          <w:trHeight w:val="245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pacing w:val="-20"/>
                <w:sz w:val="24"/>
                <w:szCs w:val="24"/>
                <w:lang w:val="ru-RU"/>
              </w:rPr>
              <w:t>П.С.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0000000000000001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tabs>
                <w:tab w:val="left" w:pos="2930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010011001110110100000000000000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001010100111010110000000000000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010011001110110100000000000000</w:t>
            </w:r>
          </w:p>
          <w:p w:rsidR="00726896" w:rsidRPr="005E0821" w:rsidRDefault="00726896" w:rsidP="005E0821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110101011000101010000000000000</w:t>
            </w:r>
          </w:p>
          <w:p w:rsidR="00726896" w:rsidRPr="005E0821" w:rsidRDefault="00726896" w:rsidP="005E0821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001000100111011110000000000000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000101010011101011000000000000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2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001000100111011110000000000000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111010101100010101000000000000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000011010011110011000000000000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000010101001110101100000000000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3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0000000000001111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000011010011110011000000000000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111101010110001010100000000000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000000101001111101100000000000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000001010100111010110000000000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4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0000000000011110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000000101001111101100000000000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111110101011000101010000000000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111111010101000010110000000000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000000101010011101011000000000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5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0000000000111100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111111010101000010110000000000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000000101010011101011000000000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111111111111100000001000000000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000000010101001110101100000000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0000000001111001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111111111111100000001000000000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000000010101001110101100000000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000000010100101110110100000000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000000001010100111010110000000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7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0000000011110011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000000010100101110110100000000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111111110101011000101010000000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000000001010000111011110000000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000000000101010011101011000000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8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0000000111100111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000000001010000111011110000000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111111111010101100010101000000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000000000100110011110011000000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000000000010101001110101100000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9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0000001111001111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000000000100110011110011000000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111111111101010110001010100000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000000000010001001111101100000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000000000001010100111010110000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10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0000011110011111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000000000010001001111101100000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111111111110101011000101010000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000000000000110101000010110000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000000000000101010011101011000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11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0000111100111111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000000000000110101000010110000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111111111111010101100010101000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000000000000001010100101011000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000000000000010101001110101100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12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0001111001111110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000000000000001010100101011000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111111111111101010110001010100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111111111111110101010110101100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000000000000001010100111010110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13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0011110011111100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111111111111110101010110101100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000000000000001010100111010110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111111111111111111111110000010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000000000000000101010011101011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14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0111100111111001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111111111111111111111110000010</w:t>
            </w:r>
          </w:p>
          <w:p w:rsidR="00726896" w:rsidRPr="005E0821" w:rsidRDefault="00726896" w:rsidP="005E0821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000000000000000101010011101011</w:t>
            </w:r>
          </w:p>
          <w:p w:rsidR="00726896" w:rsidRPr="005E0821" w:rsidRDefault="00726896" w:rsidP="005E0821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000000000000000101010001101101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000000000000000010101001110101</w:t>
            </w:r>
          </w:p>
        </w:tc>
      </w:tr>
      <w:tr w:rsidR="00726896" w:rsidRPr="00453E56" w:rsidTr="005E0821">
        <w:trPr>
          <w:trHeight w:val="748"/>
        </w:trPr>
        <w:tc>
          <w:tcPr>
            <w:tcW w:w="819" w:type="dxa"/>
            <w:vAlign w:val="center"/>
          </w:tcPr>
          <w:p w:rsidR="00726896" w:rsidRPr="005E0821" w:rsidRDefault="00726896" w:rsidP="005E0821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b/>
                <w:spacing w:val="-20"/>
                <w:sz w:val="24"/>
                <w:szCs w:val="24"/>
              </w:rPr>
              <w:t>15</w:t>
            </w:r>
          </w:p>
        </w:tc>
        <w:tc>
          <w:tcPr>
            <w:tcW w:w="1989" w:type="dxa"/>
            <w:vAlign w:val="bottom"/>
          </w:tcPr>
          <w:p w:rsidR="00726896" w:rsidRPr="005E0821" w:rsidRDefault="00726896" w:rsidP="005E08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1111001111110011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000000000000000101010001101101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+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u w:val="single"/>
                <w:lang w:val="ru-RU"/>
              </w:rPr>
              <w:t>111111111111111101010110001011</w:t>
            </w:r>
          </w:p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000000000000000010100111111000</w:t>
            </w:r>
          </w:p>
        </w:tc>
        <w:tc>
          <w:tcPr>
            <w:tcW w:w="3240" w:type="dxa"/>
            <w:vAlign w:val="bottom"/>
          </w:tcPr>
          <w:p w:rsidR="00726896" w:rsidRPr="005E0821" w:rsidRDefault="00726896" w:rsidP="005E0821">
            <w:pPr>
              <w:spacing w:after="0" w:line="240" w:lineRule="auto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5E0821">
              <w:rPr>
                <w:rFonts w:ascii="Times New Roman" w:hAnsi="Times New Roman"/>
                <w:spacing w:val="-20"/>
                <w:sz w:val="24"/>
                <w:szCs w:val="24"/>
              </w:rPr>
              <w:t>000000000000000001010100111010</w:t>
            </w:r>
          </w:p>
        </w:tc>
      </w:tr>
    </w:tbl>
    <w:p w:rsidR="00726896" w:rsidRPr="005E0821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726896" w:rsidRPr="005E0821" w:rsidRDefault="00726896" w:rsidP="005E0821">
      <w:pPr>
        <w:widowControl w:val="0"/>
        <w:autoSpaceDE w:val="0"/>
        <w:autoSpaceDN w:val="0"/>
        <w:adjustRightInd w:val="0"/>
        <w:spacing w:after="0" w:line="240" w:lineRule="auto"/>
        <w:ind w:firstLine="540"/>
        <w:rPr>
          <w:rFonts w:ascii="Times New Roman" w:hAnsi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в</w:t>
      </w:r>
    </w:p>
    <w:p w:rsidR="00726896" w:rsidRDefault="00726896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/>
          <w:i/>
          <w:iCs/>
          <w:spacing w:val="-1"/>
          <w:sz w:val="28"/>
          <w:szCs w:val="28"/>
          <w:lang w:val="ru-RU"/>
        </w:rPr>
      </w:pPr>
    </w:p>
    <w:p w:rsidR="00726896" w:rsidRDefault="00726896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/>
          <w:i/>
          <w:iCs/>
          <w:spacing w:val="-1"/>
          <w:sz w:val="28"/>
          <w:szCs w:val="28"/>
          <w:lang w:val="ru-RU"/>
        </w:rPr>
      </w:pPr>
      <w:r w:rsidRPr="005E0821">
        <w:rPr>
          <w:rFonts w:ascii="Times New Roman" w:hAnsi="Times New Roman"/>
          <w:i/>
          <w:iCs/>
          <w:spacing w:val="-1"/>
          <w:sz w:val="28"/>
          <w:szCs w:val="28"/>
          <w:lang w:val="ru-RU"/>
        </w:rPr>
        <w:pict>
          <v:shape id="_x0000_i1087" type="#_x0000_t75" style="width:346.5pt;height:351pt">
            <v:imagedata r:id="rId64" o:title=""/>
          </v:shape>
        </w:pict>
      </w:r>
    </w:p>
    <w:p w:rsidR="00726896" w:rsidRDefault="00726896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/>
          <w:i/>
          <w:iCs/>
          <w:spacing w:val="-1"/>
          <w:sz w:val="28"/>
          <w:szCs w:val="28"/>
          <w:lang w:val="ru-RU"/>
        </w:rPr>
      </w:pPr>
    </w:p>
    <w:p w:rsidR="00726896" w:rsidRPr="007905B4" w:rsidRDefault="00726896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2"/>
          <w:sz w:val="28"/>
          <w:szCs w:val="28"/>
        </w:rPr>
        <w:t>6.3</w:t>
      </w:r>
      <w:r>
        <w:rPr>
          <w:rFonts w:ascii="Times New Roman" w:hAnsi="Times New Roman"/>
          <w:i/>
          <w:iCs/>
          <w:spacing w:val="2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z w:val="28"/>
          <w:szCs w:val="28"/>
        </w:rPr>
        <w:t>а</w:t>
      </w: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b/>
          <w:bCs/>
          <w:spacing w:val="1"/>
          <w:sz w:val="28"/>
          <w:szCs w:val="28"/>
          <w:lang w:val="ru-RU"/>
        </w:rPr>
      </w:pPr>
    </w:p>
    <w:p w:rsidR="00726896" w:rsidRPr="00735E1B" w:rsidRDefault="00726896" w:rsidP="005E0821">
      <w:pPr>
        <w:widowControl w:val="0"/>
        <w:autoSpaceDE w:val="0"/>
        <w:autoSpaceDN w:val="0"/>
        <w:adjustRightInd w:val="0"/>
        <w:spacing w:before="68" w:after="0" w:line="360" w:lineRule="auto"/>
        <w:ind w:left="221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/>
          <w:b/>
          <w:bCs/>
          <w:sz w:val="28"/>
          <w:szCs w:val="28"/>
        </w:rPr>
        <w:t>м</w:t>
      </w:r>
    </w:p>
    <w:p w:rsidR="00726896" w:rsidRDefault="00726896" w:rsidP="005E0821">
      <w:pPr>
        <w:widowControl w:val="0"/>
        <w:autoSpaceDE w:val="0"/>
        <w:autoSpaceDN w:val="0"/>
        <w:adjustRightInd w:val="0"/>
        <w:spacing w:after="0" w:line="360" w:lineRule="auto"/>
        <w:ind w:left="221"/>
        <w:jc w:val="right"/>
        <w:rPr>
          <w:rFonts w:ascii="Times New Roman" w:hAnsi="Times New Roman"/>
          <w:i/>
          <w:iCs/>
          <w:spacing w:val="1"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6.2</w:t>
      </w:r>
    </w:p>
    <w:p w:rsidR="00726896" w:rsidRPr="005E0821" w:rsidRDefault="00726896" w:rsidP="005E0821">
      <w:pPr>
        <w:widowControl w:val="0"/>
        <w:autoSpaceDE w:val="0"/>
        <w:autoSpaceDN w:val="0"/>
        <w:adjustRightInd w:val="0"/>
        <w:spacing w:after="0" w:line="360" w:lineRule="auto"/>
        <w:ind w:left="221"/>
        <w:jc w:val="center"/>
        <w:rPr>
          <w:rFonts w:ascii="Times New Roman" w:hAnsi="Times New Roman"/>
          <w:b/>
          <w:sz w:val="28"/>
          <w:szCs w:val="28"/>
        </w:rPr>
      </w:pPr>
      <w:r w:rsidRPr="005E0821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я к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о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ду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в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ння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 xml:space="preserve"> 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м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5E0821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к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р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о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оп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р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5E0821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ц</w:t>
      </w:r>
      <w:r w:rsidRPr="005E0821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5E0821">
        <w:rPr>
          <w:rFonts w:ascii="Times New Roman" w:hAnsi="Times New Roman"/>
          <w:b/>
          <w:iCs/>
          <w:position w:val="-1"/>
          <w:sz w:val="28"/>
          <w:szCs w:val="28"/>
        </w:rPr>
        <w:t>й</w:t>
      </w:r>
    </w:p>
    <w:p w:rsidR="00726896" w:rsidRPr="00DA0E33" w:rsidRDefault="00726896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/>
          <w:sz w:val="2"/>
          <w:szCs w:val="2"/>
        </w:rPr>
      </w:pPr>
    </w:p>
    <w:p w:rsidR="00726896" w:rsidRPr="00DA0E33" w:rsidRDefault="00726896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sz w:val="19"/>
          <w:szCs w:val="19"/>
        </w:rPr>
      </w:pPr>
    </w:p>
    <w:tbl>
      <w:tblPr>
        <w:tblW w:w="88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06"/>
        <w:gridCol w:w="1838"/>
        <w:gridCol w:w="1985"/>
        <w:gridCol w:w="2268"/>
      </w:tblGrid>
      <w:tr w:rsidR="00726896" w:rsidRPr="005E0821" w:rsidTr="005E0821">
        <w:trPr>
          <w:jc w:val="center"/>
        </w:trPr>
        <w:tc>
          <w:tcPr>
            <w:tcW w:w="4644" w:type="dxa"/>
            <w:gridSpan w:val="2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</w:rPr>
              <w:t>Таблиця кодування логічних умов</w:t>
            </w:r>
          </w:p>
        </w:tc>
      </w:tr>
      <w:tr w:rsidR="00726896" w:rsidRPr="005E0821" w:rsidTr="005E0821">
        <w:trPr>
          <w:jc w:val="center"/>
        </w:trPr>
        <w:tc>
          <w:tcPr>
            <w:tcW w:w="2806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</w:t>
            </w:r>
            <w:r w:rsidRPr="005E0821">
              <w:rPr>
                <w:rFonts w:ascii="Times New Roman" w:hAnsi="Times New Roman"/>
                <w:sz w:val="28"/>
                <w:szCs w:val="28"/>
              </w:rPr>
              <w:t>МО</w:t>
            </w:r>
          </w:p>
        </w:tc>
        <w:tc>
          <w:tcPr>
            <w:tcW w:w="1838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</w:rPr>
              <w:t>УС</w:t>
            </w:r>
          </w:p>
        </w:tc>
        <w:tc>
          <w:tcPr>
            <w:tcW w:w="1985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</w:rPr>
              <w:t>ЛУ</w:t>
            </w:r>
          </w:p>
        </w:tc>
        <w:tc>
          <w:tcPr>
            <w:tcW w:w="2268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E0821">
              <w:rPr>
                <w:rFonts w:ascii="Times New Roman" w:hAnsi="Times New Roman"/>
                <w:sz w:val="28"/>
                <w:szCs w:val="28"/>
              </w:rPr>
              <w:t>Позначення</w:t>
            </w:r>
          </w:p>
        </w:tc>
      </w:tr>
      <w:tr w:rsidR="00726896" w:rsidRPr="005E0821" w:rsidTr="005E0821">
        <w:trPr>
          <w:jc w:val="center"/>
        </w:trPr>
        <w:tc>
          <w:tcPr>
            <w:tcW w:w="2806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RG3:=0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RG1:=Y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RG2:=X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RG2:=RG2+RG1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RG1:=0.r(RG1)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RG3:=l(RG3).SM(p)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RG2:==RG2+</w:t>
            </w:r>
            <w:r w:rsidRPr="005E0821">
              <w:rPr>
                <w:rFonts w:ascii="Times New Roman" w:hAnsi="Times New Roman"/>
                <w:position w:val="-6"/>
                <w:sz w:val="28"/>
                <w:szCs w:val="28"/>
                <w:lang w:val="en-US"/>
              </w:rPr>
              <w:object w:dxaOrig="499" w:dyaOrig="340">
                <v:shape id="_x0000_i1088" type="#_x0000_t75" style="width:24pt;height:16.5pt" o:ole="">
                  <v:imagedata r:id="rId65" o:title=""/>
                </v:shape>
                <o:OLEObject Type="Embed" ProgID="Equation.3" ShapeID="_x0000_i1088" DrawAspect="Content" ObjectID="_1461620437" r:id="rId66"/>
              </w:object>
            </w: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+1</w:t>
            </w:r>
          </w:p>
        </w:tc>
        <w:tc>
          <w:tcPr>
            <w:tcW w:w="1838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</w:p>
          <w:p w:rsidR="00726896" w:rsidRPr="00F40384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WY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WX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W3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ShR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ShL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W4</w:t>
            </w:r>
          </w:p>
        </w:tc>
        <w:tc>
          <w:tcPr>
            <w:tcW w:w="1985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RG2[2n+1]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RG3[n]</w:t>
            </w:r>
          </w:p>
        </w:tc>
        <w:tc>
          <w:tcPr>
            <w:tcW w:w="2268" w:type="dxa"/>
          </w:tcPr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  <w:p w:rsidR="00726896" w:rsidRPr="005E0821" w:rsidRDefault="00726896" w:rsidP="00453E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E0821">
              <w:rPr>
                <w:rFonts w:ascii="Times New Roman" w:hAnsi="Times New Roman"/>
                <w:sz w:val="28"/>
                <w:szCs w:val="28"/>
                <w:lang w:val="en-US"/>
              </w:rPr>
              <w:t>X2</w:t>
            </w:r>
          </w:p>
        </w:tc>
      </w:tr>
    </w:tbl>
    <w:p w:rsidR="00726896" w:rsidRPr="00DA0E33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:rsidR="00726896" w:rsidRPr="0078197B" w:rsidRDefault="00726896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/>
          <w:i/>
          <w:iCs/>
          <w:spacing w:val="-1"/>
          <w:sz w:val="28"/>
          <w:szCs w:val="28"/>
          <w:lang w:val="en-US"/>
        </w:rPr>
      </w:pPr>
    </w:p>
    <w:p w:rsidR="00726896" w:rsidRDefault="00726896" w:rsidP="00F40384">
      <w:pPr>
        <w:widowControl w:val="0"/>
        <w:autoSpaceDE w:val="0"/>
        <w:autoSpaceDN w:val="0"/>
        <w:adjustRightInd w:val="0"/>
        <w:spacing w:before="24" w:after="0" w:line="240" w:lineRule="auto"/>
        <w:jc w:val="center"/>
        <w:rPr>
          <w:noProof/>
          <w:lang w:val="en-US"/>
        </w:rPr>
      </w:pPr>
      <w:r>
        <w:object w:dxaOrig="6749" w:dyaOrig="7559">
          <v:shape id="_x0000_i1089" type="#_x0000_t75" style="width:337.5pt;height:378pt" o:ole="">
            <v:imagedata r:id="rId67" o:title=""/>
          </v:shape>
          <o:OLEObject Type="Embed" ProgID="Visio.Drawing.11" ShapeID="_x0000_i1089" DrawAspect="Content" ObjectID="_1461620438" r:id="rId68"/>
        </w:object>
      </w:r>
    </w:p>
    <w:p w:rsidR="00726896" w:rsidRDefault="00726896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726896" w:rsidRDefault="00726896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6.4</w:t>
      </w:r>
      <w:r>
        <w:rPr>
          <w:rFonts w:ascii="Times New Roman" w:hAnsi="Times New Roman"/>
          <w:i/>
          <w:iCs/>
          <w:spacing w:val="1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z w:val="28"/>
          <w:szCs w:val="28"/>
        </w:rPr>
        <w:t>м</w:t>
      </w:r>
    </w:p>
    <w:p w:rsidR="00726896" w:rsidRDefault="00726896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/>
          <w:i/>
          <w:iCs/>
          <w:sz w:val="28"/>
          <w:szCs w:val="28"/>
          <w:lang w:val="en-US"/>
        </w:rPr>
      </w:pPr>
    </w:p>
    <w:p w:rsidR="00726896" w:rsidRDefault="00726896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/>
          <w:i/>
          <w:iCs/>
          <w:sz w:val="28"/>
          <w:szCs w:val="28"/>
          <w:lang w:val="en-US"/>
        </w:rPr>
      </w:pPr>
    </w:p>
    <w:p w:rsidR="00726896" w:rsidRDefault="00726896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726896" w:rsidRPr="00A827F8" w:rsidRDefault="00726896" w:rsidP="00F40384">
      <w:pPr>
        <w:widowControl w:val="0"/>
        <w:autoSpaceDE w:val="0"/>
        <w:autoSpaceDN w:val="0"/>
        <w:adjustRightInd w:val="0"/>
        <w:spacing w:after="0" w:line="316" w:lineRule="exact"/>
        <w:ind w:firstLine="540"/>
        <w:rPr>
          <w:rFonts w:ascii="Times New Roman" w:hAnsi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н</w:t>
      </w:r>
    </w:p>
    <w:p w:rsidR="00726896" w:rsidRPr="00A827F8" w:rsidRDefault="00726896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/>
          <w:b/>
          <w:bCs/>
          <w:position w:val="-1"/>
          <w:sz w:val="28"/>
          <w:szCs w:val="28"/>
          <w:lang w:val="ru-RU"/>
        </w:rPr>
      </w:pPr>
    </w:p>
    <w:p w:rsidR="00726896" w:rsidRDefault="00726896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/>
          <w:i/>
          <w:iCs/>
          <w:spacing w:val="-1"/>
          <w:position w:val="-1"/>
          <w:sz w:val="28"/>
          <w:szCs w:val="28"/>
          <w:lang w:val="en-US"/>
        </w:rPr>
      </w:pPr>
      <w:r w:rsidRPr="00F40384">
        <w:rPr>
          <w:rFonts w:ascii="Times New Roman" w:hAnsi="Times New Roman"/>
          <w:i/>
          <w:iCs/>
          <w:spacing w:val="-1"/>
          <w:position w:val="-1"/>
          <w:sz w:val="28"/>
          <w:szCs w:val="28"/>
          <w:lang w:val="en-US"/>
        </w:rPr>
        <w:pict>
          <v:shape id="_x0000_i1090" type="#_x0000_t75" style="width:380.25pt;height:246pt">
            <v:imagedata r:id="rId69" o:title=""/>
          </v:shape>
        </w:pict>
      </w:r>
    </w:p>
    <w:p w:rsidR="00726896" w:rsidRPr="00DA0E33" w:rsidRDefault="00726896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position w:val="-1"/>
          <w:sz w:val="28"/>
          <w:szCs w:val="28"/>
          <w:lang w:val="en-US"/>
        </w:rPr>
        <w:t>.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.6.5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  <w:lang w:val="en-US"/>
        </w:rPr>
        <w:t xml:space="preserve"> 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а</w:t>
      </w:r>
    </w:p>
    <w:p w:rsidR="00726896" w:rsidRPr="00DA0E33" w:rsidRDefault="00726896" w:rsidP="001E7224">
      <w:pPr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noProof/>
          <w:sz w:val="28"/>
          <w:szCs w:val="32"/>
        </w:rPr>
        <w:t>2.6.8</w:t>
      </w:r>
      <w:r w:rsidRPr="00DA0E3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726896" w:rsidRPr="00DA0E33" w:rsidRDefault="00726896" w:rsidP="001E7224">
      <w:pPr>
        <w:ind w:left="708" w:firstLine="3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Порядок частки буде дорівнювати: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91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1567C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11567C&quot; wsp:rsidP=&quot;0011567C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9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92" type="#_x0000_t75" style="width:73.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1567C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11567C&quot; wsp:rsidP=&quot;0011567C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9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</w:p>
    <w:p w:rsidR="00726896" w:rsidRPr="00DA0E33" w:rsidRDefault="00726896" w:rsidP="001E7224">
      <w:pPr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 </w:t>
      </w:r>
      <w:r w:rsidRPr="00DA0E33">
        <w:rPr>
          <w:rFonts w:ascii="Times New Roman" w:hAnsi="Times New Roman"/>
          <w:sz w:val="28"/>
          <w:szCs w:val="28"/>
        </w:rPr>
        <w:tab/>
        <w:t xml:space="preserve">В моєму випадку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93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22BB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7E22BB&quot; wsp:rsidP=&quot;007E22B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94" type="#_x0000_t75" style="width:1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22BB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7E22BB&quot; wsp:rsidP=&quot;007E22B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23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 xml:space="preserve">=8;  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95" type="#_x0000_t75" style="width:12.75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466CE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466CE&quot; wsp:rsidP=&quot;00B466C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0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96" type="#_x0000_t75" style="width:12.75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466CE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466CE&quot; wsp:rsidP=&quot;00B466C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0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 xml:space="preserve">=5; 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097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2585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062585&quot; wsp:rsidP=&quot;0006258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098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2585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062585&quot; wsp:rsidP=&quot;0006258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 w:rsidRPr="00DA0E33">
        <w:rPr>
          <w:rFonts w:ascii="Times New Roman" w:hAnsi="Times New Roman"/>
          <w:sz w:val="28"/>
          <w:szCs w:val="28"/>
        </w:rPr>
        <w:t>=3;</w:t>
      </w:r>
    </w:p>
    <w:p w:rsidR="00726896" w:rsidRPr="00DA0E33" w:rsidRDefault="00726896" w:rsidP="001E7224">
      <w:pPr>
        <w:rPr>
          <w:rFonts w:ascii="Times New Roman" w:hAnsi="Times New Roman"/>
          <w:b/>
          <w:sz w:val="28"/>
          <w:szCs w:val="32"/>
        </w:rPr>
      </w:pPr>
      <w:r w:rsidRPr="00DA0E33">
        <w:rPr>
          <w:rFonts w:ascii="Times New Roman" w:hAnsi="Times New Roman"/>
          <w:b/>
          <w:noProof/>
          <w:sz w:val="28"/>
          <w:szCs w:val="32"/>
        </w:rPr>
        <w:t>2.6.9</w:t>
      </w:r>
      <w:r w:rsidRPr="00DA0E33">
        <w:rPr>
          <w:rFonts w:ascii="Times New Roman" w:hAnsi="Times New Roman"/>
          <w:b/>
          <w:sz w:val="28"/>
          <w:szCs w:val="32"/>
        </w:rPr>
        <w:t xml:space="preserve"> Нормалізація результату:</w:t>
      </w:r>
    </w:p>
    <w:p w:rsidR="00726896" w:rsidRPr="00F40384" w:rsidRDefault="00726896" w:rsidP="001E7224">
      <w:pPr>
        <w:ind w:firstLine="708"/>
        <w:rPr>
          <w:rFonts w:ascii="Times New Roman" w:hAnsi="Times New Roman"/>
          <w:sz w:val="28"/>
          <w:szCs w:val="28"/>
        </w:rPr>
      </w:pPr>
      <w:r w:rsidRPr="00F40384">
        <w:rPr>
          <w:rFonts w:ascii="Times New Roman" w:hAnsi="Times New Roman"/>
          <w:sz w:val="28"/>
          <w:szCs w:val="28"/>
        </w:rPr>
        <w:t xml:space="preserve">Отримали результат:  </w:t>
      </w:r>
      <w:r w:rsidRPr="00F40384">
        <w:rPr>
          <w:rFonts w:ascii="Times New Roman" w:hAnsi="Times New Roman"/>
          <w:spacing w:val="-20"/>
          <w:sz w:val="28"/>
          <w:szCs w:val="28"/>
        </w:rPr>
        <w:t>111001111110011</w:t>
      </w:r>
    </w:p>
    <w:p w:rsidR="00726896" w:rsidRPr="00DA0E33" w:rsidRDefault="00726896" w:rsidP="001E7224">
      <w:pPr>
        <w:spacing w:line="240" w:lineRule="auto"/>
        <w:ind w:firstLine="708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 xml:space="preserve">Знак мантиси: </w:t>
      </w:r>
      <w:r w:rsidRPr="00CE0BAA">
        <w:rPr>
          <w:rFonts w:ascii="Times New Roman" w:hAnsi="Times New Roman"/>
          <w:position w:val="-6"/>
          <w:sz w:val="28"/>
          <w:szCs w:val="28"/>
        </w:rPr>
        <w:object w:dxaOrig="940" w:dyaOrig="279">
          <v:shape id="_x0000_i1099" type="#_x0000_t75" style="width:52.5pt;height:15.75pt" o:ole="">
            <v:imagedata r:id="rId24" o:title=""/>
          </v:shape>
          <o:OLEObject Type="Embed" ProgID="Equation.3" ShapeID="_x0000_i1099" DrawAspect="Content" ObjectID="_1461620439" r:id="rId70"/>
        </w:object>
      </w:r>
    </w:p>
    <w:p w:rsidR="00726896" w:rsidRPr="00DA0E33" w:rsidRDefault="00726896" w:rsidP="001E7224">
      <w:pPr>
        <w:spacing w:line="240" w:lineRule="auto"/>
        <w:ind w:firstLine="708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Нормалізація мантиси не потрібна.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F2070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F2070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726896" w:rsidRPr="004F2070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726896" w:rsidRPr="004F2070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DA0E33" w:rsidRDefault="00726896" w:rsidP="00CB50DC">
      <w:pPr>
        <w:rPr>
          <w:rFonts w:ascii="Times New Roman" w:hAnsi="Times New Roman"/>
          <w:sz w:val="32"/>
          <w:szCs w:val="32"/>
        </w:rPr>
      </w:pP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2.7</w:t>
      </w:r>
      <w:r w:rsidRPr="00F40384">
        <w:rPr>
          <w:rFonts w:ascii="Times New Roman" w:hAnsi="Times New Roman"/>
          <w:b/>
          <w:bCs/>
          <w:sz w:val="28"/>
          <w:szCs w:val="28"/>
        </w:rPr>
        <w:t>.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b/>
          <w:bCs/>
          <w:sz w:val="28"/>
          <w:szCs w:val="28"/>
        </w:rPr>
        <w:t>О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п</w:t>
      </w:r>
      <w:r w:rsidRPr="00F40384">
        <w:rPr>
          <w:rFonts w:ascii="Times New Roman" w:hAnsi="Times New Roman"/>
          <w:b/>
          <w:bCs/>
          <w:sz w:val="28"/>
          <w:szCs w:val="28"/>
        </w:rPr>
        <w:t>ер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>ц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b/>
          <w:bCs/>
          <w:sz w:val="28"/>
          <w:szCs w:val="28"/>
        </w:rPr>
        <w:t>я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b/>
          <w:bCs/>
          <w:sz w:val="28"/>
          <w:szCs w:val="28"/>
        </w:rPr>
        <w:t>д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>д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F40384">
        <w:rPr>
          <w:rFonts w:ascii="Times New Roman" w:hAnsi="Times New Roman"/>
          <w:b/>
          <w:bCs/>
          <w:sz w:val="28"/>
          <w:szCs w:val="28"/>
        </w:rPr>
        <w:t>в</w:t>
      </w:r>
      <w:r w:rsidRPr="00F40384">
        <w:rPr>
          <w:rFonts w:ascii="Times New Roman" w:hAnsi="Times New Roman"/>
          <w:b/>
          <w:bCs/>
          <w:spacing w:val="-2"/>
          <w:sz w:val="28"/>
          <w:szCs w:val="28"/>
        </w:rPr>
        <w:t>а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нн</w:t>
      </w:r>
      <w:r w:rsidRPr="00F40384">
        <w:rPr>
          <w:rFonts w:ascii="Times New Roman" w:hAnsi="Times New Roman"/>
          <w:b/>
          <w:bCs/>
          <w:sz w:val="28"/>
          <w:szCs w:val="28"/>
        </w:rPr>
        <w:t>я</w:t>
      </w:r>
      <w:r w:rsidRPr="00F4038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F40384">
        <w:rPr>
          <w:rFonts w:ascii="Times New Roman" w:hAnsi="Times New Roman"/>
          <w:b/>
          <w:bCs/>
          <w:sz w:val="28"/>
          <w:szCs w:val="28"/>
        </w:rPr>
        <w:t>ч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и</w:t>
      </w:r>
      <w:r w:rsidRPr="00F40384">
        <w:rPr>
          <w:rFonts w:ascii="Times New Roman" w:hAnsi="Times New Roman"/>
          <w:b/>
          <w:bCs/>
          <w:sz w:val="28"/>
          <w:szCs w:val="28"/>
        </w:rPr>
        <w:t>сел.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2.7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 w:rsidRPr="00F40384">
        <w:rPr>
          <w:rFonts w:ascii="Times New Roman" w:hAnsi="Times New Roman"/>
          <w:b/>
          <w:bCs/>
          <w:sz w:val="28"/>
          <w:szCs w:val="28"/>
        </w:rPr>
        <w:t>1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b/>
          <w:bCs/>
          <w:sz w:val="28"/>
          <w:szCs w:val="28"/>
        </w:rPr>
        <w:t>Т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>е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b/>
          <w:bCs/>
          <w:sz w:val="28"/>
          <w:szCs w:val="28"/>
        </w:rPr>
        <w:t>р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>е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и</w:t>
      </w:r>
      <w:r w:rsidRPr="00F40384">
        <w:rPr>
          <w:rFonts w:ascii="Times New Roman" w:hAnsi="Times New Roman"/>
          <w:b/>
          <w:bCs/>
          <w:sz w:val="28"/>
          <w:szCs w:val="28"/>
        </w:rPr>
        <w:t>ч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b/>
          <w:bCs/>
          <w:sz w:val="28"/>
          <w:szCs w:val="28"/>
        </w:rPr>
        <w:t>е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бґ</w:t>
      </w:r>
      <w:r w:rsidRPr="00F40384">
        <w:rPr>
          <w:rFonts w:ascii="Times New Roman" w:hAnsi="Times New Roman"/>
          <w:b/>
          <w:bCs/>
          <w:sz w:val="28"/>
          <w:szCs w:val="28"/>
        </w:rPr>
        <w:t>р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у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нт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у</w:t>
      </w:r>
      <w:r w:rsidRPr="00F40384">
        <w:rPr>
          <w:rFonts w:ascii="Times New Roman" w:hAnsi="Times New Roman"/>
          <w:b/>
          <w:bCs/>
          <w:spacing w:val="-3"/>
          <w:sz w:val="28"/>
          <w:szCs w:val="28"/>
        </w:rPr>
        <w:t>в</w:t>
      </w:r>
      <w:r w:rsidRPr="00F40384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>нн</w:t>
      </w:r>
      <w:r w:rsidRPr="00F40384">
        <w:rPr>
          <w:rFonts w:ascii="Times New Roman" w:hAnsi="Times New Roman"/>
          <w:b/>
          <w:bCs/>
          <w:sz w:val="28"/>
          <w:szCs w:val="28"/>
        </w:rPr>
        <w:t>я</w:t>
      </w:r>
      <w:r w:rsidRPr="00F40384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b/>
          <w:bCs/>
          <w:sz w:val="28"/>
          <w:szCs w:val="28"/>
        </w:rPr>
        <w:t>спосо</w:t>
      </w:r>
      <w:r w:rsidRPr="00F40384">
        <w:rPr>
          <w:rFonts w:ascii="Times New Roman" w:hAnsi="Times New Roman"/>
          <w:b/>
          <w:bCs/>
          <w:spacing w:val="-2"/>
          <w:sz w:val="28"/>
          <w:szCs w:val="28"/>
        </w:rPr>
        <w:t>б</w:t>
      </w:r>
      <w:r w:rsidRPr="00F40384">
        <w:rPr>
          <w:rFonts w:ascii="Times New Roman" w:hAnsi="Times New Roman"/>
          <w:b/>
          <w:bCs/>
          <w:sz w:val="28"/>
          <w:szCs w:val="28"/>
        </w:rPr>
        <w:t>у</w:t>
      </w:r>
    </w:p>
    <w:p w:rsidR="00726896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40384">
        <w:rPr>
          <w:rFonts w:ascii="Times New Roman" w:hAnsi="Times New Roman"/>
          <w:sz w:val="28"/>
          <w:szCs w:val="28"/>
        </w:rPr>
        <w:t>В</w:t>
      </w:r>
      <w:r w:rsidRPr="00F40384">
        <w:rPr>
          <w:rFonts w:ascii="Times New Roman" w:hAnsi="Times New Roman"/>
          <w:spacing w:val="-20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z w:val="28"/>
          <w:szCs w:val="28"/>
        </w:rPr>
        <w:t>ам</w:t>
      </w:r>
      <w:r w:rsidRPr="00F40384">
        <w:rPr>
          <w:rFonts w:ascii="Times New Roman" w:hAnsi="Times New Roman"/>
          <w:spacing w:val="-2"/>
          <w:sz w:val="28"/>
          <w:szCs w:val="28"/>
        </w:rPr>
        <w:t>’</w:t>
      </w:r>
      <w:r w:rsidRPr="00F40384">
        <w:rPr>
          <w:rFonts w:ascii="Times New Roman" w:hAnsi="Times New Roman"/>
          <w:sz w:val="28"/>
          <w:szCs w:val="28"/>
        </w:rPr>
        <w:t>яті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3"/>
          <w:sz w:val="28"/>
          <w:szCs w:val="28"/>
        </w:rPr>
        <w:t>ч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сла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з</w:t>
      </w:r>
      <w:r w:rsidRPr="00F40384">
        <w:rPr>
          <w:rFonts w:ascii="Times New Roman" w:hAnsi="Times New Roman"/>
          <w:spacing w:val="-2"/>
          <w:sz w:val="28"/>
          <w:szCs w:val="28"/>
        </w:rPr>
        <w:t>бе</w:t>
      </w:r>
      <w:r w:rsidRPr="00F40384">
        <w:rPr>
          <w:rFonts w:ascii="Times New Roman" w:hAnsi="Times New Roman"/>
          <w:spacing w:val="1"/>
          <w:sz w:val="28"/>
          <w:szCs w:val="28"/>
        </w:rPr>
        <w:t>рі</w:t>
      </w:r>
      <w:r w:rsidRPr="00F40384">
        <w:rPr>
          <w:rFonts w:ascii="Times New Roman" w:hAnsi="Times New Roman"/>
          <w:spacing w:val="-2"/>
          <w:sz w:val="28"/>
          <w:szCs w:val="28"/>
        </w:rPr>
        <w:t>г</w:t>
      </w:r>
      <w:r w:rsidRPr="00F40384">
        <w:rPr>
          <w:rFonts w:ascii="Times New Roman" w:hAnsi="Times New Roman"/>
          <w:sz w:val="28"/>
          <w:szCs w:val="28"/>
        </w:rPr>
        <w:t>аю</w:t>
      </w:r>
      <w:r w:rsidRPr="00F40384">
        <w:rPr>
          <w:rFonts w:ascii="Times New Roman" w:hAnsi="Times New Roman"/>
          <w:spacing w:val="-1"/>
          <w:sz w:val="28"/>
          <w:szCs w:val="28"/>
        </w:rPr>
        <w:t>ть</w:t>
      </w:r>
      <w:r w:rsidRPr="00F40384">
        <w:rPr>
          <w:rFonts w:ascii="Times New Roman" w:hAnsi="Times New Roman"/>
          <w:sz w:val="28"/>
          <w:szCs w:val="28"/>
        </w:rPr>
        <w:t>ся 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2"/>
          <w:sz w:val="28"/>
          <w:szCs w:val="28"/>
        </w:rPr>
        <w:t>П</w:t>
      </w:r>
      <w:r w:rsidRPr="00F40384">
        <w:rPr>
          <w:rFonts w:ascii="Times New Roman" w:hAnsi="Times New Roman"/>
          <w:sz w:val="28"/>
          <w:szCs w:val="28"/>
        </w:rPr>
        <w:t>К.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а</w:t>
      </w:r>
      <w:r w:rsidRPr="00F40384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z w:val="28"/>
          <w:szCs w:val="28"/>
        </w:rPr>
        <w:t>е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ш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етапі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од</w:t>
      </w:r>
      <w:r w:rsidRPr="00F40384">
        <w:rPr>
          <w:rFonts w:ascii="Times New Roman" w:hAnsi="Times New Roman"/>
          <w:spacing w:val="-2"/>
          <w:sz w:val="28"/>
          <w:szCs w:val="28"/>
        </w:rPr>
        <w:t>а</w:t>
      </w:r>
      <w:r w:rsidRPr="00F40384">
        <w:rPr>
          <w:rFonts w:ascii="Times New Roman" w:hAnsi="Times New Roman"/>
          <w:sz w:val="28"/>
          <w:szCs w:val="28"/>
        </w:rPr>
        <w:t>ван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 ч</w:t>
      </w:r>
      <w:r w:rsidRPr="00F40384">
        <w:rPr>
          <w:rFonts w:ascii="Times New Roman" w:hAnsi="Times New Roman"/>
          <w:spacing w:val="-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сел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 xml:space="preserve">з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pacing w:val="-1"/>
          <w:sz w:val="28"/>
          <w:szCs w:val="28"/>
        </w:rPr>
        <w:t>л</w:t>
      </w:r>
      <w:r w:rsidRPr="00F40384">
        <w:rPr>
          <w:rFonts w:ascii="Times New Roman" w:hAnsi="Times New Roman"/>
          <w:sz w:val="28"/>
          <w:szCs w:val="28"/>
        </w:rPr>
        <w:t>ава</w:t>
      </w:r>
      <w:r w:rsidRPr="00F40384">
        <w:rPr>
          <w:rFonts w:ascii="Times New Roman" w:hAnsi="Times New Roman"/>
          <w:spacing w:val="-1"/>
          <w:sz w:val="28"/>
          <w:szCs w:val="28"/>
        </w:rPr>
        <w:t>ю</w:t>
      </w:r>
      <w:r w:rsidRPr="00F40384">
        <w:rPr>
          <w:rFonts w:ascii="Times New Roman" w:hAnsi="Times New Roman"/>
          <w:sz w:val="28"/>
          <w:szCs w:val="28"/>
        </w:rPr>
        <w:t>ч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 xml:space="preserve">ю </w:t>
      </w:r>
      <w:r w:rsidRPr="00F40384">
        <w:rPr>
          <w:rFonts w:ascii="Times New Roman" w:hAnsi="Times New Roman"/>
          <w:spacing w:val="-3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3"/>
          <w:sz w:val="28"/>
          <w:szCs w:val="28"/>
        </w:rPr>
        <w:t>м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 xml:space="preserve">ю </w:t>
      </w:r>
      <w:r w:rsidRPr="00F40384">
        <w:rPr>
          <w:rFonts w:ascii="Times New Roman" w:hAnsi="Times New Roman"/>
          <w:spacing w:val="-4"/>
          <w:sz w:val="28"/>
          <w:szCs w:val="28"/>
        </w:rPr>
        <w:t>в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pacing w:val="-2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он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>ю</w:t>
      </w:r>
      <w:r w:rsidRPr="00F40384">
        <w:rPr>
          <w:rFonts w:ascii="Times New Roman" w:hAnsi="Times New Roman"/>
          <w:sz w:val="28"/>
          <w:szCs w:val="28"/>
        </w:rPr>
        <w:t>ть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ви</w:t>
      </w:r>
      <w:r w:rsidRPr="00F40384">
        <w:rPr>
          <w:rFonts w:ascii="Times New Roman" w:hAnsi="Times New Roman"/>
          <w:spacing w:val="1"/>
          <w:sz w:val="28"/>
          <w:szCs w:val="28"/>
        </w:rPr>
        <w:t>рі</w:t>
      </w:r>
      <w:r w:rsidRPr="00F40384">
        <w:rPr>
          <w:rFonts w:ascii="Times New Roman" w:hAnsi="Times New Roman"/>
          <w:sz w:val="28"/>
          <w:szCs w:val="28"/>
        </w:rPr>
        <w:t>вню</w:t>
      </w:r>
      <w:r w:rsidRPr="00F40384">
        <w:rPr>
          <w:rFonts w:ascii="Times New Roman" w:hAnsi="Times New Roman"/>
          <w:spacing w:val="-3"/>
          <w:sz w:val="28"/>
          <w:szCs w:val="28"/>
        </w:rPr>
        <w:t>в</w:t>
      </w:r>
      <w:r w:rsidRPr="00F40384">
        <w:rPr>
          <w:rFonts w:ascii="Times New Roman" w:hAnsi="Times New Roman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п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я</w:t>
      </w:r>
      <w:r w:rsidRPr="00F40384">
        <w:rPr>
          <w:rFonts w:ascii="Times New Roman" w:hAnsi="Times New Roman"/>
          <w:spacing w:val="-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>в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3"/>
          <w:sz w:val="28"/>
          <w:szCs w:val="28"/>
        </w:rPr>
        <w:t>ч</w:t>
      </w:r>
      <w:r w:rsidRPr="00F40384">
        <w:rPr>
          <w:rFonts w:ascii="Times New Roman" w:hAnsi="Times New Roman"/>
          <w:spacing w:val="-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сла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>з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ста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 xml:space="preserve">шим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pacing w:val="-1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я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pacing w:val="-2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м.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Н</w:t>
      </w:r>
      <w:r w:rsidRPr="00F40384">
        <w:rPr>
          <w:rFonts w:ascii="Times New Roman" w:hAnsi="Times New Roman"/>
          <w:sz w:val="28"/>
          <w:szCs w:val="28"/>
        </w:rPr>
        <w:t xml:space="preserve">а </w:t>
      </w:r>
      <w:r w:rsidRPr="00F40384">
        <w:rPr>
          <w:rFonts w:ascii="Times New Roman" w:hAnsi="Times New Roman"/>
          <w:spacing w:val="-2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г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етапі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в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pacing w:val="-2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он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>ю</w:t>
      </w:r>
      <w:r w:rsidRPr="00F40384">
        <w:rPr>
          <w:rFonts w:ascii="Times New Roman" w:hAnsi="Times New Roman"/>
          <w:sz w:val="28"/>
          <w:szCs w:val="28"/>
        </w:rPr>
        <w:t xml:space="preserve">ть 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pacing w:val="-1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ав</w:t>
      </w:r>
      <w:r w:rsidRPr="00F40384">
        <w:rPr>
          <w:rFonts w:ascii="Times New Roman" w:hAnsi="Times New Roman"/>
          <w:spacing w:val="-3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 ма</w:t>
      </w:r>
      <w:r w:rsidRPr="00F40384">
        <w:rPr>
          <w:rFonts w:ascii="Times New Roman" w:hAnsi="Times New Roman"/>
          <w:spacing w:val="-2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тис.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Додав</w:t>
      </w:r>
      <w:r w:rsidRPr="00F40384">
        <w:rPr>
          <w:rFonts w:ascii="Times New Roman" w:hAnsi="Times New Roman"/>
          <w:spacing w:val="-2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 ман</w:t>
      </w:r>
      <w:r w:rsidRPr="00F40384">
        <w:rPr>
          <w:rFonts w:ascii="Times New Roman" w:hAnsi="Times New Roman"/>
          <w:spacing w:val="-2"/>
          <w:sz w:val="28"/>
          <w:szCs w:val="28"/>
        </w:rPr>
        <w:t>т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с викон</w:t>
      </w:r>
      <w:r w:rsidRPr="00F40384">
        <w:rPr>
          <w:rFonts w:ascii="Times New Roman" w:hAnsi="Times New Roman"/>
          <w:spacing w:val="-3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єт</w:t>
      </w:r>
      <w:r w:rsidRPr="00F40384">
        <w:rPr>
          <w:rFonts w:ascii="Times New Roman" w:hAnsi="Times New Roman"/>
          <w:spacing w:val="-2"/>
          <w:sz w:val="28"/>
          <w:szCs w:val="28"/>
        </w:rPr>
        <w:t>ь</w:t>
      </w:r>
      <w:r w:rsidRPr="00F40384">
        <w:rPr>
          <w:rFonts w:ascii="Times New Roman" w:hAnsi="Times New Roman"/>
          <w:sz w:val="28"/>
          <w:szCs w:val="28"/>
        </w:rPr>
        <w:t>ся</w:t>
      </w:r>
      <w:r w:rsidRPr="00F40384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1"/>
          <w:sz w:val="28"/>
          <w:szCs w:val="28"/>
        </w:rPr>
        <w:t>п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3"/>
          <w:sz w:val="28"/>
          <w:szCs w:val="28"/>
        </w:rPr>
        <w:t>в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ю</w:t>
      </w:r>
      <w:r w:rsidRPr="00F40384">
        <w:rPr>
          <w:rFonts w:ascii="Times New Roman" w:hAnsi="Times New Roman"/>
          <w:spacing w:val="-1"/>
          <w:sz w:val="28"/>
          <w:szCs w:val="28"/>
        </w:rPr>
        <w:t>в</w:t>
      </w:r>
      <w:r w:rsidRPr="00F40384">
        <w:rPr>
          <w:rFonts w:ascii="Times New Roman" w:hAnsi="Times New Roman"/>
          <w:sz w:val="28"/>
          <w:szCs w:val="28"/>
        </w:rPr>
        <w:t>ал</w:t>
      </w:r>
      <w:r w:rsidRPr="00F40384">
        <w:rPr>
          <w:rFonts w:ascii="Times New Roman" w:hAnsi="Times New Roman"/>
          <w:spacing w:val="-2"/>
          <w:sz w:val="28"/>
          <w:szCs w:val="28"/>
        </w:rPr>
        <w:t>ь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х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3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од</w:t>
      </w:r>
      <w:r w:rsidRPr="00F40384">
        <w:rPr>
          <w:rFonts w:ascii="Times New Roman" w:hAnsi="Times New Roman"/>
          <w:spacing w:val="-2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х</w:t>
      </w:r>
      <w:r w:rsidRPr="00F40384">
        <w:rPr>
          <w:rFonts w:ascii="Times New Roman" w:hAnsi="Times New Roman"/>
          <w:sz w:val="28"/>
          <w:szCs w:val="28"/>
        </w:rPr>
        <w:t>,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п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и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е</w:t>
      </w:r>
      <w:r w:rsidRPr="00F40384">
        <w:rPr>
          <w:rFonts w:ascii="Times New Roman" w:hAnsi="Times New Roman"/>
          <w:spacing w:val="-1"/>
          <w:sz w:val="28"/>
          <w:szCs w:val="28"/>
        </w:rPr>
        <w:t>об</w:t>
      </w:r>
      <w:r w:rsidRPr="00F40384">
        <w:rPr>
          <w:rFonts w:ascii="Times New Roman" w:hAnsi="Times New Roman"/>
          <w:spacing w:val="1"/>
          <w:sz w:val="28"/>
          <w:szCs w:val="28"/>
        </w:rPr>
        <w:t>х</w:t>
      </w:r>
      <w:r w:rsidRPr="00F40384">
        <w:rPr>
          <w:rFonts w:ascii="Times New Roman" w:hAnsi="Times New Roman"/>
          <w:spacing w:val="-1"/>
          <w:sz w:val="28"/>
          <w:szCs w:val="28"/>
        </w:rPr>
        <w:t>ід</w:t>
      </w:r>
      <w:r w:rsidRPr="00F40384">
        <w:rPr>
          <w:rFonts w:ascii="Times New Roman" w:hAnsi="Times New Roman"/>
          <w:spacing w:val="1"/>
          <w:sz w:val="28"/>
          <w:szCs w:val="28"/>
        </w:rPr>
        <w:t>но</w:t>
      </w:r>
      <w:r w:rsidRPr="00F40384">
        <w:rPr>
          <w:rFonts w:ascii="Times New Roman" w:hAnsi="Times New Roman"/>
          <w:sz w:val="28"/>
          <w:szCs w:val="28"/>
        </w:rPr>
        <w:t>с</w:t>
      </w:r>
      <w:r w:rsidRPr="00F40384">
        <w:rPr>
          <w:rFonts w:ascii="Times New Roman" w:hAnsi="Times New Roman"/>
          <w:spacing w:val="-3"/>
          <w:sz w:val="28"/>
          <w:szCs w:val="28"/>
        </w:rPr>
        <w:t>т</w:t>
      </w:r>
      <w:r w:rsidRPr="00F40384">
        <w:rPr>
          <w:rFonts w:ascii="Times New Roman" w:hAnsi="Times New Roman"/>
          <w:sz w:val="28"/>
          <w:szCs w:val="28"/>
        </w:rPr>
        <w:t>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3"/>
          <w:sz w:val="28"/>
          <w:szCs w:val="28"/>
        </w:rPr>
        <w:t>ч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pacing w:val="-2"/>
          <w:sz w:val="28"/>
          <w:szCs w:val="28"/>
        </w:rPr>
        <w:t>с</w:t>
      </w:r>
      <w:r w:rsidRPr="00F40384">
        <w:rPr>
          <w:rFonts w:ascii="Times New Roman" w:hAnsi="Times New Roman"/>
          <w:spacing w:val="-1"/>
          <w:sz w:val="28"/>
          <w:szCs w:val="28"/>
        </w:rPr>
        <w:t>л</w:t>
      </w:r>
      <w:r w:rsidRPr="00F40384">
        <w:rPr>
          <w:rFonts w:ascii="Times New Roman" w:hAnsi="Times New Roman"/>
          <w:sz w:val="28"/>
          <w:szCs w:val="28"/>
        </w:rPr>
        <w:t>а</w:t>
      </w:r>
      <w:r w:rsidRPr="00F40384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 xml:space="preserve">ДК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z w:val="28"/>
          <w:szCs w:val="28"/>
        </w:rPr>
        <w:t>е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ев</w:t>
      </w:r>
      <w:r w:rsidRPr="00F40384">
        <w:rPr>
          <w:rFonts w:ascii="Times New Roman" w:hAnsi="Times New Roman"/>
          <w:spacing w:val="-2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ять</w:t>
      </w:r>
      <w:r w:rsidRPr="00F40384">
        <w:rPr>
          <w:rFonts w:ascii="Times New Roman" w:hAnsi="Times New Roman"/>
          <w:spacing w:val="-3"/>
          <w:sz w:val="28"/>
          <w:szCs w:val="28"/>
        </w:rPr>
        <w:t>с</w:t>
      </w:r>
      <w:r w:rsidRPr="00F40384">
        <w:rPr>
          <w:rFonts w:ascii="Times New Roman" w:hAnsi="Times New Roman"/>
          <w:sz w:val="28"/>
          <w:szCs w:val="28"/>
        </w:rPr>
        <w:t>я в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А</w:t>
      </w:r>
      <w:r w:rsidRPr="00F40384">
        <w:rPr>
          <w:rFonts w:ascii="Times New Roman" w:hAnsi="Times New Roman"/>
          <w:sz w:val="28"/>
          <w:szCs w:val="28"/>
        </w:rPr>
        <w:t>ЛП.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ава</w:t>
      </w:r>
      <w:r w:rsidRPr="00F40384">
        <w:rPr>
          <w:rFonts w:ascii="Times New Roman" w:hAnsi="Times New Roman"/>
          <w:spacing w:val="-2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 в</w:t>
      </w:r>
      <w:r w:rsidRPr="00F40384">
        <w:rPr>
          <w:rFonts w:ascii="Times New Roman" w:hAnsi="Times New Roman"/>
          <w:spacing w:val="-2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к</w:t>
      </w:r>
      <w:r w:rsidRPr="00F40384">
        <w:rPr>
          <w:rFonts w:ascii="Times New Roman" w:hAnsi="Times New Roman"/>
          <w:spacing w:val="-1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єт</w:t>
      </w:r>
      <w:r w:rsidRPr="00F40384">
        <w:rPr>
          <w:rFonts w:ascii="Times New Roman" w:hAnsi="Times New Roman"/>
          <w:spacing w:val="-2"/>
          <w:sz w:val="28"/>
          <w:szCs w:val="28"/>
        </w:rPr>
        <w:t>ь</w:t>
      </w:r>
      <w:r w:rsidRPr="00F40384">
        <w:rPr>
          <w:rFonts w:ascii="Times New Roman" w:hAnsi="Times New Roman"/>
          <w:sz w:val="28"/>
          <w:szCs w:val="28"/>
        </w:rPr>
        <w:t xml:space="preserve">ся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pacing w:val="-1"/>
          <w:sz w:val="28"/>
          <w:szCs w:val="28"/>
        </w:rPr>
        <w:t>ор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з</w:t>
      </w:r>
      <w:r w:rsidRPr="00F40384">
        <w:rPr>
          <w:rFonts w:ascii="Times New Roman" w:hAnsi="Times New Roman"/>
          <w:spacing w:val="-2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я</w:t>
      </w:r>
      <w:r w:rsidRPr="00F40384">
        <w:rPr>
          <w:rFonts w:ascii="Times New Roman" w:hAnsi="Times New Roman"/>
          <w:spacing w:val="-1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о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n</w:t>
      </w:r>
      <w:r w:rsidRPr="00F40384">
        <w:rPr>
          <w:rFonts w:ascii="Times New Roman" w:hAnsi="Times New Roman"/>
          <w:sz w:val="28"/>
          <w:szCs w:val="28"/>
        </w:rPr>
        <w:t>-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3"/>
          <w:sz w:val="28"/>
          <w:szCs w:val="28"/>
        </w:rPr>
        <w:t>з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я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му с</w:t>
      </w:r>
      <w:r w:rsidRPr="00F40384">
        <w:rPr>
          <w:rFonts w:ascii="Times New Roman" w:hAnsi="Times New Roman"/>
          <w:spacing w:val="-3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мат</w:t>
      </w:r>
      <w:r w:rsidRPr="00F40384">
        <w:rPr>
          <w:rFonts w:ascii="Times New Roman" w:hAnsi="Times New Roman"/>
          <w:spacing w:val="1"/>
          <w:sz w:val="28"/>
          <w:szCs w:val="28"/>
        </w:rPr>
        <w:t>ор</w:t>
      </w:r>
      <w:r w:rsidRPr="00F40384">
        <w:rPr>
          <w:rFonts w:ascii="Times New Roman" w:hAnsi="Times New Roman"/>
          <w:sz w:val="28"/>
          <w:szCs w:val="28"/>
        </w:rPr>
        <w:t>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з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2"/>
          <w:sz w:val="28"/>
          <w:szCs w:val="28"/>
        </w:rPr>
        <w:t>п</w:t>
      </w:r>
      <w:r w:rsidRPr="00F40384">
        <w:rPr>
          <w:rFonts w:ascii="Times New Roman" w:hAnsi="Times New Roman"/>
          <w:sz w:val="28"/>
          <w:szCs w:val="28"/>
        </w:rPr>
        <w:t>е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е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с</w:t>
      </w:r>
      <w:r w:rsidRPr="00F40384">
        <w:rPr>
          <w:rFonts w:ascii="Times New Roman" w:hAnsi="Times New Roman"/>
          <w:spacing w:val="-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м.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О</w:t>
      </w:r>
      <w:r w:rsidRPr="00F40384">
        <w:rPr>
          <w:rFonts w:ascii="Times New Roman" w:hAnsi="Times New Roman"/>
          <w:sz w:val="28"/>
          <w:szCs w:val="28"/>
        </w:rPr>
        <w:t>ста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pacing w:val="3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>й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е</w:t>
      </w:r>
      <w:r w:rsidRPr="00F40384">
        <w:rPr>
          <w:rFonts w:ascii="Times New Roman" w:hAnsi="Times New Roman"/>
          <w:spacing w:val="-3"/>
          <w:sz w:val="28"/>
          <w:szCs w:val="28"/>
        </w:rPr>
        <w:t>т</w:t>
      </w:r>
      <w:r w:rsidRPr="00F40384">
        <w:rPr>
          <w:rFonts w:ascii="Times New Roman" w:hAnsi="Times New Roman"/>
          <w:sz w:val="28"/>
          <w:szCs w:val="28"/>
        </w:rPr>
        <w:t>ап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–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ор</w:t>
      </w:r>
      <w:r w:rsidRPr="00F40384">
        <w:rPr>
          <w:rFonts w:ascii="Times New Roman" w:hAnsi="Times New Roman"/>
          <w:spacing w:val="-3"/>
          <w:sz w:val="28"/>
          <w:szCs w:val="28"/>
        </w:rPr>
        <w:t>м</w:t>
      </w:r>
      <w:r w:rsidRPr="00F40384">
        <w:rPr>
          <w:rFonts w:ascii="Times New Roman" w:hAnsi="Times New Roman"/>
          <w:sz w:val="28"/>
          <w:szCs w:val="28"/>
        </w:rPr>
        <w:t>аліз</w:t>
      </w:r>
      <w:r w:rsidRPr="00F40384">
        <w:rPr>
          <w:rFonts w:ascii="Times New Roman" w:hAnsi="Times New Roman"/>
          <w:spacing w:val="-3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ц</w:t>
      </w:r>
      <w:r w:rsidRPr="00F40384">
        <w:rPr>
          <w:rFonts w:ascii="Times New Roman" w:hAnsi="Times New Roman"/>
          <w:spacing w:val="-1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 xml:space="preserve">я 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ез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>ль</w:t>
      </w:r>
      <w:r w:rsidRPr="00F40384">
        <w:rPr>
          <w:rFonts w:ascii="Times New Roman" w:hAnsi="Times New Roman"/>
          <w:sz w:val="28"/>
          <w:szCs w:val="28"/>
        </w:rPr>
        <w:t>тат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.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В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он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єт</w:t>
      </w:r>
      <w:r w:rsidRPr="00F40384">
        <w:rPr>
          <w:rFonts w:ascii="Times New Roman" w:hAnsi="Times New Roman"/>
          <w:spacing w:val="-2"/>
          <w:sz w:val="28"/>
          <w:szCs w:val="28"/>
        </w:rPr>
        <w:t>ь</w:t>
      </w:r>
      <w:r w:rsidRPr="00F40384">
        <w:rPr>
          <w:rFonts w:ascii="Times New Roman" w:hAnsi="Times New Roman"/>
          <w:sz w:val="28"/>
          <w:szCs w:val="28"/>
        </w:rPr>
        <w:t xml:space="preserve">ся за 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pacing w:val="-1"/>
          <w:sz w:val="28"/>
          <w:szCs w:val="28"/>
        </w:rPr>
        <w:t>оп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2"/>
          <w:sz w:val="28"/>
          <w:szCs w:val="28"/>
        </w:rPr>
        <w:t>г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 xml:space="preserve">ю </w:t>
      </w:r>
      <w:r w:rsidRPr="00F40384">
        <w:rPr>
          <w:rFonts w:ascii="Times New Roman" w:hAnsi="Times New Roman"/>
          <w:spacing w:val="-1"/>
          <w:sz w:val="28"/>
          <w:szCs w:val="28"/>
        </w:rPr>
        <w:t>з</w:t>
      </w:r>
      <w:r w:rsidRPr="00F40384">
        <w:rPr>
          <w:rFonts w:ascii="Times New Roman" w:hAnsi="Times New Roman"/>
          <w:sz w:val="28"/>
          <w:szCs w:val="28"/>
        </w:rPr>
        <w:t>с</w:t>
      </w:r>
      <w:r w:rsidRPr="00F40384">
        <w:rPr>
          <w:rFonts w:ascii="Times New Roman" w:hAnsi="Times New Roman"/>
          <w:spacing w:val="-3"/>
          <w:sz w:val="28"/>
          <w:szCs w:val="28"/>
        </w:rPr>
        <w:t>у</w:t>
      </w:r>
      <w:r w:rsidRPr="00F40384">
        <w:rPr>
          <w:rFonts w:ascii="Times New Roman" w:hAnsi="Times New Roman"/>
          <w:spacing w:val="2"/>
          <w:sz w:val="28"/>
          <w:szCs w:val="28"/>
        </w:rPr>
        <w:t>в</w:t>
      </w:r>
      <w:r w:rsidRPr="00F40384">
        <w:rPr>
          <w:rFonts w:ascii="Times New Roman" w:hAnsi="Times New Roman"/>
          <w:sz w:val="28"/>
          <w:szCs w:val="28"/>
        </w:rPr>
        <w:t>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м</w:t>
      </w:r>
      <w:r w:rsidRPr="00F40384">
        <w:rPr>
          <w:rFonts w:ascii="Times New Roman" w:hAnsi="Times New Roman"/>
          <w:spacing w:val="1"/>
          <w:sz w:val="28"/>
          <w:szCs w:val="28"/>
        </w:rPr>
        <w:t>ан</w:t>
      </w:r>
      <w:r w:rsidRPr="00F40384">
        <w:rPr>
          <w:rFonts w:ascii="Times New Roman" w:hAnsi="Times New Roman"/>
          <w:sz w:val="28"/>
          <w:szCs w:val="28"/>
        </w:rPr>
        <w:t>ти</w:t>
      </w:r>
      <w:r w:rsidRPr="00F40384">
        <w:rPr>
          <w:rFonts w:ascii="Times New Roman" w:hAnsi="Times New Roman"/>
          <w:spacing w:val="-2"/>
          <w:sz w:val="28"/>
          <w:szCs w:val="28"/>
        </w:rPr>
        <w:t>с</w:t>
      </w:r>
      <w:r w:rsidRPr="00F40384">
        <w:rPr>
          <w:rFonts w:ascii="Times New Roman" w:hAnsi="Times New Roman"/>
          <w:sz w:val="28"/>
          <w:szCs w:val="28"/>
        </w:rPr>
        <w:t>и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2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ез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>ль</w:t>
      </w:r>
      <w:r w:rsidRPr="00F40384">
        <w:rPr>
          <w:rFonts w:ascii="Times New Roman" w:hAnsi="Times New Roman"/>
          <w:sz w:val="28"/>
          <w:szCs w:val="28"/>
        </w:rPr>
        <w:t>та</w:t>
      </w:r>
      <w:r w:rsidRPr="00F40384">
        <w:rPr>
          <w:rFonts w:ascii="Times New Roman" w:hAnsi="Times New Roman"/>
          <w:spacing w:val="2"/>
          <w:sz w:val="28"/>
          <w:szCs w:val="28"/>
        </w:rPr>
        <w:t>т</w:t>
      </w:r>
      <w:r w:rsidRPr="00F40384">
        <w:rPr>
          <w:rFonts w:ascii="Times New Roman" w:hAnsi="Times New Roman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і к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г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ван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pacing w:val="-1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я</w:t>
      </w:r>
      <w:r w:rsidRPr="00F40384">
        <w:rPr>
          <w:rFonts w:ascii="Times New Roman" w:hAnsi="Times New Roman"/>
          <w:spacing w:val="1"/>
          <w:sz w:val="28"/>
          <w:szCs w:val="28"/>
        </w:rPr>
        <w:t>д</w:t>
      </w:r>
      <w:r w:rsidRPr="00F40384">
        <w:rPr>
          <w:rFonts w:ascii="Times New Roman" w:hAnsi="Times New Roman"/>
          <w:sz w:val="28"/>
          <w:szCs w:val="28"/>
        </w:rPr>
        <w:t>ку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рез</w:t>
      </w:r>
      <w:r w:rsidRPr="00F40384">
        <w:rPr>
          <w:rFonts w:ascii="Times New Roman" w:hAnsi="Times New Roman"/>
          <w:spacing w:val="-3"/>
          <w:sz w:val="28"/>
          <w:szCs w:val="28"/>
        </w:rPr>
        <w:t>у</w:t>
      </w:r>
      <w:r w:rsidRPr="00F40384">
        <w:rPr>
          <w:rFonts w:ascii="Times New Roman" w:hAnsi="Times New Roman"/>
          <w:spacing w:val="-1"/>
          <w:sz w:val="28"/>
          <w:szCs w:val="28"/>
        </w:rPr>
        <w:t>ль</w:t>
      </w:r>
      <w:r w:rsidRPr="00F40384">
        <w:rPr>
          <w:rFonts w:ascii="Times New Roman" w:hAnsi="Times New Roman"/>
          <w:sz w:val="28"/>
          <w:szCs w:val="28"/>
        </w:rPr>
        <w:t>та</w:t>
      </w:r>
      <w:r w:rsidRPr="00F40384">
        <w:rPr>
          <w:rFonts w:ascii="Times New Roman" w:hAnsi="Times New Roman"/>
          <w:spacing w:val="2"/>
          <w:sz w:val="28"/>
          <w:szCs w:val="28"/>
        </w:rPr>
        <w:t>т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 xml:space="preserve">. </w:t>
      </w:r>
      <w:r w:rsidRPr="00F40384">
        <w:rPr>
          <w:rFonts w:ascii="Times New Roman" w:hAnsi="Times New Roman"/>
          <w:spacing w:val="-1"/>
          <w:sz w:val="28"/>
          <w:szCs w:val="28"/>
        </w:rPr>
        <w:t>П</w:t>
      </w:r>
      <w:r w:rsidRPr="00F40384">
        <w:rPr>
          <w:rFonts w:ascii="Times New Roman" w:hAnsi="Times New Roman"/>
          <w:spacing w:val="1"/>
          <w:sz w:val="28"/>
          <w:szCs w:val="28"/>
        </w:rPr>
        <w:t>ор</w:t>
      </w:r>
      <w:r w:rsidRPr="00F40384">
        <w:rPr>
          <w:rFonts w:ascii="Times New Roman" w:hAnsi="Times New Roman"/>
          <w:spacing w:val="-4"/>
          <w:sz w:val="28"/>
          <w:szCs w:val="28"/>
        </w:rPr>
        <w:t>у</w:t>
      </w:r>
      <w:r w:rsidRPr="00F40384">
        <w:rPr>
          <w:rFonts w:ascii="Times New Roman" w:hAnsi="Times New Roman"/>
          <w:sz w:val="28"/>
          <w:szCs w:val="28"/>
        </w:rPr>
        <w:t>ше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 xml:space="preserve">я </w:t>
      </w:r>
      <w:r w:rsidRPr="00F40384">
        <w:rPr>
          <w:rFonts w:ascii="Times New Roman" w:hAnsi="Times New Roman"/>
          <w:spacing w:val="-2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ор</w:t>
      </w:r>
      <w:r w:rsidRPr="00F40384">
        <w:rPr>
          <w:rFonts w:ascii="Times New Roman" w:hAnsi="Times New Roman"/>
          <w:spacing w:val="-3"/>
          <w:sz w:val="28"/>
          <w:szCs w:val="28"/>
        </w:rPr>
        <w:t>м</w:t>
      </w:r>
      <w:r w:rsidRPr="00F40384">
        <w:rPr>
          <w:rFonts w:ascii="Times New Roman" w:hAnsi="Times New Roman"/>
          <w:sz w:val="28"/>
          <w:szCs w:val="28"/>
        </w:rPr>
        <w:t>ал</w:t>
      </w:r>
      <w:r w:rsidRPr="00F40384">
        <w:rPr>
          <w:rFonts w:ascii="Times New Roman" w:hAnsi="Times New Roman"/>
          <w:spacing w:val="-2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 xml:space="preserve">зації </w:t>
      </w:r>
      <w:r w:rsidRPr="00F40384">
        <w:rPr>
          <w:rFonts w:ascii="Times New Roman" w:hAnsi="Times New Roman"/>
          <w:spacing w:val="-3"/>
          <w:sz w:val="28"/>
          <w:szCs w:val="28"/>
        </w:rPr>
        <w:t>м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жли</w:t>
      </w:r>
      <w:r w:rsidRPr="00F40384">
        <w:rPr>
          <w:rFonts w:ascii="Times New Roman" w:hAnsi="Times New Roman"/>
          <w:spacing w:val="-3"/>
          <w:sz w:val="28"/>
          <w:szCs w:val="28"/>
        </w:rPr>
        <w:t>в</w:t>
      </w:r>
      <w:r w:rsidRPr="00F40384">
        <w:rPr>
          <w:rFonts w:ascii="Times New Roman" w:hAnsi="Times New Roman"/>
          <w:sz w:val="28"/>
          <w:szCs w:val="28"/>
        </w:rPr>
        <w:t>о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вл</w:t>
      </w:r>
      <w:r w:rsidRPr="00F40384">
        <w:rPr>
          <w:rFonts w:ascii="Times New Roman" w:hAnsi="Times New Roman"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>во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вп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>аво,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а 1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1"/>
          <w:sz w:val="28"/>
          <w:szCs w:val="28"/>
        </w:rPr>
        <w:t>ро</w:t>
      </w:r>
      <w:r w:rsidRPr="00F40384">
        <w:rPr>
          <w:rFonts w:ascii="Times New Roman" w:hAnsi="Times New Roman"/>
          <w:spacing w:val="-3"/>
          <w:sz w:val="28"/>
          <w:szCs w:val="28"/>
        </w:rPr>
        <w:t>з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я</w:t>
      </w:r>
      <w:r w:rsidRPr="00F40384">
        <w:rPr>
          <w:rFonts w:ascii="Times New Roman" w:hAnsi="Times New Roman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1"/>
          <w:sz w:val="28"/>
          <w:szCs w:val="28"/>
        </w:rPr>
        <w:t>вл</w:t>
      </w:r>
      <w:r w:rsidRPr="00F40384">
        <w:rPr>
          <w:rFonts w:ascii="Times New Roman" w:hAnsi="Times New Roman"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sz w:val="28"/>
          <w:szCs w:val="28"/>
        </w:rPr>
        <w:t>во</w:t>
      </w:r>
      <w:r w:rsidRPr="00F403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і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на</w:t>
      </w:r>
      <w:r w:rsidRPr="00F40384">
        <w:rPr>
          <w:rFonts w:ascii="Times New Roman" w:hAnsi="Times New Roman"/>
          <w:spacing w:val="5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 xml:space="preserve">n </w:t>
      </w:r>
      <w:r w:rsidRPr="00F40384">
        <w:rPr>
          <w:rFonts w:ascii="Times New Roman" w:hAnsi="Times New Roman"/>
          <w:spacing w:val="1"/>
          <w:sz w:val="28"/>
          <w:szCs w:val="28"/>
        </w:rPr>
        <w:t>ро</w:t>
      </w:r>
      <w:r w:rsidRPr="00F40384">
        <w:rPr>
          <w:rFonts w:ascii="Times New Roman" w:hAnsi="Times New Roman"/>
          <w:spacing w:val="-3"/>
          <w:sz w:val="28"/>
          <w:szCs w:val="28"/>
        </w:rPr>
        <w:t>з</w:t>
      </w:r>
      <w:r w:rsidRPr="00F40384">
        <w:rPr>
          <w:rFonts w:ascii="Times New Roman" w:hAnsi="Times New Roman"/>
          <w:spacing w:val="1"/>
          <w:sz w:val="28"/>
          <w:szCs w:val="28"/>
        </w:rPr>
        <w:t>р</w:t>
      </w:r>
      <w:r w:rsidRPr="00F40384">
        <w:rPr>
          <w:rFonts w:ascii="Times New Roman" w:hAnsi="Times New Roman"/>
          <w:spacing w:val="-2"/>
          <w:sz w:val="28"/>
          <w:szCs w:val="28"/>
        </w:rPr>
        <w:t>я</w:t>
      </w:r>
      <w:r w:rsidRPr="00F40384">
        <w:rPr>
          <w:rFonts w:ascii="Times New Roman" w:hAnsi="Times New Roman"/>
          <w:spacing w:val="1"/>
          <w:sz w:val="28"/>
          <w:szCs w:val="28"/>
        </w:rPr>
        <w:t>ді</w:t>
      </w:r>
      <w:r w:rsidRPr="00F40384">
        <w:rPr>
          <w:rFonts w:ascii="Times New Roman" w:hAnsi="Times New Roman"/>
          <w:sz w:val="28"/>
          <w:szCs w:val="28"/>
        </w:rPr>
        <w:t>в</w:t>
      </w:r>
      <w:r w:rsidRPr="00F40384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F40384">
        <w:rPr>
          <w:rFonts w:ascii="Times New Roman" w:hAnsi="Times New Roman"/>
          <w:spacing w:val="-3"/>
          <w:sz w:val="28"/>
          <w:szCs w:val="28"/>
        </w:rPr>
        <w:t>в</w:t>
      </w:r>
      <w:r w:rsidRPr="00F40384">
        <w:rPr>
          <w:rFonts w:ascii="Times New Roman" w:hAnsi="Times New Roman"/>
          <w:spacing w:val="1"/>
          <w:sz w:val="28"/>
          <w:szCs w:val="28"/>
        </w:rPr>
        <w:t>п</w:t>
      </w:r>
      <w:r w:rsidRPr="00F40384">
        <w:rPr>
          <w:rFonts w:ascii="Times New Roman" w:hAnsi="Times New Roman"/>
          <w:spacing w:val="-1"/>
          <w:sz w:val="28"/>
          <w:szCs w:val="28"/>
        </w:rPr>
        <w:t>р</w:t>
      </w:r>
      <w:r w:rsidRPr="00F40384">
        <w:rPr>
          <w:rFonts w:ascii="Times New Roman" w:hAnsi="Times New Roman"/>
          <w:sz w:val="28"/>
          <w:szCs w:val="28"/>
        </w:rPr>
        <w:t xml:space="preserve">аво. 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b/>
          <w:sz w:val="28"/>
          <w:szCs w:val="28"/>
        </w:rPr>
      </w:pPr>
      <w:r w:rsidRPr="00F40384">
        <w:rPr>
          <w:rFonts w:ascii="Times New Roman" w:hAnsi="Times New Roman"/>
          <w:b/>
          <w:sz w:val="28"/>
          <w:szCs w:val="28"/>
        </w:rPr>
        <w:t>Виконання етапів вирівнювання порядків і додавання мантис: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40384">
        <w:rPr>
          <w:rFonts w:ascii="Times New Roman" w:hAnsi="Times New Roman"/>
          <w:sz w:val="28"/>
          <w:szCs w:val="28"/>
        </w:rPr>
        <w:t>1. Порівняння порядків.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w:r w:rsidRPr="00F40384">
        <w:rPr>
          <w:rFonts w:ascii="Times New Roman" w:hAnsi="Times New Roman"/>
          <w:sz w:val="28"/>
          <w:szCs w:val="28"/>
          <w:lang w:val="en-US"/>
        </w:rPr>
        <w:t>P</w:t>
      </w:r>
      <w:r w:rsidRPr="00F40384"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F40384">
        <w:rPr>
          <w:rFonts w:ascii="Times New Roman" w:hAnsi="Times New Roman"/>
          <w:sz w:val="28"/>
          <w:szCs w:val="28"/>
          <w:lang w:val="ru-RU"/>
        </w:rPr>
        <w:t>=+8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F40384">
        <w:rPr>
          <w:rFonts w:ascii="Times New Roman" w:hAnsi="Times New Roman"/>
          <w:sz w:val="28"/>
          <w:szCs w:val="28"/>
          <w:lang w:val="ru-RU"/>
        </w:rPr>
        <w:t>=+1000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w:r w:rsidRPr="00F40384">
        <w:rPr>
          <w:rFonts w:ascii="Times New Roman" w:hAnsi="Times New Roman"/>
          <w:sz w:val="28"/>
          <w:szCs w:val="28"/>
          <w:lang w:val="en-US"/>
        </w:rPr>
        <w:t>P</w:t>
      </w:r>
      <w:r w:rsidRPr="00F40384"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F40384">
        <w:rPr>
          <w:rFonts w:ascii="Times New Roman" w:hAnsi="Times New Roman"/>
          <w:sz w:val="28"/>
          <w:szCs w:val="28"/>
          <w:lang w:val="ru-RU"/>
        </w:rPr>
        <w:t>=+5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F40384">
        <w:rPr>
          <w:rFonts w:ascii="Times New Roman" w:hAnsi="Times New Roman"/>
          <w:sz w:val="28"/>
          <w:szCs w:val="28"/>
          <w:lang w:val="ru-RU"/>
        </w:rPr>
        <w:t>=+0101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8"/>
        <w:jc w:val="both"/>
        <w:rPr>
          <w:rFonts w:ascii="Times New Roman" w:hAnsi="Times New Roman"/>
          <w:sz w:val="28"/>
          <w:szCs w:val="28"/>
          <w:lang w:val="en-US"/>
        </w:rPr>
      </w:pPr>
      <w:r w:rsidRPr="00F40384">
        <w:rPr>
          <w:rFonts w:ascii="Times New Roman" w:hAnsi="Times New Roman"/>
          <w:sz w:val="28"/>
          <w:szCs w:val="28"/>
        </w:rPr>
        <w:pict>
          <v:shape id="_x0000_i1100" type="#_x0000_t75" style="width:60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D5EC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Pr=&quot;005D5ECD&quot; wsp:rsidRDefault=&quot;005D5ECD&quot; wsp:rsidP=&quot;005D5ECD&quot;&gt;&lt;m:oMathPara&gt;&lt;m:oMathParaPr&gt;&lt;m:jc m:val=&quot;left&quot;/&gt;&lt;/m:oMathParaPr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&amp;gt;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 =&amp;gt;&lt;/m:t&gt;&lt;/m:r&gt;&lt;/m:oMath&gt;&lt;/m:oMathPara&gt;&lt;/w:p&gt;&lt;w:sectPr wsp:rsidR=&quot;00000000&quot; wsp:rsidRPr=&quot;005D5EC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1" o:title="" chromakey="white"/>
          </v:shape>
        </w:pic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40384">
        <w:rPr>
          <w:rFonts w:ascii="Times New Roman" w:hAnsi="Times New Roman"/>
          <w:sz w:val="28"/>
          <w:szCs w:val="28"/>
          <w:lang w:val="ru-RU"/>
        </w:rPr>
        <w:fldChar w:fldCharType="begin"/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QUOTE </w:instrText>
      </w:r>
      <w:r w:rsidRPr="00F40384">
        <w:rPr>
          <w:rFonts w:ascii="Times New Roman" w:hAnsi="Times New Roman"/>
          <w:sz w:val="28"/>
          <w:szCs w:val="28"/>
        </w:rPr>
        <w:pict>
          <v:shape id="_x0000_i1101" type="#_x0000_t75" style="width:71.2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7B61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57B61&quot; wsp:rsidP=&quot;00A57B6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</w:instrTex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separate"/>
      </w:r>
      <w:r w:rsidRPr="00F40384">
        <w:rPr>
          <w:rFonts w:ascii="Times New Roman" w:hAnsi="Times New Roman"/>
          <w:sz w:val="28"/>
          <w:szCs w:val="28"/>
        </w:rPr>
        <w:pict>
          <v:shape id="_x0000_i1102" type="#_x0000_t75" style="width:71.25pt;height:15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7B61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57B61&quot; wsp:rsidP=&quot;00A57B6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end"/>
      </w:r>
      <w:r w:rsidRPr="00F40384">
        <w:rPr>
          <w:rFonts w:ascii="Times New Roman" w:hAnsi="Times New Roman"/>
          <w:sz w:val="28"/>
          <w:szCs w:val="28"/>
          <w:lang w:val="ru-RU"/>
        </w:rPr>
        <w:t>8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F40384">
        <w:rPr>
          <w:rFonts w:ascii="Times New Roman" w:hAnsi="Times New Roman"/>
          <w:sz w:val="28"/>
          <w:szCs w:val="28"/>
          <w:lang w:val="ru-RU"/>
        </w:rPr>
        <w:t>-5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F40384">
        <w:rPr>
          <w:rFonts w:ascii="Times New Roman" w:hAnsi="Times New Roman"/>
          <w:sz w:val="28"/>
          <w:szCs w:val="28"/>
          <w:lang w:val="ru-RU"/>
        </w:rPr>
        <w:t>=3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F40384">
        <w:rPr>
          <w:rFonts w:ascii="Times New Roman" w:hAnsi="Times New Roman"/>
          <w:sz w:val="28"/>
          <w:szCs w:val="28"/>
          <w:lang w:val="ru-RU"/>
        </w:rPr>
        <w:t>=11</w:t>
      </w:r>
      <w:r w:rsidRPr="00F40384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</w:rPr>
      </w:pPr>
      <w:r w:rsidRPr="00F40384">
        <w:rPr>
          <w:rFonts w:ascii="Times New Roman" w:hAnsi="Times New Roman"/>
          <w:sz w:val="28"/>
          <w:szCs w:val="28"/>
          <w:lang w:val="ru-RU"/>
        </w:rPr>
        <w:t xml:space="preserve">2. </w:t>
      </w:r>
      <w:r w:rsidRPr="00F40384">
        <w:rPr>
          <w:rFonts w:ascii="Times New Roman" w:hAnsi="Times New Roman"/>
          <w:sz w:val="28"/>
          <w:szCs w:val="28"/>
        </w:rPr>
        <w:t>Вирівнювання порядків.</w:t>
      </w: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F40384">
        <w:rPr>
          <w:rFonts w:ascii="Times New Roman" w:hAnsi="Times New Roman"/>
          <w:sz w:val="28"/>
          <w:szCs w:val="28"/>
        </w:rPr>
        <w:t xml:space="preserve">Робимо зсув вправо мантиси числа </w:t>
      </w:r>
      <w:r w:rsidRPr="00F40384">
        <w:rPr>
          <w:rFonts w:ascii="Times New Roman" w:hAnsi="Times New Roman"/>
          <w:sz w:val="28"/>
          <w:szCs w:val="28"/>
          <w:lang w:val="en-US"/>
        </w:rPr>
        <w:t>Y</w:t>
      </w:r>
      <w:r w:rsidRPr="00F40384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F40384">
        <w:rPr>
          <w:rFonts w:ascii="Times New Roman" w:hAnsi="Times New Roman"/>
          <w:sz w:val="28"/>
          <w:szCs w:val="28"/>
        </w:rPr>
        <w:t xml:space="preserve">зменшуючи </w: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begin"/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QUOTE </w:instrText>
      </w:r>
      <w:r w:rsidRPr="00F40384">
        <w:rPr>
          <w:rFonts w:ascii="Times New Roman" w:hAnsi="Times New Roman"/>
          <w:sz w:val="28"/>
          <w:szCs w:val="28"/>
        </w:rPr>
        <w:pict>
          <v:shape id="_x0000_i1103" type="#_x0000_t75" style="width:9.75pt;height:11.2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85065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85065&quot; wsp:rsidP=&quot;00C8506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3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</w:instrTex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separate"/>
      </w:r>
      <w:r w:rsidRPr="00F40384">
        <w:rPr>
          <w:rFonts w:ascii="Times New Roman" w:hAnsi="Times New Roman"/>
          <w:sz w:val="28"/>
          <w:szCs w:val="28"/>
        </w:rPr>
        <w:pict>
          <v:shape id="_x0000_i1104" type="#_x0000_t75" style="width:9.75pt;height:11.2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85065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85065&quot; wsp:rsidP=&quot;00C8506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3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end"/>
      </w:r>
      <w:r w:rsidRPr="00F40384">
        <w:rPr>
          <w:rFonts w:ascii="Times New Roman" w:hAnsi="Times New Roman"/>
          <w:sz w:val="28"/>
          <w:szCs w:val="28"/>
          <w:lang w:val="ru-RU"/>
        </w:rPr>
        <w:t xml:space="preserve"> на кожному кроці, доки </w: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begin"/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QUOTE </w:instrText>
      </w:r>
      <w:r w:rsidRPr="00F40384">
        <w:rPr>
          <w:rFonts w:ascii="Times New Roman" w:hAnsi="Times New Roman"/>
          <w:sz w:val="28"/>
          <w:szCs w:val="28"/>
        </w:rPr>
        <w:pict>
          <v:shape id="_x0000_i1105" type="#_x0000_t75" style="width:9.75pt;height:11.2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6213D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86213D&quot; wsp:rsidP=&quot;0086213D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3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instrText xml:space="preserve"> </w:instrTex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separate"/>
      </w:r>
      <w:r w:rsidRPr="00F40384">
        <w:rPr>
          <w:rFonts w:ascii="Times New Roman" w:hAnsi="Times New Roman"/>
          <w:sz w:val="28"/>
          <w:szCs w:val="28"/>
        </w:rPr>
        <w:pict>
          <v:shape id="_x0000_i1106" type="#_x0000_t75" style="width:9.75pt;height:11.2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6213D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86213D&quot; wsp:rsidP=&quot;0086213D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3" o:title="" chromakey="white"/>
          </v:shape>
        </w:pict>
      </w:r>
      <w:r w:rsidRPr="00F40384">
        <w:rPr>
          <w:rFonts w:ascii="Times New Roman" w:hAnsi="Times New Roman"/>
          <w:sz w:val="28"/>
          <w:szCs w:val="28"/>
          <w:lang w:val="ru-RU"/>
        </w:rPr>
        <w:fldChar w:fldCharType="end"/>
      </w:r>
      <w:r w:rsidRPr="00F40384">
        <w:rPr>
          <w:rFonts w:ascii="Times New Roman" w:hAnsi="Times New Roman"/>
          <w:sz w:val="28"/>
          <w:szCs w:val="28"/>
          <w:lang w:val="ru-RU"/>
        </w:rPr>
        <w:t xml:space="preserve"> не стане 0.</w:t>
      </w:r>
    </w:p>
    <w:p w:rsidR="00726896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left="615" w:firstLine="70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en-US"/>
        </w:rPr>
      </w:pPr>
      <w:r w:rsidRPr="00F40384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F40384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F40384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F40384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F40384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F40384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 w:rsidRPr="00F40384">
        <w:rPr>
          <w:rFonts w:ascii="Times New Roman" w:hAnsi="Times New Roman"/>
          <w:i/>
          <w:iCs/>
          <w:position w:val="-1"/>
          <w:sz w:val="28"/>
          <w:szCs w:val="28"/>
        </w:rPr>
        <w:t>я 2.7.1</w:t>
      </w:r>
    </w:p>
    <w:p w:rsidR="00726896" w:rsidRPr="00BD66F2" w:rsidRDefault="00726896" w:rsidP="00BD66F2">
      <w:pPr>
        <w:widowControl w:val="0"/>
        <w:autoSpaceDE w:val="0"/>
        <w:autoSpaceDN w:val="0"/>
        <w:adjustRightInd w:val="0"/>
        <w:spacing w:after="0" w:line="360" w:lineRule="auto"/>
        <w:ind w:left="615" w:firstLine="709"/>
        <w:jc w:val="center"/>
        <w:rPr>
          <w:rFonts w:ascii="Times New Roman" w:hAnsi="Times New Roman"/>
          <w:b/>
          <w:sz w:val="28"/>
          <w:szCs w:val="28"/>
        </w:rPr>
      </w:pPr>
      <w:r w:rsidRPr="00BD66F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BD66F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я зсу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в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 xml:space="preserve">у </w:t>
      </w:r>
      <w:r w:rsidRPr="00BD66F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м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BD66F2">
        <w:rPr>
          <w:rFonts w:ascii="Times New Roman" w:hAnsi="Times New Roman"/>
          <w:b/>
          <w:iCs/>
          <w:spacing w:val="-4"/>
          <w:position w:val="-1"/>
          <w:sz w:val="28"/>
          <w:szCs w:val="28"/>
        </w:rPr>
        <w:t>т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и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си</w:t>
      </w:r>
      <w:r w:rsidRPr="00BD66F2">
        <w:rPr>
          <w:rFonts w:ascii="Times New Roman" w:hAnsi="Times New Roman"/>
          <w:b/>
          <w:iCs/>
          <w:spacing w:val="2"/>
          <w:position w:val="-1"/>
          <w:sz w:val="28"/>
          <w:szCs w:val="28"/>
        </w:rPr>
        <w:t xml:space="preserve"> </w:t>
      </w:r>
      <w:r w:rsidRPr="00BD66F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н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а</w:t>
      </w:r>
      <w:r w:rsidRPr="00BD66F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т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п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і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 xml:space="preserve"> </w:t>
      </w:r>
      <w:r w:rsidRPr="00BD66F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в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и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р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вн</w:t>
      </w:r>
      <w:r w:rsidRPr="00BD66F2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ю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ння</w:t>
      </w:r>
      <w:r w:rsidRPr="00BD66F2">
        <w:rPr>
          <w:rFonts w:ascii="Times New Roman" w:hAnsi="Times New Roman"/>
          <w:b/>
          <w:iCs/>
          <w:spacing w:val="-4"/>
          <w:position w:val="-1"/>
          <w:sz w:val="28"/>
          <w:szCs w:val="28"/>
        </w:rPr>
        <w:t xml:space="preserve"> 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п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о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BD66F2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я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д</w:t>
      </w:r>
      <w:r w:rsidRPr="00BD66F2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к</w:t>
      </w:r>
      <w:r w:rsidRPr="00BD66F2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BD66F2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135"/>
        <w:gridCol w:w="3135"/>
        <w:gridCol w:w="3133"/>
      </w:tblGrid>
      <w:tr w:rsidR="00726896" w:rsidRPr="00F40384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40384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F40384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>М</w:t>
            </w:r>
            <w:r w:rsidRPr="00F40384">
              <w:rPr>
                <w:rFonts w:ascii="Times New Roman" w:hAnsi="Times New Roman"/>
                <w:spacing w:val="1"/>
                <w:sz w:val="28"/>
                <w:szCs w:val="28"/>
              </w:rPr>
              <w:t>і</w:t>
            </w:r>
            <w:r w:rsidRPr="00F40384">
              <w:rPr>
                <w:rFonts w:ascii="Times New Roman" w:hAnsi="Times New Roman"/>
                <w:spacing w:val="-2"/>
                <w:sz w:val="28"/>
                <w:szCs w:val="28"/>
              </w:rPr>
              <w:t>к</w:t>
            </w:r>
            <w:r w:rsidRPr="00F40384">
              <w:rPr>
                <w:rFonts w:ascii="Times New Roman" w:hAnsi="Times New Roman"/>
                <w:spacing w:val="1"/>
                <w:sz w:val="28"/>
                <w:szCs w:val="28"/>
              </w:rPr>
              <w:t>р</w:t>
            </w:r>
            <w:r w:rsidRPr="00F40384">
              <w:rPr>
                <w:rFonts w:ascii="Times New Roman" w:hAnsi="Times New Roman"/>
                <w:spacing w:val="-1"/>
                <w:sz w:val="28"/>
                <w:szCs w:val="28"/>
              </w:rPr>
              <w:t>оо</w:t>
            </w:r>
            <w:r w:rsidRPr="00F40384">
              <w:rPr>
                <w:rFonts w:ascii="Times New Roman" w:hAnsi="Times New Roman"/>
                <w:spacing w:val="1"/>
                <w:sz w:val="28"/>
                <w:szCs w:val="28"/>
              </w:rPr>
              <w:t>п</w:t>
            </w:r>
            <w:r w:rsidRPr="00F40384">
              <w:rPr>
                <w:rFonts w:ascii="Times New Roman" w:hAnsi="Times New Roman"/>
                <w:spacing w:val="-2"/>
                <w:sz w:val="28"/>
                <w:szCs w:val="28"/>
              </w:rPr>
              <w:t>е</w:t>
            </w:r>
            <w:r w:rsidRPr="00F40384">
              <w:rPr>
                <w:rFonts w:ascii="Times New Roman" w:hAnsi="Times New Roman"/>
                <w:spacing w:val="1"/>
                <w:sz w:val="28"/>
                <w:szCs w:val="28"/>
              </w:rPr>
              <w:t>р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а</w:t>
            </w:r>
            <w:r w:rsidRPr="00F40384">
              <w:rPr>
                <w:rFonts w:ascii="Times New Roman" w:hAnsi="Times New Roman"/>
                <w:spacing w:val="-1"/>
                <w:sz w:val="28"/>
                <w:szCs w:val="28"/>
              </w:rPr>
              <w:t>ц</w:t>
            </w:r>
            <w:r w:rsidRPr="00F40384">
              <w:rPr>
                <w:rFonts w:ascii="Times New Roman" w:hAnsi="Times New Roman"/>
                <w:spacing w:val="1"/>
                <w:sz w:val="28"/>
                <w:szCs w:val="28"/>
              </w:rPr>
              <w:t>і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</w:tr>
      <w:tr w:rsidR="00726896" w:rsidRPr="00F40384" w:rsidTr="00A827F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BD66F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 w:hanging="27"/>
              <w:jc w:val="center"/>
              <w:rPr>
                <w:rFonts w:ascii="Times New Roman" w:hAnsi="Times New Roman"/>
                <w:spacing w:val="-20"/>
                <w:sz w:val="28"/>
                <w:szCs w:val="28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>0, 10101001110</w:t>
            </w:r>
            <w:r w:rsidRPr="00F40384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</w:pPr>
            <w:r w:rsidRPr="00F40384"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3" w:firstLine="709"/>
              <w:jc w:val="center"/>
              <w:rPr>
                <w:rFonts w:ascii="Times New Roman" w:hAnsi="Times New Roman"/>
                <w:spacing w:val="-20"/>
                <w:sz w:val="28"/>
                <w:szCs w:val="28"/>
              </w:rPr>
            </w:pPr>
            <w:r w:rsidRPr="00F40384"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  <w:t xml:space="preserve">Початковий </w:t>
            </w:r>
            <w:r w:rsidRPr="00F40384">
              <w:rPr>
                <w:rFonts w:ascii="Times New Roman" w:hAnsi="Times New Roman"/>
                <w:spacing w:val="-20"/>
                <w:sz w:val="28"/>
                <w:szCs w:val="28"/>
              </w:rPr>
              <w:t>стан</w:t>
            </w:r>
          </w:p>
        </w:tc>
      </w:tr>
      <w:tr w:rsidR="00726896" w:rsidRPr="00F40384" w:rsidTr="003D6FF0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BD66F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 w:hanging="27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 xml:space="preserve">0, </w:t>
            </w:r>
            <w:r w:rsidRPr="00F40384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10101001110</w:t>
            </w:r>
            <w:r w:rsidRPr="00F40384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</w:pPr>
            <w:r w:rsidRPr="00F40384"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E35C34" w:rsidRDefault="00726896" w:rsidP="003D6FF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QUOTE </w:instrText>
            </w:r>
            <w:r w:rsidRPr="00E35C34">
              <w:pict>
                <v:shape id="_x0000_i1107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47141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747141&quot; wsp:rsidP=&quot;00747141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separate"/>
            </w:r>
            <w:r w:rsidRPr="00E35C34">
              <w:pict>
                <v:shape id="_x0000_i1108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47141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747141&quot; wsp:rsidP=&quot;00747141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end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sym w:font="Wingdings" w:char="F0E0"/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QUOTE </w:instrText>
            </w:r>
            <w:r w:rsidRPr="00E35C34">
              <w:pict>
                <v:shape id="_x0000_i1109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64CCC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564CCC&quot; wsp:rsidP=&quot;00564CCC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Pr="00E35C34">
              <w:pict>
                <v:shape id="_x0000_i1110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64CCC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564CCC&quot; wsp:rsidP=&quot;00564CCC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p>
        </w:tc>
      </w:tr>
      <w:tr w:rsidR="00726896" w:rsidRPr="00F40384" w:rsidTr="003D6FF0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BD66F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>0,</w:t>
            </w:r>
            <w:r w:rsidRPr="00F4038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00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10101001110</w:t>
            </w:r>
            <w:r w:rsidRPr="00F40384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</w:pPr>
            <w:r w:rsidRPr="00F40384"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E35C34" w:rsidRDefault="00726896" w:rsidP="003D6FF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QUOTE </w:instrText>
            </w:r>
            <w:r w:rsidRPr="00E35C34">
              <w:pict>
                <v:shape id="_x0000_i1111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502CD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E502CD&quot; wsp:rsidP=&quot;00E502CD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separate"/>
            </w:r>
            <w:r w:rsidRPr="00E35C34">
              <w:pict>
                <v:shape id="_x0000_i1112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502CD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E502CD&quot; wsp:rsidP=&quot;00E502CD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end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sym w:font="Wingdings" w:char="F0E0"/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QUOTE </w:instrText>
            </w:r>
            <w:r w:rsidRPr="00E35C34">
              <w:pict>
                <v:shape id="_x0000_i1113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44529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44529&quot; wsp:rsidP=&quot;00144529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Pr="00E35C34">
              <w:pict>
                <v:shape id="_x0000_i1114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44529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44529&quot; wsp:rsidP=&quot;00144529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p>
        </w:tc>
      </w:tr>
      <w:tr w:rsidR="00726896" w:rsidRPr="00F40384" w:rsidTr="003D6FF0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BD66F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</w:pPr>
            <w:r w:rsidRPr="00F40384">
              <w:rPr>
                <w:rFonts w:ascii="Times New Roman" w:hAnsi="Times New Roman"/>
                <w:sz w:val="28"/>
                <w:szCs w:val="28"/>
              </w:rPr>
              <w:t>0,</w:t>
            </w:r>
            <w:r w:rsidRPr="00F40384">
              <w:rPr>
                <w:rFonts w:ascii="Times New Roman" w:hAnsi="Times New Roman"/>
                <w:sz w:val="28"/>
                <w:szCs w:val="28"/>
                <w:lang w:val="en-US"/>
              </w:rPr>
              <w:t>000</w:t>
            </w:r>
            <w:r w:rsidRPr="00F40384">
              <w:rPr>
                <w:rFonts w:ascii="Times New Roman" w:hAnsi="Times New Roman"/>
                <w:sz w:val="28"/>
                <w:szCs w:val="28"/>
              </w:rPr>
              <w:t>10101001110</w:t>
            </w:r>
            <w:r w:rsidRPr="00F40384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896" w:rsidRPr="00F40384" w:rsidRDefault="00726896" w:rsidP="00F4038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</w:pPr>
            <w:r w:rsidRPr="00F40384">
              <w:rPr>
                <w:rFonts w:ascii="Times New Roman" w:hAnsi="Times New Roman"/>
                <w:spacing w:val="-20"/>
                <w:sz w:val="28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E35C34" w:rsidRDefault="00726896" w:rsidP="003D6FF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QUOTE </w:instrText>
            </w:r>
            <w:r w:rsidRPr="00E35C34">
              <w:pict>
                <v:shape id="_x0000_i1115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572DE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8572DE&quot; wsp:rsidP=&quot;008572DE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separate"/>
            </w:r>
            <w:r w:rsidRPr="00E35C34">
              <w:pict>
                <v:shape id="_x0000_i1116" type="#_x0000_t75" style="width:21pt;height:14.2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572DE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8572DE&quot; wsp:rsidP=&quot;008572DE&quot;&gt;&lt;m:oMathPara&gt;&lt;m:oMath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fldChar w:fldCharType="end"/>
            </w:r>
            <w:r w:rsidRPr="00E35C34">
              <w:rPr>
                <w:rFonts w:ascii="Times New Roman" w:hAnsi="Times New Roman"/>
                <w:sz w:val="28"/>
                <w:szCs w:val="28"/>
                <w:lang w:val="en-US"/>
              </w:rPr>
              <w:sym w:font="Wingdings" w:char="F0E0"/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QUOTE </w:instrText>
            </w:r>
            <w:r w:rsidRPr="00E35C34">
              <w:pict>
                <v:shape id="_x0000_i1117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1C4CF8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C4CF8&quot; wsp:rsidP=&quot;001C4CF8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instrText xml:space="preserve"> </w:instrTex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r w:rsidRPr="00E35C34">
              <w:pict>
                <v:shape id="_x0000_i1118" type="#_x0000_t75" style="width:94.5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1C4CF8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C4CF8&quot; wsp:rsidP=&quot;001C4CF8&quot;&gt;&lt;m:oMathPara&gt;&lt;m:oMath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             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в€†в‰”в€†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5" o:title="" chromakey="white"/>
                </v:shape>
              </w:pict>
            </w:r>
            <w:r w:rsidRPr="00E35C34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p>
        </w:tc>
      </w:tr>
    </w:tbl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left="255" w:firstLine="709"/>
        <w:rPr>
          <w:rFonts w:ascii="Times New Roman" w:hAnsi="Times New Roman"/>
          <w:spacing w:val="1"/>
          <w:sz w:val="28"/>
          <w:szCs w:val="28"/>
        </w:rPr>
      </w:pPr>
    </w:p>
    <w:p w:rsidR="00726896" w:rsidRPr="00F40384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left="255" w:firstLine="709"/>
        <w:rPr>
          <w:rFonts w:ascii="Times New Roman" w:hAnsi="Times New Roman"/>
          <w:sz w:val="28"/>
          <w:szCs w:val="28"/>
          <w:lang w:val="ru-RU"/>
        </w:rPr>
      </w:pPr>
      <w:r w:rsidRPr="00F40384">
        <w:rPr>
          <w:rFonts w:ascii="Times New Roman" w:hAnsi="Times New Roman"/>
          <w:spacing w:val="1"/>
          <w:sz w:val="28"/>
          <w:szCs w:val="28"/>
        </w:rPr>
        <w:t>3</w:t>
      </w:r>
      <w:r w:rsidRPr="00F40384">
        <w:rPr>
          <w:rFonts w:ascii="Times New Roman" w:hAnsi="Times New Roman"/>
          <w:sz w:val="28"/>
          <w:szCs w:val="28"/>
        </w:rPr>
        <w:t xml:space="preserve">. </w:t>
      </w:r>
      <w:r w:rsidRPr="00F40384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Додав</w:t>
      </w:r>
      <w:r w:rsidRPr="00F40384">
        <w:rPr>
          <w:rFonts w:ascii="Times New Roman" w:hAnsi="Times New Roman"/>
          <w:spacing w:val="-2"/>
          <w:sz w:val="28"/>
          <w:szCs w:val="28"/>
        </w:rPr>
        <w:t>а</w:t>
      </w:r>
      <w:r w:rsidRPr="00F40384">
        <w:rPr>
          <w:rFonts w:ascii="Times New Roman" w:hAnsi="Times New Roman"/>
          <w:spacing w:val="1"/>
          <w:sz w:val="28"/>
          <w:szCs w:val="28"/>
        </w:rPr>
        <w:t>н</w:t>
      </w:r>
      <w:r w:rsidRPr="00F40384">
        <w:rPr>
          <w:rFonts w:ascii="Times New Roman" w:hAnsi="Times New Roman"/>
          <w:spacing w:val="-1"/>
          <w:sz w:val="28"/>
          <w:szCs w:val="28"/>
        </w:rPr>
        <w:t>н</w:t>
      </w:r>
      <w:r w:rsidRPr="00F40384">
        <w:rPr>
          <w:rFonts w:ascii="Times New Roman" w:hAnsi="Times New Roman"/>
          <w:sz w:val="28"/>
          <w:szCs w:val="28"/>
        </w:rPr>
        <w:t>я ман</w:t>
      </w:r>
      <w:r w:rsidRPr="00F40384">
        <w:rPr>
          <w:rFonts w:ascii="Times New Roman" w:hAnsi="Times New Roman"/>
          <w:spacing w:val="-2"/>
          <w:sz w:val="28"/>
          <w:szCs w:val="28"/>
        </w:rPr>
        <w:t>т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z w:val="28"/>
          <w:szCs w:val="28"/>
        </w:rPr>
        <w:t>с</w:t>
      </w:r>
      <w:r w:rsidRPr="00F40384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мо</w:t>
      </w:r>
      <w:r w:rsidRPr="00F40384">
        <w:rPr>
          <w:rFonts w:ascii="Times New Roman" w:hAnsi="Times New Roman"/>
          <w:spacing w:val="-1"/>
          <w:sz w:val="28"/>
          <w:szCs w:val="28"/>
        </w:rPr>
        <w:t>д</w:t>
      </w:r>
      <w:r w:rsidRPr="00F40384">
        <w:rPr>
          <w:rFonts w:ascii="Times New Roman" w:hAnsi="Times New Roman"/>
          <w:spacing w:val="1"/>
          <w:sz w:val="28"/>
          <w:szCs w:val="28"/>
        </w:rPr>
        <w:t>и</w:t>
      </w:r>
      <w:r w:rsidRPr="00F40384">
        <w:rPr>
          <w:rFonts w:ascii="Times New Roman" w:hAnsi="Times New Roman"/>
          <w:spacing w:val="-2"/>
          <w:sz w:val="28"/>
          <w:szCs w:val="28"/>
        </w:rPr>
        <w:t>ф</w:t>
      </w:r>
      <w:r w:rsidRPr="00F40384">
        <w:rPr>
          <w:rFonts w:ascii="Times New Roman" w:hAnsi="Times New Roman"/>
          <w:spacing w:val="1"/>
          <w:sz w:val="28"/>
          <w:szCs w:val="28"/>
        </w:rPr>
        <w:t>і</w:t>
      </w:r>
      <w:r w:rsidRPr="00F40384">
        <w:rPr>
          <w:rFonts w:ascii="Times New Roman" w:hAnsi="Times New Roman"/>
          <w:spacing w:val="-2"/>
          <w:sz w:val="28"/>
          <w:szCs w:val="28"/>
        </w:rPr>
        <w:t>к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ва</w:t>
      </w:r>
      <w:r w:rsidRPr="00F40384">
        <w:rPr>
          <w:rFonts w:ascii="Times New Roman" w:hAnsi="Times New Roman"/>
          <w:spacing w:val="-2"/>
          <w:sz w:val="28"/>
          <w:szCs w:val="28"/>
        </w:rPr>
        <w:t>н</w:t>
      </w:r>
      <w:r w:rsidRPr="00F40384">
        <w:rPr>
          <w:rFonts w:ascii="Times New Roman" w:hAnsi="Times New Roman"/>
          <w:spacing w:val="1"/>
          <w:sz w:val="28"/>
          <w:szCs w:val="28"/>
        </w:rPr>
        <w:t>о</w:t>
      </w:r>
      <w:r w:rsidRPr="00F40384">
        <w:rPr>
          <w:rFonts w:ascii="Times New Roman" w:hAnsi="Times New Roman"/>
          <w:sz w:val="28"/>
          <w:szCs w:val="28"/>
        </w:rPr>
        <w:t>му</w:t>
      </w:r>
      <w:r w:rsidRPr="00F40384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Д</w:t>
      </w:r>
      <w:r w:rsidRPr="00F40384">
        <w:rPr>
          <w:rFonts w:ascii="Times New Roman" w:hAnsi="Times New Roman"/>
          <w:spacing w:val="2"/>
          <w:sz w:val="28"/>
          <w:szCs w:val="28"/>
        </w:rPr>
        <w:t>К</w:t>
      </w:r>
      <w:r w:rsidRPr="00F40384">
        <w:rPr>
          <w:rFonts w:ascii="Times New Roman" w:hAnsi="Times New Roman"/>
          <w:sz w:val="28"/>
          <w:szCs w:val="28"/>
        </w:rPr>
        <w:t>.</w:t>
      </w:r>
    </w:p>
    <w:p w:rsidR="00726896" w:rsidRDefault="00726896" w:rsidP="00BD66F2">
      <w:pPr>
        <w:widowControl w:val="0"/>
        <w:autoSpaceDE w:val="0"/>
        <w:autoSpaceDN w:val="0"/>
        <w:adjustRightInd w:val="0"/>
        <w:spacing w:after="0" w:line="314" w:lineRule="exact"/>
        <w:ind w:left="255"/>
        <w:jc w:val="right"/>
        <w:rPr>
          <w:rFonts w:ascii="Times New Roman" w:hAnsi="Times New Roman"/>
          <w:i/>
          <w:sz w:val="28"/>
          <w:szCs w:val="28"/>
          <w:lang w:val="en-US"/>
        </w:rPr>
      </w:pPr>
      <w:r w:rsidRPr="00735E1B">
        <w:rPr>
          <w:rFonts w:ascii="Times New Roman" w:hAnsi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/>
          <w:sz w:val="28"/>
          <w:szCs w:val="28"/>
          <w:lang w:val="ru-RU"/>
        </w:rPr>
        <w:tab/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i/>
          <w:sz w:val="28"/>
          <w:szCs w:val="28"/>
        </w:rPr>
        <w:t>а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б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/>
          <w:i/>
          <w:sz w:val="28"/>
          <w:szCs w:val="28"/>
        </w:rPr>
        <w:t xml:space="preserve">я 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2.7.2</w:t>
      </w:r>
    </w:p>
    <w:p w:rsidR="00726896" w:rsidRPr="00BD66F2" w:rsidRDefault="00726896" w:rsidP="00BD66F2">
      <w:pPr>
        <w:widowControl w:val="0"/>
        <w:autoSpaceDE w:val="0"/>
        <w:autoSpaceDN w:val="0"/>
        <w:adjustRightInd w:val="0"/>
        <w:spacing w:after="0" w:line="314" w:lineRule="exact"/>
        <w:ind w:left="255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BD66F2">
        <w:rPr>
          <w:rFonts w:ascii="Times New Roman" w:hAnsi="Times New Roman"/>
          <w:b/>
          <w:spacing w:val="-2"/>
          <w:sz w:val="28"/>
          <w:szCs w:val="28"/>
        </w:rPr>
        <w:t>Д</w:t>
      </w:r>
      <w:r w:rsidRPr="00BD66F2">
        <w:rPr>
          <w:rFonts w:ascii="Times New Roman" w:hAnsi="Times New Roman"/>
          <w:b/>
          <w:spacing w:val="-1"/>
          <w:sz w:val="28"/>
          <w:szCs w:val="28"/>
        </w:rPr>
        <w:t>о</w:t>
      </w:r>
      <w:r w:rsidRPr="00BD66F2">
        <w:rPr>
          <w:rFonts w:ascii="Times New Roman" w:hAnsi="Times New Roman"/>
          <w:b/>
          <w:spacing w:val="1"/>
          <w:sz w:val="28"/>
          <w:szCs w:val="28"/>
        </w:rPr>
        <w:t>д</w:t>
      </w:r>
      <w:r w:rsidRPr="00BD66F2">
        <w:rPr>
          <w:rFonts w:ascii="Times New Roman" w:hAnsi="Times New Roman"/>
          <w:b/>
          <w:sz w:val="28"/>
          <w:szCs w:val="28"/>
        </w:rPr>
        <w:t>ав</w:t>
      </w:r>
      <w:r w:rsidRPr="00BD66F2">
        <w:rPr>
          <w:rFonts w:ascii="Times New Roman" w:hAnsi="Times New Roman"/>
          <w:b/>
          <w:spacing w:val="-3"/>
          <w:sz w:val="28"/>
          <w:szCs w:val="28"/>
        </w:rPr>
        <w:t>а</w:t>
      </w:r>
      <w:r w:rsidRPr="00BD66F2">
        <w:rPr>
          <w:rFonts w:ascii="Times New Roman" w:hAnsi="Times New Roman"/>
          <w:b/>
          <w:spacing w:val="1"/>
          <w:sz w:val="28"/>
          <w:szCs w:val="28"/>
        </w:rPr>
        <w:t>нн</w:t>
      </w:r>
      <w:r w:rsidRPr="00BD66F2">
        <w:rPr>
          <w:rFonts w:ascii="Times New Roman" w:hAnsi="Times New Roman"/>
          <w:b/>
          <w:sz w:val="28"/>
          <w:szCs w:val="28"/>
        </w:rPr>
        <w:t xml:space="preserve">я </w:t>
      </w:r>
      <w:r w:rsidRPr="00BD66F2">
        <w:rPr>
          <w:rFonts w:ascii="Times New Roman" w:hAnsi="Times New Roman"/>
          <w:b/>
          <w:spacing w:val="-3"/>
          <w:sz w:val="28"/>
          <w:szCs w:val="28"/>
        </w:rPr>
        <w:t>м</w:t>
      </w:r>
      <w:r w:rsidRPr="00BD66F2">
        <w:rPr>
          <w:rFonts w:ascii="Times New Roman" w:hAnsi="Times New Roman"/>
          <w:b/>
          <w:spacing w:val="2"/>
          <w:sz w:val="28"/>
          <w:szCs w:val="28"/>
        </w:rPr>
        <w:t>а</w:t>
      </w:r>
      <w:r w:rsidRPr="00BD66F2">
        <w:rPr>
          <w:rFonts w:ascii="Times New Roman" w:hAnsi="Times New Roman"/>
          <w:b/>
          <w:spacing w:val="1"/>
          <w:sz w:val="28"/>
          <w:szCs w:val="28"/>
        </w:rPr>
        <w:t>н</w:t>
      </w:r>
      <w:r w:rsidRPr="00BD66F2">
        <w:rPr>
          <w:rFonts w:ascii="Times New Roman" w:hAnsi="Times New Roman"/>
          <w:b/>
          <w:spacing w:val="-3"/>
          <w:sz w:val="28"/>
          <w:szCs w:val="28"/>
        </w:rPr>
        <w:t>т</w:t>
      </w:r>
      <w:r w:rsidRPr="00BD66F2">
        <w:rPr>
          <w:rFonts w:ascii="Times New Roman" w:hAnsi="Times New Roman"/>
          <w:b/>
          <w:spacing w:val="1"/>
          <w:sz w:val="28"/>
          <w:szCs w:val="28"/>
        </w:rPr>
        <w:t>и</w:t>
      </w:r>
      <w:r w:rsidRPr="00BD66F2">
        <w:rPr>
          <w:rFonts w:ascii="Times New Roman" w:hAnsi="Times New Roman"/>
          <w:b/>
          <w:sz w:val="28"/>
          <w:szCs w:val="28"/>
        </w:rPr>
        <w:t>с</w:t>
      </w:r>
    </w:p>
    <w:p w:rsidR="00726896" w:rsidRPr="00DA0E33" w:rsidRDefault="00726896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726896" w:rsidRPr="00453E56" w:rsidTr="00DC1BC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726896" w:rsidRPr="00453E56" w:rsidRDefault="00726896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M</w:t>
            </w:r>
            <w:r w:rsidRPr="00453E56">
              <w:rPr>
                <w:rFonts w:ascii="Times New Roman" w:hAnsi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726896" w:rsidRPr="00453E56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726896" w:rsidRPr="00453E56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1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726896" w:rsidRPr="00453E56" w:rsidTr="00DC1BC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726896" w:rsidRPr="00453E56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M</w:t>
            </w:r>
            <w:r w:rsidRPr="00453E56">
              <w:rPr>
                <w:rFonts w:ascii="Times New Roman" w:hAnsi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726896" w:rsidRPr="00453E56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726896" w:rsidRPr="00453E56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</w:rPr>
            </w:pPr>
            <w:r w:rsidRPr="00BD66F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726896" w:rsidRPr="00BD66F2" w:rsidRDefault="0072689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BD66F2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  <w:tr w:rsidR="00726896" w:rsidRPr="00453E56" w:rsidTr="00DC1BC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M</w:t>
            </w:r>
            <w:r w:rsidRPr="00453E56">
              <w:rPr>
                <w:rFonts w:ascii="Times New Roman" w:hAnsi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621FC" w:rsidRDefault="00726896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21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726896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lang w:val="en-US"/>
        </w:rPr>
      </w:pPr>
    </w:p>
    <w:p w:rsidR="00726896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  <w:lang w:val="ru-RU"/>
        </w:rPr>
      </w:pPr>
      <w:r w:rsidRPr="00BD66F2"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Х</w:t>
      </w:r>
      <w:r w:rsidRPr="00BD66F2">
        <w:rPr>
          <w:rFonts w:ascii="Times New Roman" w:hAnsi="Times New Roman"/>
          <w:sz w:val="28"/>
          <w:szCs w:val="28"/>
          <w:lang w:val="ru-RU"/>
        </w:rPr>
        <w:t xml:space="preserve"> = 11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10011001</w:t>
      </w:r>
      <w:r w:rsidRPr="00BD66F2">
        <w:rPr>
          <w:rFonts w:ascii="Times New Roman" w:hAnsi="Times New Roman"/>
          <w:sz w:val="28"/>
          <w:szCs w:val="28"/>
          <w:lang w:val="ru-RU"/>
        </w:rPr>
        <w:t>1101101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ПК</w:t>
      </w:r>
      <w:r>
        <w:rPr>
          <w:rFonts w:ascii="Times New Roman" w:hAnsi="Times New Roman"/>
          <w:sz w:val="28"/>
          <w:szCs w:val="28"/>
          <w:lang w:val="ru-RU"/>
        </w:rPr>
        <w:t xml:space="preserve"> = 11, 01100110001</w:t>
      </w:r>
      <w:r>
        <w:rPr>
          <w:rFonts w:ascii="Times New Roman" w:hAnsi="Times New Roman"/>
          <w:sz w:val="28"/>
          <w:szCs w:val="28"/>
          <w:lang w:val="en-US"/>
        </w:rPr>
        <w:t>0</w:t>
      </w:r>
      <w:r>
        <w:rPr>
          <w:rFonts w:ascii="Times New Roman" w:hAnsi="Times New Roman"/>
          <w:sz w:val="28"/>
          <w:szCs w:val="28"/>
          <w:lang w:val="ru-RU"/>
        </w:rPr>
        <w:t>01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ДК</w:t>
      </w:r>
    </w:p>
    <w:p w:rsidR="00726896" w:rsidRDefault="00726896" w:rsidP="00BD66F2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  <w:lang w:val="en-US"/>
        </w:rPr>
      </w:pPr>
      <w:r w:rsidRPr="00BD66F2"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BD66F2">
        <w:rPr>
          <w:rFonts w:ascii="Times New Roman" w:hAnsi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00,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40384">
        <w:rPr>
          <w:rFonts w:ascii="Times New Roman" w:hAnsi="Times New Roman"/>
          <w:sz w:val="28"/>
          <w:szCs w:val="28"/>
        </w:rPr>
        <w:t>101010011101011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ПК</w:t>
      </w:r>
      <w:r>
        <w:rPr>
          <w:rFonts w:ascii="Times New Roman" w:hAnsi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00</w:t>
      </w:r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F40384">
        <w:rPr>
          <w:rFonts w:ascii="Times New Roman" w:hAnsi="Times New Roman"/>
          <w:sz w:val="28"/>
          <w:szCs w:val="28"/>
        </w:rPr>
        <w:t>101010011101011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ДК</w:t>
      </w:r>
    </w:p>
    <w:p w:rsidR="00726896" w:rsidRDefault="00726896" w:rsidP="003D6FF0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  <w:vertAlign w:val="subscript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/>
          <w:sz w:val="28"/>
          <w:szCs w:val="28"/>
          <w:lang w:val="en-US"/>
        </w:rPr>
        <w:t xml:space="preserve"> = 00, 000011111111110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ДК</w:t>
      </w:r>
      <w:r>
        <w:rPr>
          <w:rFonts w:ascii="Times New Roman" w:hAnsi="Times New Roman"/>
          <w:sz w:val="28"/>
          <w:szCs w:val="28"/>
          <w:lang w:val="ru-RU"/>
        </w:rPr>
        <w:t xml:space="preserve"> = 00,111100000000010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ПК</w:t>
      </w:r>
    </w:p>
    <w:p w:rsidR="00726896" w:rsidRPr="003D6FF0" w:rsidRDefault="00726896" w:rsidP="003D6FF0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  <w:vertAlign w:val="subscript"/>
          <w:lang w:val="ru-RU"/>
        </w:rPr>
      </w:pPr>
    </w:p>
    <w:p w:rsidR="00726896" w:rsidRPr="00BD66F2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</w:rPr>
      </w:pPr>
      <w:r w:rsidRPr="00BD66F2">
        <w:rPr>
          <w:rFonts w:ascii="Times New Roman" w:hAnsi="Times New Roman"/>
          <w:sz w:val="28"/>
          <w:szCs w:val="28"/>
          <w:lang w:val="ru-RU"/>
        </w:rPr>
        <w:t>4.</w:t>
      </w:r>
      <w:r w:rsidRPr="00BD66F2">
        <w:rPr>
          <w:rFonts w:ascii="Times New Roman" w:hAnsi="Times New Roman"/>
          <w:sz w:val="28"/>
          <w:szCs w:val="28"/>
        </w:rPr>
        <w:t xml:space="preserve"> </w:t>
      </w:r>
      <w:r w:rsidRPr="00BD66F2">
        <w:rPr>
          <w:rFonts w:ascii="Times New Roman" w:hAnsi="Times New Roman"/>
          <w:spacing w:val="-1"/>
          <w:sz w:val="28"/>
          <w:szCs w:val="28"/>
        </w:rPr>
        <w:t>Н</w:t>
      </w:r>
      <w:r w:rsidRPr="00BD66F2">
        <w:rPr>
          <w:rFonts w:ascii="Times New Roman" w:hAnsi="Times New Roman"/>
          <w:spacing w:val="1"/>
          <w:sz w:val="28"/>
          <w:szCs w:val="28"/>
        </w:rPr>
        <w:t>ор</w:t>
      </w:r>
      <w:r w:rsidRPr="00BD66F2">
        <w:rPr>
          <w:rFonts w:ascii="Times New Roman" w:hAnsi="Times New Roman"/>
          <w:sz w:val="28"/>
          <w:szCs w:val="28"/>
        </w:rPr>
        <w:t>ма</w:t>
      </w:r>
      <w:r w:rsidRPr="00BD66F2">
        <w:rPr>
          <w:rFonts w:ascii="Times New Roman" w:hAnsi="Times New Roman"/>
          <w:spacing w:val="-3"/>
          <w:sz w:val="28"/>
          <w:szCs w:val="28"/>
        </w:rPr>
        <w:t>л</w:t>
      </w:r>
      <w:r w:rsidRPr="00BD66F2">
        <w:rPr>
          <w:rFonts w:ascii="Times New Roman" w:hAnsi="Times New Roman"/>
          <w:spacing w:val="1"/>
          <w:sz w:val="28"/>
          <w:szCs w:val="28"/>
        </w:rPr>
        <w:t>і</w:t>
      </w:r>
      <w:r w:rsidRPr="00BD66F2">
        <w:rPr>
          <w:rFonts w:ascii="Times New Roman" w:hAnsi="Times New Roman"/>
          <w:sz w:val="28"/>
          <w:szCs w:val="28"/>
        </w:rPr>
        <w:t>за</w:t>
      </w:r>
      <w:r w:rsidRPr="00BD66F2">
        <w:rPr>
          <w:rFonts w:ascii="Times New Roman" w:hAnsi="Times New Roman"/>
          <w:spacing w:val="-2"/>
          <w:sz w:val="28"/>
          <w:szCs w:val="28"/>
        </w:rPr>
        <w:t>ц</w:t>
      </w:r>
      <w:r w:rsidRPr="00BD66F2">
        <w:rPr>
          <w:rFonts w:ascii="Times New Roman" w:hAnsi="Times New Roman"/>
          <w:spacing w:val="1"/>
          <w:sz w:val="28"/>
          <w:szCs w:val="28"/>
        </w:rPr>
        <w:t>і</w:t>
      </w:r>
      <w:r w:rsidRPr="00BD66F2">
        <w:rPr>
          <w:rFonts w:ascii="Times New Roman" w:hAnsi="Times New Roman"/>
          <w:sz w:val="28"/>
          <w:szCs w:val="28"/>
        </w:rPr>
        <w:t>я</w:t>
      </w:r>
      <w:r w:rsidRPr="00BD66F2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D66F2">
        <w:rPr>
          <w:rFonts w:ascii="Times New Roman" w:hAnsi="Times New Roman"/>
          <w:spacing w:val="1"/>
          <w:sz w:val="28"/>
          <w:szCs w:val="28"/>
        </w:rPr>
        <w:t>р</w:t>
      </w:r>
      <w:r w:rsidRPr="00BD66F2">
        <w:rPr>
          <w:rFonts w:ascii="Times New Roman" w:hAnsi="Times New Roman"/>
          <w:sz w:val="28"/>
          <w:szCs w:val="28"/>
        </w:rPr>
        <w:t>ез</w:t>
      </w:r>
      <w:r w:rsidRPr="00BD66F2">
        <w:rPr>
          <w:rFonts w:ascii="Times New Roman" w:hAnsi="Times New Roman"/>
          <w:spacing w:val="-4"/>
          <w:sz w:val="28"/>
          <w:szCs w:val="28"/>
        </w:rPr>
        <w:t>у</w:t>
      </w:r>
      <w:r w:rsidRPr="00BD66F2">
        <w:rPr>
          <w:rFonts w:ascii="Times New Roman" w:hAnsi="Times New Roman"/>
          <w:spacing w:val="-1"/>
          <w:sz w:val="28"/>
          <w:szCs w:val="28"/>
        </w:rPr>
        <w:t>л</w:t>
      </w:r>
      <w:r w:rsidRPr="00BD66F2">
        <w:rPr>
          <w:rFonts w:ascii="Times New Roman" w:hAnsi="Times New Roman"/>
          <w:spacing w:val="1"/>
          <w:sz w:val="28"/>
          <w:szCs w:val="28"/>
        </w:rPr>
        <w:t>ь</w:t>
      </w:r>
      <w:r w:rsidRPr="00BD66F2">
        <w:rPr>
          <w:rFonts w:ascii="Times New Roman" w:hAnsi="Times New Roman"/>
          <w:sz w:val="28"/>
          <w:szCs w:val="28"/>
        </w:rPr>
        <w:t>тату</w:t>
      </w:r>
      <w:r w:rsidRPr="00BD66F2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D66F2">
        <w:rPr>
          <w:rFonts w:ascii="Times New Roman" w:hAnsi="Times New Roman"/>
          <w:sz w:val="28"/>
          <w:szCs w:val="28"/>
        </w:rPr>
        <w:t xml:space="preserve">(В </w:t>
      </w:r>
      <w:r w:rsidRPr="00BD66F2">
        <w:rPr>
          <w:rFonts w:ascii="Times New Roman" w:hAnsi="Times New Roman"/>
          <w:spacing w:val="-2"/>
          <w:sz w:val="28"/>
          <w:szCs w:val="28"/>
        </w:rPr>
        <w:t>П</w:t>
      </w:r>
      <w:r w:rsidRPr="00BD66F2">
        <w:rPr>
          <w:rFonts w:ascii="Times New Roman" w:hAnsi="Times New Roman"/>
          <w:sz w:val="28"/>
          <w:szCs w:val="28"/>
        </w:rPr>
        <w:t>К).</w:t>
      </w:r>
    </w:p>
    <w:p w:rsidR="00726896" w:rsidRPr="00976F84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даного результату додавання нормалізація не потрібна.</w:t>
      </w:r>
    </w:p>
    <w:p w:rsidR="00726896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</w:rPr>
      </w:pPr>
    </w:p>
    <w:p w:rsidR="00726896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Pr="00DA0E33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2.7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й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ма</w:t>
      </w:r>
    </w:p>
    <w:p w:rsidR="00726896" w:rsidRPr="00DA0E33" w:rsidRDefault="00726896" w:rsidP="00CB50DC">
      <w:pPr>
        <w:rPr>
          <w:rFonts w:ascii="Times New Roman" w:hAnsi="Times New Roman"/>
          <w:sz w:val="32"/>
          <w:szCs w:val="32"/>
        </w:rPr>
      </w:pPr>
      <w:r w:rsidRPr="002E5507">
        <w:rPr>
          <w:noProof/>
          <w:lang w:val="ru-RU" w:eastAsia="ru-RU"/>
        </w:rPr>
        <w:pict>
          <v:shape id="Рисунок 1355" o:spid="_x0000_i1119" type="#_x0000_t75" style="width:472.5pt;height:129.75pt;visibility:visible">
            <v:imagedata r:id="rId76" o:title=""/>
          </v:shape>
        </w:pict>
      </w:r>
    </w:p>
    <w:p w:rsidR="00726896" w:rsidRPr="006E42C6" w:rsidRDefault="0072689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sz w:val="28"/>
          <w:szCs w:val="28"/>
        </w:rPr>
        <w:t>Р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sz w:val="28"/>
          <w:szCs w:val="28"/>
        </w:rPr>
        <w:t>с</w:t>
      </w:r>
      <w:r>
        <w:rPr>
          <w:rFonts w:ascii="Times New Roman" w:hAnsi="Times New Roman"/>
          <w:i/>
          <w:spacing w:val="-3"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2.7.1</w:t>
      </w:r>
      <w:r w:rsidRPr="00DA0E33">
        <w:rPr>
          <w:rFonts w:ascii="Times New Roman" w:hAnsi="Times New Roman"/>
          <w:i/>
          <w:sz w:val="28"/>
          <w:szCs w:val="28"/>
        </w:rPr>
        <w:t>-</w:t>
      </w:r>
      <w:r w:rsidRPr="00DA0E33">
        <w:rPr>
          <w:rFonts w:ascii="Times New Roman" w:hAnsi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i/>
          <w:sz w:val="28"/>
          <w:szCs w:val="28"/>
        </w:rPr>
        <w:t>е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sz w:val="28"/>
          <w:szCs w:val="28"/>
        </w:rPr>
        <w:t>а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i/>
          <w:sz w:val="28"/>
          <w:szCs w:val="28"/>
        </w:rPr>
        <w:t xml:space="preserve">ема </w:t>
      </w:r>
    </w:p>
    <w:p w:rsidR="00726896" w:rsidRDefault="0072689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/>
          <w:sz w:val="28"/>
          <w:szCs w:val="28"/>
        </w:rPr>
      </w:pPr>
    </w:p>
    <w:p w:rsidR="00726896" w:rsidRPr="00DA0E33" w:rsidRDefault="0072689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/>
          <w:sz w:val="28"/>
          <w:szCs w:val="28"/>
        </w:rPr>
        <w:t>а</w:t>
      </w:r>
      <w:r w:rsidRPr="00DA0E33">
        <w:rPr>
          <w:rFonts w:ascii="Times New Roman" w:hAnsi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/>
          <w:sz w:val="28"/>
          <w:szCs w:val="28"/>
        </w:rPr>
        <w:t>мо</w:t>
      </w:r>
      <w:r w:rsidRPr="00DA0E33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/>
          <w:sz w:val="28"/>
          <w:szCs w:val="28"/>
        </w:rPr>
        <w:t>ез</w:t>
      </w:r>
      <w:r w:rsidRPr="00DA0E33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/>
          <w:sz w:val="28"/>
          <w:szCs w:val="28"/>
        </w:rPr>
        <w:t xml:space="preserve">С для </w:t>
      </w:r>
      <w:r w:rsidRPr="00DA0E33">
        <w:rPr>
          <w:rFonts w:ascii="Times New Roman" w:hAnsi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>ач</w:t>
      </w:r>
      <w:r w:rsidRPr="00DA0E33">
        <w:rPr>
          <w:rFonts w:ascii="Times New Roman" w:hAnsi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/>
          <w:sz w:val="28"/>
          <w:szCs w:val="28"/>
        </w:rPr>
        <w:t>ше</w:t>
      </w:r>
      <w:r w:rsidRPr="00DA0E33">
        <w:rPr>
          <w:rFonts w:ascii="Times New Roman" w:hAnsi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sz w:val="28"/>
          <w:szCs w:val="28"/>
        </w:rPr>
        <w:t xml:space="preserve">я </w:t>
      </w:r>
      <w:r w:rsidRPr="00DA0E33">
        <w:rPr>
          <w:rFonts w:ascii="Times New Roman" w:hAnsi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sz w:val="28"/>
          <w:szCs w:val="28"/>
        </w:rPr>
        <w:t>ма</w:t>
      </w:r>
      <w:r w:rsidRPr="00DA0E33">
        <w:rPr>
          <w:rFonts w:ascii="Times New Roman" w:hAnsi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sz w:val="28"/>
          <w:szCs w:val="28"/>
        </w:rPr>
        <w:t>з</w:t>
      </w:r>
      <w:r w:rsidRPr="00DA0E33">
        <w:rPr>
          <w:rFonts w:ascii="Times New Roman" w:hAnsi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/>
          <w:sz w:val="28"/>
          <w:szCs w:val="28"/>
        </w:rPr>
        <w:t xml:space="preserve">. </w:t>
      </w:r>
    </w:p>
    <w:p w:rsidR="00726896" w:rsidRDefault="0072689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/>
          <w:i/>
          <w:iCs/>
          <w:spacing w:val="1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sz w:val="28"/>
          <w:szCs w:val="28"/>
        </w:rPr>
        <w:t>я 2.7.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4</w:t>
      </w:r>
    </w:p>
    <w:p w:rsidR="00726896" w:rsidRPr="003D6FF0" w:rsidRDefault="00726896" w:rsidP="003D6FF0">
      <w:pPr>
        <w:widowControl w:val="0"/>
        <w:autoSpaceDE w:val="0"/>
        <w:autoSpaceDN w:val="0"/>
        <w:adjustRightInd w:val="0"/>
        <w:spacing w:before="25" w:after="0" w:line="239" w:lineRule="auto"/>
        <w:ind w:right="140"/>
        <w:jc w:val="center"/>
        <w:rPr>
          <w:rFonts w:ascii="Times New Roman" w:hAnsi="Times New Roman"/>
          <w:b/>
          <w:sz w:val="28"/>
          <w:szCs w:val="28"/>
        </w:rPr>
      </w:pPr>
      <w:r w:rsidRPr="003D6FF0">
        <w:rPr>
          <w:rFonts w:ascii="Times New Roman" w:hAnsi="Times New Roman"/>
          <w:b/>
          <w:iCs/>
          <w:spacing w:val="-4"/>
          <w:sz w:val="28"/>
          <w:szCs w:val="28"/>
        </w:rPr>
        <w:t>В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из</w:t>
      </w:r>
      <w:r w:rsidRPr="003D6FF0">
        <w:rPr>
          <w:rFonts w:ascii="Times New Roman" w:hAnsi="Times New Roman"/>
          <w:b/>
          <w:iCs/>
          <w:spacing w:val="-3"/>
          <w:sz w:val="28"/>
          <w:szCs w:val="28"/>
        </w:rPr>
        <w:t>н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а</w:t>
      </w:r>
      <w:r w:rsidRPr="003D6FF0">
        <w:rPr>
          <w:rFonts w:ascii="Times New Roman" w:hAnsi="Times New Roman"/>
          <w:b/>
          <w:iCs/>
          <w:spacing w:val="-2"/>
          <w:sz w:val="28"/>
          <w:szCs w:val="28"/>
        </w:rPr>
        <w:t>че</w:t>
      </w:r>
      <w:r w:rsidRPr="003D6FF0">
        <w:rPr>
          <w:rFonts w:ascii="Times New Roman" w:hAnsi="Times New Roman"/>
          <w:b/>
          <w:iCs/>
          <w:sz w:val="28"/>
          <w:szCs w:val="28"/>
        </w:rPr>
        <w:t>ння</w:t>
      </w:r>
      <w:r w:rsidRPr="003D6FF0">
        <w:rPr>
          <w:rFonts w:ascii="Times New Roman" w:hAnsi="Times New Roman"/>
          <w:b/>
          <w:iCs/>
          <w:spacing w:val="-1"/>
          <w:sz w:val="28"/>
          <w:szCs w:val="28"/>
        </w:rPr>
        <w:t xml:space="preserve"> </w:t>
      </w:r>
      <w:r w:rsidRPr="003D6FF0">
        <w:rPr>
          <w:rFonts w:ascii="Times New Roman" w:hAnsi="Times New Roman"/>
          <w:b/>
          <w:iCs/>
          <w:sz w:val="28"/>
          <w:szCs w:val="28"/>
        </w:rPr>
        <w:t>порушення</w:t>
      </w:r>
      <w:r w:rsidRPr="003D6FF0">
        <w:rPr>
          <w:rFonts w:ascii="Times New Roman" w:hAnsi="Times New Roman"/>
          <w:b/>
          <w:iCs/>
          <w:spacing w:val="-1"/>
          <w:sz w:val="28"/>
          <w:szCs w:val="28"/>
        </w:rPr>
        <w:t xml:space="preserve"> </w:t>
      </w:r>
      <w:r w:rsidRPr="003D6FF0">
        <w:rPr>
          <w:rFonts w:ascii="Times New Roman" w:hAnsi="Times New Roman"/>
          <w:b/>
          <w:iCs/>
          <w:spacing w:val="-3"/>
          <w:sz w:val="28"/>
          <w:szCs w:val="28"/>
        </w:rPr>
        <w:t>н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о</w:t>
      </w:r>
      <w:r w:rsidRPr="003D6FF0">
        <w:rPr>
          <w:rFonts w:ascii="Times New Roman" w:hAnsi="Times New Roman"/>
          <w:b/>
          <w:iCs/>
          <w:spacing w:val="-1"/>
          <w:sz w:val="28"/>
          <w:szCs w:val="28"/>
        </w:rPr>
        <w:t>р</w:t>
      </w:r>
      <w:r w:rsidRPr="003D6FF0">
        <w:rPr>
          <w:rFonts w:ascii="Times New Roman" w:hAnsi="Times New Roman"/>
          <w:b/>
          <w:iCs/>
          <w:spacing w:val="-2"/>
          <w:sz w:val="28"/>
          <w:szCs w:val="28"/>
        </w:rPr>
        <w:t>м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а</w:t>
      </w:r>
      <w:r w:rsidRPr="003D6FF0">
        <w:rPr>
          <w:rFonts w:ascii="Times New Roman" w:hAnsi="Times New Roman"/>
          <w:b/>
          <w:iCs/>
          <w:sz w:val="28"/>
          <w:szCs w:val="28"/>
        </w:rPr>
        <w:t>л</w:t>
      </w:r>
      <w:r w:rsidRPr="003D6FF0">
        <w:rPr>
          <w:rFonts w:ascii="Times New Roman" w:hAnsi="Times New Roman"/>
          <w:b/>
          <w:iCs/>
          <w:spacing w:val="-1"/>
          <w:sz w:val="28"/>
          <w:szCs w:val="28"/>
        </w:rPr>
        <w:t>із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а</w:t>
      </w:r>
      <w:r w:rsidRPr="003D6FF0">
        <w:rPr>
          <w:rFonts w:ascii="Times New Roman" w:hAnsi="Times New Roman"/>
          <w:b/>
          <w:iCs/>
          <w:spacing w:val="-1"/>
          <w:sz w:val="28"/>
          <w:szCs w:val="28"/>
        </w:rPr>
        <w:t>ц</w:t>
      </w:r>
      <w:r w:rsidRPr="003D6FF0">
        <w:rPr>
          <w:rFonts w:ascii="Times New Roman" w:hAnsi="Times New Roman"/>
          <w:b/>
          <w:iCs/>
          <w:spacing w:val="1"/>
          <w:sz w:val="28"/>
          <w:szCs w:val="28"/>
        </w:rPr>
        <w:t>і</w:t>
      </w:r>
      <w:r w:rsidRPr="003D6FF0">
        <w:rPr>
          <w:rFonts w:ascii="Times New Roman" w:hAnsi="Times New Roman"/>
          <w:b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726896" w:rsidRPr="00453E56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Р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о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з</w:t>
            </w:r>
            <w:r w:rsidRPr="00453E56">
              <w:rPr>
                <w:rFonts w:ascii="Times New Roman" w:hAnsi="Times New Roman"/>
                <w:spacing w:val="-2"/>
                <w:sz w:val="28"/>
                <w:szCs w:val="28"/>
              </w:rPr>
              <w:t>р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я</w:t>
            </w: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д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и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 xml:space="preserve"> </w:t>
            </w:r>
            <w:r w:rsidRPr="00453E56">
              <w:rPr>
                <w:rFonts w:ascii="Times New Roman" w:hAnsi="Times New Roman"/>
                <w:spacing w:val="-2"/>
                <w:sz w:val="28"/>
                <w:szCs w:val="28"/>
              </w:rPr>
              <w:t>р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ег</w:t>
            </w: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і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ст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р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у</w:t>
            </w:r>
          </w:p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R</w:t>
            </w: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G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Зн</w:t>
            </w:r>
            <w:r w:rsidRPr="00453E56">
              <w:rPr>
                <w:rFonts w:ascii="Times New Roman" w:hAnsi="Times New Roman"/>
                <w:spacing w:val="-2"/>
                <w:sz w:val="28"/>
                <w:szCs w:val="28"/>
              </w:rPr>
              <w:t>а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че</w:t>
            </w: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н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н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я</w:t>
            </w:r>
          </w:p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ф</w:t>
            </w:r>
            <w:r w:rsidRPr="00453E56">
              <w:rPr>
                <w:rFonts w:ascii="Times New Roman" w:hAnsi="Times New Roman"/>
                <w:spacing w:val="-3"/>
                <w:sz w:val="28"/>
                <w:szCs w:val="28"/>
              </w:rPr>
              <w:t>у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н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к</w:t>
            </w:r>
            <w:r w:rsidRPr="00453E56">
              <w:rPr>
                <w:rFonts w:ascii="Times New Roman" w:hAnsi="Times New Roman"/>
                <w:spacing w:val="1"/>
                <w:sz w:val="28"/>
                <w:szCs w:val="28"/>
              </w:rPr>
              <w:t>ц</w:t>
            </w: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і</w:t>
            </w:r>
            <w:r w:rsidRPr="00453E56">
              <w:rPr>
                <w:rFonts w:ascii="Times New Roman" w:hAnsi="Times New Roman"/>
                <w:sz w:val="28"/>
                <w:szCs w:val="28"/>
              </w:rPr>
              <w:t>й</w:t>
            </w:r>
          </w:p>
        </w:tc>
      </w:tr>
      <w:tr w:rsidR="00726896" w:rsidRPr="00453E56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Z</w:t>
            </w:r>
            <w:r w:rsidRPr="00453E56">
              <w:rPr>
                <w:rFonts w:ascii="Times New Roman" w:hAnsi="Times New Roman"/>
                <w:spacing w:val="-2"/>
                <w:sz w:val="28"/>
                <w:szCs w:val="28"/>
              </w:rPr>
              <w:t>’</w:t>
            </w:r>
            <w:r w:rsidRPr="00453E56">
              <w:rPr>
                <w:rFonts w:ascii="Times New Roman" w:hAnsi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Z</w:t>
            </w:r>
            <w:r w:rsidRPr="00453E56">
              <w:rPr>
                <w:rFonts w:ascii="Times New Roman" w:hAnsi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pacing w:val="-1"/>
                <w:sz w:val="28"/>
                <w:szCs w:val="28"/>
              </w:rPr>
              <w:t>Z</w:t>
            </w:r>
            <w:r w:rsidRPr="00453E56">
              <w:rPr>
                <w:rFonts w:ascii="Times New Roman" w:hAnsi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R</w:t>
            </w:r>
          </w:p>
        </w:tc>
      </w:tr>
      <w:tr w:rsidR="00726896" w:rsidRPr="00453E56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26896" w:rsidRPr="00453E56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453E56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26896" w:rsidRPr="00453E56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453E56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</w:tbl>
    <w:p w:rsidR="00726896" w:rsidRPr="00DA0E33" w:rsidRDefault="00726896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/>
          <w:position w:val="4"/>
          <w:sz w:val="28"/>
          <w:szCs w:val="28"/>
        </w:rPr>
      </w:pPr>
      <w:r w:rsidRPr="002E5507">
        <w:rPr>
          <w:noProof/>
          <w:lang w:val="ru-RU" w:eastAsia="ru-RU"/>
        </w:rPr>
        <w:pict>
          <v:shape id="Рисунок 1356" o:spid="_x0000_i1120" type="#_x0000_t75" style="width:118.5pt;height:26.25pt;visibility:visible">
            <v:imagedata r:id="rId77" o:title=""/>
          </v:shape>
        </w:pict>
      </w:r>
    </w:p>
    <w:p w:rsidR="00726896" w:rsidRPr="006E42C6" w:rsidRDefault="00726896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/>
          <w:sz w:val="28"/>
          <w:szCs w:val="28"/>
          <w:lang w:val="ru-RU"/>
        </w:rPr>
      </w:pPr>
      <w:r w:rsidRPr="00DA0E33">
        <w:rPr>
          <w:rFonts w:ascii="Times New Roman" w:hAnsi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/>
          <w:sz w:val="18"/>
          <w:szCs w:val="18"/>
        </w:rPr>
        <w:t>0</w:t>
      </w:r>
      <w:r w:rsidRPr="00DA0E33">
        <w:rPr>
          <w:rFonts w:ascii="Times New Roman" w:hAnsi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/>
          <w:position w:val="4"/>
          <w:sz w:val="28"/>
          <w:szCs w:val="28"/>
        </w:rPr>
        <w:t>.</w:t>
      </w:r>
    </w:p>
    <w:p w:rsidR="00726896" w:rsidRDefault="00726896" w:rsidP="008B7CA7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6E42C6" w:rsidRDefault="00726896" w:rsidP="008B7CA7">
      <w:pPr>
        <w:spacing w:after="0"/>
        <w:rPr>
          <w:rFonts w:ascii="Times New Roman" w:hAnsi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/>
          <w:b/>
          <w:sz w:val="28"/>
          <w:szCs w:val="28"/>
        </w:rPr>
        <w:t>2.7.</w:t>
      </w:r>
      <w:r w:rsidRPr="005145E5">
        <w:rPr>
          <w:rFonts w:ascii="Times New Roman" w:hAnsi="Times New Roman"/>
          <w:b/>
          <w:sz w:val="28"/>
          <w:szCs w:val="28"/>
          <w:lang w:val="ru-RU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 Змістовний алгоритм</w:t>
      </w:r>
    </w:p>
    <w:p w:rsidR="00726896" w:rsidRPr="003D6FF0" w:rsidRDefault="00726896" w:rsidP="003D6FF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spacing w:val="-1"/>
          <w:sz w:val="28"/>
          <w:szCs w:val="28"/>
          <w:lang w:val="ru-RU"/>
        </w:rPr>
      </w:pPr>
      <w:r w:rsidRPr="003D6FF0">
        <w:rPr>
          <w:rFonts w:ascii="Times New Roman" w:hAnsi="Times New Roman"/>
          <w:i/>
          <w:iCs/>
          <w:spacing w:val="-1"/>
          <w:sz w:val="28"/>
          <w:szCs w:val="28"/>
          <w:lang w:val="ru-RU"/>
        </w:rPr>
        <w:pict>
          <v:shape id="_x0000_i1121" type="#_x0000_t75" style="width:200.25pt;height:266.25pt">
            <v:imagedata r:id="rId78" o:title=""/>
          </v:shape>
        </w:pict>
      </w:r>
    </w:p>
    <w:p w:rsidR="00726896" w:rsidRPr="00DA0E33" w:rsidRDefault="0072689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/>
          <w:i/>
          <w:iCs/>
          <w:spacing w:val="1"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z w:val="28"/>
          <w:szCs w:val="28"/>
        </w:rPr>
        <w:t>м</w:t>
      </w:r>
    </w:p>
    <w:p w:rsidR="00726896" w:rsidRDefault="0072689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/>
          <w:b/>
          <w:bCs/>
          <w:spacing w:val="1"/>
          <w:sz w:val="28"/>
          <w:szCs w:val="28"/>
        </w:rPr>
      </w:pPr>
    </w:p>
    <w:p w:rsidR="00726896" w:rsidRPr="005145E5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z w:val="28"/>
          <w:szCs w:val="28"/>
        </w:rPr>
        <w:t>в</w:t>
      </w:r>
    </w:p>
    <w:p w:rsidR="00726896" w:rsidRPr="00C5443C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/>
          <w:b/>
          <w:bCs/>
          <w:sz w:val="28"/>
          <w:szCs w:val="28"/>
        </w:rPr>
        <w:t>Додавання</w:t>
      </w:r>
    </w:p>
    <w:p w:rsidR="00726896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ind w:left="97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 xml:space="preserve"> 2.</w:t>
      </w:r>
      <w:r w:rsidRPr="00DA0E33"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5</w:t>
      </w:r>
    </w:p>
    <w:p w:rsidR="00726896" w:rsidRPr="003D6FF0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ind w:left="979"/>
        <w:jc w:val="center"/>
        <w:rPr>
          <w:rFonts w:ascii="Times New Roman" w:hAnsi="Times New Roman"/>
          <w:b/>
          <w:sz w:val="28"/>
          <w:szCs w:val="28"/>
        </w:rPr>
      </w:pPr>
      <w:r w:rsidRPr="003D6FF0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б</w:t>
      </w:r>
      <w:r w:rsidRPr="003D6FF0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л</w:t>
      </w:r>
      <w:r w:rsidRPr="003D6FF0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иц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я с</w:t>
      </w:r>
      <w:r w:rsidRPr="003D6FF0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>т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а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н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  <w:r w:rsidRPr="003D6FF0">
        <w:rPr>
          <w:rFonts w:ascii="Times New Roman" w:hAnsi="Times New Roman"/>
          <w:b/>
          <w:iCs/>
          <w:spacing w:val="-2"/>
          <w:position w:val="-1"/>
          <w:sz w:val="28"/>
          <w:szCs w:val="28"/>
        </w:rPr>
        <w:t xml:space="preserve"> 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е</w:t>
      </w:r>
      <w:r w:rsidRPr="003D6FF0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г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і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с</w:t>
      </w:r>
      <w:r w:rsidRPr="003D6FF0">
        <w:rPr>
          <w:rFonts w:ascii="Times New Roman" w:hAnsi="Times New Roman"/>
          <w:b/>
          <w:iCs/>
          <w:spacing w:val="-3"/>
          <w:position w:val="-1"/>
          <w:sz w:val="28"/>
          <w:szCs w:val="28"/>
        </w:rPr>
        <w:t>т</w:t>
      </w:r>
      <w:r w:rsidRPr="003D6FF0">
        <w:rPr>
          <w:rFonts w:ascii="Times New Roman" w:hAnsi="Times New Roman"/>
          <w:b/>
          <w:iCs/>
          <w:spacing w:val="1"/>
          <w:position w:val="-1"/>
          <w:sz w:val="28"/>
          <w:szCs w:val="28"/>
        </w:rPr>
        <w:t>р</w:t>
      </w:r>
      <w:r w:rsidRPr="003D6FF0">
        <w:rPr>
          <w:rFonts w:ascii="Times New Roman" w:hAnsi="Times New Roman"/>
          <w:b/>
          <w:iCs/>
          <w:spacing w:val="-1"/>
          <w:position w:val="-1"/>
          <w:sz w:val="28"/>
          <w:szCs w:val="28"/>
        </w:rPr>
        <w:t>і</w:t>
      </w:r>
      <w:r w:rsidRPr="003D6FF0">
        <w:rPr>
          <w:rFonts w:ascii="Times New Roman" w:hAnsi="Times New Roman"/>
          <w:b/>
          <w:iCs/>
          <w:position w:val="-1"/>
          <w:sz w:val="28"/>
          <w:szCs w:val="28"/>
        </w:rPr>
        <w:t>в</w:t>
      </w:r>
    </w:p>
    <w:p w:rsidR="00726896" w:rsidRPr="00DA0E33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726896" w:rsidRPr="00453E56" w:rsidTr="00FE39A3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№</w:t>
            </w:r>
          </w:p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pacing w:val="2"/>
                <w:sz w:val="28"/>
                <w:szCs w:val="28"/>
              </w:rPr>
              <w:t>т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1B1C82">
              <w:rPr>
                <w:rFonts w:ascii="Times New Roman" w:hAnsi="Times New Roman"/>
                <w:b/>
                <w:bCs/>
                <w:spacing w:val="-1"/>
                <w:sz w:val="28"/>
                <w:szCs w:val="28"/>
              </w:rPr>
              <w:t>к</w:t>
            </w:r>
            <w:r w:rsidRPr="001B1C82">
              <w:rPr>
                <w:rFonts w:ascii="Times New Roman" w:hAnsi="Times New Roman"/>
                <w:b/>
                <w:bCs/>
                <w:spacing w:val="2"/>
                <w:sz w:val="28"/>
                <w:szCs w:val="28"/>
              </w:rPr>
              <w:t>т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Л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П</w:t>
            </w: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Н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(</w:t>
            </w: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ППН</w:t>
            </w:r>
            <w:r w:rsidRPr="001B1C82">
              <w:rPr>
                <w:rFonts w:ascii="Times New Roman" w:hAnsi="Times New Roman"/>
                <w:b/>
                <w:bCs/>
                <w:spacing w:val="-1"/>
                <w:sz w:val="28"/>
                <w:szCs w:val="28"/>
              </w:rPr>
              <w:t>(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pacing w:val="-1"/>
                <w:sz w:val="28"/>
                <w:szCs w:val="28"/>
              </w:rPr>
              <w:t>М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і</w:t>
            </w: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кр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оо</w:t>
            </w: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п</w:t>
            </w:r>
            <w:r w:rsidRPr="001B1C82">
              <w:rPr>
                <w:rFonts w:ascii="Times New Roman" w:hAnsi="Times New Roman"/>
                <w:b/>
                <w:bCs/>
                <w:spacing w:val="-1"/>
                <w:sz w:val="28"/>
                <w:szCs w:val="28"/>
              </w:rPr>
              <w:t>е</w:t>
            </w:r>
            <w:r w:rsidRPr="001B1C82">
              <w:rPr>
                <w:rFonts w:ascii="Times New Roman" w:hAnsi="Times New Roman"/>
                <w:b/>
                <w:bCs/>
                <w:spacing w:val="1"/>
                <w:sz w:val="28"/>
                <w:szCs w:val="28"/>
              </w:rPr>
              <w:t>р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1B1C82">
              <w:rPr>
                <w:rFonts w:ascii="Times New Roman" w:hAnsi="Times New Roman"/>
                <w:b/>
                <w:bCs/>
                <w:spacing w:val="-1"/>
                <w:sz w:val="28"/>
                <w:szCs w:val="28"/>
              </w:rPr>
              <w:t>ц</w:t>
            </w: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ія</w:t>
            </w:r>
          </w:p>
        </w:tc>
      </w:tr>
      <w:tr w:rsidR="00726896" w:rsidRPr="00453E56" w:rsidTr="00FE39A3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11, 01100110001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1111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26896" w:rsidRPr="00453E56" w:rsidTr="001B1C82">
        <w:trPr>
          <w:trHeight w:hRule="exact" w:val="1483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000111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00, 01100110001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00, 1100110001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01, 100110001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01</w:t>
            </w:r>
            <w:r w:rsidRPr="001B1C82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00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B1C82">
              <w:rPr>
                <w:rFonts w:ascii="Times New Roman" w:hAnsi="Times New Roman"/>
                <w:sz w:val="28"/>
                <w:szCs w:val="28"/>
                <w:lang w:val="ru-RU"/>
              </w:rPr>
              <w:t>1110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1B1C82" w:rsidRDefault="00726896" w:rsidP="001B1C8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Times New Roman" w:hAnsi="Times New Roman"/>
                <w:sz w:val="28"/>
                <w:szCs w:val="28"/>
              </w:rPr>
            </w:pPr>
            <w:r w:rsidRPr="001B1C82">
              <w:rPr>
                <w:rFonts w:ascii="Times New Roman" w:hAnsi="Times New Roman"/>
                <w:noProof/>
                <w:sz w:val="28"/>
                <w:szCs w:val="28"/>
                <w:lang w:val="ru-RU" w:eastAsia="ru-RU"/>
              </w:rPr>
              <w:pict>
                <v:shape id="Рисунок 1358" o:spid="_x0000_i1122" type="#_x0000_t75" style="width:85.5pt;height:52.5pt;visibility:visible">
                  <v:imagedata r:id="rId79" o:title=""/>
                </v:shape>
              </w:pict>
            </w:r>
          </w:p>
        </w:tc>
      </w:tr>
    </w:tbl>
    <w:p w:rsidR="00726896" w:rsidRPr="00CE39F7" w:rsidRDefault="00726896" w:rsidP="009B61D6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:rsidR="00726896" w:rsidRDefault="00726896" w:rsidP="009B61D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726896" w:rsidRPr="00DA0E33" w:rsidRDefault="00726896" w:rsidP="009B61D6">
      <w:pPr>
        <w:spacing w:after="0"/>
        <w:rPr>
          <w:rFonts w:ascii="Times New Roman" w:hAnsi="Times New Roman"/>
          <w:b/>
          <w:sz w:val="28"/>
          <w:szCs w:val="28"/>
        </w:rPr>
      </w:pPr>
      <w:r w:rsidRPr="00DA0E33">
        <w:rPr>
          <w:rFonts w:ascii="Times New Roman" w:hAnsi="Times New Roman"/>
          <w:b/>
          <w:sz w:val="28"/>
          <w:szCs w:val="28"/>
        </w:rPr>
        <w:t>2.7.5 Функціональна схема з відображенням керуючих сигналів</w:t>
      </w:r>
    </w:p>
    <w:p w:rsidR="00726896" w:rsidRPr="005145E5" w:rsidRDefault="00726896" w:rsidP="00BA1BBA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2E5507">
        <w:rPr>
          <w:rFonts w:ascii="Times New Roman" w:hAnsi="Times New Roman"/>
          <w:b/>
          <w:noProof/>
          <w:sz w:val="28"/>
          <w:szCs w:val="28"/>
          <w:lang w:val="ru-RU" w:eastAsia="ru-RU"/>
        </w:rPr>
        <w:pict>
          <v:shape id="Рисунок 64" o:spid="_x0000_i1123" type="#_x0000_t75" style="width:483pt;height:110.25pt;visibility:visible">
            <v:imagedata r:id="rId80" o:title=""/>
          </v:shape>
        </w:pict>
      </w:r>
      <w:r w:rsidRPr="00DA0E33">
        <w:rPr>
          <w:rFonts w:ascii="Times New Roman" w:hAnsi="Times New Roman"/>
          <w:i/>
          <w:sz w:val="28"/>
          <w:szCs w:val="28"/>
        </w:rPr>
        <w:t>Р</w:t>
      </w:r>
      <w:r>
        <w:rPr>
          <w:rFonts w:ascii="Times New Roman" w:hAnsi="Times New Roman"/>
          <w:i/>
          <w:sz w:val="28"/>
          <w:szCs w:val="28"/>
          <w:lang w:val="ru-RU"/>
        </w:rPr>
        <w:t>Р</w:t>
      </w:r>
      <w:r>
        <w:rPr>
          <w:rFonts w:ascii="Times New Roman" w:hAnsi="Times New Roman"/>
          <w:i/>
          <w:sz w:val="28"/>
          <w:szCs w:val="28"/>
        </w:rPr>
        <w:t>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28"/>
        </w:rPr>
        <w:t xml:space="preserve"> 2.7.3 – Функціональна схема</w:t>
      </w:r>
    </w:p>
    <w:p w:rsidR="00726896" w:rsidRPr="00DA0E33" w:rsidRDefault="00726896" w:rsidP="007F7CDD">
      <w:pPr>
        <w:rPr>
          <w:rFonts w:ascii="Times New Roman" w:hAnsi="Times New Roman"/>
          <w:b/>
          <w:sz w:val="28"/>
          <w:szCs w:val="28"/>
        </w:rPr>
      </w:pPr>
      <w:r w:rsidRPr="00DA0E33">
        <w:rPr>
          <w:rFonts w:ascii="Times New Roman" w:hAnsi="Times New Roman"/>
          <w:b/>
          <w:sz w:val="28"/>
          <w:szCs w:val="28"/>
        </w:rPr>
        <w:t>2.7.6 Закодований мікроалгоритм</w:t>
      </w:r>
    </w:p>
    <w:p w:rsidR="00726896" w:rsidRDefault="00726896" w:rsidP="00C8403F">
      <w:pPr>
        <w:spacing w:after="0"/>
        <w:jc w:val="right"/>
        <w:rPr>
          <w:rFonts w:ascii="Times New Roman" w:hAnsi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/>
          <w:i/>
          <w:sz w:val="28"/>
          <w:szCs w:val="28"/>
        </w:rPr>
        <w:t>Таблиця 2.7.</w:t>
      </w:r>
      <w:r>
        <w:rPr>
          <w:rFonts w:ascii="Times New Roman" w:hAnsi="Times New Roman"/>
          <w:i/>
          <w:sz w:val="28"/>
          <w:szCs w:val="28"/>
        </w:rPr>
        <w:t>7</w:t>
      </w:r>
    </w:p>
    <w:p w:rsidR="00726896" w:rsidRPr="001B1C82" w:rsidRDefault="00726896" w:rsidP="001B1C82">
      <w:pPr>
        <w:spacing w:after="0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1B1C82">
        <w:rPr>
          <w:rFonts w:ascii="Times New Roman" w:hAnsi="Times New Roman"/>
          <w:b/>
          <w:sz w:val="28"/>
          <w:szCs w:val="28"/>
        </w:rPr>
        <w:t>Таблиця кодування</w:t>
      </w:r>
    </w:p>
    <w:p w:rsidR="00726896" w:rsidRDefault="00726896" w:rsidP="00CE39F7">
      <w:pPr>
        <w:jc w:val="center"/>
        <w:rPr>
          <w:b/>
          <w:sz w:val="26"/>
          <w:szCs w:val="28"/>
          <w:lang w:val="en-US"/>
        </w:rPr>
      </w:pPr>
      <w:r w:rsidRPr="002E5507">
        <w:rPr>
          <w:b/>
          <w:noProof/>
          <w:sz w:val="26"/>
          <w:szCs w:val="28"/>
          <w:lang w:val="ru-RU" w:eastAsia="ru-RU"/>
        </w:rPr>
        <w:pict>
          <v:shape id="Рисунок 65" o:spid="_x0000_i1124" type="#_x0000_t75" style="width:484.5pt;height:165.75pt;visibility:visible">
            <v:imagedata r:id="rId81" o:title=""/>
          </v:shape>
        </w:pict>
      </w:r>
    </w:p>
    <w:p w:rsidR="00726896" w:rsidRDefault="00726896" w:rsidP="007F7CDD">
      <w:pPr>
        <w:jc w:val="center"/>
        <w:rPr>
          <w:rFonts w:ascii="Times New Roman" w:hAnsi="Times New Roman"/>
          <w:i/>
          <w:sz w:val="28"/>
          <w:szCs w:val="28"/>
        </w:rPr>
      </w:pPr>
    </w:p>
    <w:p w:rsidR="00726896" w:rsidRPr="001B1C82" w:rsidRDefault="00726896" w:rsidP="00C5443C">
      <w:pPr>
        <w:jc w:val="center"/>
        <w:rPr>
          <w:rFonts w:ascii="Times New Roman" w:hAnsi="Times New Roman"/>
          <w:i/>
          <w:sz w:val="28"/>
          <w:szCs w:val="28"/>
        </w:rPr>
      </w:pPr>
      <w:r w:rsidRPr="001B1C82">
        <w:rPr>
          <w:rFonts w:ascii="Times New Roman" w:hAnsi="Times New Roman"/>
          <w:i/>
          <w:sz w:val="28"/>
          <w:szCs w:val="28"/>
        </w:rPr>
        <w:pict>
          <v:shape id="_x0000_i1125" type="#_x0000_t75" style="width:313.5pt;height:266.25pt">
            <v:imagedata r:id="rId82" o:title=""/>
          </v:shape>
        </w:pict>
      </w:r>
    </w:p>
    <w:p w:rsidR="00726896" w:rsidRPr="00C5443C" w:rsidRDefault="00726896" w:rsidP="00C5443C">
      <w:pPr>
        <w:jc w:val="center"/>
        <w:rPr>
          <w:rFonts w:ascii="Times New Roman" w:hAnsi="Times New Roman"/>
          <w:i/>
          <w:sz w:val="28"/>
          <w:szCs w:val="28"/>
        </w:rPr>
      </w:pPr>
      <w:r w:rsidRPr="00DA0E33">
        <w:rPr>
          <w:rFonts w:ascii="Times New Roman" w:hAnsi="Times New Roman"/>
          <w:i/>
          <w:sz w:val="28"/>
          <w:szCs w:val="28"/>
        </w:rPr>
        <w:t>Ри</w:t>
      </w:r>
      <w:r>
        <w:rPr>
          <w:rFonts w:ascii="Times New Roman" w:hAnsi="Times New Roman"/>
          <w:i/>
          <w:sz w:val="28"/>
          <w:szCs w:val="28"/>
          <w:lang w:val="ru-RU"/>
        </w:rPr>
        <w:t>с.</w:t>
      </w:r>
      <w:r w:rsidRPr="00DA0E33">
        <w:rPr>
          <w:rFonts w:ascii="Times New Roman" w:hAnsi="Times New Roman"/>
          <w:i/>
          <w:sz w:val="28"/>
          <w:szCs w:val="28"/>
        </w:rPr>
        <w:t xml:space="preserve"> 2.7.4 – Закодований мікроалгоритм</w:t>
      </w:r>
    </w:p>
    <w:p w:rsidR="00726896" w:rsidRPr="00C5443C" w:rsidRDefault="00726896" w:rsidP="00C5443C">
      <w:pPr>
        <w:rPr>
          <w:rFonts w:ascii="Times New Roman" w:hAnsi="Times New Roman"/>
          <w:b/>
          <w:sz w:val="28"/>
          <w:szCs w:val="28"/>
        </w:rPr>
      </w:pPr>
      <w:r w:rsidRPr="00DA0E33">
        <w:rPr>
          <w:rFonts w:ascii="Times New Roman" w:hAnsi="Times New Roman"/>
          <w:b/>
          <w:sz w:val="28"/>
          <w:szCs w:val="28"/>
        </w:rPr>
        <w:t>2.7.7  Граф управляючого автомата Мура з кодами вершин</w:t>
      </w:r>
    </w:p>
    <w:p w:rsidR="00726896" w:rsidRDefault="00726896" w:rsidP="009B61D6">
      <w:pPr>
        <w:jc w:val="center"/>
        <w:rPr>
          <w:b/>
          <w:noProof/>
          <w:sz w:val="26"/>
          <w:szCs w:val="28"/>
        </w:rPr>
      </w:pPr>
      <w:r w:rsidRPr="002E5507">
        <w:rPr>
          <w:noProof/>
          <w:lang w:val="ru-RU" w:eastAsia="ru-RU"/>
        </w:rPr>
        <w:pict>
          <v:shape id="Рисунок 551" o:spid="_x0000_i1126" type="#_x0000_t75" style="width:394.5pt;height:271.5pt;visibility:visible">
            <v:imagedata r:id="rId83" o:title=""/>
          </v:shape>
        </w:pict>
      </w:r>
    </w:p>
    <w:p w:rsidR="00726896" w:rsidRPr="00383F6D" w:rsidRDefault="00726896" w:rsidP="00CE39F7">
      <w:pPr>
        <w:jc w:val="center"/>
        <w:rPr>
          <w:rFonts w:ascii="Times New Roman" w:hAnsi="Times New Roman"/>
          <w:i/>
          <w:sz w:val="28"/>
          <w:szCs w:val="28"/>
        </w:rPr>
      </w:pPr>
      <w:r w:rsidRPr="00DA0E33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28"/>
        </w:rPr>
        <w:t xml:space="preserve"> 2.7.5 – Граф автомата Мура</w:t>
      </w:r>
    </w:p>
    <w:p w:rsidR="00726896" w:rsidRDefault="00726896" w:rsidP="00C5443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2.7.8 Обробка порядків</w:t>
      </w:r>
    </w:p>
    <w:p w:rsidR="00726896" w:rsidRPr="00A30B72" w:rsidRDefault="00726896" w:rsidP="00C5443C">
      <w:pPr>
        <w:rPr>
          <w:rFonts w:ascii="Times New Roman" w:hAnsi="Times New Roman"/>
          <w:b/>
          <w:sz w:val="28"/>
          <w:szCs w:val="28"/>
        </w:rPr>
      </w:pPr>
      <w:r w:rsidRPr="00FB6F4F"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726896" w:rsidRPr="006E42C6" w:rsidRDefault="00726896" w:rsidP="00C5443C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/>
          <w:b/>
          <w:sz w:val="28"/>
          <w:szCs w:val="28"/>
        </w:rPr>
        <w:t>Форма запису результату з плаваючою комою</w:t>
      </w:r>
    </w:p>
    <w:p w:rsidR="00726896" w:rsidRPr="009309C7" w:rsidRDefault="00726896" w:rsidP="00C5443C">
      <w:pPr>
        <w:rPr>
          <w:rFonts w:ascii="Times New Roman" w:hAnsi="Times New Roman"/>
          <w:b/>
          <w:sz w:val="28"/>
          <w:szCs w:val="28"/>
          <w:lang w:val="ru-RU"/>
        </w:rPr>
      </w:pPr>
      <w:r w:rsidRPr="00EA65DC">
        <w:rPr>
          <w:rFonts w:ascii="Times New Roman" w:hAnsi="Times New Roman"/>
          <w:sz w:val="28"/>
          <w:szCs w:val="28"/>
        </w:rPr>
        <w:t>Результат додавання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Default="00726896" w:rsidP="003D6FF0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  <w:vertAlign w:val="subscript"/>
        </w:rPr>
        <w:t>пк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ru-RU"/>
        </w:rPr>
        <w:t>0</w:t>
      </w:r>
      <w:r>
        <w:rPr>
          <w:rFonts w:ascii="Times New Roman" w:hAnsi="Times New Roman"/>
          <w:sz w:val="28"/>
          <w:szCs w:val="28"/>
        </w:rPr>
        <w:t>.</w:t>
      </w:r>
      <w:r w:rsidRPr="00B1247B"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111100000000010</w:t>
      </w:r>
    </w:p>
    <w:p w:rsidR="00726896" w:rsidRPr="001D4F47" w:rsidRDefault="00726896" w:rsidP="003D6FF0">
      <w:pPr>
        <w:rPr>
          <w:rFonts w:ascii="Times New Roman" w:hAnsi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/>
          <w:sz w:val="28"/>
          <w:szCs w:val="28"/>
          <w:lang w:val="ru-RU"/>
        </w:rPr>
        <w:tab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6"/>
        <w:gridCol w:w="416"/>
        <w:gridCol w:w="416"/>
        <w:gridCol w:w="416"/>
        <w:gridCol w:w="416"/>
        <w:gridCol w:w="416"/>
        <w:gridCol w:w="416"/>
        <w:gridCol w:w="416"/>
        <w:gridCol w:w="42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0,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26896" w:rsidRDefault="00726896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/>
          <w:b/>
          <w:bCs/>
          <w:spacing w:val="1"/>
          <w:sz w:val="28"/>
          <w:szCs w:val="28"/>
        </w:rPr>
      </w:pPr>
    </w:p>
    <w:p w:rsidR="00726896" w:rsidRDefault="00726896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/>
          <w:b/>
          <w:bCs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/>
          <w:b/>
          <w:bCs/>
          <w:sz w:val="28"/>
          <w:szCs w:val="28"/>
        </w:rPr>
        <w:t>ер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д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/>
          <w:b/>
          <w:bCs/>
          <w:sz w:val="28"/>
          <w:szCs w:val="28"/>
        </w:rPr>
        <w:t>ре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/>
          <w:b/>
          <w:bCs/>
          <w:sz w:val="28"/>
          <w:szCs w:val="28"/>
        </w:rPr>
        <w:t>я</w:t>
      </w:r>
    </w:p>
    <w:p w:rsidR="00726896" w:rsidRPr="00CC5043" w:rsidRDefault="00726896" w:rsidP="008B7CA7">
      <w:pPr>
        <w:spacing w:before="2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2.8</w:t>
      </w:r>
      <w:r w:rsidRPr="00CC5043">
        <w:rPr>
          <w:rFonts w:ascii="Times New Roman" w:hAnsi="Times New Roman"/>
          <w:b/>
          <w:sz w:val="28"/>
          <w:szCs w:val="32"/>
        </w:rPr>
        <w:t>.1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>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r w:rsidRPr="00CC5043">
        <w:rPr>
          <w:rFonts w:ascii="Times New Roman" w:hAnsi="Times New Roman"/>
          <w:b/>
          <w:sz w:val="28"/>
          <w:szCs w:val="32"/>
        </w:rPr>
        <w:t>тичне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>обґрунтування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 xml:space="preserve">операції </w:t>
      </w:r>
      <w:r w:rsidRPr="00CC5043">
        <w:rPr>
          <w:rFonts w:ascii="Times New Roman" w:hAnsi="Times New Roman"/>
          <w:b/>
          <w:sz w:val="28"/>
          <w:szCs w:val="32"/>
        </w:rPr>
        <w:t>обчислення квадратного кореня</w:t>
      </w:r>
    </w:p>
    <w:p w:rsidR="00726896" w:rsidRPr="00F32A3A" w:rsidRDefault="00726896" w:rsidP="008B7CA7">
      <w:pPr>
        <w:rPr>
          <w:rFonts w:ascii="Times New Roman" w:hAnsi="Times New Roman"/>
          <w:sz w:val="32"/>
          <w:szCs w:val="32"/>
        </w:rPr>
      </w:pPr>
      <w:r>
        <w:rPr>
          <w:noProof/>
          <w:lang w:val="ru-RU" w:eastAsia="ru-RU"/>
        </w:rPr>
        <w:pict>
          <v:shape id="Рисунок 1360" o:spid="_x0000_s1336" type="#_x0000_t75" style="position:absolute;margin-left:.7pt;margin-top:161.5pt;width:488.25pt;height:122.25pt;z-index:251647488;visibility:visible">
            <v:imagedata r:id="rId84" o:title=""/>
          </v:shape>
        </w:pict>
      </w:r>
      <w:r w:rsidRPr="002E5507">
        <w:rPr>
          <w:rFonts w:ascii="Times New Roman" w:hAnsi="Times New Roman"/>
          <w:noProof/>
          <w:sz w:val="32"/>
          <w:szCs w:val="32"/>
          <w:lang w:val="ru-RU" w:eastAsia="ru-RU"/>
        </w:rPr>
        <w:pict>
          <v:shape id="Рисунок 1361" o:spid="_x0000_i1127" type="#_x0000_t75" style="width:482.25pt;height:161.25pt;visibility:visible">
            <v:imagedata r:id="rId85" o:title=""/>
          </v:shape>
        </w:pict>
      </w:r>
    </w:p>
    <w:p w:rsidR="00726896" w:rsidRPr="00F32A3A" w:rsidRDefault="00726896" w:rsidP="008B7CA7">
      <w:pPr>
        <w:rPr>
          <w:rFonts w:ascii="Times New Roman" w:hAnsi="Times New Roman"/>
          <w:sz w:val="32"/>
          <w:szCs w:val="32"/>
        </w:rPr>
      </w:pPr>
    </w:p>
    <w:p w:rsidR="00726896" w:rsidRPr="00F32A3A" w:rsidRDefault="00726896" w:rsidP="008B7CA7">
      <w:pPr>
        <w:rPr>
          <w:rFonts w:ascii="Times New Roman" w:hAnsi="Times New Roman"/>
          <w:sz w:val="32"/>
          <w:szCs w:val="32"/>
        </w:rPr>
      </w:pPr>
    </w:p>
    <w:p w:rsidR="00726896" w:rsidRPr="00F32A3A" w:rsidRDefault="00726896" w:rsidP="008B7CA7">
      <w:pPr>
        <w:rPr>
          <w:rFonts w:ascii="Times New Roman" w:hAnsi="Times New Roman"/>
          <w:sz w:val="32"/>
          <w:szCs w:val="32"/>
        </w:rPr>
      </w:pPr>
    </w:p>
    <w:p w:rsidR="00726896" w:rsidRDefault="00726896" w:rsidP="008B7CA7">
      <w:pPr>
        <w:rPr>
          <w:rFonts w:ascii="Times New Roman" w:hAnsi="Times New Roman"/>
          <w:sz w:val="32"/>
          <w:szCs w:val="32"/>
          <w:lang w:val="en-US"/>
        </w:rPr>
      </w:pPr>
    </w:p>
    <w:p w:rsidR="00726896" w:rsidRDefault="00726896" w:rsidP="001B1C82">
      <w:pPr>
        <w:ind w:firstLine="540"/>
        <w:rPr>
          <w:rFonts w:ascii="Times New Roman" w:hAnsi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/>
          <w:b/>
          <w:sz w:val="28"/>
          <w:szCs w:val="32"/>
        </w:rPr>
        <w:t>2.8</w:t>
      </w:r>
      <w:r w:rsidRPr="00CC5043">
        <w:rPr>
          <w:rFonts w:ascii="Times New Roman" w:hAnsi="Times New Roman"/>
          <w:b/>
          <w:sz w:val="28"/>
          <w:szCs w:val="32"/>
        </w:rPr>
        <w:t>.2 Операційна схема</w:t>
      </w:r>
      <w:r>
        <w:rPr>
          <w:rFonts w:ascii="Times New Roman" w:hAnsi="Times New Roman"/>
          <w:b/>
          <w:sz w:val="28"/>
          <w:szCs w:val="32"/>
        </w:rPr>
        <w:t xml:space="preserve"> операції обчислення квадратного кореня</w:t>
      </w:r>
    </w:p>
    <w:p w:rsidR="00726896" w:rsidRDefault="00726896" w:rsidP="008B7CA7">
      <w:pPr>
        <w:rPr>
          <w:rFonts w:ascii="Times New Roman" w:hAnsi="Times New Roman"/>
          <w:sz w:val="32"/>
          <w:szCs w:val="32"/>
        </w:rPr>
      </w:pPr>
      <w:r>
        <w:rPr>
          <w:noProof/>
          <w:lang w:val="ru-RU" w:eastAsia="ru-RU"/>
        </w:rPr>
      </w:r>
      <w:r w:rsidRPr="002E5507">
        <w:rPr>
          <w:rFonts w:ascii="Times New Roman" w:hAnsi="Times New Roman"/>
          <w:sz w:val="32"/>
          <w:szCs w:val="32"/>
        </w:rPr>
        <w:pict>
          <v:group id="_x0000_s1337" style="width:446.95pt;height:243.05pt;mso-position-horizontal-relative:char;mso-position-vertical-relative:line" coordorigin="1996,1788" coordsize="8939,4861">
            <v:shape id="_x0000_s1338" type="#_x0000_t32" style="position:absolute;left:3648;top:4479;width:1172;height:1" o:connectortype="straight"/>
            <v:shape id="_x0000_s1339" type="#_x0000_t202" style="position:absolute;left:6339;top:3323;width:762;height:585" filled="f" stroked="f">
              <v:textbox style="mso-next-textbox:#_x0000_s1339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40" type="#_x0000_t32" style="position:absolute;left:5556;top:2754;width:1562;height:3;flip:y" o:connectortype="straight"/>
            <v:shape id="_x0000_s1341" type="#_x0000_t32" style="position:absolute;left:4579;top:2762;width:977;height:974;flip:x" o:connectortype="straight"/>
            <v:shape id="_x0000_s1342" type="#_x0000_t32" style="position:absolute;left:7118;top:2759;width:977;height:976" o:connectortype="straight"/>
            <v:shape id="_x0000_s1343" type="#_x0000_t32" style="position:absolute;left:6137;top:3519;width:200;height:194;flip:y" o:connectortype="straight"/>
            <v:shape id="_x0000_s1344" type="#_x0000_t32" style="position:absolute;left:6337;top:3519;width:195;height:198" o:connectortype="straight"/>
            <v:shape id="_x0000_s1345" type="#_x0000_t32" style="position:absolute;left:4579;top:3715;width:1563;height:2" o:connectortype="straight"/>
            <v:shape id="_x0000_s1346" type="#_x0000_t32" style="position:absolute;left:6532;top:3716;width:1563;height:1" o:connectortype="straight"/>
            <v:shape id="_x0000_s1347" type="#_x0000_t202" style="position:absolute;left:4777;top:3323;width:585;height:585" filled="f" stroked="f">
              <v:textbox style="mso-next-textbox:#_x0000_s1347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348" type="#_x0000_t202" style="position:absolute;left:5554;top:3323;width:895;height:585" filled="f" stroked="f">
              <v:textbox style="mso-next-textbox:#_x0000_s1348" inset="2.76861mm,1.3843mm,2.76861mm,1.3843mm">
                <w:txbxContent>
                  <w:p w:rsidR="00726896" w:rsidRPr="00396575" w:rsidRDefault="00726896" w:rsidP="004112C9">
                    <w:pPr>
                      <w:spacing w:after="0" w:line="240" w:lineRule="auto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n+2</w:t>
                    </w:r>
                  </w:p>
                </w:txbxContent>
              </v:textbox>
            </v:shape>
            <v:shape id="_x0000_s1349" type="#_x0000_t202" style="position:absolute;left:7101;top:3402;width:994;height:387" filled="f" stroked="f">
              <v:textbox style="mso-next-textbox:#_x0000_s1349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n+2</w:t>
                    </w:r>
                  </w:p>
                </w:txbxContent>
              </v:textbox>
            </v:shape>
            <v:shape id="_x0000_s1350" type="#_x0000_t202" style="position:absolute;left:5946;top:2958;width:782;height:586" filled="f" stroked="f">
              <v:textbox style="mso-next-textbox:#_x0000_s1350" inset="2.76861mm,1.3843mm,2.76861mm,1.3843mm">
                <w:txbxContent>
                  <w:p w:rsidR="00726896" w:rsidRPr="00396575" w:rsidRDefault="00726896" w:rsidP="004112C9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 w:rsidRPr="00396575"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SM</w:t>
                    </w:r>
                  </w:p>
                </w:txbxContent>
              </v:textbox>
            </v:shape>
            <v:rect id="_x0000_s1351" style="position:absolute;left:7010;top:5486;width:1563;height:586">
              <v:textbox style="mso-next-textbox:#_x0000_s1351" inset="2.76861mm,1.3843mm,2.76861mm,1.3843mm">
                <w:txbxContent>
                  <w:p w:rsidR="00726896" w:rsidRPr="00396575" w:rsidRDefault="00726896" w:rsidP="004112C9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_x0000_s1352" type="#_x0000_t202" style="position:absolute;left:7912;top:5730;width:939;height:589" filled="f" stroked="f">
              <v:textbox style="mso-next-textbox:#_x0000_s1352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 xml:space="preserve">     n</w:t>
                    </w:r>
                  </w:p>
                </w:txbxContent>
              </v:textbox>
            </v:shape>
            <v:shape id="_x0000_s1353" type="#_x0000_t202" style="position:absolute;left:6909;top:5731;width:586;height:588" filled="f" stroked="f">
              <v:textbox style="mso-next-textbox:#_x0000_s1353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rect id="_x0000_s1354" style="position:absolute;left:2791;top:5486;width:1563;height:587">
              <v:textbox style="mso-next-textbox:#_x0000_s1354" inset="2.76861mm,1.3843mm,2.76861mm,1.3843mm">
                <w:txbxContent>
                  <w:p w:rsidR="00726896" w:rsidRPr="00396575" w:rsidRDefault="00726896" w:rsidP="004112C9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RG2</w:t>
                    </w:r>
                  </w:p>
                </w:txbxContent>
              </v:textbox>
            </v:rect>
            <v:shape id="_x0000_s1355" type="#_x0000_t202" style="position:absolute;left:4776;top:5730;width:586;height:589" filled="f" stroked="f">
              <v:textbox style="mso-next-textbox:#_x0000_s1355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rect id="_x0000_s1356" style="position:absolute;left:4886;top:5486;width:1563;height:587">
              <v:textbox style="mso-next-textbox:#_x0000_s1356" inset="2.76861mm,1.3843mm,2.76861mm,1.3843mm">
                <w:txbxContent>
                  <w:p w:rsidR="00726896" w:rsidRPr="00396575" w:rsidRDefault="00726896" w:rsidP="004112C9">
                    <w:pPr>
                      <w:jc w:val="center"/>
                      <w:rPr>
                        <w:rFonts w:ascii="Times New Roman" w:hAnsi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RG1</w:t>
                    </w:r>
                  </w:p>
                </w:txbxContent>
              </v:textbox>
            </v:rect>
            <v:shape id="_x0000_s1357" type="#_x0000_t202" style="position:absolute;left:2673;top:5741;width:862;height:589" filled="f" stroked="f">
              <v:textbox style="mso-next-textbox:#_x0000_s1357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  <w:p w:rsidR="00726896" w:rsidRPr="00E67E5D" w:rsidRDefault="00726896" w:rsidP="004112C9"/>
                </w:txbxContent>
              </v:textbox>
            </v:shape>
            <v:line id="_x0000_s1358" style="position:absolute" from="7096,5731" to="7493,5732">
              <v:stroke startarrow="block"/>
            </v:line>
            <v:shape id="_x0000_s1359" type="#_x0000_t202" style="position:absolute;left:7495;top:3874;width:892;height:587" filled="f" stroked="f">
              <v:textbox style="mso-next-textbox:#_x0000_s1359" inset="2.76861mm,1.3843mm,2.76861mm,1.3843mm">
                <w:txbxContent>
                  <w:p w:rsidR="00726896" w:rsidRPr="008A7CF6" w:rsidRDefault="00726896" w:rsidP="004112C9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b/>
                        <w:i/>
                        <w:sz w:val="24"/>
                        <w:lang w:val="en-US"/>
                      </w:rPr>
                      <w:t>+2</w:t>
                    </w:r>
                  </w:p>
                </w:txbxContent>
              </v:textbox>
            </v:shape>
            <v:line id="_x0000_s1360" style="position:absolute;flip:x" from="7298,3874" to="7688,4262"/>
            <v:shape id="_x0000_s1361" type="#_x0000_t32" style="position:absolute;left:7493;top:3683;width:2;height:773;flip:x y" o:connectortype="straight">
              <v:stroke endarrow="block"/>
            </v:shape>
            <v:shape id="_x0000_s1362" type="#_x0000_t202" style="position:absolute;left:4720;top:3889;width:447;height:587" filled="f" stroked="f">
              <v:textbox style="mso-next-textbox:#_x0000_s1362" inset="2.76861mm,1.3843mm,2.76861mm,1.3843mm">
                <w:txbxContent>
                  <w:p w:rsidR="00726896" w:rsidRPr="008A7CF6" w:rsidRDefault="00726896" w:rsidP="004112C9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</w:txbxContent>
              </v:textbox>
            </v:shape>
            <v:line id="_x0000_s1363" style="position:absolute;flip:x" from="4598,3889" to="4988,4277"/>
            <v:shape id="_x0000_s1364" type="#_x0000_t32" style="position:absolute;left:4823;top:3698;width:2;height:773;flip:x y" o:connectortype="straight">
              <v:stroke endarrow="block"/>
            </v:shape>
            <v:line id="_x0000_s1365" style="position:absolute" from="4963,5732" to="5360,5733">
              <v:stroke startarrow="block"/>
            </v:line>
            <v:line id="_x0000_s1366" style="position:absolute" from="2879,5730" to="3276,5731">
              <v:stroke startarrow="block"/>
            </v:line>
            <v:shape id="_x0000_s1367" type="#_x0000_t202" style="position:absolute;left:4777;top:5730;width:862;height:589" filled="f" stroked="f">
              <v:textbox style="mso-next-textbox:#_x0000_s1367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  <w:p w:rsidR="00726896" w:rsidRPr="00E67E5D" w:rsidRDefault="00726896" w:rsidP="004112C9"/>
                </w:txbxContent>
              </v:textbox>
            </v:shape>
            <v:shape id="_x0000_s1368" type="#_x0000_t202" style="position:absolute;left:3891;top:5730;width:862;height:589" filled="f" stroked="f">
              <v:textbox style="mso-next-textbox:#_x0000_s1368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  <w:p w:rsidR="00726896" w:rsidRPr="00E67E5D" w:rsidRDefault="00726896" w:rsidP="004112C9"/>
                </w:txbxContent>
              </v:textbox>
            </v:shape>
            <v:shape id="_x0000_s1369" type="#_x0000_t202" style="position:absolute;left:5866;top:5730;width:862;height:589" filled="f" stroked="f">
              <v:textbox style="mso-next-textbox:#_x0000_s1369" inset="2.76861mm,1.3843mm,2.76861mm,1.3843mm">
                <w:txbxContent>
                  <w:p w:rsidR="00726896" w:rsidRPr="00396575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24"/>
                        <w:lang w:val="en-US"/>
                      </w:rPr>
                      <w:t>n+2</w:t>
                    </w:r>
                  </w:p>
                  <w:p w:rsidR="00726896" w:rsidRPr="00E67E5D" w:rsidRDefault="00726896" w:rsidP="004112C9"/>
                </w:txbxContent>
              </v:textbox>
            </v:shape>
            <v:shape id="_x0000_s1370" type="#_x0000_t202" style="position:absolute;left:7118;top:5483;width:862;height:589" filled="f" stroked="f">
              <v:textbox style="mso-next-textbox:#_x0000_s1370" inset="2.76861mm,1.3843mm,2.76861mm,1.3843mm">
                <w:txbxContent>
                  <w:p w:rsidR="00726896" w:rsidRPr="00E67E5D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  <w:t>2</w:t>
                    </w:r>
                  </w:p>
                  <w:p w:rsidR="00726896" w:rsidRPr="00E67E5D" w:rsidRDefault="00726896" w:rsidP="004112C9"/>
                </w:txbxContent>
              </v:textbox>
            </v:shape>
            <v:shape id="_x0000_s1371" type="#_x0000_t202" style="position:absolute;left:4963;top:5483;width:862;height:589" filled="f" stroked="f">
              <v:textbox style="mso-next-textbox:#_x0000_s1371" inset="2.76861mm,1.3843mm,2.76861mm,1.3843mm">
                <w:txbxContent>
                  <w:p w:rsidR="00726896" w:rsidRPr="00E67E5D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  <w:t>2</w:t>
                    </w:r>
                  </w:p>
                  <w:p w:rsidR="00726896" w:rsidRPr="00E67E5D" w:rsidRDefault="00726896" w:rsidP="004112C9"/>
                </w:txbxContent>
              </v:textbox>
            </v:shape>
            <v:shape id="_x0000_s1372" type="#_x0000_t202" style="position:absolute;left:2879;top:5486;width:862;height:589" filled="f" stroked="f">
              <v:textbox style="mso-next-textbox:#_x0000_s1372" inset="2.76861mm,1.3843mm,2.76861mm,1.3843mm">
                <w:txbxContent>
                  <w:p w:rsidR="00726896" w:rsidRPr="00E67E5D" w:rsidRDefault="00726896" w:rsidP="004112C9">
                    <w:pPr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 w:rsidRPr="00E67E5D">
                      <w:rPr>
                        <w:rFonts w:ascii="Times New Roman" w:hAnsi="Times New Roman"/>
                        <w:b/>
                        <w:i/>
                        <w:sz w:val="16"/>
                        <w:szCs w:val="16"/>
                        <w:lang w:val="en-US"/>
                      </w:rPr>
                      <w:t>1</w:t>
                    </w:r>
                  </w:p>
                  <w:p w:rsidR="00726896" w:rsidRPr="00E67E5D" w:rsidRDefault="00726896" w:rsidP="004112C9"/>
                </w:txbxContent>
              </v:textbox>
            </v:shape>
            <v:oval id="_x0000_s1373" style="position:absolute;left:4278;top:5655;width:166;height:166"/>
            <v:shape id="_x0000_s1374" type="#_x0000_t32" style="position:absolute;left:6449;top:5733;width:561;height:0;flip:x" o:connectortype="straight">
              <v:stroke endarrow="block"/>
            </v:shape>
            <v:shape id="_x0000_s1375" type="#_x0000_t32" style="position:absolute;left:4461;top:5733;width:425;height:0;flip:x" o:connectortype="straight">
              <v:stroke endarrow="block"/>
            </v:shape>
            <v:shape id="_x0000_s1376" type="#_x0000_t32" style="position:absolute;left:5639;top:4982;width:0;height:502;flip:y" o:connectortype="straight"/>
            <v:shape id="_x0000_s1377" type="#_x0000_t32" style="position:absolute;left:5639;top:4982;width:1856;height:0" o:connectortype="straight"/>
            <v:shape id="_x0000_s1378" type="#_x0000_t32" style="position:absolute;left:7493;top:4449;width:2;height:532;flip:x y" o:connectortype="straight"/>
            <v:shape id="_x0000_s1379" type="#_x0000_t32" style="position:absolute;left:3648;top:4485;width:0;height:1013" o:connectortype="straight"/>
            <v:shape id="_x0000_s1380" type="#_x0000_t32" style="position:absolute;left:1996;top:1788;width:2508;height:0;flip:x" o:connectortype="straight"/>
            <v:shape id="_x0000_s1381" type="#_x0000_t32" style="position:absolute;left:1996;top:1788;width:0;height:4861" o:connectortype="straight"/>
            <v:shape id="_x0000_s1382" type="#_x0000_t32" style="position:absolute;left:1996;top:6649;width:3643;height:0" o:connectortype="straight"/>
            <v:shape id="_x0000_s1383" type="#_x0000_t32" style="position:absolute;left:5639;top:6072;width:1;height:577;flip:y" o:connectortype="straight">
              <v:stroke endarrow="block"/>
            </v:shape>
            <v:shape id="_x0000_s1384" type="#_x0000_t32" style="position:absolute;left:4444;top:1788;width:1895;height:0" o:connectortype="straight"/>
            <v:shape id="_x0000_s1385" type="#_x0000_t32" style="position:absolute;left:6339;top:1788;width:0;height:967" o:connectortype="straight"/>
            <v:line id="_x0000_s1386" style="position:absolute;flip:x" from="5483,3889" to="5873,4277"/>
            <v:shape id="_x0000_s1387" type="#_x0000_t32" style="position:absolute;left:5708;top:3698;width:2;height:773;flip:x y" o:connectortype="straight">
              <v:stroke endarrow="block"/>
            </v:shape>
            <v:shape id="_x0000_s1388" type="#_x0000_t202" style="position:absolute;left:5710;top:3877;width:447;height:587" filled="f" stroked="f">
              <v:textbox style="mso-next-textbox:#_x0000_s1388" inset="2.76861mm,1.3843mm,2.76861mm,1.3843mm">
                <w:txbxContent>
                  <w:p w:rsidR="00726896" w:rsidRPr="008A7CF6" w:rsidRDefault="00726896" w:rsidP="004112C9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b/>
                        <w:i/>
                        <w:sz w:val="24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389" type="#_x0000_t202" style="position:absolute;left:5268;top:4292;width:1069;height:587" filled="f" stroked="f">
              <v:textbox style="mso-next-textbox:#_x0000_s1389" inset="2.76861mm,1.3843mm,2.76861mm,1.3843mm">
                <w:txbxContent>
                  <w:p w:rsidR="00726896" w:rsidRPr="008A7CF6" w:rsidRDefault="00726896" w:rsidP="004112C9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b/>
                        <w:i/>
                        <w:sz w:val="24"/>
                        <w:lang w:val="en-US"/>
                      </w:rPr>
                      <w:t xml:space="preserve">  ‘11’</w:t>
                    </w:r>
                  </w:p>
                </w:txbxContent>
              </v:textbox>
            </v:shape>
            <v:group id="_x0000_s1390" style="position:absolute;left:8675;top:3096;width:2260;height:844" coordorigin="8674,11661" coordsize="2260,844">
              <v:group id="_x0000_s1391" style="position:absolute;left:9070;top:11661;width:1864;height:826" coordorigin="9070,11661" coordsize="1864,826">
                <v:rect id="_x0000_s1392" style="position:absolute;left:9070;top:11661;width:1563;height:586">
                  <v:textbox style="mso-next-textbox:#_x0000_s1392" inset="2.76861mm,1.3843mm,2.76861mm,1.3843mm">
                    <w:txbxContent>
                      <w:p w:rsidR="00726896" w:rsidRPr="00396575" w:rsidRDefault="00726896" w:rsidP="004112C9">
                        <w:pPr>
                          <w:jc w:val="center"/>
                          <w:rPr>
                            <w:rFonts w:ascii="Times New Roman" w:hAnsi="Times New Roman"/>
                            <w:b/>
                            <w:i/>
                            <w:sz w:val="24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_x0000_s1393" type="#_x0000_t202" style="position:absolute;left:9995;top:11898;width:939;height:589" filled="f" stroked="f">
                  <v:textbox style="mso-next-textbox:#_x0000_s1393" inset="2.76861mm,1.3843mm,2.76861mm,1.3843mm">
                    <w:txbxContent>
                      <w:p w:rsidR="00726896" w:rsidRPr="00396575" w:rsidRDefault="00726896" w:rsidP="004112C9">
                        <w:pP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  <w:sz w:val="24"/>
                            <w:lang w:val="en-US"/>
                          </w:rPr>
                          <w:t xml:space="preserve">     q</w:t>
                        </w:r>
                      </w:p>
                    </w:txbxContent>
                  </v:textbox>
                </v:shape>
              </v:group>
              <v:shape id="_x0000_s1394" type="#_x0000_t202" style="position:absolute;left:8674;top:11916;width:939;height:589" filled="f" stroked="f">
                <v:textbox style="mso-next-textbox:#_x0000_s1394" inset="2.76861mm,1.3843mm,2.76861mm,1.3843mm">
                  <w:txbxContent>
                    <w:p w:rsidR="00726896" w:rsidRPr="00396575" w:rsidRDefault="00726896" w:rsidP="004112C9">
                      <w:pP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sz w:val="24"/>
                          <w:lang w:val="en-US"/>
                        </w:rPr>
                        <w:t xml:space="preserve">     1</w:t>
                      </w:r>
                    </w:p>
                  </w:txbxContent>
                </v:textbox>
              </v:shape>
            </v:group>
            <v:line id="_x0000_s1395" style="position:absolute;flip:x" from="5483,6212" to="5832,6545"/>
            <v:shape id="_x0000_s1396" type="#_x0000_t32" style="position:absolute;left:9814;top:2576;width:2;height:521;flip:x y" o:connectortype="straight">
              <v:stroke endarrow="block"/>
            </v:shape>
            <v:shape id="_x0000_s1397" type="#_x0000_t202" style="position:absolute;left:9344;top:2168;width:1019;height:587" filled="f" stroked="f">
              <v:textbox style="mso-next-textbox:#_x0000_s1397" inset="2.76861mm,1.3843mm,2.76861mm,1.3843mm">
                <w:txbxContent>
                  <w:p w:rsidR="00726896" w:rsidRPr="007B234D" w:rsidRDefault="00726896" w:rsidP="004112C9">
                    <w:pPr>
                      <w:rPr>
                        <w:rFonts w:ascii="Times New Roman" w:hAnsi="Times New Roman"/>
                        <w:i/>
                        <w:sz w:val="24"/>
                        <w:lang w:val="en-US"/>
                      </w:rPr>
                    </w:pPr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r w:rsidRPr="007B234D">
                      <w:rPr>
                        <w:rFonts w:ascii="Times New Roman" w:hAnsi="Times New Roman"/>
                        <w:i/>
                        <w:sz w:val="24"/>
                        <w:lang w:val="en-US"/>
                      </w:rPr>
                      <w:t>CT=0</w:t>
                    </w:r>
                  </w:p>
                </w:txbxContent>
              </v:textbox>
            </v:shape>
            <w10:anchorlock/>
          </v:group>
        </w:pict>
      </w:r>
    </w:p>
    <w:p w:rsidR="00726896" w:rsidRPr="004112C9" w:rsidRDefault="00726896" w:rsidP="00CE39F7">
      <w:pPr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i/>
          <w:noProof/>
          <w:sz w:val="28"/>
          <w:szCs w:val="32"/>
        </w:rPr>
        <w:t>Рис</w:t>
      </w:r>
      <w:r>
        <w:rPr>
          <w:rFonts w:ascii="Times New Roman" w:hAnsi="Times New Roman"/>
          <w:i/>
          <w:noProof/>
          <w:sz w:val="28"/>
          <w:szCs w:val="32"/>
          <w:lang w:val="ru-RU"/>
        </w:rPr>
        <w:t>.</w:t>
      </w:r>
      <w:r>
        <w:rPr>
          <w:rFonts w:ascii="Times New Roman" w:hAnsi="Times New Roman"/>
          <w:i/>
          <w:noProof/>
          <w:sz w:val="28"/>
          <w:szCs w:val="32"/>
        </w:rPr>
        <w:t xml:space="preserve"> 2.8</w:t>
      </w:r>
      <w:r w:rsidRPr="009B61D6">
        <w:rPr>
          <w:rFonts w:ascii="Times New Roman" w:hAnsi="Times New Roman"/>
          <w:i/>
          <w:noProof/>
          <w:sz w:val="28"/>
          <w:szCs w:val="32"/>
          <w:lang w:val="ru-RU"/>
        </w:rPr>
        <w:t>.1</w:t>
      </w:r>
      <w:r w:rsidRPr="00B95075">
        <w:rPr>
          <w:rFonts w:ascii="Times New Roman" w:hAnsi="Times New Roman"/>
          <w:i/>
          <w:noProof/>
          <w:sz w:val="28"/>
          <w:szCs w:val="32"/>
        </w:rPr>
        <w:t xml:space="preserve"> –</w:t>
      </w:r>
      <w:r>
        <w:rPr>
          <w:rFonts w:ascii="Times New Roman" w:hAnsi="Times New Roman"/>
          <w:i/>
          <w:noProof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noProof/>
          <w:sz w:val="28"/>
          <w:szCs w:val="32"/>
        </w:rPr>
        <w:t>Операційна схема</w:t>
      </w:r>
    </w:p>
    <w:p w:rsidR="00726896" w:rsidRPr="009B61D6" w:rsidRDefault="00726896" w:rsidP="001B1C82">
      <w:pPr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2.8</w:t>
      </w:r>
      <w:r w:rsidRPr="00CC5043">
        <w:rPr>
          <w:rFonts w:ascii="Times New Roman" w:hAnsi="Times New Roman"/>
          <w:b/>
          <w:sz w:val="28"/>
          <w:szCs w:val="28"/>
        </w:rPr>
        <w:t>.3 Змістовний мікроалгоритм</w:t>
      </w:r>
    </w:p>
    <w:p w:rsidR="00726896" w:rsidRPr="001B1C82" w:rsidRDefault="00726896" w:rsidP="008B7CA7">
      <w:pPr>
        <w:jc w:val="center"/>
        <w:rPr>
          <w:rFonts w:ascii="Times New Roman" w:hAnsi="Times New Roman"/>
          <w:sz w:val="32"/>
          <w:szCs w:val="32"/>
        </w:rPr>
      </w:pPr>
      <w:r w:rsidRPr="001B1C82">
        <w:rPr>
          <w:rFonts w:ascii="Times New Roman" w:hAnsi="Times New Roman"/>
          <w:sz w:val="32"/>
          <w:szCs w:val="32"/>
        </w:rPr>
        <w:pict>
          <v:shape id="_x0000_i1129" type="#_x0000_t75" style="width:255pt;height:285pt">
            <v:imagedata r:id="rId86" o:title=""/>
          </v:shape>
        </w:pict>
      </w:r>
    </w:p>
    <w:p w:rsidR="00726896" w:rsidRPr="00A80576" w:rsidRDefault="00726896" w:rsidP="008B7CA7">
      <w:pPr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32"/>
          <w:szCs w:val="32"/>
        </w:rPr>
        <w:t>Рис</w:t>
      </w:r>
      <w:r>
        <w:rPr>
          <w:rFonts w:ascii="Times New Roman" w:hAnsi="Times New Roman"/>
          <w:i/>
          <w:sz w:val="32"/>
          <w:szCs w:val="32"/>
          <w:lang w:val="ru-RU"/>
        </w:rPr>
        <w:t>.</w:t>
      </w:r>
      <w:r>
        <w:rPr>
          <w:rFonts w:ascii="Times New Roman" w:hAnsi="Times New Roman"/>
          <w:i/>
          <w:sz w:val="32"/>
          <w:szCs w:val="32"/>
        </w:rPr>
        <w:t>2.8</w:t>
      </w:r>
      <w:r w:rsidRPr="00A80576">
        <w:rPr>
          <w:rFonts w:ascii="Times New Roman" w:hAnsi="Times New Roman"/>
          <w:i/>
          <w:sz w:val="32"/>
          <w:szCs w:val="32"/>
        </w:rPr>
        <w:t>.2 – Змістовний мікроалгоритм</w:t>
      </w:r>
    </w:p>
    <w:p w:rsidR="00726896" w:rsidRDefault="00726896" w:rsidP="001B1C82">
      <w:pPr>
        <w:ind w:firstLine="5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2.8</w:t>
      </w:r>
      <w:r w:rsidRPr="00E716C0">
        <w:rPr>
          <w:rFonts w:ascii="Times New Roman" w:hAnsi="Times New Roman"/>
          <w:b/>
          <w:sz w:val="28"/>
          <w:szCs w:val="32"/>
        </w:rPr>
        <w:t xml:space="preserve">.4 </w:t>
      </w:r>
      <w:r>
        <w:rPr>
          <w:rFonts w:ascii="Times New Roman" w:hAnsi="Times New Roman"/>
          <w:b/>
          <w:sz w:val="28"/>
          <w:szCs w:val="32"/>
        </w:rPr>
        <w:t>Таблиця станів регі</w:t>
      </w:r>
      <w:r w:rsidRPr="00E716C0">
        <w:rPr>
          <w:rFonts w:ascii="Times New Roman" w:hAnsi="Times New Roman"/>
          <w:b/>
          <w:sz w:val="28"/>
          <w:szCs w:val="32"/>
        </w:rPr>
        <w:t>стрів</w:t>
      </w:r>
    </w:p>
    <w:p w:rsidR="00726896" w:rsidRDefault="00726896" w:rsidP="008B7CA7">
      <w:pPr>
        <w:spacing w:after="0"/>
        <w:jc w:val="right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</w:rPr>
        <w:t xml:space="preserve">Таблиця 2.8.1 </w:t>
      </w:r>
    </w:p>
    <w:p w:rsidR="00726896" w:rsidRPr="001B1C82" w:rsidRDefault="00726896" w:rsidP="001B1C82">
      <w:pPr>
        <w:spacing w:after="0"/>
        <w:jc w:val="center"/>
        <w:rPr>
          <w:rFonts w:ascii="Times New Roman" w:hAnsi="Times New Roman"/>
          <w:b/>
          <w:sz w:val="28"/>
          <w:szCs w:val="32"/>
        </w:rPr>
      </w:pPr>
      <w:r w:rsidRPr="001B1C82">
        <w:rPr>
          <w:rFonts w:ascii="Times New Roman" w:hAnsi="Times New Roman"/>
          <w:b/>
          <w:sz w:val="28"/>
          <w:szCs w:val="32"/>
        </w:rPr>
        <w:t>Таблиця станів регістрів</w:t>
      </w:r>
    </w:p>
    <w:tbl>
      <w:tblPr>
        <w:tblW w:w="7947" w:type="dxa"/>
        <w:jc w:val="center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2018"/>
        <w:gridCol w:w="2340"/>
        <w:gridCol w:w="2160"/>
        <w:gridCol w:w="720"/>
      </w:tblGrid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2018" w:type="dxa"/>
          </w:tcPr>
          <w:p w:rsidR="00726896" w:rsidRPr="001B1C8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en-US"/>
              </w:rPr>
              <w:t>RZ</w:t>
            </w:r>
          </w:p>
        </w:tc>
        <w:tc>
          <w:tcPr>
            <w:tcW w:w="2340" w:type="dxa"/>
          </w:tcPr>
          <w:p w:rsidR="00726896" w:rsidRPr="001B1C8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2160" w:type="dxa"/>
          </w:tcPr>
          <w:p w:rsidR="00726896" w:rsidRPr="001B1C8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en-US"/>
              </w:rPr>
              <w:t>RX</w:t>
            </w:r>
          </w:p>
        </w:tc>
        <w:tc>
          <w:tcPr>
            <w:tcW w:w="720" w:type="dxa"/>
          </w:tcPr>
          <w:p w:rsidR="00726896" w:rsidRPr="001B1C82" w:rsidRDefault="00726896" w:rsidP="00453E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СТ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</w:rPr>
              <w:t>пс</w:t>
            </w:r>
          </w:p>
        </w:tc>
        <w:tc>
          <w:tcPr>
            <w:tcW w:w="2018" w:type="dxa"/>
            <w:vMerge w:val="restart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</w:t>
            </w:r>
          </w:p>
        </w:tc>
        <w:tc>
          <w:tcPr>
            <w:tcW w:w="2340" w:type="dxa"/>
            <w:vMerge w:val="restart"/>
            <w:vAlign w:val="bottom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00000000000000010</w:t>
            </w:r>
          </w:p>
        </w:tc>
        <w:tc>
          <w:tcPr>
            <w:tcW w:w="2160" w:type="dxa"/>
            <w:vMerge w:val="restart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100110011101101</w:t>
            </w:r>
          </w:p>
        </w:tc>
        <w:tc>
          <w:tcPr>
            <w:tcW w:w="720" w:type="dxa"/>
            <w:vMerge w:val="restart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</w:rPr>
              <w:t>пз</w:t>
            </w:r>
          </w:p>
        </w:tc>
        <w:tc>
          <w:tcPr>
            <w:tcW w:w="2018" w:type="dxa"/>
            <w:vMerge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  <w:vMerge/>
            <w:vAlign w:val="bottom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0" w:type="dxa"/>
            <w:vMerge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vMerge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</w:t>
            </w:r>
            <w:r w:rsidRPr="001B1C82">
              <w:rPr>
                <w:rFonts w:ascii="Times New Roman" w:hAnsi="Times New Roman"/>
                <w:sz w:val="24"/>
                <w:szCs w:val="24"/>
                <w:lang w:val="en-US"/>
              </w:rPr>
              <w:t>00000000000</w:t>
            </w:r>
            <w:r w:rsidRPr="001B1C8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00000000000000010</w:t>
            </w:r>
          </w:p>
          <w:p w:rsidR="00726896" w:rsidRPr="001B1C82" w:rsidRDefault="00726896" w:rsidP="001B1C82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11111111111111111</w:t>
            </w:r>
          </w:p>
          <w:p w:rsidR="00726896" w:rsidRPr="001B1C82" w:rsidRDefault="00726896" w:rsidP="001B1C82">
            <w:pPr>
              <w:tabs>
                <w:tab w:val="left" w:pos="883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00000000000000001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010011001110110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000000000000011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00000000000000101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11111111111111011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00000000000000000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001001100111011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1101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000000000000110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00000000000000010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11111111111110011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11111111111110101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000100110011101</w:t>
            </w:r>
          </w:p>
          <w:p w:rsidR="00726896" w:rsidRPr="001B1C82" w:rsidRDefault="00726896" w:rsidP="001B1C8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1100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000000000001100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11111111111010101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00000000000011011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11111111111110000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000010011001110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1011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000000000011000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11111111111000011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00000000000110011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11111111111110110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000001001100111</w:t>
            </w:r>
          </w:p>
          <w:p w:rsidR="00726896" w:rsidRPr="001B1C82" w:rsidRDefault="00726896" w:rsidP="001B1C8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1010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tabs>
                <w:tab w:val="center" w:pos="1947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000000000110001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tabs>
                <w:tab w:val="left" w:pos="76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11111111111011001</w:t>
            </w:r>
          </w:p>
          <w:p w:rsidR="00726896" w:rsidRPr="001B1C82" w:rsidRDefault="00726896" w:rsidP="001B1C82">
            <w:pPr>
              <w:tabs>
                <w:tab w:val="left" w:pos="76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tabs>
                <w:tab w:val="left" w:pos="76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00000000001100011</w:t>
            </w:r>
          </w:p>
          <w:p w:rsidR="00726896" w:rsidRPr="001B1C82" w:rsidRDefault="00726896" w:rsidP="001B1C82">
            <w:pPr>
              <w:tabs>
                <w:tab w:val="left" w:pos="76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00000000000111100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000000100110011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1001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000000001100011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00000000011110010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11111111100111011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00000000000101101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000000010011001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1000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000000011000110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tabs>
                <w:tab w:val="left" w:pos="666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00000000010110110</w:t>
            </w:r>
          </w:p>
          <w:p w:rsidR="00726896" w:rsidRPr="001B1C82" w:rsidRDefault="00726896" w:rsidP="001B1C82">
            <w:pPr>
              <w:tabs>
                <w:tab w:val="left" w:pos="666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tabs>
                <w:tab w:val="left" w:pos="666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11111111001110011</w:t>
            </w:r>
          </w:p>
          <w:p w:rsidR="00726896" w:rsidRPr="001B1C82" w:rsidRDefault="00726896" w:rsidP="001B1C82">
            <w:pPr>
              <w:tabs>
                <w:tab w:val="left" w:pos="666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11111111100101001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000000001001100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0111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000000110001100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11111110010100100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00000001100011011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11111111110111111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000000000100110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0110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000001100011001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11111111011111100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00000011000110011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00000010100101111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000000000010011</w:t>
            </w:r>
          </w:p>
          <w:p w:rsidR="00726896" w:rsidRPr="001B1C82" w:rsidRDefault="00726896" w:rsidP="001B1C8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0101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000011000110011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00001010010111100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11111001110011011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00000100001010111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000000000001001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0100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000110001100111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00010000101011100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11110011100110011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00000100010001111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000000000000100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0011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001100011001110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00010001000111100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11100111001100011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11111000010011111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000000000000010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0010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011000110011101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11100001001111100</w:t>
            </w:r>
          </w:p>
          <w:p w:rsidR="00726896" w:rsidRPr="001B1C82" w:rsidRDefault="00726896" w:rsidP="001B1C82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00110001100111011</w:t>
            </w:r>
          </w:p>
          <w:p w:rsidR="00726896" w:rsidRPr="001B1C82" w:rsidRDefault="00726896" w:rsidP="001B1C82">
            <w:pPr>
              <w:tabs>
                <w:tab w:val="left" w:pos="937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00010010110110111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000000000000001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0001</w:t>
            </w:r>
          </w:p>
        </w:tc>
      </w:tr>
      <w:tr w:rsidR="00726896" w:rsidRPr="00453E56" w:rsidTr="001B1C82">
        <w:trPr>
          <w:jc w:val="center"/>
        </w:trPr>
        <w:tc>
          <w:tcPr>
            <w:tcW w:w="709" w:type="dxa"/>
          </w:tcPr>
          <w:p w:rsidR="00726896" w:rsidRPr="001B1C82" w:rsidRDefault="00726896" w:rsidP="00453E56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B1C82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2018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110001100111010</w:t>
            </w:r>
          </w:p>
        </w:tc>
        <w:tc>
          <w:tcPr>
            <w:tcW w:w="2340" w:type="dxa"/>
          </w:tcPr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01001011011011100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+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>10011100110001011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11101000001100111</w:t>
            </w:r>
          </w:p>
          <w:p w:rsidR="00726896" w:rsidRPr="001B1C82" w:rsidRDefault="00726896" w:rsidP="001B1C8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B1C82">
              <w:rPr>
                <w:rFonts w:ascii="Times New Roman" w:hAnsi="Times New Roman"/>
                <w:sz w:val="24"/>
                <w:szCs w:val="24"/>
                <w:lang w:val="ru-RU"/>
              </w:rPr>
              <w:t>10100000110011100</w:t>
            </w:r>
          </w:p>
        </w:tc>
        <w:tc>
          <w:tcPr>
            <w:tcW w:w="2160" w:type="dxa"/>
            <w:vAlign w:val="bottom"/>
          </w:tcPr>
          <w:p w:rsidR="00726896" w:rsidRPr="001B1C82" w:rsidRDefault="00726896" w:rsidP="001B1C82">
            <w:pPr>
              <w:tabs>
                <w:tab w:val="left" w:pos="591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000000000000000</w:t>
            </w:r>
          </w:p>
        </w:tc>
        <w:tc>
          <w:tcPr>
            <w:tcW w:w="720" w:type="dxa"/>
            <w:vAlign w:val="bottom"/>
          </w:tcPr>
          <w:p w:rsidR="00726896" w:rsidRPr="001B1C82" w:rsidRDefault="00726896" w:rsidP="001B1C8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B1C82">
              <w:rPr>
                <w:rFonts w:ascii="Times New Roman" w:hAnsi="Times New Roman"/>
                <w:sz w:val="24"/>
                <w:szCs w:val="24"/>
              </w:rPr>
              <w:t>0000</w:t>
            </w:r>
          </w:p>
        </w:tc>
      </w:tr>
    </w:tbl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Default="00726896" w:rsidP="008B7CA7">
      <w:pPr>
        <w:spacing w:before="240"/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241DC0" w:rsidRDefault="00726896" w:rsidP="001B1C82">
      <w:pPr>
        <w:spacing w:before="240"/>
        <w:ind w:firstLine="5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2.8</w:t>
      </w:r>
      <w:r w:rsidRPr="00241DC0">
        <w:rPr>
          <w:rFonts w:ascii="Times New Roman" w:hAnsi="Times New Roman"/>
          <w:b/>
          <w:sz w:val="28"/>
          <w:szCs w:val="28"/>
        </w:rPr>
        <w:t>.5Функціональна схема</w:t>
      </w:r>
      <w:r>
        <w:rPr>
          <w:rFonts w:ascii="Times New Roman" w:hAnsi="Times New Roman"/>
          <w:b/>
          <w:sz w:val="28"/>
          <w:szCs w:val="28"/>
        </w:rPr>
        <w:t xml:space="preserve"> операції обчислення квадратного кореня</w:t>
      </w:r>
    </w:p>
    <w:p w:rsidR="00726896" w:rsidRDefault="00726896" w:rsidP="008B7CA7">
      <w:pPr>
        <w:rPr>
          <w:sz w:val="28"/>
          <w:szCs w:val="28"/>
        </w:rPr>
      </w:pPr>
      <w:r w:rsidRPr="001B1C82">
        <w:rPr>
          <w:sz w:val="28"/>
          <w:szCs w:val="28"/>
        </w:rPr>
        <w:pict>
          <v:shape id="_x0000_i1130" type="#_x0000_t75" style="width:481.5pt;height:321.75pt">
            <v:imagedata r:id="rId87" o:title=""/>
          </v:shape>
        </w:pict>
      </w:r>
    </w:p>
    <w:p w:rsidR="00726896" w:rsidRPr="00A80576" w:rsidRDefault="00726896" w:rsidP="008B7CA7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sz w:val="28"/>
          <w:szCs w:val="28"/>
        </w:rPr>
        <w:t xml:space="preserve"> 2.8</w:t>
      </w:r>
      <w:r w:rsidRPr="00A80576">
        <w:rPr>
          <w:rFonts w:ascii="Times New Roman" w:hAnsi="Times New Roman"/>
          <w:i/>
          <w:sz w:val="28"/>
          <w:szCs w:val="28"/>
        </w:rPr>
        <w:t>.3 – Функціональна схема</w:t>
      </w:r>
    </w:p>
    <w:p w:rsidR="00726896" w:rsidRDefault="00726896" w:rsidP="008B7CA7">
      <w:pPr>
        <w:rPr>
          <w:rFonts w:ascii="Times New Roman" w:hAnsi="Times New Roman"/>
          <w:i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2.8</w:t>
      </w:r>
      <w:r w:rsidRPr="00241DC0">
        <w:rPr>
          <w:rFonts w:ascii="Times New Roman" w:hAnsi="Times New Roman"/>
          <w:b/>
          <w:sz w:val="28"/>
          <w:szCs w:val="32"/>
        </w:rPr>
        <w:t>.6 Закодований мікроалгоритм</w:t>
      </w:r>
    </w:p>
    <w:p w:rsidR="00726896" w:rsidRDefault="00726896" w:rsidP="008B7CA7">
      <w:pPr>
        <w:jc w:val="right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/>
          <w:i/>
          <w:sz w:val="28"/>
          <w:szCs w:val="32"/>
        </w:rPr>
        <w:t xml:space="preserve">.2 </w:t>
      </w:r>
    </w:p>
    <w:p w:rsidR="00726896" w:rsidRPr="001B1C82" w:rsidRDefault="00726896" w:rsidP="001B1C82">
      <w:pPr>
        <w:jc w:val="center"/>
        <w:rPr>
          <w:rFonts w:ascii="Times New Roman" w:hAnsi="Times New Roman"/>
          <w:b/>
          <w:sz w:val="28"/>
          <w:szCs w:val="32"/>
        </w:rPr>
      </w:pPr>
      <w:r w:rsidRPr="001B1C82">
        <w:rPr>
          <w:rFonts w:ascii="Times New Roman" w:hAnsi="Times New Roman"/>
          <w:b/>
          <w:sz w:val="28"/>
          <w:szCs w:val="32"/>
        </w:rPr>
        <w:t>Таблиця кодування</w:t>
      </w:r>
    </w:p>
    <w:p w:rsidR="00726896" w:rsidRDefault="00726896" w:rsidP="008B7CA7">
      <w:pPr>
        <w:rPr>
          <w:sz w:val="28"/>
          <w:szCs w:val="28"/>
        </w:rPr>
      </w:pPr>
      <w:r w:rsidRPr="002E5507">
        <w:rPr>
          <w:noProof/>
          <w:sz w:val="28"/>
          <w:szCs w:val="28"/>
          <w:lang w:val="ru-RU" w:eastAsia="ru-RU"/>
        </w:rPr>
        <w:pict>
          <v:shape id="Рисунок 1365" o:spid="_x0000_i1131" type="#_x0000_t75" style="width:479.25pt;height:203.25pt;visibility:visible">
            <v:imagedata r:id="rId88" o:title=""/>
          </v:shape>
        </w:pict>
      </w:r>
    </w:p>
    <w:p w:rsidR="00726896" w:rsidRDefault="00726896" w:rsidP="00AB7285">
      <w:pPr>
        <w:jc w:val="center"/>
        <w:rPr>
          <w:sz w:val="28"/>
          <w:szCs w:val="28"/>
        </w:rPr>
      </w:pPr>
      <w:r>
        <w:object w:dxaOrig="4935" w:dyaOrig="7994">
          <v:shape id="_x0000_i1132" type="#_x0000_t75" style="width:246.75pt;height:399.75pt" o:ole="">
            <v:imagedata r:id="rId89" o:title=""/>
          </v:shape>
          <o:OLEObject Type="Embed" ProgID="Visio.Drawing.11" ShapeID="_x0000_i1132" DrawAspect="Content" ObjectID="_1461620440" r:id="rId90"/>
        </w:object>
      </w:r>
    </w:p>
    <w:p w:rsidR="00726896" w:rsidRPr="009B61D6" w:rsidRDefault="00726896" w:rsidP="008B7CA7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sz w:val="28"/>
          <w:szCs w:val="28"/>
        </w:rPr>
        <w:t xml:space="preserve"> 2.8.4 – Закодований мікроалгоритм</w:t>
      </w:r>
    </w:p>
    <w:p w:rsidR="00726896" w:rsidRDefault="00726896" w:rsidP="00AB7285">
      <w:pPr>
        <w:ind w:firstLine="540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t>2.8</w:t>
      </w:r>
      <w:r w:rsidRPr="00241DC0">
        <w:rPr>
          <w:rFonts w:ascii="Times New Roman" w:hAnsi="Times New Roman"/>
          <w:b/>
          <w:sz w:val="28"/>
          <w:szCs w:val="32"/>
        </w:rPr>
        <w:t>.7</w:t>
      </w:r>
      <w:r>
        <w:rPr>
          <w:rFonts w:ascii="Times New Roman" w:hAnsi="Times New Roman"/>
          <w:b/>
          <w:sz w:val="28"/>
          <w:szCs w:val="32"/>
          <w:lang w:val="ru-RU"/>
        </w:rPr>
        <w:t xml:space="preserve"> </w:t>
      </w:r>
      <w:r w:rsidRPr="00241DC0">
        <w:rPr>
          <w:rFonts w:ascii="Times New Roman" w:hAnsi="Times New Roman"/>
          <w:b/>
          <w:sz w:val="28"/>
          <w:szCs w:val="32"/>
        </w:rPr>
        <w:t>Граф управляючого автомата Мура з кодами вершин</w:t>
      </w:r>
    </w:p>
    <w:p w:rsidR="00726896" w:rsidRPr="00AB7285" w:rsidRDefault="00726896" w:rsidP="00AB7285">
      <w:pPr>
        <w:ind w:firstLine="540"/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AB7285">
        <w:rPr>
          <w:rFonts w:ascii="Times New Roman" w:hAnsi="Times New Roman"/>
          <w:b/>
          <w:sz w:val="28"/>
          <w:szCs w:val="32"/>
          <w:lang w:val="ru-RU"/>
        </w:rPr>
        <w:pict>
          <v:shape id="_x0000_i1133" type="#_x0000_t75" style="width:390.75pt;height:188.25pt">
            <v:imagedata r:id="rId91" o:title=""/>
          </v:shape>
        </w:pict>
      </w:r>
    </w:p>
    <w:p w:rsidR="00726896" w:rsidRPr="00643A45" w:rsidRDefault="00726896" w:rsidP="008B7CA7">
      <w:pPr>
        <w:jc w:val="center"/>
        <w:rPr>
          <w:rFonts w:ascii="Times New Roman" w:hAnsi="Times New Roman"/>
          <w:i/>
          <w:noProof/>
          <w:sz w:val="28"/>
          <w:szCs w:val="32"/>
        </w:rPr>
      </w:pPr>
      <w:r>
        <w:rPr>
          <w:rFonts w:ascii="Times New Roman" w:hAnsi="Times New Roman"/>
          <w:i/>
          <w:noProof/>
          <w:sz w:val="28"/>
          <w:szCs w:val="32"/>
        </w:rPr>
        <w:t>Рис</w:t>
      </w:r>
      <w:r>
        <w:rPr>
          <w:rFonts w:ascii="Times New Roman" w:hAnsi="Times New Roman"/>
          <w:i/>
          <w:noProof/>
          <w:sz w:val="28"/>
          <w:szCs w:val="32"/>
          <w:lang w:val="ru-RU"/>
        </w:rPr>
        <w:t>.</w:t>
      </w:r>
      <w:r>
        <w:rPr>
          <w:rFonts w:ascii="Times New Roman" w:hAnsi="Times New Roman"/>
          <w:i/>
          <w:noProof/>
          <w:sz w:val="28"/>
          <w:szCs w:val="32"/>
        </w:rPr>
        <w:t xml:space="preserve"> 2.8</w:t>
      </w:r>
      <w:r w:rsidRPr="00A80576">
        <w:rPr>
          <w:rFonts w:ascii="Times New Roman" w:hAnsi="Times New Roman"/>
          <w:i/>
          <w:noProof/>
          <w:sz w:val="28"/>
          <w:szCs w:val="32"/>
        </w:rPr>
        <w:t xml:space="preserve">.5 – Граф </w:t>
      </w:r>
      <w:r>
        <w:rPr>
          <w:rFonts w:ascii="Times New Roman" w:hAnsi="Times New Roman"/>
          <w:i/>
          <w:noProof/>
          <w:sz w:val="28"/>
          <w:szCs w:val="32"/>
        </w:rPr>
        <w:t>управляючого автомата М</w:t>
      </w:r>
      <w:r w:rsidRPr="00A80576">
        <w:rPr>
          <w:rFonts w:ascii="Times New Roman" w:hAnsi="Times New Roman"/>
          <w:i/>
          <w:noProof/>
          <w:sz w:val="28"/>
          <w:szCs w:val="32"/>
        </w:rPr>
        <w:t>ура</w:t>
      </w:r>
    </w:p>
    <w:p w:rsidR="00726896" w:rsidRPr="00BE07BB" w:rsidRDefault="00726896" w:rsidP="008B7CA7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</w:rPr>
        <w:t>2.8</w:t>
      </w:r>
      <w:r w:rsidRPr="00BE07BB">
        <w:rPr>
          <w:rFonts w:ascii="Times New Roman" w:hAnsi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/>
          <w:b/>
          <w:sz w:val="28"/>
          <w:szCs w:val="28"/>
        </w:rPr>
        <w:t xml:space="preserve"> Обробка порядків</w:t>
      </w:r>
    </w:p>
    <w:p w:rsidR="00726896" w:rsidRDefault="00726896" w:rsidP="00AB7285">
      <w:pPr>
        <w:rPr>
          <w:rFonts w:ascii="Times New Roman" w:hAnsi="Times New Roman"/>
          <w:sz w:val="28"/>
          <w:szCs w:val="28"/>
          <w:lang w:val="ru-RU"/>
        </w:rPr>
      </w:pPr>
      <w:r>
        <w:pict>
          <v:shape id="_x0000_i1134" type="#_x0000_t75" style="width:47.25pt;height:27.7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209FD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Pr=&quot;00E209FD&quot; wsp:rsidRDefault=&quot;00E209FD&quot; wsp:rsidP=&quot;00E209F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/2;&lt;/m:t&gt;&lt;/m:r&gt;&lt;/m:oMath&gt;&lt;/m:oMathPara&gt;&lt;/w:p&gt;&lt;w:sectPr wsp:rsidR=&quot;00000000&quot; wsp:rsidRPr=&quot;00E209F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2" o:title="" chromakey="white"/>
          </v:shape>
        </w:pict>
      </w:r>
      <w:r w:rsidRPr="00AB7285">
        <w:rPr>
          <w:rFonts w:ascii="Times New Roman" w:hAnsi="Times New Roman"/>
          <w:sz w:val="28"/>
          <w:szCs w:val="28"/>
        </w:rPr>
        <w:t xml:space="preserve"> </w:t>
      </w:r>
    </w:p>
    <w:p w:rsidR="00726896" w:rsidRPr="00A80576" w:rsidRDefault="00726896" w:rsidP="00AB7285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В моєму випадку </w:t>
      </w:r>
      <w:r w:rsidRPr="00453E56">
        <w:rPr>
          <w:rFonts w:ascii="Times New Roman" w:hAnsi="Times New Roman"/>
          <w:sz w:val="28"/>
          <w:szCs w:val="28"/>
        </w:rPr>
        <w:fldChar w:fldCharType="begin"/>
      </w:r>
      <w:r w:rsidRPr="00453E56">
        <w:rPr>
          <w:rFonts w:ascii="Times New Roman" w:hAnsi="Times New Roman"/>
          <w:sz w:val="28"/>
          <w:szCs w:val="28"/>
        </w:rPr>
        <w:instrText xml:space="preserve"> QUOTE </w:instrText>
      </w:r>
      <w:r>
        <w:pict>
          <v:shape id="_x0000_i1135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561B8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561B8&quot; wsp:rsidP=&quot;003561B8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instrText xml:space="preserve"> </w:instrText>
      </w:r>
      <w:r w:rsidRPr="00453E56">
        <w:rPr>
          <w:rFonts w:ascii="Times New Roman" w:hAnsi="Times New Roman"/>
          <w:sz w:val="28"/>
          <w:szCs w:val="28"/>
        </w:rPr>
        <w:fldChar w:fldCharType="separate"/>
      </w:r>
      <w:r>
        <w:pict>
          <v:shape id="_x0000_i1136" type="#_x0000_t75" style="width:14.25pt;height:13.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561B8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561B8&quot; wsp:rsidP=&quot;003561B8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1" o:title="" chromakey="white"/>
          </v:shape>
        </w:pict>
      </w:r>
      <w:r w:rsidRPr="00453E56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>=</w:t>
      </w:r>
      <w:r w:rsidRPr="00FC096C">
        <w:rPr>
          <w:rFonts w:ascii="Times New Roman" w:hAnsi="Times New Roman"/>
          <w:sz w:val="28"/>
          <w:szCs w:val="28"/>
          <w:lang w:val="ru-RU"/>
        </w:rPr>
        <w:t>4</w:t>
      </w:r>
      <w:r w:rsidRPr="009C5896">
        <w:rPr>
          <w:rFonts w:ascii="Times New Roman" w:hAnsi="Times New Roman"/>
          <w:sz w:val="28"/>
          <w:szCs w:val="28"/>
        </w:rPr>
        <w:t>;</w:t>
      </w:r>
    </w:p>
    <w:p w:rsidR="00726896" w:rsidRPr="00FC096C" w:rsidRDefault="00726896" w:rsidP="008B7CA7">
      <w:pPr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noProof/>
          <w:sz w:val="28"/>
          <w:szCs w:val="32"/>
        </w:rPr>
        <w:t>2.8.9</w:t>
      </w:r>
      <w:r>
        <w:rPr>
          <w:rFonts w:ascii="Times New Roman" w:hAnsi="Times New Roman"/>
          <w:b/>
          <w:noProof/>
          <w:sz w:val="28"/>
          <w:szCs w:val="32"/>
          <w:lang w:val="ru-RU"/>
        </w:rPr>
        <w:t xml:space="preserve"> </w:t>
      </w:r>
      <w:r w:rsidRPr="00FC096C">
        <w:rPr>
          <w:rFonts w:ascii="Times New Roman" w:hAnsi="Times New Roman"/>
          <w:b/>
          <w:sz w:val="28"/>
          <w:szCs w:val="32"/>
          <w:lang w:val="ru-RU"/>
        </w:rPr>
        <w:t>Запис</w:t>
      </w:r>
      <w:r w:rsidRPr="00FC096C">
        <w:rPr>
          <w:rFonts w:ascii="Times New Roman" w:hAnsi="Times New Roman"/>
          <w:b/>
          <w:sz w:val="28"/>
          <w:szCs w:val="32"/>
        </w:rPr>
        <w:t xml:space="preserve"> результату</w:t>
      </w:r>
    </w:p>
    <w:p w:rsidR="00726896" w:rsidRPr="00AB7285" w:rsidRDefault="00726896" w:rsidP="008B7CA7">
      <w:pPr>
        <w:rPr>
          <w:rFonts w:ascii="Times New Roman" w:hAnsi="Times New Roman"/>
          <w:sz w:val="28"/>
          <w:szCs w:val="28"/>
          <w:lang w:val="ru-RU"/>
        </w:rPr>
      </w:pPr>
      <w:r w:rsidRPr="00AB7285">
        <w:rPr>
          <w:rFonts w:ascii="Times New Roman" w:hAnsi="Times New Roman"/>
          <w:sz w:val="28"/>
          <w:szCs w:val="28"/>
        </w:rPr>
        <w:t xml:space="preserve">Отримали результат </w:t>
      </w:r>
      <w:r w:rsidRPr="00AB7285">
        <w:rPr>
          <w:rFonts w:ascii="Times New Roman" w:hAnsi="Times New Roman"/>
          <w:sz w:val="28"/>
          <w:szCs w:val="28"/>
          <w:lang w:val="en-US"/>
        </w:rPr>
        <w:t>Z</w:t>
      </w:r>
      <w:r w:rsidRPr="00AB7285">
        <w:rPr>
          <w:rFonts w:ascii="Times New Roman" w:hAnsi="Times New Roman"/>
          <w:sz w:val="28"/>
          <w:szCs w:val="28"/>
        </w:rPr>
        <w:t xml:space="preserve"> = 110001100111010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26896" w:rsidRPr="00A80576" w:rsidRDefault="00726896" w:rsidP="008B7CA7">
      <w:pPr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26896" w:rsidRPr="00453E56" w:rsidTr="00453E56"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FA2B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26896" w:rsidRPr="00453E56" w:rsidRDefault="00726896" w:rsidP="00453E5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26896" w:rsidRPr="00FA2B56" w:rsidRDefault="00726896" w:rsidP="0066032A">
      <w:pPr>
        <w:rPr>
          <w:rFonts w:ascii="Times New Roman" w:hAnsi="Times New Roman"/>
          <w:sz w:val="32"/>
          <w:szCs w:val="32"/>
          <w:lang w:val="ru-RU"/>
        </w:rPr>
      </w:pPr>
    </w:p>
    <w:p w:rsidR="00726896" w:rsidRDefault="00726896" w:rsidP="0066032A">
      <w:pPr>
        <w:rPr>
          <w:rFonts w:ascii="Times New Roman" w:hAnsi="Times New Roman"/>
          <w:b/>
          <w:sz w:val="28"/>
          <w:szCs w:val="28"/>
        </w:rPr>
      </w:pPr>
      <w:r w:rsidRPr="00C5443C">
        <w:rPr>
          <w:rFonts w:ascii="Times New Roman" w:hAnsi="Times New Roman"/>
          <w:b/>
          <w:sz w:val="28"/>
          <w:szCs w:val="28"/>
        </w:rPr>
        <w:t xml:space="preserve">Завдання 3 </w:t>
      </w:r>
    </w:p>
    <w:p w:rsidR="00726896" w:rsidRPr="00AB7285" w:rsidRDefault="00726896" w:rsidP="0066032A">
      <w:pPr>
        <w:rPr>
          <w:rFonts w:ascii="Times New Roman" w:hAnsi="Times New Roman"/>
          <w:sz w:val="28"/>
          <w:szCs w:val="28"/>
          <w:lang w:val="ru-RU"/>
        </w:rPr>
      </w:pPr>
      <w:r w:rsidRPr="00B26509">
        <w:rPr>
          <w:rFonts w:ascii="Times New Roman" w:hAnsi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/>
          <w:sz w:val="28"/>
          <w:szCs w:val="28"/>
          <w:vertAlign w:val="subscript"/>
          <w:lang w:val="ru-RU"/>
        </w:rPr>
        <w:t>3</w:t>
      </w:r>
      <w:r w:rsidRPr="00B2650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B2650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/>
          <w:sz w:val="28"/>
          <w:szCs w:val="28"/>
          <w:vertAlign w:val="subscript"/>
          <w:lang w:val="ru-RU"/>
        </w:rPr>
        <w:t>1</w:t>
      </w:r>
      <w:r w:rsidRPr="00FA2B56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 w:rsidRPr="00FA2B56">
        <w:rPr>
          <w:rFonts w:ascii="Times New Roman" w:hAnsi="Times New Roman"/>
          <w:sz w:val="28"/>
          <w:szCs w:val="28"/>
          <w:lang w:val="ru-RU"/>
        </w:rPr>
        <w:t>+1 =</w:t>
      </w:r>
      <w:r w:rsidRPr="00DD333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110</w:t>
      </w:r>
      <w:r w:rsidRPr="00DD333F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DD333F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A2B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D333F">
        <w:rPr>
          <w:rFonts w:ascii="Times New Roman" w:hAnsi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/>
          <w:sz w:val="28"/>
          <w:szCs w:val="28"/>
          <w:lang w:val="ru-RU"/>
        </w:rPr>
        <w:t>6</w:t>
      </w:r>
      <w:r w:rsidRPr="00DD333F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AB7285">
        <w:rPr>
          <w:rFonts w:ascii="Times New Roman" w:hAnsi="Times New Roman"/>
          <w:sz w:val="28"/>
          <w:szCs w:val="28"/>
        </w:rPr>
        <w:t>Синтез управляючого автомату Мура на тригерах для операції ділення другим способом</w:t>
      </w:r>
    </w:p>
    <w:p w:rsidR="00726896" w:rsidRPr="00453E56" w:rsidRDefault="00726896" w:rsidP="00453E56">
      <w:pPr>
        <w:spacing w:after="0"/>
        <w:rPr>
          <w:vanish/>
        </w:rPr>
      </w:pPr>
    </w:p>
    <w:p w:rsidR="00726896" w:rsidRPr="00AE5F1C" w:rsidRDefault="00726896" w:rsidP="00481873">
      <w:pPr>
        <w:rPr>
          <w:rFonts w:ascii="Times New Roman" w:hAnsi="Times New Roman"/>
          <w:b/>
          <w:sz w:val="28"/>
          <w:szCs w:val="28"/>
        </w:rPr>
      </w:pPr>
      <w:r w:rsidRPr="00AE5F1C">
        <w:rPr>
          <w:rFonts w:ascii="Times New Roman" w:hAnsi="Times New Roman"/>
          <w:b/>
          <w:sz w:val="28"/>
          <w:szCs w:val="28"/>
        </w:rPr>
        <w:t>3.1 Таблиця кодування сигналів</w:t>
      </w:r>
    </w:p>
    <w:p w:rsidR="00726896" w:rsidRDefault="00726896" w:rsidP="00481873">
      <w:pPr>
        <w:jc w:val="right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</w:rPr>
        <w:t xml:space="preserve">Таблиця 3.1 </w:t>
      </w:r>
    </w:p>
    <w:p w:rsidR="00726896" w:rsidRPr="00AB7285" w:rsidRDefault="00726896" w:rsidP="00AB7285">
      <w:pPr>
        <w:jc w:val="center"/>
        <w:rPr>
          <w:rFonts w:ascii="Times New Roman" w:hAnsi="Times New Roman"/>
          <w:b/>
          <w:sz w:val="28"/>
          <w:szCs w:val="28"/>
        </w:rPr>
      </w:pPr>
      <w:r w:rsidRPr="00AB7285">
        <w:rPr>
          <w:rFonts w:ascii="Times New Roman" w:hAnsi="Times New Roman"/>
          <w:b/>
          <w:sz w:val="28"/>
          <w:szCs w:val="28"/>
        </w:rPr>
        <w:t>Таблиця кодування сигналів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98"/>
        <w:gridCol w:w="4997"/>
      </w:tblGrid>
      <w:tr w:rsidR="00726896" w:rsidRPr="00251225" w:rsidTr="00481873">
        <w:trPr>
          <w:jc w:val="center"/>
        </w:trPr>
        <w:tc>
          <w:tcPr>
            <w:tcW w:w="4998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R, W1, W2</w:t>
            </w:r>
          </w:p>
        </w:tc>
        <w:tc>
          <w:tcPr>
            <w:tcW w:w="4997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Y1</w:t>
            </w:r>
          </w:p>
        </w:tc>
      </w:tr>
      <w:tr w:rsidR="00726896" w:rsidRPr="00251225" w:rsidTr="00481873">
        <w:trPr>
          <w:jc w:val="center"/>
        </w:trPr>
        <w:tc>
          <w:tcPr>
            <w:tcW w:w="4998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ShR, ShL</w:t>
            </w:r>
          </w:p>
        </w:tc>
        <w:tc>
          <w:tcPr>
            <w:tcW w:w="4997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Y2</w:t>
            </w:r>
          </w:p>
        </w:tc>
      </w:tr>
      <w:tr w:rsidR="00726896" w:rsidRPr="00251225" w:rsidTr="00481873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W3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Y3</w:t>
            </w:r>
          </w:p>
        </w:tc>
      </w:tr>
      <w:tr w:rsidR="00726896" w:rsidRPr="00251225" w:rsidTr="0048187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80"/>
          <w:jc w:val="center"/>
        </w:trPr>
        <w:tc>
          <w:tcPr>
            <w:tcW w:w="4998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W4</w:t>
            </w:r>
          </w:p>
        </w:tc>
        <w:tc>
          <w:tcPr>
            <w:tcW w:w="4997" w:type="dxa"/>
            <w:vAlign w:val="center"/>
          </w:tcPr>
          <w:p w:rsidR="00726896" w:rsidRPr="0025122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51225">
              <w:rPr>
                <w:rFonts w:ascii="Times New Roman" w:hAnsi="Times New Roman"/>
                <w:sz w:val="28"/>
                <w:szCs w:val="28"/>
                <w:lang w:val="en-US"/>
              </w:rPr>
              <w:t>Y4</w:t>
            </w:r>
          </w:p>
        </w:tc>
      </w:tr>
    </w:tbl>
    <w:p w:rsidR="00726896" w:rsidRDefault="00726896" w:rsidP="00481873">
      <w:pPr>
        <w:rPr>
          <w:rFonts w:ascii="Times New Roman" w:hAnsi="Times New Roman"/>
          <w:b/>
          <w:sz w:val="28"/>
          <w:szCs w:val="28"/>
          <w:lang w:val="ru-RU"/>
        </w:rPr>
      </w:pPr>
    </w:p>
    <w:p w:rsidR="00726896" w:rsidRPr="00D96EEC" w:rsidRDefault="00726896" w:rsidP="00481873">
      <w:pPr>
        <w:rPr>
          <w:rFonts w:ascii="Times New Roman" w:hAnsi="Times New Roman"/>
          <w:b/>
          <w:sz w:val="28"/>
          <w:szCs w:val="28"/>
          <w:lang w:val="ru-RU"/>
        </w:rPr>
      </w:pPr>
      <w:r w:rsidRPr="006F19EC">
        <w:rPr>
          <w:rFonts w:ascii="Times New Roman" w:hAnsi="Times New Roman"/>
          <w:b/>
          <w:sz w:val="28"/>
          <w:szCs w:val="28"/>
          <w:lang w:val="ru-RU"/>
        </w:rPr>
        <w:t xml:space="preserve">3.2 </w:t>
      </w:r>
      <w:r w:rsidRPr="006F19EC">
        <w:rPr>
          <w:rFonts w:ascii="Times New Roman" w:hAnsi="Times New Roman"/>
          <w:b/>
          <w:sz w:val="28"/>
          <w:szCs w:val="28"/>
        </w:rPr>
        <w:t>Мікроалгоритм в термінах управляючого автомата</w:t>
      </w:r>
    </w:p>
    <w:p w:rsidR="00726896" w:rsidRDefault="00726896" w:rsidP="00481873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  <w:lang w:val="ru-RU" w:eastAsia="ru-RU"/>
        </w:rPr>
        <w:pict>
          <v:shape id="Надпись 2" o:spid="_x0000_s1398" type="#_x0000_t202" style="position:absolute;left:0;text-align:left;margin-left:313.15pt;margin-top:10pt;width:32.25pt;height:20.2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7rp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" filled="f" stroked="f">
            <v:textbox style="mso-next-textbox:#Надпись 2">
              <w:txbxContent>
                <w:p w:rsidR="00726896" w:rsidRPr="00353C24" w:rsidRDefault="00726896" w:rsidP="0048187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oval id="Овал 297" o:spid="_x0000_s1399" style="position:absolute;left:0;text-align:left;margin-left:308.65pt;margin-top:17.8pt;width:7.5pt;height:7.5pt;z-index:251653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" fillcolor="black" stroked="f" strokeweight="2pt"/>
        </w:pict>
      </w:r>
      <w:r>
        <w:rPr>
          <w:noProof/>
          <w:lang w:val="ru-RU" w:eastAsia="ru-RU"/>
        </w:rPr>
        <w:pict>
          <v:group id="Группа 22" o:spid="_x0000_s1400" style="position:absolute;left:0;text-align:left;margin-left:0;margin-top:6.8pt;width:388.55pt;height:254.5pt;z-index:251651584;mso-position-horizontal:center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">
            <v:shape id="Блок-схема: знак завершения 970" o:spid="_x0000_s1401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rJ/MIA&#10;AADcAAAADwAAAGRycy9kb3ducmV2LnhtbERPW2vCMBR+H/gfwhF8GTNVRF1nlFIY80EY3t4PzVlb&#10;TE5Kktn675cHYY8f332zG6wRd/KhdaxgNs1AEFdOt1wruJw/39YgQkTWaByTggcF2G1HLxvMtev5&#10;SPdTrEUK4ZCjgibGLpcyVA1ZDFPXESfux3mLMUFfS+2xT+HWyHmWLaXFllNDgx2VDVW3069V8H0w&#10;pTcl9V/l47q/XBfF62FZKDUZD8UHiEhD/Bc/3Xut4H2V5qcz6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Wsn8wgAAANwAAAAPAAAAAAAAAAAAAAAAAJgCAABkcnMvZG93&#10;bnJldi54bWxQSwUGAAAAAAQABAD1AAAAhwMAAAAA&#10;">
              <v:textbox style="mso-next-textbox:#Блок-схема: знак завершения 970">
                <w:txbxContent>
                  <w:p w:rsidR="00726896" w:rsidRDefault="00726896" w:rsidP="00481873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972" o:spid="_x0000_s1402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uMM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o58Y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pbjDEAAAA3AAAAA8AAAAAAAAAAAAAAAAAmAIAAGRycy9k&#10;b3ducmV2LnhtbFBLBQYAAAAABAAEAPUAAACJAwAAAAA=&#10;">
              <v:textbox style="mso-next-textbox:#Прямоугольник 972">
                <w:txbxContent>
                  <w:p w:rsidR="00726896" w:rsidRPr="00D21EB0" w:rsidRDefault="00726896" w:rsidP="00481873">
                    <w:pPr>
                      <w:spacing w:line="240" w:lineRule="auto"/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Y1</w:t>
                    </w:r>
                  </w:p>
                </w:txbxContent>
              </v:textbox>
            </v:rect>
            <v:shape id="Ромб 976" o:spid="_x0000_s1403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wqMQA&#10;AADcAAAADwAAAGRycy9kb3ducmV2LnhtbESPwW7CMBBE70j8g7WVegOnHICmGFQhIaGWC4EP2MZL&#10;nDZeB9tNwt9jpEo9jmbmjWa1GWwjOvKhdqzgZZqBIC6drrlScD7tJksQISJrbByTghsF2KzHoxXm&#10;2vV8pK6IlUgQDjkqMDG2uZShNGQxTF1LnLyL8xZjkr6S2mOf4LaRsyybS4s1pwWDLW0NlT/Fr1Xw&#10;/dWa/rC8XrKi9J38OPj99fip1PPT8P4GItIQ/8N/7b1W8LqYw+NMOg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0MKjEAAAA3AAAAA8AAAAAAAAAAAAAAAAAmAIAAGRycy9k&#10;b3ducmV2LnhtbFBLBQYAAAAABAAEAPUAAACJAwAAAAA=&#10;">
              <v:textbox style="mso-next-textbox:#Ромб 976">
                <w:txbxContent>
                  <w:p w:rsidR="00726896" w:rsidRDefault="00726896" w:rsidP="00481873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726896" w:rsidRDefault="00726896" w:rsidP="00481873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990" o:spid="_x0000_s1404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1pMEA&#10;AADcAAAADwAAAGRycy9kb3ducmV2LnhtbERPyW7CMBC9V+IfrEHiVhz2EjCoaoXghght4TiKhyQQ&#10;j6PYhfD3+IDE8ent82VjSnGl2hWWFfS6EQji1OqCMwU/+9X7BwjnkTWWlknBnRwsF623Ocba3nhH&#10;18RnIoSwi1FB7n0VS+nSnAy6rq2IA3eytUEfYJ1JXeMthJtS9qNoLA0WHBpyrOgrp/SS/BsFeBhv&#10;15f7Sg4nv6dkUI2+j/x3VqrTbj5nIDw1/iV+ujdawXQa5ocz4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LtaTBAAAA3AAAAA8AAAAAAAAAAAAAAAAAmAIAAGRycy9kb3du&#10;cmV2LnhtbFBLBQYAAAAABAAEAPUAAACGAwAAAAA=&#10;" filled="f">
              <v:textbox style="mso-next-textbox:#Блок-схема: знак завершения 990">
                <w:txbxContent>
                  <w:p w:rsidR="00726896" w:rsidRDefault="00726896" w:rsidP="00481873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79" o:spid="_x0000_s1405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oBo8QA&#10;AADbAAAADwAAAGRycy9kb3ducmV2LnhtbESPQWvCQBSE7wX/w/KE3pqNFmwTXUUUix41ufT2mn0m&#10;abNvQ3ZN0v76rlDocZiZb5jVZjSN6KlztWUFsygGQVxYXXOpIM8OT68gnEfW2FgmBd/kYLOePKww&#10;1XbgM/UXX4oAYZeigsr7NpXSFRUZdJFtiYN3tZ1BH2RXSt3hEOCmkfM4XkiDNYeFClvaVVR8XW5G&#10;wUc9z/HnnL3FJjk8+9OYfd7e90o9TsftEoSn0f+H/9pHreAlgf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KAaPEAAAA2wAAAA8AAAAAAAAAAAAAAAAAmAIAAGRycy9k&#10;b3ducmV2LnhtbFBLBQYAAAAABAAEAPUAAACJAwAAAAA=&#10;">
              <v:textbox style="mso-next-textbox:#Прямоугольник 79">
                <w:txbxContent>
                  <w:p w:rsidR="00726896" w:rsidRPr="00D21EB0" w:rsidRDefault="00726896" w:rsidP="00481873">
                    <w:pPr>
                      <w:spacing w:line="240" w:lineRule="auto"/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Y4, Y2</w:t>
                    </w:r>
                  </w:p>
                </w:txbxContent>
              </v:textbox>
            </v:rect>
            <v:rect id="Прямоугольник 1061" o:spid="_x0000_s1406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WJsMA&#10;AADdAAAADwAAAGRycy9kb3ducmV2LnhtbERPTWvCQBC9F/wPywi91V1TkDZ1FbGk2KPGi7cxO03S&#10;ZmdDdhNjf70rFHqbx/uc5Xq0jRio87VjDfOZAkFcOFNzqeGYZ08vIHxANtg4Jg1X8rBeTR6WmBp3&#10;4T0Nh1CKGMI+RQ1VCG0qpS8qsuhnriWO3JfrLIYIu1KaDi8x3DYyUWohLdYcGypsaVtR8XPorYZz&#10;nRzxd59/KPuaPYfPMf/uT+9aP07HzRuIQGP4F/+5dybOV4s53L+JJ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BWJsMAAADdAAAADwAAAAAAAAAAAAAAAACYAgAAZHJzL2Rv&#10;d25yZXYueG1sUEsFBgAAAAAEAAQA9QAAAIgDAAAAAA==&#10;">
              <v:textbox style="mso-next-textbox:#Прямоугольник 1061">
                <w:txbxContent>
                  <w:p w:rsidR="00726896" w:rsidRPr="00D21EB0" w:rsidRDefault="00726896" w:rsidP="00481873">
                    <w:pPr>
                      <w:spacing w:line="240" w:lineRule="auto"/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Y3, Y2</w:t>
                    </w:r>
                  </w:p>
                </w:txbxContent>
              </v:textbox>
            </v:rect>
            <v:line id="Прямая соединительная линия 1064" o:spid="_x0000_s1407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pqOMUAAADd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6SvsH9m3iC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pqOMUAAADdAAAADwAAAAAAAAAA&#10;AAAAAAChAgAAZHJzL2Rvd25yZXYueG1sUEsFBgAAAAAEAAQA+QAAAJMDAAAAAA==&#10;"/>
            <v:line id="Прямая соединительная линия 1080" o:spid="_x0000_s1408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KwcgAAADd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n42E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2KwcgAAADdAAAADwAAAAAA&#10;AAAAAAAAAAChAgAAZHJzL2Rvd25yZXYueG1sUEsFBgAAAAAEAAQA+QAAAJYDAAAAAA==&#10;"/>
            <v:shape id="Соединительная линия уступом 1082" o:spid="_x0000_s1409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FGDMIAAADdAAAADwAAAGRycy9kb3ducmV2LnhtbERPS4vCMBC+C/sfwizsTVM9aO2aFlkU&#10;PHjxgXsdmrEpNpPSZLXrrzeC4G0+vucsit424kqdrx0rGI8SEMSl0zVXCo6H9TAF4QOyxsYxKfgn&#10;D0X+MVhgpt2Nd3Tdh0rEEPYZKjAhtJmUvjRk0Y9cSxy5s+sshgi7SuoObzHcNnKSJFNpsebYYLCl&#10;H0PlZf9nFayOq8P8nPpfs+2XQZ4299nM3pX6+uyX3yAC9eEtfrk3Os5P0gk8v4kny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1FGDMIAAADdAAAADwAAAAAAAAAAAAAA&#10;AAChAgAAZHJzL2Rvd25yZXYueG1sUEsFBgAAAAAEAAQA+QAAAJADAAAAAA==&#10;" adj="21600">
              <v:stroke endarrow="classic"/>
            </v:shape>
            <v:shape id="Соединительная линия уступом 1084" o:spid="_x0000_s1410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kc58MAAADdAAAADwAAAGRycy9kb3ducmV2LnhtbERP20rDQBB9F/oPyxR8sxurSEm7LVJa&#10;EFpFox8wZCfJ0uxsyI5p8veuIPg2h3OdzW70rRqojy6wgftFBoq4DNZxbeDr83i3AhUF2WIbmAxM&#10;FGG3nd1sMLfhyh80FFKrFMIxRwONSJdrHcuGPMZF6IgTV4XeoyTY19r2eE3hvtXLLHvSHh2nhgY7&#10;2jdUXopvb2BZyYMMZ/9WTa+n9/PRueJ0mIy5nY/Pa1BCo/yL/9wvNs3PVo/w+006QW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ZHOfDAAAA3QAAAA8AAAAAAAAAAAAA&#10;AAAAoQIAAGRycy9kb3ducmV2LnhtbFBLBQYAAAAABAAEAPkAAACRAwAAAAA=&#10;" adj="21600">
              <v:stroke endarrow="classic"/>
            </v:shape>
            <v:shape id="Ромб 1086" o:spid="_x0000_s1411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Z18IA&#10;AADdAAAADwAAAGRycy9kb3ducmV2LnhtbERPzWoCMRC+C32HMAVvmrQHWbZGKYWCVC9u+wDTzbjZ&#10;djNZk7i7vn1TELzNx/c76+3kOjFQiK1nDU9LBYK49qblRsPX5/uiABETssHOM2m4UoTt5mG2xtL4&#10;kY80VKkROYRjiRpsSn0pZawtOYxL3xNn7uSDw5RhaKQJOOZw18lnpVbSYcu5wWJPb5bq3+riNPx8&#10;93Y8FOeTquowyI9D2J2Pe63nj9PrC4hEU7qLb+6dyfNVsYL/b/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NnXwgAAAN0AAAAPAAAAAAAAAAAAAAAAAJgCAABkcnMvZG93&#10;bnJldi54bWxQSwUGAAAAAAQABAD1AAAAhwMAAAAA&#10;">
              <v:textbox style="mso-next-textbox:#Ромб 1086">
                <w:txbxContent>
                  <w:p w:rsidR="00726896" w:rsidRDefault="00726896" w:rsidP="00481873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288" o:spid="_x0000_s1412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cfbsAAADcAAAADwAAAGRycy9kb3ducmV2LnhtbERPSwrCMBDdC94hjOBOU0WKVKOIIuhK&#10;rB5gaMa22ExKEm29vVkILh/vv972phFvcr62rGA2TUAQF1bXXCq4346TJQgfkDU2lknBhzxsN8PB&#10;GjNtO77SOw+liCHsM1RQhdBmUvqiIoN+alviyD2sMxgidKXUDrsYbho5T5JUGqw5NlTY0r6i4pm/&#10;jILrvTOXPj0ngSmXxSFdPBfupNR41O9WIAL14S/+uU9awXwZ18Yz8QjIz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X55x9uwAAANwAAAAPAAAAAAAAAAAAAAAAAKECAABk&#10;cnMvZG93bnJldi54bWxQSwUGAAAAAAQABAD5AAAAiQMAAAAA&#10;">
              <v:stroke endarrow="classic"/>
            </v:line>
            <v:line id="Прямая соединительная линия 290" o:spid="_x0000_s1413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Gpr4AAADcAAAADwAAAGRycy9kb3ducmV2LnhtbERPzYrCMBC+C75DGMGbTVekaNcoiyLo&#10;Saw+wNDMtsVmUpJo69ubg+Dx4/tfbwfTiic531hW8JOkIIhLqxuuFNyuh9kShA/IGlvLpOBFHrab&#10;8WiNubY9X+hZhErEEPY5KqhD6HIpfVmTQZ/Yjjhy/9YZDBG6SmqHfQw3rZynaSYNNhwbauxoV1N5&#10;Lx5GweXWm/OQndLAVMhyny3uC3dUajoZ/n5BBBrCV/xxH7WC+SrOj2fiEZCb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SAamvgAAANwAAAAPAAAAAAAAAAAAAAAAAKEC&#10;AABkcnMvZG93bnJldi54bWxQSwUGAAAAAAQABAD5AAAAjAMAAAAA&#10;">
              <v:stroke endarrow="classic"/>
            </v:line>
            <v:line id="Прямая соединительная линия 292" o:spid="_x0000_s1414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xOtsYAAADcAAAADwAAAGRycy9kb3ducmV2LnhtbESPQWsCMRSE70L/Q3iFXqRmu0jR1ShS&#10;KPTgpVZWentuXjfLbl62Sarbf28EweMwM98wy/VgO3EiHxrHCl4mGQjiyumGawX7r/fnGYgQkTV2&#10;jknBPwVYrx5GSyy0O/MnnXaxFgnCoUAFJsa+kDJUhiyGieuJk/fjvMWYpK+l9nhOcNvJPMtepcWG&#10;04LBnt4MVe3uzyqQs+3412+O07ZsD4e5Kauy/94q9fQ4bBYgIg3xHr61P7SCfJ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sTrbGAAAA3AAAAA8AAAAAAAAA&#10;AAAAAAAAoQIAAGRycy9kb3ducmV2LnhtbFBLBQYAAAAABAAEAPkAAACUAwAAAAA=&#10;"/>
            <v:line id="Прямая соединительная линия 293" o:spid="_x0000_s1415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qY0cEAAADcAAAADwAAAGRycy9kb3ducmV2LnhtbESP3YrCMBSE7xd8h3AE79bUH8pajSKK&#10;4F6JXR/g0BzbYnNSkmjr2xthwcthZr5hVpveNOJBzteWFUzGCQjiwuqaSwWXv8P3DwgfkDU2lknB&#10;kzxs1oOvFWbadnymRx5KESHsM1RQhdBmUvqiIoN+bFvi6F2tMxiidKXUDrsIN42cJkkqDdYcFyps&#10;aVdRccvvRsH50plTn/4mgSmXxT6d3+buqNRo2G+XIAL14RP+bx+1guliBu8z8Qj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mpjRwQAAANwAAAAPAAAAAAAAAAAAAAAA&#10;AKECAABkcnMvZG93bnJldi54bWxQSwUGAAAAAAQABAD5AAAAjwMAAAAA&#10;">
              <v:stroke endarrow="classic"/>
            </v:line>
            <v:line id="Прямая соединительная линия 295" o:spid="_x0000_s1416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Xv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Ve9xwAAANwAAAAPAAAAAAAA&#10;AAAAAAAAAKECAABkcnMvZG93bnJldi54bWxQSwUGAAAAAAQABAD5AAAAlQMAAAAA&#10;"/>
            <w10:wrap anchorx="margin"/>
          </v:group>
        </w:pict>
      </w:r>
    </w:p>
    <w:p w:rsidR="00726896" w:rsidRDefault="00726896" w:rsidP="00481873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  <w:lang w:val="ru-RU" w:eastAsia="ru-RU"/>
        </w:rPr>
        <w:pict>
          <v:shape id="_x0000_s1417" type="#_x0000_t202" style="position:absolute;left:0;text-align:left;margin-left:313.15pt;margin-top:18.85pt;width:32.25pt;height:20.2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" filled="f" stroked="f">
            <v:textbox>
              <w:txbxContent>
                <w:p w:rsidR="00726896" w:rsidRPr="00353C24" w:rsidRDefault="00726896" w:rsidP="0048187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oval id="Овал 305" o:spid="_x0000_s1418" style="position:absolute;left:0;text-align:left;margin-left:310.1pt;margin-top:25.65pt;width:7.5pt;height:7.5pt;z-index:251655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" fillcolor="black" stroked="f" strokeweight="2pt"/>
        </w:pict>
      </w:r>
    </w:p>
    <w:p w:rsidR="00726896" w:rsidRDefault="00726896" w:rsidP="00481873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  <w:lang w:val="ru-RU" w:eastAsia="ru-RU"/>
        </w:rPr>
        <w:pict>
          <v:shape id="_x0000_s1419" type="#_x0000_t202" style="position:absolute;left:0;text-align:left;margin-left:301.8pt;margin-top:24.6pt;width:18pt;height:20.2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" filled="f" stroked="f">
            <v:textbox>
              <w:txbxContent>
                <w:p w:rsidR="00726896" w:rsidRPr="00D96EEC" w:rsidRDefault="00726896" w:rsidP="00481873">
                  <w:pPr>
                    <w:jc w:val="center"/>
                  </w:pPr>
                  <w:r>
                    <w:t>1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_x0000_s1420" type="#_x0000_t202" style="position:absolute;left:0;text-align:left;margin-left:183.3pt;margin-top:24.6pt;width:15pt;height:20.2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" filled="f" stroked="f">
            <v:textbox>
              <w:txbxContent>
                <w:p w:rsidR="00726896" w:rsidRPr="00D96EEC" w:rsidRDefault="00726896" w:rsidP="00481873">
                  <w:pPr>
                    <w:jc w:val="center"/>
                  </w:pPr>
                  <w:r>
                    <w:t>0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Соединительная линия уступом 296" o:spid="_x0000_s1421" type="#_x0000_t34" style="position:absolute;left:0;text-align:left;margin-left:250.05pt;margin-top:15.4pt;width:51.75pt;height:117pt;flip:x y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" adj="-69026">
            <v:stroke endarrow="classic"/>
          </v:shape>
        </w:pict>
      </w:r>
    </w:p>
    <w:p w:rsidR="00726896" w:rsidRDefault="00726896" w:rsidP="00481873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  <w:lang w:val="ru-RU" w:eastAsia="ru-RU"/>
        </w:rPr>
        <w:pict>
          <v:shape id="_x0000_s1422" type="#_x0000_t202" style="position:absolute;left:0;text-align:left;margin-left:281.65pt;margin-top:30.55pt;width:32.25pt;height:20.2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" filled="f" stroked="f">
            <v:textbox>
              <w:txbxContent>
                <w:p w:rsidR="00726896" w:rsidRPr="00353C24" w:rsidRDefault="00726896" w:rsidP="0048187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_x0000_s1423" type="#_x0000_t202" style="position:absolute;left:0;text-align:left;margin-left:181.9pt;margin-top:29.8pt;width:32.25pt;height:20.25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" filled="f" stroked="f">
            <v:textbox>
              <w:txbxContent>
                <w:p w:rsidR="00726896" w:rsidRPr="00353C24" w:rsidRDefault="00726896" w:rsidP="0048187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</w:p>
    <w:p w:rsidR="00726896" w:rsidRDefault="00726896" w:rsidP="00481873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  <w:lang w:val="ru-RU" w:eastAsia="ru-RU"/>
        </w:rPr>
        <w:pict>
          <v:oval id="Овал 306" o:spid="_x0000_s1424" style="position:absolute;left:0;text-align:left;margin-left:177.35pt;margin-top:6.15pt;width:7.5pt;height:7.5pt;z-index:251656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" fillcolor="black" stroked="f" strokeweight="2pt"/>
        </w:pict>
      </w:r>
      <w:r>
        <w:rPr>
          <w:noProof/>
          <w:lang w:val="ru-RU" w:eastAsia="ru-RU"/>
        </w:rPr>
        <w:pict>
          <v:oval id="Овал 308" o:spid="_x0000_s1425" style="position:absolute;left:0;text-align:left;margin-left:310.1pt;margin-top:6.45pt;width:7.5pt;height:7.5pt;z-index:251657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" fillcolor="black" stroked="f" strokeweight="2pt"/>
        </w:pict>
      </w:r>
    </w:p>
    <w:p w:rsidR="00726896" w:rsidRPr="002E7927" w:rsidRDefault="00726896" w:rsidP="00481873">
      <w:pPr>
        <w:jc w:val="center"/>
        <w:rPr>
          <w:rFonts w:ascii="Times New Roman" w:hAnsi="Times New Roman"/>
          <w:b/>
          <w:sz w:val="32"/>
          <w:szCs w:val="28"/>
          <w:lang w:val="ru-RU"/>
        </w:rPr>
      </w:pPr>
      <w:r>
        <w:rPr>
          <w:noProof/>
          <w:lang w:val="ru-RU" w:eastAsia="ru-RU"/>
        </w:rPr>
        <w:pict>
          <v:shape id="_x0000_s1426" type="#_x0000_t202" style="position:absolute;left:0;text-align:left;margin-left:299.6pt;margin-top:18.85pt;width:18pt;height:20.2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" filled="f" stroked="f">
            <v:textbox>
              <w:txbxContent>
                <w:p w:rsidR="00726896" w:rsidRPr="00D96EEC" w:rsidRDefault="00726896" w:rsidP="00481873">
                  <w:r>
                    <w:t>0</w:t>
                  </w:r>
                </w:p>
              </w:txbxContent>
            </v:textbox>
          </v:shape>
        </w:pict>
      </w:r>
    </w:p>
    <w:p w:rsidR="00726896" w:rsidRDefault="00726896" w:rsidP="00481873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noProof/>
          <w:lang w:val="ru-RU" w:eastAsia="ru-RU"/>
        </w:rPr>
        <w:pict>
          <v:shape id="_x0000_s1427" type="#_x0000_t202" style="position:absolute;left:0;text-align:left;margin-left:250.1pt;margin-top:27.2pt;width:18pt;height:20.25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" filled="f" stroked="f">
            <v:textbox>
              <w:txbxContent>
                <w:p w:rsidR="00726896" w:rsidRPr="00D96EEC" w:rsidRDefault="00726896" w:rsidP="00481873">
                  <w:pPr>
                    <w:jc w:val="center"/>
                  </w:pPr>
                  <w:r>
                    <w:t>1</w:t>
                  </w:r>
                </w:p>
              </w:txbxContent>
            </v:textbox>
          </v:shape>
        </w:pict>
      </w:r>
    </w:p>
    <w:p w:rsidR="00726896" w:rsidRDefault="00726896" w:rsidP="00481873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noProof/>
          <w:lang w:val="ru-RU" w:eastAsia="ru-RU"/>
        </w:rPr>
        <w:pict>
          <v:shape id="_x0000_s1428" type="#_x0000_t202" style="position:absolute;left:0;text-align:left;margin-left:313.15pt;margin-top:20.3pt;width:32.25pt;height:20.2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" filled="f" stroked="f">
            <v:textbox>
              <w:txbxContent>
                <w:p w:rsidR="00726896" w:rsidRPr="00353C24" w:rsidRDefault="00726896" w:rsidP="0048187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oval id="Овал 309" o:spid="_x0000_s1429" style="position:absolute;left:0;text-align:left;margin-left:309.35pt;margin-top:27.35pt;width:7.5pt;height:7.5pt;z-index:251658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" fillcolor="black" stroked="f" strokeweight="2pt"/>
        </w:pict>
      </w:r>
    </w:p>
    <w:p w:rsidR="00726896" w:rsidRDefault="00726896" w:rsidP="00481873">
      <w:pPr>
        <w:jc w:val="center"/>
        <w:rPr>
          <w:rFonts w:ascii="Times New Roman" w:hAnsi="Times New Roman"/>
          <w:i/>
          <w:sz w:val="28"/>
          <w:szCs w:val="28"/>
        </w:rPr>
      </w:pPr>
    </w:p>
    <w:p w:rsidR="00726896" w:rsidRPr="00AB7285" w:rsidRDefault="00726896" w:rsidP="00AB7285">
      <w:pPr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42673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sz w:val="28"/>
          <w:szCs w:val="28"/>
        </w:rPr>
        <w:t xml:space="preserve"> 3.1 – Закодований м</w:t>
      </w:r>
      <w:r w:rsidRPr="00442673">
        <w:rPr>
          <w:rFonts w:ascii="Times New Roman" w:hAnsi="Times New Roman"/>
          <w:i/>
          <w:sz w:val="28"/>
          <w:szCs w:val="28"/>
        </w:rPr>
        <w:t>ікроалгоритм</w:t>
      </w:r>
    </w:p>
    <w:p w:rsidR="00726896" w:rsidRPr="00442673" w:rsidRDefault="00726896" w:rsidP="00481873">
      <w:pPr>
        <w:rPr>
          <w:rFonts w:ascii="Times New Roman" w:hAnsi="Times New Roman"/>
          <w:b/>
          <w:sz w:val="28"/>
          <w:szCs w:val="28"/>
        </w:rPr>
      </w:pPr>
      <w:r w:rsidRPr="00442673">
        <w:rPr>
          <w:rFonts w:ascii="Times New Roman" w:hAnsi="Times New Roman"/>
          <w:b/>
          <w:sz w:val="28"/>
          <w:szCs w:val="28"/>
        </w:rPr>
        <w:t xml:space="preserve">3.3 Граф </w:t>
      </w:r>
      <w:r>
        <w:rPr>
          <w:rFonts w:ascii="Times New Roman" w:hAnsi="Times New Roman"/>
          <w:b/>
          <w:sz w:val="28"/>
          <w:szCs w:val="28"/>
        </w:rPr>
        <w:t xml:space="preserve">упарвляючого </w:t>
      </w:r>
      <w:r w:rsidRPr="00442673">
        <w:rPr>
          <w:rFonts w:ascii="Times New Roman" w:hAnsi="Times New Roman"/>
          <w:b/>
          <w:sz w:val="28"/>
          <w:szCs w:val="28"/>
        </w:rPr>
        <w:t>автомата</w:t>
      </w:r>
    </w:p>
    <w:p w:rsidR="00726896" w:rsidRDefault="00726896" w:rsidP="00481873">
      <w:pPr>
        <w:jc w:val="center"/>
      </w:pPr>
      <w:r>
        <w:object w:dxaOrig="7646" w:dyaOrig="5531">
          <v:shape id="_x0000_i1137" type="#_x0000_t75" style="width:324.75pt;height:237.75pt" o:ole="">
            <v:imagedata r:id="rId93" o:title=""/>
          </v:shape>
          <o:OLEObject Type="Embed" ProgID="Visio.Drawing.11" ShapeID="_x0000_i1137" DrawAspect="Content" ObjectID="_1461620441" r:id="rId94"/>
        </w:object>
      </w:r>
    </w:p>
    <w:p w:rsidR="00726896" w:rsidRPr="008A3A70" w:rsidRDefault="00726896" w:rsidP="00481873">
      <w:pPr>
        <w:jc w:val="center"/>
        <w:rPr>
          <w:rFonts w:ascii="Times New Roman" w:hAnsi="Times New Roman"/>
          <w:i/>
          <w:sz w:val="28"/>
          <w:lang w:val="ru-RU"/>
        </w:rPr>
      </w:pPr>
      <w:r w:rsidRPr="00442673">
        <w:rPr>
          <w:rFonts w:ascii="Times New Roman" w:hAnsi="Times New Roman"/>
          <w:i/>
          <w:sz w:val="28"/>
        </w:rPr>
        <w:t>Рис</w:t>
      </w:r>
      <w:r>
        <w:rPr>
          <w:rFonts w:ascii="Times New Roman" w:hAnsi="Times New Roman"/>
          <w:i/>
          <w:sz w:val="28"/>
          <w:lang w:val="ru-RU"/>
        </w:rPr>
        <w:t>.</w:t>
      </w:r>
      <w:r w:rsidRPr="00442673">
        <w:rPr>
          <w:rFonts w:ascii="Times New Roman" w:hAnsi="Times New Roman"/>
          <w:i/>
          <w:sz w:val="28"/>
        </w:rPr>
        <w:t xml:space="preserve"> 3.2 – Граф циклічного автомата</w:t>
      </w:r>
    </w:p>
    <w:p w:rsidR="00726896" w:rsidRPr="00D96EEC" w:rsidRDefault="00726896" w:rsidP="00481873">
      <w:pPr>
        <w:rPr>
          <w:rFonts w:ascii="Times New Roman" w:hAnsi="Times New Roman"/>
          <w:b/>
          <w:sz w:val="28"/>
        </w:rPr>
      </w:pPr>
      <w:r w:rsidRPr="00442673">
        <w:rPr>
          <w:rFonts w:ascii="Times New Roman" w:hAnsi="Times New Roman"/>
          <w:b/>
          <w:sz w:val="28"/>
        </w:rPr>
        <w:t xml:space="preserve">3.4 Таблиця переходів циклічного автомата на </w:t>
      </w:r>
      <w:r>
        <w:rPr>
          <w:rFonts w:ascii="Times New Roman" w:hAnsi="Times New Roman"/>
          <w:b/>
          <w:sz w:val="28"/>
          <w:lang w:val="en-US"/>
        </w:rPr>
        <w:t>D</w:t>
      </w:r>
      <w:r w:rsidRPr="00442673">
        <w:rPr>
          <w:rFonts w:ascii="Times New Roman" w:hAnsi="Times New Roman"/>
          <w:b/>
          <w:sz w:val="28"/>
          <w:lang w:val="ru-RU"/>
        </w:rPr>
        <w:t>-тригерах</w:t>
      </w:r>
    </w:p>
    <w:p w:rsidR="00726896" w:rsidRDefault="00726896" w:rsidP="00481873">
      <w:pPr>
        <w:ind w:right="1132"/>
        <w:jc w:val="right"/>
        <w:rPr>
          <w:rFonts w:ascii="Times New Roman" w:hAnsi="Times New Roman"/>
          <w:i/>
          <w:sz w:val="28"/>
          <w:lang w:val="ru-RU"/>
        </w:rPr>
      </w:pPr>
      <w:r w:rsidRPr="00442673">
        <w:rPr>
          <w:rFonts w:ascii="Times New Roman" w:hAnsi="Times New Roman"/>
          <w:i/>
          <w:sz w:val="28"/>
          <w:lang w:val="ru-RU"/>
        </w:rPr>
        <w:t xml:space="preserve">Таблиця 3.2 </w:t>
      </w:r>
    </w:p>
    <w:p w:rsidR="00726896" w:rsidRPr="00AB7285" w:rsidRDefault="00726896" w:rsidP="00AB7285">
      <w:pPr>
        <w:ind w:right="1132"/>
        <w:jc w:val="center"/>
        <w:rPr>
          <w:rFonts w:ascii="Times New Roman" w:hAnsi="Times New Roman"/>
          <w:b/>
          <w:sz w:val="28"/>
          <w:lang w:val="ru-RU"/>
        </w:rPr>
      </w:pPr>
      <w:r w:rsidRPr="00AB7285">
        <w:rPr>
          <w:rFonts w:ascii="Times New Roman" w:hAnsi="Times New Roman"/>
          <w:b/>
          <w:sz w:val="28"/>
          <w:lang w:val="ru-RU"/>
        </w:rPr>
        <w:t>Таблиця переход</w:t>
      </w:r>
      <w:r w:rsidRPr="00AB7285">
        <w:rPr>
          <w:rFonts w:ascii="Times New Roman" w:hAnsi="Times New Roman"/>
          <w:b/>
          <w:sz w:val="28"/>
        </w:rPr>
        <w:t>і</w:t>
      </w:r>
      <w:r w:rsidRPr="00AB7285">
        <w:rPr>
          <w:rFonts w:ascii="Times New Roman" w:hAnsi="Times New Roman"/>
          <w:b/>
          <w:sz w:val="28"/>
          <w:lang w:val="ru-RU"/>
        </w:rPr>
        <w:t>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68"/>
        <w:gridCol w:w="655"/>
        <w:gridCol w:w="654"/>
        <w:gridCol w:w="800"/>
        <w:gridCol w:w="800"/>
        <w:gridCol w:w="642"/>
        <w:gridCol w:w="641"/>
        <w:gridCol w:w="640"/>
        <w:gridCol w:w="639"/>
        <w:gridCol w:w="639"/>
        <w:gridCol w:w="640"/>
        <w:gridCol w:w="749"/>
        <w:gridCol w:w="749"/>
      </w:tblGrid>
      <w:tr w:rsidR="00726896" w:rsidRPr="00251225" w:rsidTr="00AB7285">
        <w:tc>
          <w:tcPr>
            <w:tcW w:w="1034" w:type="dxa"/>
            <w:vMerge w:val="restart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ru-RU"/>
              </w:rPr>
              <w:t>Перех</w:t>
            </w:r>
            <w:r w:rsidRPr="00AB7285">
              <w:rPr>
                <w:rFonts w:ascii="Times New Roman" w:hAnsi="Times New Roman"/>
                <w:sz w:val="28"/>
                <w:szCs w:val="28"/>
              </w:rPr>
              <w:t>ід</w:t>
            </w:r>
          </w:p>
        </w:tc>
        <w:tc>
          <w:tcPr>
            <w:tcW w:w="1309" w:type="dxa"/>
            <w:gridSpan w:val="2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Старий</w:t>
            </w:r>
          </w:p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стан</w:t>
            </w:r>
          </w:p>
        </w:tc>
        <w:tc>
          <w:tcPr>
            <w:tcW w:w="1450" w:type="dxa"/>
            <w:gridSpan w:val="2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Новий</w:t>
            </w:r>
          </w:p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стан</w:t>
            </w:r>
          </w:p>
        </w:tc>
        <w:tc>
          <w:tcPr>
            <w:tcW w:w="1283" w:type="dxa"/>
            <w:gridSpan w:val="2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Вхідні</w:t>
            </w:r>
          </w:p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сигнали</w:t>
            </w:r>
          </w:p>
        </w:tc>
        <w:tc>
          <w:tcPr>
            <w:tcW w:w="2558" w:type="dxa"/>
            <w:gridSpan w:val="4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Вихідні сигнали</w:t>
            </w:r>
          </w:p>
        </w:tc>
        <w:tc>
          <w:tcPr>
            <w:tcW w:w="1279" w:type="dxa"/>
            <w:gridSpan w:val="2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Функції збудження тригерів</w:t>
            </w:r>
          </w:p>
        </w:tc>
      </w:tr>
      <w:tr w:rsidR="00726896" w:rsidRPr="00251225" w:rsidTr="00AB7285">
        <w:tc>
          <w:tcPr>
            <w:tcW w:w="1034" w:type="dxa"/>
            <w:vMerge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val="ru-RU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  <w:r w:rsidRPr="00AB7285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B7285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t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Q1</w:t>
            </w:r>
            <w:r w:rsidRPr="00AB7285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t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Q2</w:t>
            </w:r>
            <w:r w:rsidRPr="00AB7285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t+1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Q1</w:t>
            </w:r>
            <w:r w:rsidRPr="00AB7285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t+1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Y4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Y3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D1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Z1-Z2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Z2-Z3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Z2-Z4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Z3-Z4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Z3-Z1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Z3-Z3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Z4-Z3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Z4-Z1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26896" w:rsidRPr="00251225" w:rsidTr="00AB7285">
        <w:tc>
          <w:tcPr>
            <w:tcW w:w="103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B7285">
              <w:rPr>
                <w:rFonts w:ascii="Times New Roman" w:hAnsi="Times New Roman"/>
                <w:sz w:val="28"/>
                <w:szCs w:val="28"/>
                <w:lang w:val="en-US"/>
              </w:rPr>
              <w:t>Z4-Z4</w:t>
            </w:r>
          </w:p>
        </w:tc>
        <w:tc>
          <w:tcPr>
            <w:tcW w:w="65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4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25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2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41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639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40" w:type="dxa"/>
            <w:vAlign w:val="center"/>
          </w:tcPr>
          <w:p w:rsidR="00726896" w:rsidRPr="00AB7285" w:rsidRDefault="00726896" w:rsidP="004818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728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Default="00726896" w:rsidP="00481873">
      <w:pPr>
        <w:rPr>
          <w:rFonts w:ascii="Times New Roman" w:hAnsi="Times New Roman"/>
          <w:b/>
          <w:sz w:val="32"/>
          <w:szCs w:val="28"/>
        </w:rPr>
      </w:pPr>
    </w:p>
    <w:p w:rsidR="00726896" w:rsidRPr="00AB7285" w:rsidRDefault="00726896" w:rsidP="00481873">
      <w:pPr>
        <w:contextualSpacing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3.5 Ф</w:t>
      </w:r>
      <w:r w:rsidRPr="00313AD3">
        <w:rPr>
          <w:rFonts w:ascii="Times New Roman" w:hAnsi="Times New Roman"/>
          <w:b/>
          <w:sz w:val="28"/>
          <w:szCs w:val="28"/>
        </w:rPr>
        <w:t>ункцій</w:t>
      </w:r>
      <w:r w:rsidRPr="00C8179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збудження</w:t>
      </w:r>
      <w:r w:rsidRPr="00C8179F">
        <w:rPr>
          <w:rFonts w:ascii="Times New Roman" w:hAnsi="Times New Roman"/>
          <w:b/>
          <w:sz w:val="28"/>
          <w:szCs w:val="28"/>
        </w:rPr>
        <w:t xml:space="preserve"> </w:t>
      </w:r>
      <w:r w:rsidRPr="00313AD3">
        <w:rPr>
          <w:rFonts w:ascii="Times New Roman" w:hAnsi="Times New Roman"/>
          <w:b/>
          <w:sz w:val="28"/>
          <w:szCs w:val="28"/>
        </w:rPr>
        <w:t>тригерів</w:t>
      </w:r>
      <w:r>
        <w:rPr>
          <w:rFonts w:ascii="Times New Roman" w:hAnsi="Times New Roman"/>
          <w:b/>
          <w:sz w:val="28"/>
          <w:szCs w:val="28"/>
        </w:rPr>
        <w:t>. Мінімізація функцій методом діаграм Вейча</w:t>
      </w:r>
    </w:p>
    <w:p w:rsidR="00726896" w:rsidRPr="00C8179F" w:rsidRDefault="00726896" w:rsidP="00481873">
      <w:pPr>
        <w:contextualSpacing/>
        <w:rPr>
          <w:rFonts w:ascii="Times New Roman" w:hAnsi="Times New Roman"/>
          <w:b/>
          <w:sz w:val="28"/>
          <w:szCs w:val="28"/>
        </w:rPr>
      </w:pPr>
      <w:r w:rsidRPr="004949A8">
        <w:rPr>
          <w:rFonts w:ascii="Times New Roman" w:hAnsi="Times New Roman"/>
          <w:b/>
          <w:position w:val="-32"/>
          <w:sz w:val="28"/>
          <w:szCs w:val="28"/>
          <w:lang w:val="en-US"/>
        </w:rPr>
        <w:object w:dxaOrig="7940" w:dyaOrig="760">
          <v:shape id="_x0000_i1138" type="#_x0000_t75" style="width:389.25pt;height:38.25pt" o:ole="">
            <v:imagedata r:id="rId95" o:title=""/>
          </v:shape>
          <o:OLEObject Type="Embed" ProgID="Equation.3" ShapeID="_x0000_i1138" DrawAspect="Content" ObjectID="_1461620442" r:id="rId96"/>
        </w:object>
      </w:r>
    </w:p>
    <w:p w:rsidR="00726896" w:rsidRDefault="00726896" w:rsidP="00481873">
      <w:pPr>
        <w:rPr>
          <w:rFonts w:ascii="Times New Roman" w:hAnsi="Times New Roman"/>
          <w:b/>
          <w:sz w:val="28"/>
          <w:szCs w:val="28"/>
        </w:rPr>
      </w:pPr>
    </w:p>
    <w:p w:rsidR="00726896" w:rsidRDefault="00726896" w:rsidP="00481873">
      <w:pPr>
        <w:rPr>
          <w:rFonts w:ascii="Times New Roman" w:hAnsi="Times New Roman"/>
          <w:b/>
          <w:sz w:val="28"/>
          <w:szCs w:val="28"/>
        </w:rPr>
      </w:pPr>
    </w:p>
    <w:p w:rsidR="00726896" w:rsidRPr="00C8179F" w:rsidRDefault="00726896" w:rsidP="00481873">
      <w:pPr>
        <w:rPr>
          <w:rFonts w:ascii="Times New Roman" w:hAnsi="Times New Roman"/>
          <w:b/>
          <w:sz w:val="28"/>
          <w:szCs w:val="28"/>
        </w:rPr>
      </w:pPr>
      <w:r w:rsidRPr="002E5507">
        <w:rPr>
          <w:rFonts w:ascii="Times New Roman" w:hAnsi="Times New Roman"/>
          <w:b/>
          <w:sz w:val="28"/>
          <w:szCs w:val="28"/>
        </w:rPr>
        <w:pict>
          <v:shape id="_x0000_i1139" type="#_x0000_t75" style="width:474.75pt;height:165.75pt">
            <v:imagedata r:id="rId97" o:title=""/>
          </v:shape>
        </w:pict>
      </w:r>
    </w:p>
    <w:p w:rsidR="00726896" w:rsidRPr="00251225" w:rsidRDefault="00726896" w:rsidP="00481873">
      <w:pPr>
        <w:spacing w:after="0"/>
        <w:rPr>
          <w:vanish/>
        </w:rPr>
      </w:pPr>
    </w:p>
    <w:p w:rsidR="00726896" w:rsidRPr="00C8179F" w:rsidRDefault="00726896" w:rsidP="00481873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520FC5">
        <w:rPr>
          <w:rFonts w:ascii="Times New Roman" w:hAnsi="Times New Roman"/>
          <w:bCs/>
          <w:i/>
          <w:sz w:val="28"/>
          <w:szCs w:val="28"/>
        </w:rPr>
        <w:t>Рис</w:t>
      </w:r>
      <w:r>
        <w:rPr>
          <w:rFonts w:ascii="Times New Roman" w:hAnsi="Times New Roman"/>
          <w:bCs/>
          <w:i/>
          <w:sz w:val="28"/>
          <w:szCs w:val="28"/>
          <w:lang w:val="ru-RU"/>
        </w:rPr>
        <w:t>.</w:t>
      </w:r>
      <w:r w:rsidRPr="00520FC5">
        <w:rPr>
          <w:rFonts w:ascii="Times New Roman" w:hAnsi="Times New Roman"/>
          <w:bCs/>
          <w:i/>
          <w:sz w:val="28"/>
          <w:szCs w:val="28"/>
        </w:rPr>
        <w:t xml:space="preserve"> 3.3 – Мінімізація функцій тригерів</w:t>
      </w:r>
    </w:p>
    <w:p w:rsidR="00726896" w:rsidRDefault="00726896" w:rsidP="00481873">
      <w:pPr>
        <w:rPr>
          <w:rFonts w:ascii="Times New Roman" w:hAnsi="Times New Roman"/>
          <w:b/>
          <w:sz w:val="28"/>
          <w:szCs w:val="28"/>
        </w:rPr>
      </w:pPr>
      <w:r w:rsidRPr="00C8179F">
        <w:rPr>
          <w:rFonts w:ascii="Times New Roman" w:hAnsi="Times New Roman"/>
          <w:b/>
          <w:position w:val="-32"/>
          <w:sz w:val="28"/>
          <w:szCs w:val="28"/>
          <w:lang w:val="en-US"/>
        </w:rPr>
        <w:object w:dxaOrig="2840" w:dyaOrig="760">
          <v:shape id="_x0000_i1140" type="#_x0000_t75" style="width:140.25pt;height:38.25pt" o:ole="">
            <v:imagedata r:id="rId98" o:title=""/>
          </v:shape>
          <o:OLEObject Type="Embed" ProgID="Equation.3" ShapeID="_x0000_i1140" DrawAspect="Content" ObjectID="_1461620443" r:id="rId99"/>
        </w:object>
      </w:r>
    </w:p>
    <w:p w:rsidR="00726896" w:rsidRDefault="00726896" w:rsidP="0048187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3.6 Функції виходів управляючого автомата.</w:t>
      </w:r>
    </w:p>
    <w:p w:rsidR="00726896" w:rsidRPr="00C8179F" w:rsidRDefault="00726896" w:rsidP="00481873">
      <w:pPr>
        <w:rPr>
          <w:rFonts w:ascii="Times New Roman" w:hAnsi="Times New Roman"/>
          <w:b/>
          <w:sz w:val="28"/>
          <w:szCs w:val="28"/>
        </w:rPr>
      </w:pPr>
      <w:r w:rsidRPr="00C8179F">
        <w:rPr>
          <w:rFonts w:ascii="Times New Roman" w:hAnsi="Times New Roman"/>
          <w:b/>
          <w:position w:val="-72"/>
          <w:sz w:val="28"/>
          <w:szCs w:val="28"/>
        </w:rPr>
        <w:object w:dxaOrig="2580" w:dyaOrig="1560">
          <v:shape id="_x0000_i1141" type="#_x0000_t75" style="width:129pt;height:77.25pt" o:ole="">
            <v:imagedata r:id="rId100" o:title=""/>
          </v:shape>
          <o:OLEObject Type="Embed" ProgID="Equation.3" ShapeID="_x0000_i1141" DrawAspect="Content" ObjectID="_1461620444" r:id="rId101"/>
        </w:object>
      </w:r>
    </w:p>
    <w:p w:rsidR="00726896" w:rsidRDefault="00726896" w:rsidP="0066032A">
      <w:pPr>
        <w:rPr>
          <w:rFonts w:ascii="Times New Roman" w:hAnsi="Times New Roman"/>
          <w:b/>
          <w:sz w:val="28"/>
          <w:szCs w:val="28"/>
        </w:rPr>
      </w:pPr>
      <w:r w:rsidRPr="00DA0E33">
        <w:rPr>
          <w:rFonts w:ascii="Times New Roman" w:hAnsi="Times New Roman"/>
          <w:b/>
          <w:sz w:val="28"/>
          <w:szCs w:val="28"/>
        </w:rPr>
        <w:t>3.6 Функціональна схема автомата</w:t>
      </w:r>
    </w:p>
    <w:p w:rsidR="00726896" w:rsidRDefault="00726896" w:rsidP="00AB7285">
      <w:pPr>
        <w:ind w:left="-540"/>
        <w:jc w:val="center"/>
        <w:rPr>
          <w:rFonts w:ascii="Times New Roman" w:hAnsi="Times New Roman"/>
          <w:b/>
          <w:sz w:val="28"/>
          <w:szCs w:val="28"/>
        </w:rPr>
      </w:pPr>
      <w:r w:rsidRPr="002E5507">
        <w:rPr>
          <w:rFonts w:ascii="Times New Roman" w:hAnsi="Times New Roman"/>
          <w:b/>
          <w:sz w:val="28"/>
          <w:szCs w:val="28"/>
        </w:rPr>
        <w:pict>
          <v:shape id="_x0000_i1142" type="#_x0000_t75" style="width:517.5pt;height:274.5pt">
            <v:imagedata r:id="rId102" o:title=""/>
          </v:shape>
        </w:pict>
      </w:r>
    </w:p>
    <w:p w:rsidR="00726896" w:rsidRPr="007905B4" w:rsidRDefault="00726896" w:rsidP="007905B4">
      <w:pPr>
        <w:jc w:val="center"/>
        <w:rPr>
          <w:rFonts w:ascii="Times New Roman" w:hAnsi="Times New Roman"/>
          <w:i/>
          <w:sz w:val="28"/>
          <w:szCs w:val="28"/>
        </w:rPr>
      </w:pPr>
      <w:r w:rsidRPr="00DA0E33">
        <w:rPr>
          <w:rFonts w:ascii="Times New Roman" w:hAnsi="Times New Roman"/>
          <w:i/>
          <w:sz w:val="28"/>
          <w:szCs w:val="28"/>
        </w:rPr>
        <w:t>Рис</w:t>
      </w:r>
      <w:r>
        <w:rPr>
          <w:rFonts w:ascii="Times New Roman" w:hAnsi="Times New Roman"/>
          <w:i/>
          <w:sz w:val="28"/>
          <w:szCs w:val="28"/>
          <w:lang w:val="ru-RU"/>
        </w:rPr>
        <w:t>.</w:t>
      </w:r>
      <w:r w:rsidRPr="00DA0E33">
        <w:rPr>
          <w:rFonts w:ascii="Times New Roman" w:hAnsi="Times New Roman"/>
          <w:i/>
          <w:sz w:val="28"/>
          <w:szCs w:val="28"/>
        </w:rPr>
        <w:t xml:space="preserve"> 3.</w:t>
      </w:r>
      <w:r>
        <w:rPr>
          <w:rFonts w:ascii="Times New Roman" w:hAnsi="Times New Roman"/>
          <w:i/>
          <w:sz w:val="28"/>
          <w:szCs w:val="28"/>
        </w:rPr>
        <w:t>5 - Функціональна схема</w:t>
      </w:r>
    </w:p>
    <w:p w:rsidR="00726896" w:rsidRDefault="00726896" w:rsidP="000F0010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</w:p>
    <w:p w:rsidR="00726896" w:rsidRPr="000F0010" w:rsidRDefault="00726896" w:rsidP="000F0010">
      <w:pPr>
        <w:jc w:val="center"/>
        <w:rPr>
          <w:rFonts w:ascii="Times New Roman" w:hAnsi="Times New Roman"/>
          <w:sz w:val="32"/>
          <w:szCs w:val="32"/>
        </w:rPr>
      </w:pPr>
      <w:r w:rsidRPr="000F0010">
        <w:rPr>
          <w:rFonts w:ascii="Times New Roman" w:hAnsi="Times New Roman"/>
          <w:b/>
          <w:sz w:val="32"/>
          <w:szCs w:val="32"/>
        </w:rPr>
        <w:t>Висновок</w:t>
      </w:r>
    </w:p>
    <w:p w:rsidR="00726896" w:rsidRDefault="00726896" w:rsidP="009E6E5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2"/>
          <w:szCs w:val="32"/>
        </w:rPr>
        <w:tab/>
      </w:r>
      <w:r w:rsidRPr="008D4E3C">
        <w:rPr>
          <w:rFonts w:ascii="Times New Roman" w:hAnsi="Times New Roman"/>
          <w:sz w:val="28"/>
          <w:szCs w:val="28"/>
        </w:rPr>
        <w:t>У даній розрахунковій роботі було виконано операції з числами в двійковому коді</w:t>
      </w:r>
      <w:r>
        <w:rPr>
          <w:rFonts w:ascii="Times New Roman" w:hAnsi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/>
          <w:sz w:val="28"/>
          <w:szCs w:val="28"/>
        </w:rPr>
        <w:t xml:space="preserve">, а саме: множення чотирма способами,  ділення двома способами, додавання та віднімання. Для операції </w:t>
      </w:r>
      <w:r>
        <w:rPr>
          <w:rFonts w:ascii="Times New Roman" w:hAnsi="Times New Roman"/>
          <w:sz w:val="28"/>
          <w:szCs w:val="28"/>
        </w:rPr>
        <w:t>ділення друг</w:t>
      </w:r>
      <w:r w:rsidRPr="008D4E3C">
        <w:rPr>
          <w:rFonts w:ascii="Times New Roman" w:hAnsi="Times New Roman"/>
          <w:sz w:val="28"/>
          <w:szCs w:val="28"/>
        </w:rPr>
        <w:t xml:space="preserve">им способом було </w:t>
      </w:r>
      <w:r>
        <w:rPr>
          <w:rFonts w:ascii="Times New Roman" w:hAnsi="Times New Roman"/>
          <w:sz w:val="28"/>
          <w:szCs w:val="28"/>
        </w:rPr>
        <w:t>побудовано</w:t>
      </w:r>
      <w:r w:rsidRPr="008D4E3C">
        <w:rPr>
          <w:rFonts w:ascii="Times New Roman" w:hAnsi="Times New Roman"/>
          <w:sz w:val="28"/>
          <w:szCs w:val="28"/>
        </w:rPr>
        <w:t xml:space="preserve"> управляючий автомат Мура на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8D4E3C">
        <w:rPr>
          <w:rFonts w:ascii="Times New Roman" w:hAnsi="Times New Roman"/>
          <w:sz w:val="28"/>
          <w:szCs w:val="28"/>
          <w:lang w:val="ru-RU"/>
        </w:rPr>
        <w:t>-</w:t>
      </w:r>
      <w:r w:rsidRPr="008D4E3C">
        <w:rPr>
          <w:rFonts w:ascii="Times New Roman" w:hAnsi="Times New Roman"/>
          <w:sz w:val="28"/>
          <w:szCs w:val="28"/>
        </w:rPr>
        <w:t xml:space="preserve">тригерах  і елементах булевого базису. </w:t>
      </w:r>
      <w:r>
        <w:rPr>
          <w:rFonts w:ascii="Times New Roman" w:hAnsi="Times New Roman"/>
          <w:sz w:val="28"/>
          <w:szCs w:val="28"/>
        </w:rPr>
        <w:t xml:space="preserve">Зроблено мінімізацію функцій тригерів і в середовищі </w:t>
      </w:r>
      <w:r>
        <w:rPr>
          <w:rFonts w:ascii="Times New Roman" w:hAnsi="Times New Roman"/>
          <w:sz w:val="28"/>
          <w:szCs w:val="28"/>
          <w:lang w:val="en-US"/>
        </w:rPr>
        <w:t>AFDK</w:t>
      </w:r>
      <w:r>
        <w:rPr>
          <w:rFonts w:ascii="Times New Roman" w:hAnsi="Times New Roman"/>
          <w:sz w:val="28"/>
          <w:szCs w:val="28"/>
        </w:rPr>
        <w:t xml:space="preserve"> побудована функціональна схема автомата. </w:t>
      </w:r>
    </w:p>
    <w:sectPr w:rsidR="00726896" w:rsidSect="005D1138">
      <w:footerReference w:type="default" r:id="rId103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896" w:rsidRDefault="00726896" w:rsidP="00C35EC0">
      <w:pPr>
        <w:spacing w:after="0" w:line="240" w:lineRule="auto"/>
      </w:pPr>
      <w:r>
        <w:separator/>
      </w:r>
    </w:p>
  </w:endnote>
  <w:endnote w:type="continuationSeparator" w:id="0">
    <w:p w:rsidR="00726896" w:rsidRDefault="00726896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896" w:rsidRDefault="00726896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Pr="00956411">
      <w:rPr>
        <w:noProof/>
        <w:lang w:val="ru-RU"/>
      </w:rPr>
      <w:t>2</w:t>
    </w:r>
    <w:r>
      <w:fldChar w:fldCharType="end"/>
    </w:r>
  </w:p>
  <w:p w:rsidR="00726896" w:rsidRDefault="007268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896" w:rsidRDefault="00726896" w:rsidP="00C35EC0">
      <w:pPr>
        <w:spacing w:after="0" w:line="240" w:lineRule="auto"/>
      </w:pPr>
      <w:r>
        <w:separator/>
      </w:r>
    </w:p>
  </w:footnote>
  <w:footnote w:type="continuationSeparator" w:id="0">
    <w:p w:rsidR="00726896" w:rsidRDefault="00726896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1">
    <w:nsid w:val="1E584701"/>
    <w:multiLevelType w:val="multilevel"/>
    <w:tmpl w:val="6812EE48"/>
    <w:lvl w:ilvl="0">
      <w:start w:val="2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7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cs="Times New Roman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56E4C"/>
    <w:rsid w:val="0000277F"/>
    <w:rsid w:val="00002F83"/>
    <w:rsid w:val="00016BE5"/>
    <w:rsid w:val="000238BE"/>
    <w:rsid w:val="000321EE"/>
    <w:rsid w:val="00042352"/>
    <w:rsid w:val="000434E6"/>
    <w:rsid w:val="0006026A"/>
    <w:rsid w:val="0006315F"/>
    <w:rsid w:val="000768C0"/>
    <w:rsid w:val="00095690"/>
    <w:rsid w:val="00097230"/>
    <w:rsid w:val="000A5369"/>
    <w:rsid w:val="000A69EE"/>
    <w:rsid w:val="000B46B3"/>
    <w:rsid w:val="000C0458"/>
    <w:rsid w:val="000C7E19"/>
    <w:rsid w:val="000D230C"/>
    <w:rsid w:val="000D3A67"/>
    <w:rsid w:val="000E086B"/>
    <w:rsid w:val="000E2259"/>
    <w:rsid w:val="000E5ED2"/>
    <w:rsid w:val="000F0010"/>
    <w:rsid w:val="000F1FBC"/>
    <w:rsid w:val="00100213"/>
    <w:rsid w:val="001013C0"/>
    <w:rsid w:val="001208AB"/>
    <w:rsid w:val="001278C5"/>
    <w:rsid w:val="0013470F"/>
    <w:rsid w:val="00134FFB"/>
    <w:rsid w:val="00135750"/>
    <w:rsid w:val="00135D1A"/>
    <w:rsid w:val="0013650D"/>
    <w:rsid w:val="00141429"/>
    <w:rsid w:val="001464BC"/>
    <w:rsid w:val="0015003C"/>
    <w:rsid w:val="00164DB7"/>
    <w:rsid w:val="00164EA9"/>
    <w:rsid w:val="00174258"/>
    <w:rsid w:val="001810CF"/>
    <w:rsid w:val="00183BCA"/>
    <w:rsid w:val="00184B6F"/>
    <w:rsid w:val="00193F33"/>
    <w:rsid w:val="001959AA"/>
    <w:rsid w:val="001A5945"/>
    <w:rsid w:val="001A6336"/>
    <w:rsid w:val="001B1C82"/>
    <w:rsid w:val="001B4ECB"/>
    <w:rsid w:val="001B7BDB"/>
    <w:rsid w:val="001C2B73"/>
    <w:rsid w:val="001C2D6F"/>
    <w:rsid w:val="001C5EF1"/>
    <w:rsid w:val="001D134E"/>
    <w:rsid w:val="001D19C7"/>
    <w:rsid w:val="001D262C"/>
    <w:rsid w:val="001D3365"/>
    <w:rsid w:val="001D4F47"/>
    <w:rsid w:val="001E66BE"/>
    <w:rsid w:val="001E7224"/>
    <w:rsid w:val="001F5898"/>
    <w:rsid w:val="0020314C"/>
    <w:rsid w:val="00204D72"/>
    <w:rsid w:val="00215FAD"/>
    <w:rsid w:val="00230D91"/>
    <w:rsid w:val="0023568A"/>
    <w:rsid w:val="0023765A"/>
    <w:rsid w:val="00241DC0"/>
    <w:rsid w:val="00251225"/>
    <w:rsid w:val="002519E3"/>
    <w:rsid w:val="00255B51"/>
    <w:rsid w:val="00256E4C"/>
    <w:rsid w:val="00257AC1"/>
    <w:rsid w:val="00257F38"/>
    <w:rsid w:val="002606C4"/>
    <w:rsid w:val="00275CD4"/>
    <w:rsid w:val="002849B5"/>
    <w:rsid w:val="0028783D"/>
    <w:rsid w:val="002B3E72"/>
    <w:rsid w:val="002C37C3"/>
    <w:rsid w:val="002C6C43"/>
    <w:rsid w:val="002D6019"/>
    <w:rsid w:val="002D6F83"/>
    <w:rsid w:val="002E09E9"/>
    <w:rsid w:val="002E3B16"/>
    <w:rsid w:val="002E5507"/>
    <w:rsid w:val="002E7927"/>
    <w:rsid w:val="002F0BF6"/>
    <w:rsid w:val="0030700D"/>
    <w:rsid w:val="00307170"/>
    <w:rsid w:val="0031038F"/>
    <w:rsid w:val="0031138E"/>
    <w:rsid w:val="00313AD3"/>
    <w:rsid w:val="00315E41"/>
    <w:rsid w:val="0032677D"/>
    <w:rsid w:val="00332972"/>
    <w:rsid w:val="003332DF"/>
    <w:rsid w:val="00344C11"/>
    <w:rsid w:val="003453CF"/>
    <w:rsid w:val="00346C9C"/>
    <w:rsid w:val="003501BF"/>
    <w:rsid w:val="00353C24"/>
    <w:rsid w:val="00364068"/>
    <w:rsid w:val="00377E09"/>
    <w:rsid w:val="00383F6D"/>
    <w:rsid w:val="00386872"/>
    <w:rsid w:val="00393A8F"/>
    <w:rsid w:val="00396575"/>
    <w:rsid w:val="003C0D7D"/>
    <w:rsid w:val="003C55BB"/>
    <w:rsid w:val="003D11DC"/>
    <w:rsid w:val="003D3B1A"/>
    <w:rsid w:val="003D6DF4"/>
    <w:rsid w:val="003D6FF0"/>
    <w:rsid w:val="003E1694"/>
    <w:rsid w:val="004112C9"/>
    <w:rsid w:val="004114D0"/>
    <w:rsid w:val="004119A2"/>
    <w:rsid w:val="00411AD7"/>
    <w:rsid w:val="00412153"/>
    <w:rsid w:val="004148D9"/>
    <w:rsid w:val="00415BDE"/>
    <w:rsid w:val="0042138F"/>
    <w:rsid w:val="0042287C"/>
    <w:rsid w:val="0042474F"/>
    <w:rsid w:val="00430456"/>
    <w:rsid w:val="004306AD"/>
    <w:rsid w:val="00430A14"/>
    <w:rsid w:val="00435171"/>
    <w:rsid w:val="00442673"/>
    <w:rsid w:val="004473AF"/>
    <w:rsid w:val="004515E6"/>
    <w:rsid w:val="0045377B"/>
    <w:rsid w:val="00453E56"/>
    <w:rsid w:val="00457B29"/>
    <w:rsid w:val="004621FC"/>
    <w:rsid w:val="00462D7C"/>
    <w:rsid w:val="004653E3"/>
    <w:rsid w:val="0047569B"/>
    <w:rsid w:val="00477CE6"/>
    <w:rsid w:val="00481873"/>
    <w:rsid w:val="004825BC"/>
    <w:rsid w:val="0048372E"/>
    <w:rsid w:val="004949A8"/>
    <w:rsid w:val="004977D3"/>
    <w:rsid w:val="004A4F75"/>
    <w:rsid w:val="004A62F1"/>
    <w:rsid w:val="004B23EF"/>
    <w:rsid w:val="004C1060"/>
    <w:rsid w:val="004C485D"/>
    <w:rsid w:val="004C51AB"/>
    <w:rsid w:val="004E3253"/>
    <w:rsid w:val="004F1835"/>
    <w:rsid w:val="004F2070"/>
    <w:rsid w:val="004F35CF"/>
    <w:rsid w:val="004F7D06"/>
    <w:rsid w:val="00500D46"/>
    <w:rsid w:val="005024D6"/>
    <w:rsid w:val="005073D4"/>
    <w:rsid w:val="00512657"/>
    <w:rsid w:val="0051457B"/>
    <w:rsid w:val="005145E5"/>
    <w:rsid w:val="00514AF4"/>
    <w:rsid w:val="0052026B"/>
    <w:rsid w:val="005205A5"/>
    <w:rsid w:val="00520FC5"/>
    <w:rsid w:val="00521C34"/>
    <w:rsid w:val="0053418C"/>
    <w:rsid w:val="005355E1"/>
    <w:rsid w:val="00554F8D"/>
    <w:rsid w:val="0056621C"/>
    <w:rsid w:val="00566A28"/>
    <w:rsid w:val="00567893"/>
    <w:rsid w:val="00572DF4"/>
    <w:rsid w:val="00574F3C"/>
    <w:rsid w:val="005773F2"/>
    <w:rsid w:val="005776B1"/>
    <w:rsid w:val="00577D6E"/>
    <w:rsid w:val="005802DC"/>
    <w:rsid w:val="005803D2"/>
    <w:rsid w:val="005867C0"/>
    <w:rsid w:val="00593AA2"/>
    <w:rsid w:val="005A6376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147E"/>
    <w:rsid w:val="005D4B9D"/>
    <w:rsid w:val="005E01DA"/>
    <w:rsid w:val="005E0821"/>
    <w:rsid w:val="005E1956"/>
    <w:rsid w:val="005E2DCD"/>
    <w:rsid w:val="005E431B"/>
    <w:rsid w:val="005E66E5"/>
    <w:rsid w:val="005F04CD"/>
    <w:rsid w:val="005F5A54"/>
    <w:rsid w:val="005F67CC"/>
    <w:rsid w:val="0060113F"/>
    <w:rsid w:val="006015AE"/>
    <w:rsid w:val="00602234"/>
    <w:rsid w:val="006151A3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528D0"/>
    <w:rsid w:val="0066032A"/>
    <w:rsid w:val="0066071B"/>
    <w:rsid w:val="00662206"/>
    <w:rsid w:val="00663870"/>
    <w:rsid w:val="00664A9B"/>
    <w:rsid w:val="00675926"/>
    <w:rsid w:val="0067641F"/>
    <w:rsid w:val="006766D4"/>
    <w:rsid w:val="006774F2"/>
    <w:rsid w:val="00682162"/>
    <w:rsid w:val="00694C6A"/>
    <w:rsid w:val="006C45CF"/>
    <w:rsid w:val="006C4672"/>
    <w:rsid w:val="006D4C07"/>
    <w:rsid w:val="006D6AD7"/>
    <w:rsid w:val="006E42C6"/>
    <w:rsid w:val="006F19EC"/>
    <w:rsid w:val="0070663C"/>
    <w:rsid w:val="00710098"/>
    <w:rsid w:val="0071486E"/>
    <w:rsid w:val="007238D2"/>
    <w:rsid w:val="00726896"/>
    <w:rsid w:val="0072722C"/>
    <w:rsid w:val="0072771C"/>
    <w:rsid w:val="00733A4D"/>
    <w:rsid w:val="00734D8C"/>
    <w:rsid w:val="00734DC3"/>
    <w:rsid w:val="00735E1B"/>
    <w:rsid w:val="00743719"/>
    <w:rsid w:val="00745163"/>
    <w:rsid w:val="007455B7"/>
    <w:rsid w:val="00745AD0"/>
    <w:rsid w:val="007550C6"/>
    <w:rsid w:val="00774970"/>
    <w:rsid w:val="00775A26"/>
    <w:rsid w:val="007760DA"/>
    <w:rsid w:val="007778D0"/>
    <w:rsid w:val="00780398"/>
    <w:rsid w:val="0078197B"/>
    <w:rsid w:val="00783823"/>
    <w:rsid w:val="00785DDA"/>
    <w:rsid w:val="007905B4"/>
    <w:rsid w:val="00794286"/>
    <w:rsid w:val="007942BD"/>
    <w:rsid w:val="007968E5"/>
    <w:rsid w:val="007A0743"/>
    <w:rsid w:val="007A30DE"/>
    <w:rsid w:val="007B0072"/>
    <w:rsid w:val="007B1272"/>
    <w:rsid w:val="007B234D"/>
    <w:rsid w:val="007D3978"/>
    <w:rsid w:val="007D4D92"/>
    <w:rsid w:val="007D5BE6"/>
    <w:rsid w:val="007E3451"/>
    <w:rsid w:val="007E4779"/>
    <w:rsid w:val="007F7CDD"/>
    <w:rsid w:val="0080031C"/>
    <w:rsid w:val="008070C9"/>
    <w:rsid w:val="00807464"/>
    <w:rsid w:val="00813628"/>
    <w:rsid w:val="00824D5C"/>
    <w:rsid w:val="00827136"/>
    <w:rsid w:val="00835274"/>
    <w:rsid w:val="0083615B"/>
    <w:rsid w:val="00837C7D"/>
    <w:rsid w:val="00852DC5"/>
    <w:rsid w:val="00855571"/>
    <w:rsid w:val="008557F6"/>
    <w:rsid w:val="00860034"/>
    <w:rsid w:val="0086004A"/>
    <w:rsid w:val="008616EF"/>
    <w:rsid w:val="0087028E"/>
    <w:rsid w:val="0087593D"/>
    <w:rsid w:val="00887743"/>
    <w:rsid w:val="008929B7"/>
    <w:rsid w:val="00893742"/>
    <w:rsid w:val="00896117"/>
    <w:rsid w:val="00896A8A"/>
    <w:rsid w:val="008A0496"/>
    <w:rsid w:val="008A1B1F"/>
    <w:rsid w:val="008A39B5"/>
    <w:rsid w:val="008A3A70"/>
    <w:rsid w:val="008A7CF6"/>
    <w:rsid w:val="008B100B"/>
    <w:rsid w:val="008B25CF"/>
    <w:rsid w:val="008B4288"/>
    <w:rsid w:val="008B7CA7"/>
    <w:rsid w:val="008C0D61"/>
    <w:rsid w:val="008C30BD"/>
    <w:rsid w:val="008C3F7E"/>
    <w:rsid w:val="008C7013"/>
    <w:rsid w:val="008D24A8"/>
    <w:rsid w:val="008D4E3C"/>
    <w:rsid w:val="008D54E0"/>
    <w:rsid w:val="008E31FB"/>
    <w:rsid w:val="008E3F97"/>
    <w:rsid w:val="008E4449"/>
    <w:rsid w:val="008E4A68"/>
    <w:rsid w:val="009010F5"/>
    <w:rsid w:val="00901627"/>
    <w:rsid w:val="00903D22"/>
    <w:rsid w:val="00913744"/>
    <w:rsid w:val="00914837"/>
    <w:rsid w:val="00923D45"/>
    <w:rsid w:val="009265D4"/>
    <w:rsid w:val="009300DE"/>
    <w:rsid w:val="009309C7"/>
    <w:rsid w:val="00933CB4"/>
    <w:rsid w:val="00940BBB"/>
    <w:rsid w:val="00952BA8"/>
    <w:rsid w:val="00954212"/>
    <w:rsid w:val="00956254"/>
    <w:rsid w:val="00956411"/>
    <w:rsid w:val="0095775E"/>
    <w:rsid w:val="00962529"/>
    <w:rsid w:val="00970404"/>
    <w:rsid w:val="00974AFC"/>
    <w:rsid w:val="009759D9"/>
    <w:rsid w:val="00976F84"/>
    <w:rsid w:val="00977461"/>
    <w:rsid w:val="00980738"/>
    <w:rsid w:val="009963D5"/>
    <w:rsid w:val="009B61D6"/>
    <w:rsid w:val="009B674B"/>
    <w:rsid w:val="009C5896"/>
    <w:rsid w:val="009C59B5"/>
    <w:rsid w:val="009C5D3C"/>
    <w:rsid w:val="009C7002"/>
    <w:rsid w:val="009D1B7F"/>
    <w:rsid w:val="009D4435"/>
    <w:rsid w:val="009E03B7"/>
    <w:rsid w:val="009E0813"/>
    <w:rsid w:val="009E298B"/>
    <w:rsid w:val="009E6E55"/>
    <w:rsid w:val="009F2D0F"/>
    <w:rsid w:val="009F7FFA"/>
    <w:rsid w:val="00A00021"/>
    <w:rsid w:val="00A01541"/>
    <w:rsid w:val="00A017DE"/>
    <w:rsid w:val="00A10EC8"/>
    <w:rsid w:val="00A11E47"/>
    <w:rsid w:val="00A154B5"/>
    <w:rsid w:val="00A261EC"/>
    <w:rsid w:val="00A30B72"/>
    <w:rsid w:val="00A35B41"/>
    <w:rsid w:val="00A44090"/>
    <w:rsid w:val="00A5210E"/>
    <w:rsid w:val="00A60B2F"/>
    <w:rsid w:val="00A66B4E"/>
    <w:rsid w:val="00A734C5"/>
    <w:rsid w:val="00A7749B"/>
    <w:rsid w:val="00A80576"/>
    <w:rsid w:val="00A827F8"/>
    <w:rsid w:val="00A8293A"/>
    <w:rsid w:val="00A85BFC"/>
    <w:rsid w:val="00A862B0"/>
    <w:rsid w:val="00A8653E"/>
    <w:rsid w:val="00A872EC"/>
    <w:rsid w:val="00A879EB"/>
    <w:rsid w:val="00AA3B50"/>
    <w:rsid w:val="00AB1F43"/>
    <w:rsid w:val="00AB30FB"/>
    <w:rsid w:val="00AB4D54"/>
    <w:rsid w:val="00AB6168"/>
    <w:rsid w:val="00AB7285"/>
    <w:rsid w:val="00AC67DC"/>
    <w:rsid w:val="00AC6954"/>
    <w:rsid w:val="00AD1826"/>
    <w:rsid w:val="00AE061D"/>
    <w:rsid w:val="00AE5F1C"/>
    <w:rsid w:val="00AE654A"/>
    <w:rsid w:val="00B04829"/>
    <w:rsid w:val="00B1247B"/>
    <w:rsid w:val="00B178D0"/>
    <w:rsid w:val="00B24FA0"/>
    <w:rsid w:val="00B26509"/>
    <w:rsid w:val="00B278A2"/>
    <w:rsid w:val="00B27B7F"/>
    <w:rsid w:val="00B27F2F"/>
    <w:rsid w:val="00B362D1"/>
    <w:rsid w:val="00B41048"/>
    <w:rsid w:val="00B41B36"/>
    <w:rsid w:val="00B5119C"/>
    <w:rsid w:val="00B5490A"/>
    <w:rsid w:val="00B6315C"/>
    <w:rsid w:val="00B770D5"/>
    <w:rsid w:val="00B814AA"/>
    <w:rsid w:val="00B90322"/>
    <w:rsid w:val="00B95075"/>
    <w:rsid w:val="00B961B9"/>
    <w:rsid w:val="00BA1BBA"/>
    <w:rsid w:val="00BC4E6A"/>
    <w:rsid w:val="00BC62F0"/>
    <w:rsid w:val="00BC6F91"/>
    <w:rsid w:val="00BD1CE8"/>
    <w:rsid w:val="00BD66F2"/>
    <w:rsid w:val="00BD721F"/>
    <w:rsid w:val="00BE07BB"/>
    <w:rsid w:val="00BE0940"/>
    <w:rsid w:val="00BE3DD5"/>
    <w:rsid w:val="00BF1B2C"/>
    <w:rsid w:val="00BF39BD"/>
    <w:rsid w:val="00BF4316"/>
    <w:rsid w:val="00C000CC"/>
    <w:rsid w:val="00C14203"/>
    <w:rsid w:val="00C20C22"/>
    <w:rsid w:val="00C23FEA"/>
    <w:rsid w:val="00C24332"/>
    <w:rsid w:val="00C2539A"/>
    <w:rsid w:val="00C25FAB"/>
    <w:rsid w:val="00C34D05"/>
    <w:rsid w:val="00C35EC0"/>
    <w:rsid w:val="00C37C1E"/>
    <w:rsid w:val="00C42873"/>
    <w:rsid w:val="00C46A2D"/>
    <w:rsid w:val="00C471DA"/>
    <w:rsid w:val="00C479A3"/>
    <w:rsid w:val="00C5443C"/>
    <w:rsid w:val="00C54E30"/>
    <w:rsid w:val="00C614C4"/>
    <w:rsid w:val="00C61CAD"/>
    <w:rsid w:val="00C65749"/>
    <w:rsid w:val="00C71E3C"/>
    <w:rsid w:val="00C8179F"/>
    <w:rsid w:val="00C832C4"/>
    <w:rsid w:val="00C8403F"/>
    <w:rsid w:val="00C90B5C"/>
    <w:rsid w:val="00C9352F"/>
    <w:rsid w:val="00C967E5"/>
    <w:rsid w:val="00CA2775"/>
    <w:rsid w:val="00CA5B7B"/>
    <w:rsid w:val="00CA6145"/>
    <w:rsid w:val="00CA7D75"/>
    <w:rsid w:val="00CA7E23"/>
    <w:rsid w:val="00CB302F"/>
    <w:rsid w:val="00CB50DC"/>
    <w:rsid w:val="00CC3047"/>
    <w:rsid w:val="00CC5043"/>
    <w:rsid w:val="00CC7022"/>
    <w:rsid w:val="00CE0BAA"/>
    <w:rsid w:val="00CE28FF"/>
    <w:rsid w:val="00CE39F7"/>
    <w:rsid w:val="00CF11B3"/>
    <w:rsid w:val="00CF1B68"/>
    <w:rsid w:val="00D00F24"/>
    <w:rsid w:val="00D06D61"/>
    <w:rsid w:val="00D2093D"/>
    <w:rsid w:val="00D21247"/>
    <w:rsid w:val="00D21EB0"/>
    <w:rsid w:val="00D23840"/>
    <w:rsid w:val="00D31E1D"/>
    <w:rsid w:val="00D3315B"/>
    <w:rsid w:val="00D37500"/>
    <w:rsid w:val="00D41205"/>
    <w:rsid w:val="00D45807"/>
    <w:rsid w:val="00D46181"/>
    <w:rsid w:val="00D520DE"/>
    <w:rsid w:val="00D5414E"/>
    <w:rsid w:val="00D6082F"/>
    <w:rsid w:val="00D63246"/>
    <w:rsid w:val="00D94C83"/>
    <w:rsid w:val="00D96EEC"/>
    <w:rsid w:val="00D975E6"/>
    <w:rsid w:val="00DA0775"/>
    <w:rsid w:val="00DA0E33"/>
    <w:rsid w:val="00DA2568"/>
    <w:rsid w:val="00DA338F"/>
    <w:rsid w:val="00DB49A0"/>
    <w:rsid w:val="00DB584C"/>
    <w:rsid w:val="00DC1BC4"/>
    <w:rsid w:val="00DC1E61"/>
    <w:rsid w:val="00DD2B32"/>
    <w:rsid w:val="00DD333F"/>
    <w:rsid w:val="00DE6B19"/>
    <w:rsid w:val="00E01122"/>
    <w:rsid w:val="00E11F41"/>
    <w:rsid w:val="00E35C34"/>
    <w:rsid w:val="00E42E1A"/>
    <w:rsid w:val="00E54E15"/>
    <w:rsid w:val="00E55505"/>
    <w:rsid w:val="00E55D7E"/>
    <w:rsid w:val="00E60C88"/>
    <w:rsid w:val="00E65262"/>
    <w:rsid w:val="00E67E5D"/>
    <w:rsid w:val="00E716C0"/>
    <w:rsid w:val="00E751E5"/>
    <w:rsid w:val="00E75266"/>
    <w:rsid w:val="00E8386A"/>
    <w:rsid w:val="00E864A5"/>
    <w:rsid w:val="00E90194"/>
    <w:rsid w:val="00E95C71"/>
    <w:rsid w:val="00E97135"/>
    <w:rsid w:val="00EA65DC"/>
    <w:rsid w:val="00EB220B"/>
    <w:rsid w:val="00EB3434"/>
    <w:rsid w:val="00EC30E3"/>
    <w:rsid w:val="00EC3F78"/>
    <w:rsid w:val="00EC6BD5"/>
    <w:rsid w:val="00ED410A"/>
    <w:rsid w:val="00ED7527"/>
    <w:rsid w:val="00EE09FF"/>
    <w:rsid w:val="00EE2BEE"/>
    <w:rsid w:val="00EE64EA"/>
    <w:rsid w:val="00EE68D3"/>
    <w:rsid w:val="00EE7A7B"/>
    <w:rsid w:val="00F02194"/>
    <w:rsid w:val="00F04ACF"/>
    <w:rsid w:val="00F06F8C"/>
    <w:rsid w:val="00F10662"/>
    <w:rsid w:val="00F10AD0"/>
    <w:rsid w:val="00F1228E"/>
    <w:rsid w:val="00F167B4"/>
    <w:rsid w:val="00F32A3A"/>
    <w:rsid w:val="00F335E2"/>
    <w:rsid w:val="00F37FBC"/>
    <w:rsid w:val="00F40384"/>
    <w:rsid w:val="00F43D2A"/>
    <w:rsid w:val="00F43FCB"/>
    <w:rsid w:val="00F55476"/>
    <w:rsid w:val="00F72E45"/>
    <w:rsid w:val="00F74F14"/>
    <w:rsid w:val="00F81ACF"/>
    <w:rsid w:val="00F85AE7"/>
    <w:rsid w:val="00F93065"/>
    <w:rsid w:val="00F96553"/>
    <w:rsid w:val="00FA2B56"/>
    <w:rsid w:val="00FB314C"/>
    <w:rsid w:val="00FB328A"/>
    <w:rsid w:val="00FB6F4F"/>
    <w:rsid w:val="00FC096C"/>
    <w:rsid w:val="00FC4AED"/>
    <w:rsid w:val="00FC69B7"/>
    <w:rsid w:val="00FC7352"/>
    <w:rsid w:val="00FD1BBF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700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430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1D6"/>
    <w:pPr>
      <w:spacing w:after="200" w:line="276" w:lineRule="auto"/>
    </w:pPr>
    <w:rPr>
      <w:lang w:val="uk-UA" w:eastAsia="uk-U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56E4C"/>
    <w:pPr>
      <w:keepNext/>
      <w:spacing w:after="0" w:line="240" w:lineRule="auto"/>
      <w:jc w:val="center"/>
      <w:outlineLvl w:val="0"/>
    </w:pPr>
    <w:rPr>
      <w:rFonts w:ascii="Times New Roman" w:hAnsi="Times New Roman"/>
      <w:b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56E4C"/>
    <w:pPr>
      <w:keepNext/>
      <w:spacing w:after="0" w:line="240" w:lineRule="auto"/>
      <w:outlineLvl w:val="1"/>
    </w:pPr>
    <w:rPr>
      <w:rFonts w:ascii="Times New Roman" w:hAnsi="Times New Roman"/>
      <w:b/>
      <w:sz w:val="24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56E4C"/>
    <w:pPr>
      <w:keepNext/>
      <w:spacing w:after="0" w:line="240" w:lineRule="auto"/>
      <w:jc w:val="center"/>
      <w:outlineLvl w:val="2"/>
    </w:pPr>
    <w:rPr>
      <w:rFonts w:ascii="Times New Roman" w:hAnsi="Times New Roman"/>
      <w:sz w:val="24"/>
      <w:szCs w:val="20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56E4C"/>
    <w:pPr>
      <w:keepNext/>
      <w:spacing w:after="0" w:line="240" w:lineRule="auto"/>
      <w:ind w:left="709"/>
      <w:outlineLvl w:val="3"/>
    </w:pPr>
    <w:rPr>
      <w:rFonts w:ascii="Times New Roman" w:hAnsi="Times New Roman"/>
      <w:sz w:val="28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56E4C"/>
    <w:rPr>
      <w:rFonts w:ascii="Times New Roman" w:hAnsi="Times New Roman"/>
      <w:b/>
      <w:sz w:val="20"/>
      <w:lang w:val="en-US" w:eastAsia="x-none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56E4C"/>
    <w:rPr>
      <w:rFonts w:ascii="Times New Roman" w:hAnsi="Times New Roman"/>
      <w:b/>
      <w:sz w:val="20"/>
      <w:lang w:val="en-US" w:eastAsia="x-none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56E4C"/>
    <w:rPr>
      <w:rFonts w:ascii="Times New Roman" w:hAnsi="Times New Roman"/>
      <w:sz w:val="20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56E4C"/>
    <w:rPr>
      <w:rFonts w:ascii="Times New Roman" w:hAnsi="Times New Roman"/>
      <w:sz w:val="20"/>
    </w:rPr>
  </w:style>
  <w:style w:type="character" w:styleId="PlaceholderText">
    <w:name w:val="Placeholder Text"/>
    <w:basedOn w:val="DefaultParagraphFont"/>
    <w:uiPriority w:val="99"/>
    <w:semiHidden/>
    <w:rsid w:val="0030700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0700D"/>
    <w:rPr>
      <w:rFonts w:ascii="Tahoma" w:hAnsi="Tahoma"/>
      <w:sz w:val="16"/>
    </w:rPr>
  </w:style>
  <w:style w:type="paragraph" w:styleId="ListParagraph">
    <w:name w:val="List Paragraph"/>
    <w:basedOn w:val="Normal"/>
    <w:uiPriority w:val="99"/>
    <w:qFormat/>
    <w:rsid w:val="00C832C4"/>
    <w:pPr>
      <w:ind w:left="720"/>
      <w:contextualSpacing/>
    </w:pPr>
  </w:style>
  <w:style w:type="table" w:styleId="TableGrid">
    <w:name w:val="Table Grid"/>
    <w:basedOn w:val="TableNormal"/>
    <w:uiPriority w:val="99"/>
    <w:rsid w:val="00C832C4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35EC0"/>
  </w:style>
  <w:style w:type="paragraph" w:styleId="Footer">
    <w:name w:val="footer"/>
    <w:basedOn w:val="Normal"/>
    <w:link w:val="FooterChar"/>
    <w:uiPriority w:val="99"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35EC0"/>
  </w:style>
  <w:style w:type="paragraph" w:customStyle="1" w:styleId="Default">
    <w:name w:val="Default"/>
    <w:uiPriority w:val="99"/>
    <w:rsid w:val="008B100B"/>
    <w:pPr>
      <w:autoSpaceDE w:val="0"/>
      <w:autoSpaceDN w:val="0"/>
      <w:adjustRightInd w:val="0"/>
    </w:pPr>
    <w:rPr>
      <w:rFonts w:ascii="GOST type B" w:hAnsi="GOST type B" w:cs="GOST type B"/>
      <w:color w:val="000000"/>
      <w:sz w:val="24"/>
      <w:szCs w:val="24"/>
      <w:lang w:val="uk-UA" w:eastAsia="uk-UA"/>
    </w:rPr>
  </w:style>
  <w:style w:type="paragraph" w:styleId="NoSpacing">
    <w:name w:val="No Spacing"/>
    <w:uiPriority w:val="99"/>
    <w:qFormat/>
    <w:rsid w:val="0048372E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645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oleObject" Target="embeddings/oleObject14.bin"/><Relationship Id="rId47" Type="http://schemas.openxmlformats.org/officeDocument/2006/relationships/image" Target="media/image25.png"/><Relationship Id="rId63" Type="http://schemas.openxmlformats.org/officeDocument/2006/relationships/image" Target="media/image37.png"/><Relationship Id="rId68" Type="http://schemas.openxmlformats.org/officeDocument/2006/relationships/oleObject" Target="embeddings/oleObject22.bin"/><Relationship Id="rId84" Type="http://schemas.openxmlformats.org/officeDocument/2006/relationships/image" Target="media/image55.png"/><Relationship Id="rId89" Type="http://schemas.openxmlformats.org/officeDocument/2006/relationships/image" Target="media/image60.emf"/><Relationship Id="rId7" Type="http://schemas.openxmlformats.org/officeDocument/2006/relationships/image" Target="media/image1.wmf"/><Relationship Id="rId71" Type="http://schemas.openxmlformats.org/officeDocument/2006/relationships/image" Target="media/image42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image" Target="media/image15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oleObject" Target="embeddings/oleObject18.bin"/><Relationship Id="rId58" Type="http://schemas.openxmlformats.org/officeDocument/2006/relationships/image" Target="media/image33.png"/><Relationship Id="rId66" Type="http://schemas.openxmlformats.org/officeDocument/2006/relationships/oleObject" Target="embeddings/oleObject21.bin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image" Target="media/image58.png"/><Relationship Id="rId102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36.png"/><Relationship Id="rId82" Type="http://schemas.openxmlformats.org/officeDocument/2006/relationships/image" Target="media/image53.emf"/><Relationship Id="rId90" Type="http://schemas.openxmlformats.org/officeDocument/2006/relationships/oleObject" Target="embeddings/oleObject24.bin"/><Relationship Id="rId95" Type="http://schemas.openxmlformats.org/officeDocument/2006/relationships/image" Target="media/image64.wmf"/><Relationship Id="rId19" Type="http://schemas.openxmlformats.org/officeDocument/2006/relationships/image" Target="media/image7.emf"/><Relationship Id="rId14" Type="http://schemas.openxmlformats.org/officeDocument/2006/relationships/oleObject" Target="embeddings/oleObject5.bin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2.emf"/><Relationship Id="rId64" Type="http://schemas.openxmlformats.org/officeDocument/2006/relationships/image" Target="media/image38.png"/><Relationship Id="rId69" Type="http://schemas.openxmlformats.org/officeDocument/2006/relationships/image" Target="media/image41.png"/><Relationship Id="rId77" Type="http://schemas.openxmlformats.org/officeDocument/2006/relationships/image" Target="media/image48.png"/><Relationship Id="rId100" Type="http://schemas.openxmlformats.org/officeDocument/2006/relationships/image" Target="media/image67.wmf"/><Relationship Id="rId105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7.bin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image" Target="media/image63.emf"/><Relationship Id="rId98" Type="http://schemas.openxmlformats.org/officeDocument/2006/relationships/image" Target="media/image66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4.png"/><Relationship Id="rId67" Type="http://schemas.openxmlformats.org/officeDocument/2006/relationships/image" Target="media/image40.emf"/><Relationship Id="rId103" Type="http://schemas.openxmlformats.org/officeDocument/2006/relationships/footer" Target="footer1.xml"/><Relationship Id="rId20" Type="http://schemas.openxmlformats.org/officeDocument/2006/relationships/oleObject" Target="embeddings/oleObject7.bin"/><Relationship Id="rId41" Type="http://schemas.openxmlformats.org/officeDocument/2006/relationships/image" Target="media/image22.emf"/><Relationship Id="rId54" Type="http://schemas.openxmlformats.org/officeDocument/2006/relationships/image" Target="media/image30.png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6.png"/><Relationship Id="rId83" Type="http://schemas.openxmlformats.org/officeDocument/2006/relationships/image" Target="media/image54.emf"/><Relationship Id="rId88" Type="http://schemas.openxmlformats.org/officeDocument/2006/relationships/image" Target="media/image59.png"/><Relationship Id="rId91" Type="http://schemas.openxmlformats.org/officeDocument/2006/relationships/image" Target="media/image61.png"/><Relationship Id="rId96" Type="http://schemas.openxmlformats.org/officeDocument/2006/relationships/oleObject" Target="embeddings/oleObject2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oleObject" Target="embeddings/oleObject19.bin"/><Relationship Id="rId10" Type="http://schemas.openxmlformats.org/officeDocument/2006/relationships/oleObject" Target="embeddings/oleObject2.bin"/><Relationship Id="rId31" Type="http://schemas.openxmlformats.org/officeDocument/2006/relationships/image" Target="media/image16.emf"/><Relationship Id="rId44" Type="http://schemas.openxmlformats.org/officeDocument/2006/relationships/oleObject" Target="embeddings/oleObject15.bin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image" Target="media/image39.wmf"/><Relationship Id="rId73" Type="http://schemas.openxmlformats.org/officeDocument/2006/relationships/image" Target="media/image44.png"/><Relationship Id="rId78" Type="http://schemas.openxmlformats.org/officeDocument/2006/relationships/image" Target="media/image49.emf"/><Relationship Id="rId81" Type="http://schemas.openxmlformats.org/officeDocument/2006/relationships/image" Target="media/image52.png"/><Relationship Id="rId86" Type="http://schemas.openxmlformats.org/officeDocument/2006/relationships/image" Target="media/image57.emf"/><Relationship Id="rId94" Type="http://schemas.openxmlformats.org/officeDocument/2006/relationships/oleObject" Target="embeddings/oleObject25.bin"/><Relationship Id="rId99" Type="http://schemas.openxmlformats.org/officeDocument/2006/relationships/oleObject" Target="embeddings/oleObject27.bin"/><Relationship Id="rId101" Type="http://schemas.openxmlformats.org/officeDocument/2006/relationships/oleObject" Target="embeddings/oleObject28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image" Target="media/image18.emf"/><Relationship Id="rId50" Type="http://schemas.openxmlformats.org/officeDocument/2006/relationships/image" Target="media/image28.emf"/><Relationship Id="rId55" Type="http://schemas.openxmlformats.org/officeDocument/2006/relationships/image" Target="media/image31.png"/><Relationship Id="rId76" Type="http://schemas.openxmlformats.org/officeDocument/2006/relationships/image" Target="media/image47.png"/><Relationship Id="rId97" Type="http://schemas.openxmlformats.org/officeDocument/2006/relationships/image" Target="media/image65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</TotalTime>
  <Pages>48</Pages>
  <Words>4971</Words>
  <Characters>28336</Characters>
  <Application>Microsoft Office Word</Application>
  <DocSecurity>0</DocSecurity>
  <Lines>0</Lines>
  <Paragraphs>0</Paragraphs>
  <ScaleCrop>false</ScaleCrop>
  <Company>Grizli777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</dc:title>
  <dc:subject/>
  <dc:creator>User</dc:creator>
  <cp:keywords/>
  <dc:description/>
  <cp:lastModifiedBy>User</cp:lastModifiedBy>
  <cp:revision>3</cp:revision>
  <cp:lastPrinted>2013-04-17T05:17:00Z</cp:lastPrinted>
  <dcterms:created xsi:type="dcterms:W3CDTF">2014-05-14T21:42:00Z</dcterms:created>
  <dcterms:modified xsi:type="dcterms:W3CDTF">2014-05-14T21:53:00Z</dcterms:modified>
</cp:coreProperties>
</file>