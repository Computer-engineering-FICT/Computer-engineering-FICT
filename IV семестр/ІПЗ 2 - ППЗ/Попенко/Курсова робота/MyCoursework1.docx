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D79" w:rsidRPr="008771DD" w:rsidRDefault="00976D79" w:rsidP="008771DD">
      <w:pPr>
        <w:snapToGrid w:val="0"/>
        <w:spacing w:line="240" w:lineRule="auto"/>
        <w:ind w:firstLine="0"/>
        <w:jc w:val="center"/>
        <w:rPr>
          <w:lang w:val="uk-UA"/>
        </w:rPr>
      </w:pPr>
      <w:bookmarkStart w:id="0" w:name="_GoBack"/>
      <w:bookmarkEnd w:id="0"/>
      <w:r w:rsidRPr="00976D79">
        <w:rPr>
          <w:lang w:val="uk-UA"/>
        </w:rPr>
        <w:t>НАЦІОНАЛЬНИЙ ТЕХНІЧНИЙ УНІВЕРСИТЕТ УКРАЇНИ «КПІ»</w:t>
      </w:r>
    </w:p>
    <w:p w:rsidR="00976D79" w:rsidRPr="00976D79" w:rsidRDefault="00976D79" w:rsidP="008771DD">
      <w:pPr>
        <w:snapToGrid w:val="0"/>
        <w:spacing w:line="240" w:lineRule="auto"/>
        <w:ind w:firstLine="0"/>
        <w:jc w:val="center"/>
        <w:rPr>
          <w:lang w:val="uk-UA"/>
        </w:rPr>
      </w:pPr>
      <w:r w:rsidRPr="00976D79">
        <w:rPr>
          <w:lang w:val="uk-UA"/>
        </w:rPr>
        <w:t xml:space="preserve">Кафедра </w:t>
      </w:r>
    </w:p>
    <w:p w:rsidR="00976D79" w:rsidRPr="00976D79" w:rsidRDefault="00976D79" w:rsidP="00976D79">
      <w:pPr>
        <w:snapToGrid w:val="0"/>
        <w:spacing w:after="0" w:line="240" w:lineRule="auto"/>
        <w:ind w:firstLine="0"/>
        <w:jc w:val="center"/>
        <w:rPr>
          <w:lang w:val="uk-UA"/>
        </w:rPr>
      </w:pPr>
      <w:r w:rsidRPr="00976D79">
        <w:rPr>
          <w:lang w:val="uk-UA"/>
        </w:rPr>
        <w:t>Обчислювальної техніки</w:t>
      </w:r>
    </w:p>
    <w:p w:rsidR="00976D79" w:rsidRPr="00976D79" w:rsidRDefault="00976D79" w:rsidP="00976D79">
      <w:pPr>
        <w:snapToGrid w:val="0"/>
        <w:spacing w:after="0" w:line="240" w:lineRule="auto"/>
        <w:ind w:firstLine="0"/>
        <w:jc w:val="center"/>
        <w:rPr>
          <w:b/>
        </w:rPr>
      </w:pPr>
    </w:p>
    <w:p w:rsidR="00976D79" w:rsidRPr="00976D79" w:rsidRDefault="00976D79" w:rsidP="00976D79">
      <w:pPr>
        <w:snapToGrid w:val="0"/>
        <w:spacing w:after="0" w:line="240" w:lineRule="auto"/>
        <w:ind w:firstLine="0"/>
        <w:jc w:val="center"/>
        <w:rPr>
          <w:b/>
          <w:lang w:val="uk-UA"/>
        </w:rPr>
      </w:pPr>
    </w:p>
    <w:p w:rsidR="00976D79" w:rsidRPr="00976D79" w:rsidRDefault="00976D79" w:rsidP="00976D79">
      <w:pPr>
        <w:snapToGrid w:val="0"/>
        <w:spacing w:after="0" w:line="240" w:lineRule="auto"/>
        <w:ind w:firstLine="0"/>
        <w:jc w:val="center"/>
        <w:rPr>
          <w:b/>
          <w:lang w:val="uk-UA"/>
        </w:rPr>
      </w:pPr>
    </w:p>
    <w:p w:rsidR="00976D79" w:rsidRPr="00976D79" w:rsidRDefault="00976D79" w:rsidP="00976D79">
      <w:pPr>
        <w:snapToGrid w:val="0"/>
        <w:spacing w:after="0" w:line="240" w:lineRule="auto"/>
        <w:ind w:firstLine="0"/>
        <w:jc w:val="center"/>
        <w:rPr>
          <w:b/>
          <w:lang w:val="uk-UA"/>
        </w:rPr>
      </w:pPr>
    </w:p>
    <w:p w:rsidR="00976D79" w:rsidRPr="00976D79" w:rsidRDefault="00976D79" w:rsidP="00976D79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324" w:lineRule="exact"/>
        <w:ind w:left="11" w:firstLine="0"/>
        <w:jc w:val="center"/>
        <w:outlineLvl w:val="2"/>
        <w:rPr>
          <w:color w:val="000000"/>
          <w:lang w:val="uk-UA"/>
        </w:rPr>
      </w:pPr>
      <w:r w:rsidRPr="00976D79">
        <w:rPr>
          <w:color w:val="000000"/>
          <w:lang w:val="uk-UA"/>
        </w:rPr>
        <w:t>КУРСОВА РОБОТА</w:t>
      </w:r>
    </w:p>
    <w:tbl>
      <w:tblPr>
        <w:tblW w:w="10500" w:type="dxa"/>
        <w:jc w:val="center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0500"/>
      </w:tblGrid>
      <w:tr w:rsidR="00976D79" w:rsidRPr="00976D79" w:rsidTr="001066BC">
        <w:trPr>
          <w:tblCellSpacing w:w="22" w:type="dxa"/>
          <w:jc w:val="center"/>
        </w:trPr>
        <w:tc>
          <w:tcPr>
            <w:tcW w:w="5000" w:type="pct"/>
            <w:hideMark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з «</w:t>
            </w:r>
            <w:r w:rsidR="00605E6F">
              <w:rPr>
                <w:lang w:val="uk-UA"/>
              </w:rPr>
              <w:t>ПРОЕКТУВАННЯ ПРОГРАМНОГО ЗАБЕЗПЕЧЕННЯ</w:t>
            </w:r>
            <w:r w:rsidRPr="00976D79">
              <w:rPr>
                <w:lang w:val="uk-UA"/>
              </w:rPr>
              <w:t>»</w:t>
            </w:r>
          </w:p>
          <w:p w:rsidR="00976D79" w:rsidRPr="00976D79" w:rsidRDefault="00976D79" w:rsidP="00605E6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на тему: «</w:t>
            </w:r>
            <w:r w:rsidR="00605E6F">
              <w:rPr>
                <w:lang w:val="uk-UA"/>
              </w:rPr>
              <w:t>Робоче місце медичного працівника призивного відділення військового  комісаріату</w:t>
            </w:r>
            <w:r w:rsidRPr="00976D79">
              <w:rPr>
                <w:lang w:val="uk-UA"/>
              </w:rPr>
              <w:t>»</w:t>
            </w:r>
          </w:p>
        </w:tc>
      </w:tr>
    </w:tbl>
    <w:p w:rsidR="00976D79" w:rsidRPr="00976D79" w:rsidRDefault="00976D79" w:rsidP="00976D79">
      <w:pPr>
        <w:spacing w:before="100" w:beforeAutospacing="1" w:after="100" w:afterAutospacing="1" w:line="240" w:lineRule="auto"/>
        <w:ind w:firstLine="0"/>
        <w:rPr>
          <w:lang w:val="uk-UA"/>
        </w:rPr>
      </w:pPr>
      <w:r w:rsidRPr="00976D79">
        <w:rPr>
          <w:lang w:val="uk-UA"/>
        </w:rPr>
        <w:t> </w:t>
      </w:r>
    </w:p>
    <w:tbl>
      <w:tblPr>
        <w:tblpPr w:leftFromText="45" w:rightFromText="45" w:vertAnchor="text" w:tblpXSpec="right" w:tblpYSpec="center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534"/>
        <w:gridCol w:w="2287"/>
        <w:gridCol w:w="3726"/>
      </w:tblGrid>
      <w:tr w:rsidR="00976D79" w:rsidRPr="00EB351B" w:rsidTr="001066BC">
        <w:trPr>
          <w:tblCellSpacing w:w="22" w:type="dxa"/>
        </w:trPr>
        <w:tc>
          <w:tcPr>
            <w:tcW w:w="978" w:type="pct"/>
            <w:hideMark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rPr>
                <w:lang w:val="uk-UA"/>
              </w:rPr>
            </w:pPr>
            <w:r w:rsidRPr="00976D79">
              <w:rPr>
                <w:lang w:val="uk-UA"/>
              </w:rPr>
              <w:t> </w:t>
            </w:r>
          </w:p>
        </w:tc>
        <w:tc>
          <w:tcPr>
            <w:tcW w:w="3935" w:type="pct"/>
            <w:gridSpan w:val="2"/>
          </w:tcPr>
          <w:p w:rsidR="00976D79" w:rsidRPr="00976D79" w:rsidRDefault="00976D79" w:rsidP="00976D79">
            <w:pPr>
              <w:spacing w:before="100" w:beforeAutospacing="1" w:after="0" w:line="240" w:lineRule="auto"/>
              <w:ind w:firstLine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Студента </w:t>
            </w:r>
            <w:r w:rsidR="00117A0E">
              <w:t>2</w:t>
            </w:r>
            <w:r w:rsidRPr="00976D79">
              <w:rPr>
                <w:lang w:val="uk-UA"/>
              </w:rPr>
              <w:t xml:space="preserve"> </w:t>
            </w:r>
            <w:r w:rsidR="00117A0E">
              <w:rPr>
                <w:lang w:val="uk-UA"/>
              </w:rPr>
              <w:t>курсу групи  ІО-3</w:t>
            </w:r>
            <w:r w:rsidRPr="00976D79">
              <w:rPr>
                <w:lang w:val="uk-UA"/>
              </w:rPr>
              <w:t>2</w:t>
            </w:r>
          </w:p>
          <w:p w:rsidR="00976D79" w:rsidRPr="00976D79" w:rsidRDefault="00117A0E" w:rsidP="00976D79">
            <w:pPr>
              <w:spacing w:after="0"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 xml:space="preserve">напряму підготовки </w:t>
            </w:r>
            <w:r>
              <w:rPr>
                <w:lang w:val="uk-UA"/>
              </w:rPr>
              <w:br/>
              <w:t>6.050102</w:t>
            </w:r>
            <w:r w:rsidR="00976D79" w:rsidRPr="00976D79">
              <w:rPr>
                <w:lang w:val="uk-UA"/>
              </w:rPr>
              <w:t xml:space="preserve"> «</w:t>
            </w:r>
            <w:r>
              <w:rPr>
                <w:lang w:val="uk-UA"/>
              </w:rPr>
              <w:t>Комп’ютерна</w:t>
            </w:r>
            <w:r w:rsidR="00976D79" w:rsidRPr="00976D79">
              <w:rPr>
                <w:lang w:val="uk-UA"/>
              </w:rPr>
              <w:t xml:space="preserve"> інженерія»</w:t>
            </w:r>
          </w:p>
          <w:p w:rsidR="00976D79" w:rsidRPr="00117A0E" w:rsidRDefault="00117A0E" w:rsidP="00976D79">
            <w:pPr>
              <w:pBdr>
                <w:bottom w:val="single" w:sz="4" w:space="1" w:color="auto"/>
              </w:pBdr>
              <w:spacing w:before="100" w:beforeAutospacing="1" w:after="100" w:afterAutospacing="1"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Нетудихати Антона Геннадійовича</w:t>
            </w:r>
          </w:p>
          <w:p w:rsidR="00976D79" w:rsidRPr="00976D79" w:rsidRDefault="00976D79" w:rsidP="00976D79">
            <w:pPr>
              <w:spacing w:after="0" w:line="240" w:lineRule="auto"/>
              <w:ind w:firstLine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Керівник </w:t>
            </w:r>
          </w:p>
          <w:p w:rsidR="00976D79" w:rsidRPr="00976D79" w:rsidRDefault="00976D79" w:rsidP="00976D79">
            <w:pPr>
              <w:pBdr>
                <w:bottom w:val="single" w:sz="4" w:space="1" w:color="auto"/>
              </w:pBdr>
              <w:spacing w:after="0"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Болдак Андрій Олександрович</w:t>
            </w:r>
          </w:p>
          <w:p w:rsidR="00976D79" w:rsidRPr="00976D79" w:rsidRDefault="00976D79" w:rsidP="00976D79">
            <w:pPr>
              <w:pBdr>
                <w:bottom w:val="single" w:sz="12" w:space="1" w:color="auto"/>
              </w:pBdr>
              <w:spacing w:after="120" w:line="240" w:lineRule="auto"/>
              <w:ind w:firstLine="0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(прізвище та ініціали)</w:t>
            </w:r>
          </w:p>
          <w:p w:rsidR="00976D79" w:rsidRPr="00976D79" w:rsidRDefault="00976D79" w:rsidP="00976D79">
            <w:pPr>
              <w:pBdr>
                <w:bottom w:val="single" w:sz="12" w:space="1" w:color="auto"/>
              </w:pBdr>
              <w:spacing w:after="0"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Доцент</w:t>
            </w:r>
            <w:r w:rsidRPr="00976D79">
              <w:rPr>
                <w:lang w:val="uk-UA"/>
              </w:rPr>
              <w:t xml:space="preserve"> кафедри ОТ</w:t>
            </w:r>
          </w:p>
          <w:p w:rsidR="00976D79" w:rsidRPr="00976D79" w:rsidRDefault="00976D79" w:rsidP="00976D7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(посада, вчене звання, науковий ступінь)</w:t>
            </w:r>
          </w:p>
          <w:p w:rsidR="00976D79" w:rsidRPr="00976D79" w:rsidRDefault="00976D79" w:rsidP="00976D79">
            <w:pPr>
              <w:spacing w:before="100" w:beforeAutospacing="1" w:after="0"/>
              <w:ind w:firstLine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Національна шкала_______________</w:t>
            </w:r>
          </w:p>
          <w:p w:rsidR="00976D79" w:rsidRPr="00976D79" w:rsidRDefault="00976D79" w:rsidP="00976D79">
            <w:pPr>
              <w:spacing w:after="100" w:afterAutospacing="1"/>
              <w:ind w:firstLine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Кількість балів: __________________</w:t>
            </w:r>
            <w:r w:rsidRPr="00976D79">
              <w:rPr>
                <w:lang w:val="uk-UA"/>
              </w:rPr>
              <w:br/>
              <w:t>Оцінка: ECTS ___________________</w:t>
            </w:r>
          </w:p>
        </w:tc>
      </w:tr>
      <w:tr w:rsidR="00976D79" w:rsidRPr="00EB351B" w:rsidTr="001066BC">
        <w:trPr>
          <w:tblCellSpacing w:w="22" w:type="dxa"/>
        </w:trPr>
        <w:tc>
          <w:tcPr>
            <w:tcW w:w="978" w:type="pct"/>
            <w:vMerge w:val="restart"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rPr>
                <w:lang w:val="uk-UA"/>
              </w:rPr>
            </w:pPr>
          </w:p>
        </w:tc>
        <w:tc>
          <w:tcPr>
            <w:tcW w:w="1495" w:type="pct"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</w:p>
        </w:tc>
      </w:tr>
      <w:tr w:rsidR="00976D79" w:rsidRPr="00EB351B" w:rsidTr="001066BC">
        <w:trPr>
          <w:tblCellSpacing w:w="22" w:type="dxa"/>
        </w:trPr>
        <w:tc>
          <w:tcPr>
            <w:tcW w:w="0" w:type="auto"/>
            <w:vMerge/>
            <w:vAlign w:val="center"/>
            <w:hideMark/>
          </w:tcPr>
          <w:p w:rsidR="00976D79" w:rsidRPr="00976D79" w:rsidRDefault="00976D79" w:rsidP="00976D79">
            <w:pPr>
              <w:spacing w:after="200"/>
              <w:ind w:firstLine="567"/>
              <w:contextualSpacing/>
              <w:rPr>
                <w:rFonts w:eastAsiaTheme="minorHAnsi" w:cstheme="minorBidi"/>
                <w:lang w:val="uk-UA" w:eastAsia="en-US"/>
              </w:rPr>
            </w:pPr>
          </w:p>
        </w:tc>
        <w:tc>
          <w:tcPr>
            <w:tcW w:w="1495" w:type="pct"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976D79" w:rsidRPr="00976D79" w:rsidRDefault="00976D79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</w:p>
        </w:tc>
      </w:tr>
    </w:tbl>
    <w:tbl>
      <w:tblPr>
        <w:tblpPr w:leftFromText="45" w:rightFromText="45" w:vertAnchor="text" w:horzAnchor="margin" w:tblpXSpec="center" w:tblpY="8577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7547"/>
      </w:tblGrid>
      <w:tr w:rsidR="00976D79" w:rsidRPr="00976D79" w:rsidTr="001066BC">
        <w:trPr>
          <w:tblCellSpacing w:w="22" w:type="dxa"/>
        </w:trPr>
        <w:tc>
          <w:tcPr>
            <w:tcW w:w="4942" w:type="pct"/>
          </w:tcPr>
          <w:p w:rsidR="00976D79" w:rsidRPr="00976D79" w:rsidRDefault="00605E6F" w:rsidP="00976D79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м. Київ  - 2015</w:t>
            </w:r>
            <w:r w:rsidR="00976D79" w:rsidRPr="00976D79">
              <w:rPr>
                <w:lang w:val="uk-UA"/>
              </w:rPr>
              <w:t xml:space="preserve"> рік</w:t>
            </w:r>
          </w:p>
        </w:tc>
      </w:tr>
    </w:tbl>
    <w:p w:rsidR="00043546" w:rsidRPr="00043546" w:rsidRDefault="00043546">
      <w:pPr>
        <w:spacing w:after="0" w:line="240" w:lineRule="auto"/>
        <w:ind w:firstLine="0"/>
        <w:jc w:val="left"/>
        <w:rPr>
          <w:caps/>
          <w:kern w:val="28"/>
          <w:lang w:val="en-US"/>
        </w:rPr>
      </w:pPr>
      <w:r>
        <w:rPr>
          <w:caps/>
          <w:kern w:val="28"/>
          <w:lang w:val="en-US"/>
        </w:rPr>
        <w:br w:type="page"/>
      </w:r>
    </w:p>
    <w:p w:rsidR="00043546" w:rsidRPr="00043546" w:rsidRDefault="00043546" w:rsidP="00043546">
      <w:pPr>
        <w:pStyle w:val="1"/>
        <w:rPr>
          <w:lang w:val="ru-RU"/>
        </w:rPr>
      </w:pPr>
      <w:bookmarkStart w:id="1" w:name="_Toc415604448"/>
      <w:r>
        <w:rPr>
          <w:lang w:val="ru-RU"/>
        </w:rPr>
        <w:lastRenderedPageBreak/>
        <w:t>ЗМІС</w:t>
      </w:r>
      <w:r w:rsidR="008A7AC5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755520" behindDoc="0" locked="1" layoutInCell="0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244475</wp:posOffset>
                </wp:positionV>
                <wp:extent cx="6588760" cy="10189210"/>
                <wp:effectExtent l="0" t="0" r="21590" b="21590"/>
                <wp:wrapNone/>
                <wp:docPr id="581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8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11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12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13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14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15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16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Line 17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1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Line 1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PAGE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4E02D9" w:rsidRDefault="00117A0E" w:rsidP="004E02D9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6.05010</w:t>
                              </w:r>
                              <w:r w:rsidR="00797C14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2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«</w:t>
                              </w:r>
                              <w:r w:rsidR="00797C14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інженерія»</w:t>
                              </w:r>
                            </w:p>
                            <w:p w:rsidR="00117A0E" w:rsidRPr="004E02D9" w:rsidRDefault="00117A0E" w:rsidP="004E02D9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</w:p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Line 28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29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30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31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32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05" name="Group 33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0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Default="00117A0E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Pr="00880ABB" w:rsidRDefault="00797C14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Нетудихата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8" name="Group 36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0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Default="00117A0E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Pr="00880ABB" w:rsidRDefault="00117A0E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1" name="Group 39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1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Default="00117A0E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Pr="00880ABB" w:rsidRDefault="00117A0E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4" name="Group 42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1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Default="00117A0E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6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Pr="00880ABB" w:rsidRDefault="00117A0E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45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Default="00117A0E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17A0E" w:rsidRPr="00880ABB" w:rsidRDefault="00117A0E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20" name="Line 48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 w:rsidP="00880ABB">
                              <w:pPr>
                                <w:pStyle w:val="ac"/>
                                <w:spacing w:line="360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Робоче місце</w:t>
                              </w:r>
                              <w:r w:rsidRPr="00797C14">
                                <w:t xml:space="preserve"> </w:t>
                              </w:r>
                              <w:r w:rsidRPr="00797C14">
                                <w:rPr>
                                  <w:sz w:val="20"/>
                                </w:rPr>
                                <w:t>медичного працівн</w:t>
                              </w:r>
                              <w:r w:rsidRPr="00797C14">
                                <w:rPr>
                                  <w:sz w:val="20"/>
                                </w:rPr>
                                <w:t>и</w:t>
                              </w:r>
                              <w:r w:rsidRPr="00797C14">
                                <w:rPr>
                                  <w:sz w:val="20"/>
                                </w:rPr>
                                <w:t>ка призивного відділення військ</w:t>
                              </w:r>
                              <w:r w:rsidRPr="00797C14">
                                <w:rPr>
                                  <w:sz w:val="20"/>
                                </w:rPr>
                                <w:t>о</w:t>
                              </w:r>
                              <w:r w:rsidRPr="00797C14">
                                <w:rPr>
                                  <w:sz w:val="20"/>
                                </w:rPr>
                                <w:t>вого</w:t>
                              </w:r>
                              <w:r>
                                <w:t xml:space="preserve">  </w:t>
                              </w:r>
                              <w:r w:rsidRPr="00797C14">
                                <w:rPr>
                                  <w:sz w:val="18"/>
                                  <w:szCs w:val="18"/>
                                </w:rPr>
                                <w:t>комісаріату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Line 50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51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52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Line 56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9" name="Line 57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295" y="19075"/>
                            <a:ext cx="5609" cy="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4E02D9" w:rsidRDefault="00117A0E" w:rsidP="004E02D9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rFonts w:ascii="Journal" w:hAnsi="Journal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  <w:t>Кафедра Обчислювал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  <w:t>ь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  <w:t>ної техніки</w:t>
                              </w:r>
                            </w:p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1" o:spid="_x0000_s1026" style="position:absolute;left:0;text-align:left;margin-left:56.05pt;margin-top:19.25pt;width:518.8pt;height:802.3pt;z-index:251755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" o:allowincell="f">
                <v:rect id="Rectangle 10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tdusQA&#10;AADcAAAADwAAAGRycy9kb3ducmV2LnhtbESP0YrCMBRE34X9h3CFfdNUYRdbjVIFwSfZrX7Apbm2&#10;xeam28S2+vVGEPZxmJkzzGozmFp01LrKsoLZNAJBnFtdcaHgfNpPFiCcR9ZYWyYFd3KwWX+MVpho&#10;2/MvdZkvRICwS1BB6X2TSOnykgy6qW2Ig3exrUEfZFtI3WIf4KaW8yj6lgYrDgslNrQrKb9mN6Pg&#10;6ofumBbZYx+ft3H+s03721+q1Od4SJcgPA3+P/xuH7SCr8UcXmfC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LXbrEAAAA3AAAAA8AAAAAAAAAAAAAAAAAmAIAAGRycy9k&#10;b3ducmV2LnhtbFBLBQYAAAAABAAEAPUAAACJAwAAAAA=&#10;" filled="f" strokeweight="2pt"/>
                <v:line id="Line 11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    <v:line id="Line 12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    <v:line id="Line 13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  <v:line id="Line 14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    <v:line id="Line 15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YT4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3GE+PAAAAA3AAAAA8AAAAAAAAAAAAAAAAA&#10;oQIAAGRycy9kb3ducmV2LnhtbFBLBQYAAAAABAAEAPkAAACOAwAAAAA=&#10;" strokeweight="2pt"/>
                <v:line id="Line 16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mHk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xZh5G9AAAA3AAAAA8AAAAAAAAAAAAAAAAAoQIA&#10;AGRycy9kb3ducmV2LnhtbFBLBQYAAAAABAAEAPkAAACLAwAAAAA=&#10;" strokeweight="2pt"/>
                <v:line id="Line 17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UiC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VIgrAAAAA3AAAAA8AAAAAAAAAAAAAAAAA&#10;oQIAAGRycy9kb3ducmV2LnhtbFBLBQYAAAAABAAEAPkAAACOAwAAAAA=&#10;" strokeweight="2pt"/>
                <v:line id="Line 18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f+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PkZ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Z/5wQAAANwAAAAPAAAAAAAAAAAAAAAA&#10;AKECAABkcnMvZG93bnJldi54bWxQSwUGAAAAAAQABAD5AAAAjwMAAAAA&#10;" strokeweight="1pt"/>
                <v:line id="Line 19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6YsQAAADcAAAADwAAAGRycy9kb3ducmV2LnhtbESP0WoCMRRE3wv9h3ALvtXsCpa6GkVa&#10;BcWHou0HXDfXzermZkmirv16Uyj4OMzMGWYy62wjLuRD7VhB3s9AEJdO11wp+Plevr6DCBFZY+OY&#10;FNwowGz6/DTBQrsrb+myi5VIEA4FKjAxtoWUoTRkMfRdS5y8g/MWY5K+ktrjNcFtIwdZ9iYt1pwW&#10;DLb0Yag87c5WwdrvN6f8tzJyz2u/aL4+R8Eeleq9dPMxiEhdfIT/2yutYDjK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TpixAAAANwAAAAPAAAAAAAAAAAA&#10;AAAAAKECAABkcnMvZG93bnJldi54bWxQSwUGAAAAAAQABAD5AAAAkgMAAAAA&#10;" strokeweight="1pt"/>
                <v:rect id="Rectangle 20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8rmc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FdT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fK5n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OA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haT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E44C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Wd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JZ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6Fnb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az7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e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2s+3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4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tm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Nh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Qtm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IA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XT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IgB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ccc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xxz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PAGE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2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7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56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W85T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56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Pr="004E02D9" w:rsidRDefault="00117A0E" w:rsidP="004E02D9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6.05010</w:t>
                        </w:r>
                        <w:r w:rsidR="00797C14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2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«</w:t>
                        </w:r>
                        <w:r w:rsidR="00797C14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Комп’ютерна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інженерія»</w:t>
                        </w:r>
                      </w:p>
                      <w:p w:rsidR="00117A0E" w:rsidRPr="004E02D9" w:rsidRDefault="00117A0E" w:rsidP="004E02D9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</w:p>
                      <w:p w:rsidR="00117A0E" w:rsidRDefault="00117A0E">
                        <w:pPr>
                          <w:pStyle w:val="ac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8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    <v:line id="Line 29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    <v:line id="Line 30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RQ7s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jPIh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9FDuxAAAANwAAAAPAAAAAAAAAAAA&#10;AAAAAKECAABkcnMvZG93bnJldi54bWxQSwUGAAAAAAQABAD5AAAAkgMAAAAA&#10;" strokeweight="1pt"/>
                <v:line id="Line 31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j1dcQAAADcAAAADwAAAGRycy9kb3ducmV2LnhtbESP0WoCMRRE3wv+Q7hC3zRrC1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PV1xAAAANwAAAAPAAAAAAAAAAAA&#10;AAAAAKECAABkcnMvZG93bnJldi54bWxQSwUGAAAAAAQABAD5AAAAkgMAAAAA&#10;" strokeweight="1pt"/>
                <v:line id="Line 32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FtAcQAAADcAAAADwAAAGRycy9kb3ducmV2LnhtbESP0WoCMRRE3wv+Q7hC3zRrKV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W0BxAAAANwAAAAPAAAAAAAAAAAA&#10;AAAAAKECAABkcnMvZG93bnJldi54bWxQSwUGAAAAAAQABAD5AAAAkgMAAAAA&#10;" strokeweight="1pt"/>
                <v:group id="Group 33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rect id="Rectangle 34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ZYcIA&#10;AADcAAAADwAAAGRycy9kb3ducmV2LnhtbESPwWrDMBBE74H+g9hCb7GUUkzqRDGmYOi1TgI5LtbW&#10;dmKtXElN3L+vAoUeh5l5w2zL2Y7iSj4MjjWsMgWCuHVm4E7DYV8v1yBCRDY4OiYNPxSg3D0stlgY&#10;d+MPujaxEwnCoUANfYxTIWVoe7IYMjcRJ+/TeYsxSd9J4/GW4HaUz0rl0uLAaaHHid56ai/Nt9VQ&#10;Vef5+NW8Yh3kWvncvJiuOmn99DhXGxCR5vgf/mu/Gw25yuF+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9lhwgAAANwAAAAPAAAAAAAAAAAAAAAAAJgCAABkcnMvZG93&#10;bnJldi54bWxQSwUGAAAAAAQABAD1AAAAhwMAAAAA&#10;" filled="f" stroked="f" strokeweight=".25pt">
                    <v:textbox inset="1pt,1pt,1pt,1pt">
                      <w:txbxContent>
                        <w:p w:rsidR="00117A0E" w:rsidRDefault="00117A0E">
                          <w:pPr>
                            <w:pStyle w:val="ac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35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      <v:textbox inset="1pt,1pt,1pt,1pt">
                      <w:txbxContent>
                        <w:p w:rsidR="00117A0E" w:rsidRPr="00880ABB" w:rsidRDefault="00797C14">
                          <w:pPr>
                            <w:pStyle w:val="ac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Нетудихата</w:t>
                          </w:r>
                        </w:p>
                      </w:txbxContent>
                    </v:textbox>
                  </v:rect>
                </v:group>
                <v:group id="Group 36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<v:rect id="Rectangle 37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    <v:textbox inset="1pt,1pt,1pt,1pt">
                      <w:txbxContent>
                        <w:p w:rsidR="00117A0E" w:rsidRDefault="00117A0E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8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    <v:textbox inset="1pt,1pt,1pt,1pt">
                      <w:txbxContent>
                        <w:p w:rsidR="00117A0E" w:rsidRPr="00880ABB" w:rsidRDefault="00117A0E">
                          <w:pPr>
                            <w:pStyle w:val="ac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</w:t>
                          </w:r>
                        </w:p>
                      </w:txbxContent>
                    </v:textbox>
                  </v:rect>
                </v:group>
                <v:group id="Group 39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rect id="Rectangle 40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    <v:textbox inset="1pt,1pt,1pt,1pt">
                      <w:txbxContent>
                        <w:p w:rsidR="00117A0E" w:rsidRDefault="00117A0E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41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      <v:textbox inset="1pt,1pt,1pt,1pt">
                      <w:txbxContent>
                        <w:p w:rsidR="00117A0E" w:rsidRPr="00880ABB" w:rsidRDefault="00117A0E">
                          <w:pPr>
                            <w:pStyle w:val="ac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2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rect id="Rectangle 43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DRy8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0cvBAAAA3AAAAA8AAAAAAAAAAAAAAAAAmAIAAGRycy9kb3du&#10;cmV2LnhtbFBLBQYAAAAABAAEAPUAAACGAwAAAAA=&#10;" filled="f" stroked="f" strokeweight=".25pt">
                    <v:textbox inset="1pt,1pt,1pt,1pt">
                      <w:txbxContent>
                        <w:p w:rsidR="00117A0E" w:rsidRDefault="00117A0E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4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    <v:textbox inset="1pt,1pt,1pt,1pt">
                      <w:txbxContent>
                        <w:p w:rsidR="00117A0E" w:rsidRPr="00880ABB" w:rsidRDefault="00117A0E">
                          <w:pPr>
                            <w:pStyle w:val="ac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5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<v:rect id="Rectangle 46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F+Vb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ro1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QX5VvwAAANwAAAAPAAAAAAAAAAAAAAAAAJgCAABkcnMvZG93bnJl&#10;di54bWxQSwUGAAAAAAQABAD1AAAAhAMAAAAA&#10;" filled="f" stroked="f" strokeweight=".25pt">
                    <v:textbox inset="1pt,1pt,1pt,1pt">
                      <w:txbxContent>
                        <w:p w:rsidR="00117A0E" w:rsidRDefault="00117A0E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7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bz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nSawf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N287BAAAA3AAAAA8AAAAAAAAAAAAAAAAAmAIAAGRycy9kb3du&#10;cmV2LnhtbFBLBQYAAAAABAAEAPUAAACGAwAAAAA=&#10;" filled="f" stroked="f" strokeweight=".25pt">
                    <v:textbox inset="1pt,1pt,1pt,1pt">
                      <w:txbxContent>
                        <w:p w:rsidR="00117A0E" w:rsidRPr="00880ABB" w:rsidRDefault="00117A0E">
                          <w:pPr>
                            <w:pStyle w:val="ac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</w:t>
                          </w:r>
                        </w:p>
                      </w:txbxContent>
                    </v:textbox>
                  </v:rect>
                </v:group>
                <v:line id="Line 48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    <v:rect id="Rectangle 49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2ktc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VpuoH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aS1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797C14" w:rsidP="00880ABB">
                        <w:pPr>
                          <w:pStyle w:val="ac"/>
                          <w:spacing w:line="360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Робоче місце</w:t>
                        </w:r>
                        <w:r w:rsidRPr="00797C14">
                          <w:t xml:space="preserve"> </w:t>
                        </w:r>
                        <w:r w:rsidRPr="00797C14">
                          <w:rPr>
                            <w:sz w:val="20"/>
                          </w:rPr>
                          <w:t>медичного працівн</w:t>
                        </w:r>
                        <w:r w:rsidRPr="00797C14">
                          <w:rPr>
                            <w:sz w:val="20"/>
                          </w:rPr>
                          <w:t>и</w:t>
                        </w:r>
                        <w:r w:rsidRPr="00797C14">
                          <w:rPr>
                            <w:sz w:val="20"/>
                          </w:rPr>
                          <w:t>ка призивного відділення військ</w:t>
                        </w:r>
                        <w:r w:rsidRPr="00797C14">
                          <w:rPr>
                            <w:sz w:val="20"/>
                          </w:rPr>
                          <w:t>о</w:t>
                        </w:r>
                        <w:r w:rsidRPr="00797C14">
                          <w:rPr>
                            <w:sz w:val="20"/>
                          </w:rPr>
                          <w:t>вого</w:t>
                        </w:r>
                        <w:r>
                          <w:t xml:space="preserve">  </w:t>
                        </w:r>
                        <w:r w:rsidRPr="00797C14">
                          <w:rPr>
                            <w:sz w:val="18"/>
                            <w:szCs w:val="18"/>
                          </w:rPr>
                          <w:t>комісаріату</w:t>
                        </w:r>
                      </w:p>
                    </w:txbxContent>
                  </v:textbox>
                </v:rect>
                <v:line id="Line 50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g3/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pg3/b8AAADcAAAADwAAAAAAAAAAAAAAAACh&#10;AgAAZHJzL2Rvd25yZXYueG1sUEsFBgAAAAAEAAQA+QAAAI0DAAAAAA==&#10;" strokeweight="2pt"/>
                <v:line id="Line 51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  <v:line id="Line 52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0KEs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9ChLDAAAA3AAAAA8AAAAAAAAAAAAA&#10;AAAAoQIAAGRycy9kb3ducmV2LnhtbFBLBQYAAAAABAAEAPkAAACRAwAAAAA=&#10;" strokeweight="2pt"/>
                <v:rect id="Rectangle 53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54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55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ZWs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Zou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mVr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rect>
                <v:line id="Line 56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OCpMEAAADcAAAADwAAAGRycy9kb3ducmV2LnhtbERPzWoCMRC+C32HMAVvmtXDolujSKug&#10;eBBtH2DcTDerm8mSRF19enMo9Pjx/c8WnW3EjXyoHSsYDTMQxKXTNVcKfr7XgwmIEJE1No5JwYMC&#10;LOZvvRkW2t35QLdjrEQK4VCgAhNjW0gZSkMWw9C1xIn7dd5iTNBXUnu8p3DbyHGW5dJizanBYEuf&#10;hsrL8WoVbP1pdxk9KyNPvPWrZv81DfasVP+9W36AiNTFf/Gfe6MV5Hlam86kI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w4KkwQAAANwAAAAPAAAAAAAAAAAAAAAA&#10;AKECAABkcnMvZG93bnJldi54bWxQSwUGAAAAAAQABAD5AAAAjwMAAAAA&#10;" strokeweight="1pt"/>
                <v:line id="Line 57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8nP8UAAADcAAAADwAAAGRycy9kb3ducmV2LnhtbESPwW7CMBBE70j9B2sr9QYOPUSQYqKq&#10;UKmIA4L2A5Z4G6eJ15HtQsrXYySkHkcz80azKAfbiRP50DhWMJ1kIIgrpxuuFXx9vo9nIEJE1tg5&#10;JgV/FKBcPowWWGh35j2dDrEWCcKhQAUmxr6QMlSGLIaJ64mT9+28xZikr6X2eE5w28nnLMulxYbT&#10;gsGe3gxV7eHXKtj447adXmojj7zx6263mgf7o9TT4/D6AiLSEP/D9/aHVpDnc7idSUd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8nP8UAAADcAAAADwAAAAAAAAAA&#10;AAAAAAChAgAAZHJzL2Rvd25yZXYueG1sUEsFBgAAAAAEAAQA+QAAAJMDAAAAAA==&#10;" strokeweight="1pt"/>
                <v:rect id="Rectangle 58" o:spid="_x0000_s1075" style="position:absolute;left:14295;top:19075;width:5609;height: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  <v:textbox inset="1pt,1pt,1pt,1pt">
                    <w:txbxContent>
                      <w:p w:rsidR="00117A0E" w:rsidRPr="004E02D9" w:rsidRDefault="00117A0E" w:rsidP="004E02D9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rFonts w:ascii="Journal" w:hAnsi="Journal"/>
                            <w:i/>
                            <w:sz w:val="24"/>
                            <w:szCs w:val="20"/>
                            <w:lang w:val="uk-UA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 w:val="24"/>
                            <w:szCs w:val="20"/>
                            <w:lang w:val="uk-UA"/>
                          </w:rPr>
                          <w:t>Кафедра Обчислювал</w:t>
                        </w:r>
                        <w:r w:rsidRPr="004E02D9">
                          <w:rPr>
                            <w:rFonts w:ascii="ISOCPEUR" w:hAnsi="ISOCPEUR"/>
                            <w:i/>
                            <w:sz w:val="24"/>
                            <w:szCs w:val="20"/>
                            <w:lang w:val="uk-UA"/>
                          </w:rPr>
                          <w:t>ь</w:t>
                        </w:r>
                        <w:r w:rsidRPr="004E02D9">
                          <w:rPr>
                            <w:rFonts w:ascii="ISOCPEUR" w:hAnsi="ISOCPEUR"/>
                            <w:i/>
                            <w:sz w:val="24"/>
                            <w:szCs w:val="20"/>
                            <w:lang w:val="uk-UA"/>
                          </w:rPr>
                          <w:t>ної техніки</w:t>
                        </w:r>
                      </w:p>
                      <w:p w:rsidR="00117A0E" w:rsidRDefault="00117A0E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Т</w:t>
      </w:r>
      <w:bookmarkEnd w:id="1"/>
    </w:p>
    <w:p w:rsidR="00117A0E" w:rsidRDefault="005C1696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r>
        <w:fldChar w:fldCharType="begin"/>
      </w:r>
      <w:r w:rsidR="009D4841">
        <w:instrText xml:space="preserve"> TOC \o "1-2" \h \z \u </w:instrText>
      </w:r>
      <w:r>
        <w:fldChar w:fldCharType="separate"/>
      </w:r>
      <w:hyperlink w:anchor="_Toc415604448" w:history="1">
        <w:r w:rsidR="00117A0E" w:rsidRPr="00D03AD7">
          <w:rPr>
            <w:rStyle w:val="af7"/>
            <w:noProof/>
          </w:rPr>
          <w:t>ЗМІСТ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_Toc415604448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49" w:history="1">
        <w:r w:rsidR="00117A0E" w:rsidRPr="00D03AD7">
          <w:rPr>
            <w:rStyle w:val="af7"/>
            <w:noProof/>
          </w:rPr>
          <w:t>РОЗДІЛ 1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_Toc415604449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50" w:history="1">
        <w:r w:rsidR="00117A0E" w:rsidRPr="00D03AD7">
          <w:rPr>
            <w:rStyle w:val="af7"/>
            <w:noProof/>
          </w:rPr>
          <w:t>Запити зацікавлених осіб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_Toc415604450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1" w:history="1">
        <w:r w:rsidR="00117A0E" w:rsidRPr="00D03AD7">
          <w:rPr>
            <w:rStyle w:val="af7"/>
            <w:noProof/>
            <w:lang w:val="uk-UA"/>
          </w:rPr>
          <w:t>1.1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Введення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_Toc415604451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2" w:history="1">
        <w:r w:rsidR="00117A0E" w:rsidRPr="00D03AD7">
          <w:rPr>
            <w:rStyle w:val="af7"/>
            <w:noProof/>
            <w:lang w:val="uk-UA"/>
          </w:rPr>
          <w:t>1.2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Короткий огляд продукту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_Toc415604452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3" w:history="1">
        <w:r w:rsidR="00117A0E" w:rsidRPr="00D03AD7">
          <w:rPr>
            <w:rStyle w:val="af7"/>
            <w:noProof/>
            <w:lang w:val="uk-UA"/>
          </w:rPr>
          <w:t>1.3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Ділові правила та приписи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_Toc415604453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4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4" w:history="1">
        <w:r w:rsidR="00117A0E" w:rsidRPr="00D03AD7">
          <w:rPr>
            <w:rStyle w:val="af7"/>
            <w:noProof/>
            <w:lang w:val="uk-UA"/>
          </w:rPr>
          <w:t>1.4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Функціональність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_Toc415604454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5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5" w:history="1">
        <w:r w:rsidR="00117A0E" w:rsidRPr="00D03AD7">
          <w:rPr>
            <w:rStyle w:val="af7"/>
            <w:noProof/>
            <w:lang w:val="uk-UA"/>
          </w:rPr>
          <w:t>1.5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Практичність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_Toc415604455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6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56" w:history="1">
        <w:r w:rsidR="00117A0E" w:rsidRPr="00D03AD7">
          <w:rPr>
            <w:rStyle w:val="af7"/>
            <w:noProof/>
            <w:lang w:val="uk-UA"/>
          </w:rPr>
          <w:t>1.6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Надійність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_Toc415604456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6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57" w:history="1">
        <w:r w:rsidR="00117A0E" w:rsidRPr="00D03AD7">
          <w:rPr>
            <w:rStyle w:val="af7"/>
            <w:noProof/>
          </w:rPr>
          <w:t>РОЗДІЛ 2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_Toc415604457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7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58" w:history="1">
        <w:r w:rsidR="00117A0E" w:rsidRPr="00D03AD7">
          <w:rPr>
            <w:rStyle w:val="af7"/>
            <w:noProof/>
          </w:rPr>
          <w:t>РОЗРОБКА ІНФОРМАЦІЙНОГО ЗАБЕЗПЕЧЕННЯ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_Toc415604458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7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0" w:history="1">
        <w:r w:rsidR="00117A0E" w:rsidRPr="00D03AD7">
          <w:rPr>
            <w:rStyle w:val="af7"/>
            <w:noProof/>
            <w:lang w:val="uk-UA"/>
          </w:rPr>
          <w:t>2.1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Загальна схема прецедентів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_Toc415604460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7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1" w:history="1">
        <w:r w:rsidR="00117A0E" w:rsidRPr="00D03AD7">
          <w:rPr>
            <w:rStyle w:val="af7"/>
            <w:noProof/>
            <w:lang w:val="uk-UA"/>
          </w:rPr>
          <w:t>2.2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Прецеденти для ролі медичного працівника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_Toc415604461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7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2" w:history="1">
        <w:r w:rsidR="00117A0E" w:rsidRPr="00D03AD7">
          <w:rPr>
            <w:rStyle w:val="af7"/>
            <w:noProof/>
            <w:lang w:val="uk-UA"/>
          </w:rPr>
          <w:t>2.3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Діаграма бізнес-сутностей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_Toc415604462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9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3" w:history="1">
        <w:r w:rsidR="00117A0E" w:rsidRPr="00D03AD7">
          <w:rPr>
            <w:rStyle w:val="af7"/>
            <w:noProof/>
            <w:lang w:val="uk-UA"/>
          </w:rPr>
          <w:t>2.4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Реляційна модель бази даних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_Toc415604463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9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4" w:history="1">
        <w:r w:rsidR="00117A0E" w:rsidRPr="00D03AD7">
          <w:rPr>
            <w:rStyle w:val="af7"/>
            <w:noProof/>
            <w:lang w:val="uk-UA"/>
          </w:rPr>
          <w:t>2.5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Специфікація таблиць бази даних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_Toc415604464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10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65" w:history="1">
        <w:r w:rsidR="00117A0E" w:rsidRPr="00D03AD7">
          <w:rPr>
            <w:rStyle w:val="af7"/>
            <w:noProof/>
          </w:rPr>
          <w:t>РОЗДІЛ 3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_Toc415604465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66" w:history="1">
        <w:r w:rsidR="00117A0E" w:rsidRPr="00D03AD7">
          <w:rPr>
            <w:rStyle w:val="af7"/>
            <w:noProof/>
          </w:rPr>
          <w:t>РОЗРОБКА ПРОГРАМНОГО ПРОДУКТУ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_Toc415604466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8" w:history="1">
        <w:r w:rsidR="00117A0E" w:rsidRPr="00D03AD7">
          <w:rPr>
            <w:rStyle w:val="af7"/>
            <w:noProof/>
            <w:lang w:val="uk-UA"/>
          </w:rPr>
          <w:t>3.1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Реляційно-об’єктне відображення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_Toc415604468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13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69" w:history="1">
        <w:r w:rsidR="00117A0E" w:rsidRPr="00D03AD7">
          <w:rPr>
            <w:rStyle w:val="af7"/>
            <w:noProof/>
            <w:lang w:val="uk-UA"/>
          </w:rPr>
          <w:t>3.2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 xml:space="preserve">Специфікація </w:t>
        </w:r>
        <w:r w:rsidR="00117A0E" w:rsidRPr="00D03AD7">
          <w:rPr>
            <w:rStyle w:val="af7"/>
            <w:noProof/>
            <w:lang w:val="en-US"/>
          </w:rPr>
          <w:t>HibernateUntil</w:t>
        </w:r>
        <w:r w:rsidR="00117A0E" w:rsidRPr="00D03AD7">
          <w:rPr>
            <w:rStyle w:val="af7"/>
            <w:noProof/>
            <w:lang w:val="uk-UA"/>
          </w:rPr>
          <w:t xml:space="preserve"> класу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_Toc415604469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17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70" w:history="1">
        <w:r w:rsidR="00117A0E" w:rsidRPr="00D03AD7">
          <w:rPr>
            <w:rStyle w:val="af7"/>
            <w:noProof/>
            <w:lang w:val="uk-UA"/>
          </w:rPr>
          <w:t>3.3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Класи контролерів та їх специфікація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_Toc415604470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18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71" w:history="1">
        <w:r w:rsidR="00117A0E" w:rsidRPr="00D03AD7">
          <w:rPr>
            <w:rStyle w:val="af7"/>
            <w:noProof/>
          </w:rPr>
          <w:t>3.4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</w:rPr>
          <w:t>Hibernate</w:t>
        </w:r>
        <w:r w:rsidR="00117A0E" w:rsidRPr="00D03AD7">
          <w:rPr>
            <w:rStyle w:val="af7"/>
            <w:noProof/>
            <w:lang w:val="en-US"/>
          </w:rPr>
          <w:t xml:space="preserve"> mapping </w:t>
        </w:r>
        <w:r w:rsidR="00117A0E" w:rsidRPr="00D03AD7">
          <w:rPr>
            <w:rStyle w:val="af7"/>
            <w:noProof/>
          </w:rPr>
          <w:t>файли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_Toc415604471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20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72" w:history="1">
        <w:r w:rsidR="00117A0E" w:rsidRPr="00D03AD7">
          <w:rPr>
            <w:rStyle w:val="af7"/>
            <w:noProof/>
          </w:rPr>
          <w:t>РОЗДІЛ 4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_Toc415604472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21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73" w:history="1">
        <w:r w:rsidR="00117A0E" w:rsidRPr="00D03AD7">
          <w:rPr>
            <w:rStyle w:val="af7"/>
            <w:noProof/>
          </w:rPr>
          <w:t>ІЛЮСТРАЦІЯ РОБОТИ ПРОГРАМИ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_Toc415604473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21</w:t>
        </w:r>
        <w:r w:rsidR="00117A0E">
          <w:rPr>
            <w:noProof/>
            <w:webHidden/>
          </w:rPr>
          <w:fldChar w:fldCharType="end"/>
        </w:r>
      </w:hyperlink>
    </w:p>
    <w:p w:rsidR="00117A0E" w:rsidRPr="00117A0E" w:rsidRDefault="00150FCA" w:rsidP="00117A0E">
      <w:pPr>
        <w:pStyle w:val="20"/>
        <w:tabs>
          <w:tab w:val="left" w:pos="1680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hyperlink w:anchor="_Toc415604475" w:history="1">
        <w:r w:rsidR="00117A0E" w:rsidRPr="00D03AD7">
          <w:rPr>
            <w:rStyle w:val="af7"/>
            <w:noProof/>
          </w:rPr>
          <w:t>4.1</w:t>
        </w:r>
        <w:r w:rsidR="00117A0E">
          <w:rPr>
            <w:rFonts w:asciiTheme="minorHAnsi" w:eastAsiaTheme="minorEastAsia" w:hAnsiTheme="minorHAnsi" w:cstheme="minorBidi"/>
            <w:noProof/>
            <w:sz w:val="22"/>
            <w:szCs w:val="22"/>
            <w:lang w:val="uk-UA" w:eastAsia="uk-UA"/>
          </w:rPr>
          <w:tab/>
        </w:r>
        <w:r w:rsidR="00117A0E" w:rsidRPr="00D03AD7">
          <w:rPr>
            <w:rStyle w:val="af7"/>
            <w:noProof/>
            <w:lang w:val="uk-UA"/>
          </w:rPr>
          <w:t>Взаємодія медичного працівника і системи при прийомі призовника</w:t>
        </w:r>
        <w:r w:rsidR="00117A0E">
          <w:rPr>
            <w:noProof/>
            <w:webHidden/>
          </w:rPr>
          <w:tab/>
        </w:r>
      </w:hyperlink>
    </w:p>
    <w:p w:rsidR="00117A0E" w:rsidRDefault="00150FCA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76" w:history="1">
        <w:r w:rsidR="00117A0E" w:rsidRPr="00D03AD7">
          <w:rPr>
            <w:rStyle w:val="af7"/>
            <w:noProof/>
          </w:rPr>
          <w:t>СПИСОК ІНФОРМАЦІЙНИХ ДЖЕРЕЛ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_Toc415604476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24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77" w:history="1">
        <w:r w:rsidR="00117A0E" w:rsidRPr="00D03AD7">
          <w:rPr>
            <w:rStyle w:val="af7"/>
            <w:noProof/>
          </w:rPr>
          <w:t>ДОДАТКИ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_Toc415604477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25</w:t>
        </w:r>
        <w:r w:rsidR="00117A0E">
          <w:rPr>
            <w:noProof/>
            <w:webHidden/>
          </w:rPr>
          <w:fldChar w:fldCharType="end"/>
        </w:r>
      </w:hyperlink>
    </w:p>
    <w:p w:rsidR="00117A0E" w:rsidRDefault="00150FCA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uk-UA" w:eastAsia="uk-UA"/>
        </w:rPr>
      </w:pPr>
      <w:hyperlink w:anchor="_Toc415604478" w:history="1">
        <w:r w:rsidR="00117A0E" w:rsidRPr="00D03AD7">
          <w:rPr>
            <w:rStyle w:val="af7"/>
            <w:noProof/>
          </w:rPr>
          <w:t>ДОДАТОК А</w:t>
        </w:r>
        <w:r w:rsidR="00117A0E">
          <w:rPr>
            <w:noProof/>
            <w:webHidden/>
          </w:rPr>
          <w:tab/>
        </w:r>
        <w:r w:rsidR="00117A0E">
          <w:rPr>
            <w:noProof/>
            <w:webHidden/>
          </w:rPr>
          <w:fldChar w:fldCharType="begin"/>
        </w:r>
        <w:r w:rsidR="00117A0E">
          <w:rPr>
            <w:noProof/>
            <w:webHidden/>
          </w:rPr>
          <w:instrText xml:space="preserve"> PAGEREF _Toc415604478 \h </w:instrText>
        </w:r>
        <w:r w:rsidR="00117A0E">
          <w:rPr>
            <w:noProof/>
            <w:webHidden/>
          </w:rPr>
        </w:r>
        <w:r w:rsidR="00117A0E">
          <w:rPr>
            <w:noProof/>
            <w:webHidden/>
          </w:rPr>
          <w:fldChar w:fldCharType="separate"/>
        </w:r>
        <w:r w:rsidR="008D63F8">
          <w:rPr>
            <w:noProof/>
            <w:webHidden/>
          </w:rPr>
          <w:t>25</w:t>
        </w:r>
        <w:r w:rsidR="00117A0E">
          <w:rPr>
            <w:noProof/>
            <w:webHidden/>
          </w:rPr>
          <w:fldChar w:fldCharType="end"/>
        </w:r>
      </w:hyperlink>
    </w:p>
    <w:p w:rsidR="009D4841" w:rsidRDefault="005C1696" w:rsidP="009D4841">
      <w:pPr>
        <w:spacing w:after="0" w:line="240" w:lineRule="auto"/>
        <w:ind w:firstLine="0"/>
        <w:jc w:val="left"/>
        <w:rPr>
          <w:caps/>
          <w:kern w:val="28"/>
          <w:lang w:val="uk-UA"/>
        </w:rPr>
      </w:pPr>
      <w:r>
        <w:fldChar w:fldCharType="end"/>
      </w:r>
      <w:r w:rsidR="009D4841">
        <w:br w:type="page"/>
      </w:r>
    </w:p>
    <w:p w:rsidR="00E3120A" w:rsidRPr="002F6384" w:rsidRDefault="008A7AC5" w:rsidP="00973009">
      <w:pPr>
        <w:pStyle w:val="1"/>
      </w:pPr>
      <w:r>
        <w:rPr>
          <w:noProof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70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6/FxGAMHAAByUwAADgAAAAAAAAAAAAAAAAAuAgAAZHJzL2Uyb0RvYy54bWxQ&#10;SwECLQAUAAYACAAAACEAjEO2yuEAAAAMAQAADwAAAAAAAAAAAAAAAABdCQAAZHJzL2Rvd25yZXYu&#10;eG1sUEsFBgAAAAAEAAQA8wAAAGsKAAAAAA==&#10;" o:allowincell="f">
  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IG8QA&#10;AADbAAAADwAAAGRycy9kb3ducmV2LnhtbESPzWrDMBCE74G8g9hCbonsHtrGiRLsgqGnkjp5gMXa&#10;2ibWyrHkn/Tpo0Khx2FmvmH2x9m0YqTeNZYVxJsIBHFpdcOVgss5X7+BcB5ZY2uZFNzJwfGwXOwx&#10;0XbiLxoLX4kAYZeggtr7LpHSlTUZdBvbEQfv2/YGfZB9JXWPU4CbVj5H0Ys02HBYqLGj95rKazEY&#10;BVc/j59pVfzk20u2LU9ZOg23VKnV05zuQHia/X/4r/2hFbzG8Psl/AB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SBvEAAAA2wAAAA8AAAAAAAAAAAAAAAAAmAIAAGRycy9k&#10;b3ducmV2LnhtbFBLBQYAAAAABAAEAPUAAACJAwAAAAA=&#10;" filled="f" strokeweight="2pt"/>
                <v:line id="Line 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Line 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<v:line id="Line 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<v:line id="Line 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<v:line id="Line 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<v:line id="Line 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fnM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5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lfnMIAAADcAAAADwAAAAAAAAAAAAAA&#10;AAChAgAAZHJzL2Rvd25yZXYueG1sUEsFBgAAAAAEAAQA+QAAAJADAAAAAA==&#10;" strokeweight="1pt"/>
                <v:rect id="Rectangle 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Pr="00880ABB" w:rsidRDefault="00117A0E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2" w:name="_Toc415604449"/>
      <w:r w:rsidR="004222BF" w:rsidRPr="00973009">
        <w:t>РОЗДІЛ</w:t>
      </w:r>
      <w:r w:rsidR="004222BF" w:rsidRPr="002F6384">
        <w:t xml:space="preserve"> 1</w:t>
      </w:r>
      <w:bookmarkEnd w:id="2"/>
    </w:p>
    <w:p w:rsidR="004222BF" w:rsidRPr="002F6384" w:rsidRDefault="004222BF" w:rsidP="00ED155E">
      <w:pPr>
        <w:pStyle w:val="1"/>
        <w:spacing w:after="240"/>
      </w:pPr>
      <w:bookmarkStart w:id="3" w:name="_Toc415604450"/>
      <w:r w:rsidRPr="002F6384">
        <w:t>Запити зацікавлених осіб</w:t>
      </w:r>
      <w:bookmarkEnd w:id="3"/>
    </w:p>
    <w:p w:rsidR="004222BF" w:rsidRPr="002F6384" w:rsidRDefault="004222BF" w:rsidP="00A14928">
      <w:pPr>
        <w:pStyle w:val="2"/>
        <w:rPr>
          <w:lang w:val="uk-UA"/>
        </w:rPr>
      </w:pPr>
      <w:bookmarkStart w:id="4" w:name="_Toc415604451"/>
      <w:r w:rsidRPr="002F6384">
        <w:rPr>
          <w:lang w:val="uk-UA"/>
        </w:rPr>
        <w:t>Введення</w:t>
      </w:r>
      <w:bookmarkEnd w:id="4"/>
    </w:p>
    <w:p w:rsidR="004222BF" w:rsidRPr="002F6384" w:rsidRDefault="00233792" w:rsidP="00A14928">
      <w:pPr>
        <w:rPr>
          <w:lang w:val="uk-UA"/>
        </w:rPr>
      </w:pPr>
      <w:r w:rsidRPr="002F6384">
        <w:rPr>
          <w:lang w:val="uk-UA"/>
        </w:rPr>
        <w:t xml:space="preserve">У цьому </w:t>
      </w:r>
      <w:r w:rsidR="00104C43" w:rsidRPr="002F6384">
        <w:rPr>
          <w:lang w:val="uk-UA"/>
        </w:rPr>
        <w:t>документі описуються за</w:t>
      </w:r>
      <w:r w:rsidR="007F1C0F" w:rsidRPr="002F6384">
        <w:rPr>
          <w:lang w:val="uk-UA"/>
        </w:rPr>
        <w:t xml:space="preserve">пити зацікавлених осіб, в якості яких виступає замовник – </w:t>
      </w:r>
      <w:r w:rsidR="00D62125">
        <w:rPr>
          <w:i/>
          <w:noProof/>
          <w:lang w:val="uk-UA"/>
        </w:rPr>
        <w:t>збройні сили України</w:t>
      </w:r>
      <w:r w:rsidR="007F1C0F" w:rsidRPr="002F6384">
        <w:rPr>
          <w:lang w:val="uk-UA"/>
        </w:rPr>
        <w:t xml:space="preserve">, по відношенню до </w:t>
      </w:r>
      <w:r w:rsidR="00D62125">
        <w:rPr>
          <w:lang w:val="uk-UA"/>
        </w:rPr>
        <w:t xml:space="preserve">системи призовного відділення військового комісаріату </w:t>
      </w:r>
      <w:r w:rsidR="00F801D7">
        <w:rPr>
          <w:lang w:val="uk-UA"/>
        </w:rPr>
        <w:t>"Mi</w:t>
      </w:r>
      <w:r w:rsidR="00D62125" w:rsidRPr="00D62125">
        <w:rPr>
          <w:lang w:val="uk-UA"/>
        </w:rPr>
        <w:t>litary Control System"</w:t>
      </w:r>
      <w:r w:rsidR="007F1C0F" w:rsidRPr="002F6384">
        <w:rPr>
          <w:lang w:val="uk-UA"/>
        </w:rPr>
        <w:t>.</w:t>
      </w:r>
    </w:p>
    <w:p w:rsidR="007F1C0F" w:rsidRPr="002F6384" w:rsidRDefault="000E30E3" w:rsidP="00A14928">
      <w:pPr>
        <w:pStyle w:val="3"/>
        <w:rPr>
          <w:lang w:val="uk-UA"/>
        </w:rPr>
      </w:pPr>
      <w:r w:rsidRPr="002F6384">
        <w:rPr>
          <w:lang w:val="uk-UA"/>
        </w:rPr>
        <w:t>1.1.1 Мета</w:t>
      </w:r>
    </w:p>
    <w:p w:rsidR="007F1C0F" w:rsidRPr="002F6384" w:rsidRDefault="007F1C0F" w:rsidP="00A14928">
      <w:pPr>
        <w:rPr>
          <w:lang w:val="uk-UA"/>
        </w:rPr>
      </w:pPr>
      <w:r w:rsidRPr="002F6384">
        <w:rPr>
          <w:lang w:val="uk-UA"/>
        </w:rPr>
        <w:t>Метою документа є визначення основних потреб щодо функціональності та експлуатаційної придатності, а також визначення бізнес-правил та технологічних обмежень стосовно предмета розробки.</w:t>
      </w:r>
    </w:p>
    <w:p w:rsidR="000E30E3" w:rsidRPr="002F6384" w:rsidRDefault="000E30E3" w:rsidP="00A14928">
      <w:pPr>
        <w:pStyle w:val="3"/>
        <w:rPr>
          <w:lang w:val="uk-UA"/>
        </w:rPr>
      </w:pPr>
      <w:r w:rsidRPr="002F6384">
        <w:rPr>
          <w:lang w:val="uk-UA"/>
        </w:rPr>
        <w:t>1.1.2 Контекст</w:t>
      </w:r>
    </w:p>
    <w:p w:rsidR="000E30E3" w:rsidRPr="002F6384" w:rsidRDefault="000E30E3" w:rsidP="00A14928">
      <w:pPr>
        <w:rPr>
          <w:lang w:val="uk-UA"/>
        </w:rPr>
      </w:pPr>
      <w:r w:rsidRPr="002F6384">
        <w:rPr>
          <w:lang w:val="uk-UA"/>
        </w:rPr>
        <w:t>Перелік потреб, що перераховані в даному документі, є основою технічного завдання на розробку</w:t>
      </w:r>
      <w:r w:rsidR="00D62125">
        <w:rPr>
          <w:lang w:val="uk-UA"/>
        </w:rPr>
        <w:t xml:space="preserve"> робочого місця медичного працівника</w:t>
      </w:r>
      <w:r w:rsidRPr="002F6384">
        <w:rPr>
          <w:lang w:val="uk-UA"/>
        </w:rPr>
        <w:t xml:space="preserve"> сервісу </w:t>
      </w:r>
      <w:r w:rsidR="00F801D7">
        <w:rPr>
          <w:lang w:val="uk-UA"/>
        </w:rPr>
        <w:t>"Mi</w:t>
      </w:r>
      <w:r w:rsidR="00D62125" w:rsidRPr="00D62125">
        <w:rPr>
          <w:lang w:val="uk-UA"/>
        </w:rPr>
        <w:t>litary Control System"</w:t>
      </w:r>
      <w:r w:rsidR="00D62125" w:rsidRPr="002F6384">
        <w:rPr>
          <w:lang w:val="uk-UA"/>
        </w:rPr>
        <w:t>.</w:t>
      </w:r>
    </w:p>
    <w:p w:rsidR="00A14928" w:rsidRPr="002F6384" w:rsidRDefault="00A14928" w:rsidP="00A14928">
      <w:pPr>
        <w:pStyle w:val="2"/>
        <w:rPr>
          <w:lang w:val="uk-UA"/>
        </w:rPr>
      </w:pPr>
      <w:bookmarkStart w:id="5" w:name="_Toc415604452"/>
      <w:r w:rsidRPr="002F6384">
        <w:rPr>
          <w:lang w:val="uk-UA"/>
        </w:rPr>
        <w:t>Короткий огляд продукту</w:t>
      </w:r>
      <w:bookmarkEnd w:id="5"/>
    </w:p>
    <w:p w:rsidR="007F1C0F" w:rsidRPr="002F6384" w:rsidRDefault="00A14928" w:rsidP="00A14928">
      <w:pPr>
        <w:rPr>
          <w:lang w:val="uk-UA"/>
        </w:rPr>
      </w:pPr>
      <w:r w:rsidRPr="002F6384">
        <w:rPr>
          <w:lang w:val="uk-UA"/>
        </w:rPr>
        <w:t xml:space="preserve">Сервіс являє собою систему, за допомогою якої </w:t>
      </w:r>
      <w:r w:rsidR="00D62125">
        <w:rPr>
          <w:lang w:val="uk-UA"/>
        </w:rPr>
        <w:t>медичний спеціаліст</w:t>
      </w:r>
      <w:r w:rsidR="00335D0C">
        <w:rPr>
          <w:lang w:val="uk-UA"/>
        </w:rPr>
        <w:t xml:space="preserve"> може знайти потрібного призовника із бази,</w:t>
      </w:r>
      <w:r w:rsidR="00D62125">
        <w:rPr>
          <w:lang w:val="uk-UA"/>
        </w:rPr>
        <w:t xml:space="preserve"> переглянути</w:t>
      </w:r>
      <w:r w:rsidR="00335D0C">
        <w:rPr>
          <w:lang w:val="uk-UA"/>
        </w:rPr>
        <w:t xml:space="preserve"> його</w:t>
      </w:r>
      <w:r w:rsidR="00D62125">
        <w:rPr>
          <w:lang w:val="uk-UA"/>
        </w:rPr>
        <w:t xml:space="preserve"> профіль, медичну картку. Також, маючи свій унікальний пароль, внести до медичної</w:t>
      </w:r>
      <w:r w:rsidR="00335D0C">
        <w:rPr>
          <w:lang w:val="uk-UA"/>
        </w:rPr>
        <w:t xml:space="preserve"> картки призовника запис, який буде свідчити про стан здоров’я призовника. Система, за введеним паролем, автоматично ідентифікує лікаря і вводить до бази даних потрібну інформацію.</w:t>
      </w:r>
    </w:p>
    <w:p w:rsidR="003D2FD3" w:rsidRDefault="003D2FD3">
      <w:pPr>
        <w:spacing w:after="0" w:line="240" w:lineRule="auto"/>
        <w:ind w:firstLine="0"/>
        <w:jc w:val="left"/>
        <w:rPr>
          <w:b/>
          <w:lang w:val="uk-UA"/>
        </w:rPr>
      </w:pPr>
      <w:r>
        <w:rPr>
          <w:lang w:val="uk-UA"/>
        </w:rPr>
        <w:br w:type="page"/>
      </w:r>
    </w:p>
    <w:p w:rsidR="002F6384" w:rsidRPr="002F6384" w:rsidRDefault="002F6384" w:rsidP="002F6384">
      <w:pPr>
        <w:pStyle w:val="2"/>
        <w:rPr>
          <w:lang w:val="uk-UA"/>
        </w:rPr>
      </w:pPr>
      <w:bookmarkStart w:id="6" w:name="_Toc415604453"/>
      <w:r w:rsidRPr="002F6384">
        <w:rPr>
          <w:lang w:val="uk-UA"/>
        </w:rPr>
        <w:t>Ділові правила та приписи</w:t>
      </w:r>
      <w:bookmarkEnd w:id="6"/>
    </w:p>
    <w:p w:rsidR="002F6384" w:rsidRPr="002F6384" w:rsidRDefault="002F6384" w:rsidP="002F6384">
      <w:pPr>
        <w:pStyle w:val="3"/>
        <w:rPr>
          <w:i/>
          <w:lang w:val="uk-UA"/>
        </w:rPr>
      </w:pPr>
      <w:r w:rsidRPr="002F6384">
        <w:rPr>
          <w:lang w:val="uk-UA"/>
        </w:rPr>
        <w:t xml:space="preserve">1.3.1 Призначення системи </w:t>
      </w:r>
      <w:r w:rsidR="00F801D7">
        <w:rPr>
          <w:lang w:val="uk-UA"/>
        </w:rPr>
        <w:t>"Mi</w:t>
      </w:r>
      <w:r w:rsidR="00884815" w:rsidRPr="00D62125">
        <w:rPr>
          <w:lang w:val="uk-UA"/>
        </w:rPr>
        <w:t>litary Control System"</w:t>
      </w:r>
      <w:r w:rsidR="00884815" w:rsidRPr="002F6384">
        <w:rPr>
          <w:lang w:val="uk-UA"/>
        </w:rPr>
        <w:t>.</w:t>
      </w:r>
    </w:p>
    <w:p w:rsidR="00634478" w:rsidRPr="00884815" w:rsidRDefault="00634478" w:rsidP="003D2FD3">
      <w:pPr>
        <w:rPr>
          <w:lang w:val="uk-UA"/>
        </w:rPr>
      </w:pPr>
      <w:r>
        <w:rPr>
          <w:lang w:val="uk-UA"/>
        </w:rPr>
        <w:t xml:space="preserve">Функціональність </w:t>
      </w:r>
      <w:r>
        <w:rPr>
          <w:noProof/>
          <w:lang w:val="uk-UA"/>
        </w:rPr>
        <w:t>веб</w:t>
      </w:r>
      <w:r w:rsidR="00FD3259">
        <w:rPr>
          <w:noProof/>
          <w:lang w:val="uk-UA"/>
        </w:rPr>
        <w:t>-</w:t>
      </w:r>
      <w:r>
        <w:rPr>
          <w:noProof/>
          <w:lang w:val="uk-UA"/>
        </w:rPr>
        <w:t>сервісу</w:t>
      </w:r>
      <w:r>
        <w:rPr>
          <w:lang w:val="uk-UA"/>
        </w:rPr>
        <w:t xml:space="preserve"> призначена для </w:t>
      </w:r>
      <w:r w:rsidR="00884815">
        <w:rPr>
          <w:lang w:val="uk-UA"/>
        </w:rPr>
        <w:t>інформатизації процесу роботи призовного відділення військового комісаріату, а саме робочого місця медичних спеціалістів. Система допомагає зручно переглядати та редагувати інфо</w:t>
      </w:r>
      <w:r w:rsidR="001C0C9E">
        <w:rPr>
          <w:lang w:val="uk-UA"/>
        </w:rPr>
        <w:t>рмацію про призовників.</w:t>
      </w:r>
    </w:p>
    <w:p w:rsidR="00C80749" w:rsidRDefault="00C80749" w:rsidP="00C80749">
      <w:pPr>
        <w:pStyle w:val="3"/>
        <w:rPr>
          <w:lang w:val="uk-UA"/>
        </w:rPr>
      </w:pPr>
      <w:r>
        <w:rPr>
          <w:lang w:val="uk-UA"/>
        </w:rPr>
        <w:t>1.3.2 Політика взаємовідносин з клієнтом</w:t>
      </w:r>
    </w:p>
    <w:p w:rsidR="001C0C9E" w:rsidRDefault="00C80749" w:rsidP="00C80749">
      <w:pPr>
        <w:rPr>
          <w:lang w:val="uk-UA"/>
        </w:rPr>
      </w:pPr>
      <w:r>
        <w:rPr>
          <w:lang w:val="uk-UA"/>
        </w:rPr>
        <w:t xml:space="preserve">Клієнтами системи </w:t>
      </w:r>
      <w:r>
        <w:rPr>
          <w:i/>
          <w:lang w:val="uk-UA"/>
        </w:rPr>
        <w:t>«</w:t>
      </w:r>
      <w:r w:rsidR="00F801D7">
        <w:rPr>
          <w:i/>
          <w:lang w:val="uk-UA"/>
        </w:rPr>
        <w:t>Mi</w:t>
      </w:r>
      <w:r w:rsidR="001C0C9E" w:rsidRPr="001C0C9E">
        <w:rPr>
          <w:i/>
          <w:lang w:val="uk-UA"/>
        </w:rPr>
        <w:t>litary Control System</w:t>
      </w:r>
      <w:r w:rsidRPr="00C80749">
        <w:rPr>
          <w:i/>
          <w:lang w:val="uk-UA"/>
        </w:rPr>
        <w:t xml:space="preserve">» </w:t>
      </w:r>
      <w:r w:rsidR="001C0C9E">
        <w:rPr>
          <w:lang w:val="uk-UA"/>
        </w:rPr>
        <w:t>є медичні працівники військового комісаріату.</w:t>
      </w:r>
    </w:p>
    <w:p w:rsidR="00C80749" w:rsidRDefault="00C80749" w:rsidP="00C80749">
      <w:pPr>
        <w:pStyle w:val="3"/>
        <w:rPr>
          <w:lang w:val="uk-UA"/>
        </w:rPr>
      </w:pPr>
      <w:r>
        <w:rPr>
          <w:lang w:val="uk-UA"/>
        </w:rPr>
        <w:t>1.3.3 Характеристика ділового процесу</w:t>
      </w:r>
    </w:p>
    <w:p w:rsidR="00BA5562" w:rsidRDefault="00370FDA" w:rsidP="00C80749">
      <w:pPr>
        <w:spacing w:after="0"/>
        <w:rPr>
          <w:lang w:val="uk-UA"/>
        </w:rPr>
      </w:pPr>
      <w:r>
        <w:rPr>
          <w:lang w:val="uk-UA"/>
        </w:rPr>
        <w:t>Медичний працівник може переглядати список призовників, відфільтровувати цей список, за допомогою функції динамічного пошуку, що дозволяє швидко знаходити профіль призовника. Медичний працівник переглядає профіль і вносить свій діагноз, за допомогою свого пароля, також при необхідності може переглядати медичну картку.</w:t>
      </w:r>
    </w:p>
    <w:p w:rsidR="00BA5562" w:rsidRDefault="00BA5562" w:rsidP="00BA5562">
      <w:pPr>
        <w:spacing w:after="0"/>
        <w:rPr>
          <w:lang w:val="uk-UA"/>
        </w:rPr>
      </w:pPr>
      <w:r>
        <w:rPr>
          <w:lang w:val="uk-UA"/>
        </w:rPr>
        <w:t>Користувач системи має доступ до бази даних.</w:t>
      </w:r>
    </w:p>
    <w:p w:rsidR="00BA5562" w:rsidRDefault="00BA5562" w:rsidP="00BA5562">
      <w:pPr>
        <w:spacing w:after="0"/>
        <w:rPr>
          <w:lang w:val="uk-UA"/>
        </w:rPr>
      </w:pPr>
    </w:p>
    <w:p w:rsidR="00BA5562" w:rsidRDefault="00BA5562" w:rsidP="00BA5562">
      <w:pPr>
        <w:spacing w:after="0"/>
        <w:rPr>
          <w:lang w:val="uk-UA"/>
        </w:rPr>
      </w:pPr>
    </w:p>
    <w:p w:rsidR="00703066" w:rsidRDefault="00703066" w:rsidP="00703066">
      <w:pPr>
        <w:pStyle w:val="3"/>
        <w:rPr>
          <w:lang w:val="uk-UA"/>
        </w:rPr>
      </w:pPr>
      <w:r>
        <w:rPr>
          <w:lang w:val="uk-UA"/>
        </w:rPr>
        <w:t xml:space="preserve">1.3.4 Сценарій </w:t>
      </w:r>
      <w:r w:rsidR="00BA5562">
        <w:rPr>
          <w:lang w:val="uk-UA"/>
        </w:rPr>
        <w:t>занесення діагнозу призовника до бази</w:t>
      </w:r>
    </w:p>
    <w:p w:rsidR="00703066" w:rsidRPr="008C6ADF" w:rsidRDefault="00703066" w:rsidP="00703066">
      <w:pPr>
        <w:spacing w:after="0"/>
      </w:pPr>
      <w:r>
        <w:rPr>
          <w:lang w:val="uk-UA"/>
        </w:rPr>
        <w:t>1.</w:t>
      </w:r>
      <w:r w:rsidR="00BA5562">
        <w:rPr>
          <w:lang w:val="uk-UA"/>
        </w:rPr>
        <w:t xml:space="preserve"> Медичний працівник знаходить призовника у списку за допомогою пошуку</w:t>
      </w:r>
      <w:r w:rsidRPr="00703066">
        <w:t>;</w:t>
      </w:r>
    </w:p>
    <w:p w:rsidR="00703066" w:rsidRPr="00703066" w:rsidRDefault="00703066" w:rsidP="00703066">
      <w:pPr>
        <w:spacing w:after="0"/>
        <w:rPr>
          <w:lang w:val="uk-UA"/>
        </w:rPr>
      </w:pPr>
      <w:r w:rsidRPr="00703066">
        <w:t>2</w:t>
      </w:r>
      <w:r w:rsidRPr="00703066">
        <w:rPr>
          <w:lang w:val="uk-UA"/>
        </w:rPr>
        <w:t xml:space="preserve">. Система шукає серед всіх доступних </w:t>
      </w:r>
      <w:r w:rsidR="001B5DFF">
        <w:rPr>
          <w:lang w:val="uk-UA"/>
        </w:rPr>
        <w:t>призовників і відбирає тих</w:t>
      </w:r>
      <w:r w:rsidRPr="00703066">
        <w:rPr>
          <w:lang w:val="uk-UA"/>
        </w:rPr>
        <w:t xml:space="preserve">, що відповідають параметрам </w:t>
      </w:r>
      <w:r w:rsidR="001B5DFF">
        <w:rPr>
          <w:lang w:val="uk-UA"/>
        </w:rPr>
        <w:t>пошуку</w:t>
      </w:r>
      <w:r w:rsidRPr="00703066">
        <w:rPr>
          <w:lang w:val="uk-UA"/>
        </w:rPr>
        <w:t>;</w:t>
      </w:r>
    </w:p>
    <w:p w:rsidR="00703066" w:rsidRPr="00973009" w:rsidRDefault="00703066" w:rsidP="00703066">
      <w:pPr>
        <w:spacing w:after="0"/>
        <w:rPr>
          <w:lang w:val="uk-UA"/>
        </w:rPr>
      </w:pPr>
      <w:r w:rsidRPr="00973009">
        <w:rPr>
          <w:lang w:val="uk-UA"/>
        </w:rPr>
        <w:t xml:space="preserve">3. Система повертає </w:t>
      </w:r>
      <w:r w:rsidR="001B5DFF">
        <w:rPr>
          <w:lang w:val="uk-UA"/>
        </w:rPr>
        <w:t>працівнику</w:t>
      </w:r>
      <w:r w:rsidRPr="00973009">
        <w:rPr>
          <w:lang w:val="uk-UA"/>
        </w:rPr>
        <w:t xml:space="preserve"> </w:t>
      </w:r>
      <w:r w:rsidR="001B5DFF">
        <w:rPr>
          <w:lang w:val="uk-UA"/>
        </w:rPr>
        <w:t>посилання на профіль шуканого призовника</w:t>
      </w:r>
      <w:r w:rsidRPr="00973009">
        <w:rPr>
          <w:lang w:val="uk-UA"/>
        </w:rPr>
        <w:t>;</w:t>
      </w:r>
    </w:p>
    <w:p w:rsidR="00703066" w:rsidRPr="00973009" w:rsidRDefault="00703066" w:rsidP="00703066">
      <w:pPr>
        <w:spacing w:after="0"/>
        <w:rPr>
          <w:lang w:val="uk-UA"/>
        </w:rPr>
      </w:pPr>
      <w:r w:rsidRPr="00973009">
        <w:rPr>
          <w:lang w:val="uk-UA"/>
        </w:rPr>
        <w:t xml:space="preserve">4. </w:t>
      </w:r>
      <w:r w:rsidR="001B5DFF">
        <w:rPr>
          <w:lang w:val="uk-UA"/>
        </w:rPr>
        <w:t xml:space="preserve">Працівник переходить на профіль призовника </w:t>
      </w:r>
      <w:r w:rsidRPr="00973009">
        <w:rPr>
          <w:lang w:val="uk-UA"/>
        </w:rPr>
        <w:t>;</w:t>
      </w:r>
      <w:r w:rsidR="008A7AC5"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1" name="Группа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6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6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6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6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6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6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7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7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7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7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1" o:spid="_x0000_s1096" style="position:absolute;left:0;text-align:left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8CmfIQYHAAByUwAADgAAAAAAAAAAAAAAAAAuAgAAZHJzL2Uyb0RvYy54&#10;bWxQSwECLQAUAAYACAAAACEAjEO2yuEAAAAMAQAADwAAAAAAAAAAAAAAAABgCQAAZHJzL2Rvd25y&#10;ZXYueG1sUEsFBgAAAAAEAAQA8wAAAG4KAAAAAA==&#10;" o:allowincell="f">
                <v:rect id="Rectangle 63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mS8QA&#10;AADbAAAADwAAAGRycy9kb3ducmV2LnhtbESPwWrDMBBE74X+g9hCb42cHEriWDZOIdBTSd18wCJt&#10;bGNr5ViK7fbrq0Chx2Fm3jBZsdheTDT61rGC9SoBQaydablWcP46vmxB+IBssHdMCr7JQ5E/PmSY&#10;GjfzJ01VqEWEsE9RQRPCkErpdUMW/coNxNG7uNFiiHKspRlxjnDby02SvEqLLceFBgd6a0h31c0q&#10;6MIyfZR19XPcnQ87fTqU8+1aKvX8tJR7EIGW8B/+a78bBdsN3L/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pkvEAAAA2wAAAA8AAAAAAAAAAAAAAAAAmAIAAGRycy9k&#10;b3ducmV2LnhtbFBLBQYAAAAABAAEAPUAAACJAwAAAAA=&#10;" filled="f" strokeweight="2pt"/>
                <v:line id="Line 64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65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66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67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68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  <v:line id="Line 69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  <v:line id="Line 70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71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    <v:line id="Line 72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73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  <v:rect id="Rectangle 74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75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76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78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80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Pr="00880ABB" w:rsidRDefault="00117A0E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81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703066" w:rsidRPr="00973009" w:rsidRDefault="008A7AC5" w:rsidP="00703066">
      <w:pPr>
        <w:spacing w:after="0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4736" behindDoc="0" locked="1" layoutInCell="0" allowOverlap="1">
                <wp:simplePos x="0" y="0"/>
                <wp:positionH relativeFrom="page">
                  <wp:posOffset>636270</wp:posOffset>
                </wp:positionH>
                <wp:positionV relativeFrom="page">
                  <wp:posOffset>376555</wp:posOffset>
                </wp:positionV>
                <wp:extent cx="6588760" cy="10189210"/>
                <wp:effectExtent l="0" t="0" r="21590" b="21590"/>
                <wp:wrapNone/>
                <wp:docPr id="1010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1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8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9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0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 w:rsidP="00E102AE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1" o:spid="_x0000_s1116" style="position:absolute;left:0;text-align:left;margin-left:50.1pt;margin-top:29.65pt;width:518.8pt;height:802.3pt;z-index:251764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" o:allowincell="f">
                <v:rect id="Rectangle 127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6lJsIA&#10;AADdAAAADwAAAGRycy9kb3ducmV2LnhtbERPzYrCMBC+C75DGMGbpt3Dslaj1AXB07LWPsDQjG2x&#10;mdQmttWn3wgL3ubj+53NbjSN6KlztWUF8TICQVxYXXOpID8fFl8gnEfW2FgmBQ9ysNtOJxtMtB34&#10;RH3mSxFC2CWooPK+TaR0RUUG3dK2xIG72M6gD7Arpe5wCOGmkR9R9CkN1hwaKmzpu6Limt2Ngqsf&#10;+5+0zJ6HVb5fFb/7dLjfUqXmszFdg/A0+rf4333UYX4Ux/D6Jpw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qUmwgAAAN0AAAAPAAAAAAAAAAAAAAAAAJgCAABkcnMvZG93&#10;bnJldi54bWxQSwUGAAAAAAQABAD1AAAAhwMAAAAA&#10;" filled="f" strokeweight="2pt"/>
                <v:line id="Line 128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6d+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Xp35vgAAAN0AAAAPAAAAAAAAAAAAAAAAAKEC&#10;AABkcnMvZG93bnJldi54bWxQSwUGAAAAAAQABAD5AAAAjAMAAAAA&#10;" strokeweight="2pt"/>
                <v:line id="Line 129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I4Y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0EjhivgAAAN0AAAAPAAAAAAAAAAAAAAAAAKEC&#10;AABkcnMvZG93bnJldi54bWxQSwUGAAAAAAQABAD5AAAAjAMAAAAA&#10;" strokeweight="2pt"/>
                <v:line id="Line 130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ugF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+6AWvgAAAN0AAAAPAAAAAAAAAAAAAAAAAKEC&#10;AABkcnMvZG93bnJldi54bWxQSwUGAAAAAAQABAD5AAAAjAMAAAAA&#10;" strokeweight="2pt"/>
                <v:line id="Line 131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cFj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twWNvgAAAN0AAAAPAAAAAAAAAAAAAAAAAKEC&#10;AABkcnMvZG93bnJldi54bWxQSwUGAAAAAAQABAD5AAAAjAMAAAAA&#10;" strokeweight="2pt"/>
                <v:line id="Line 132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Wb+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ZZv6vgAAAN0AAAAPAAAAAAAAAAAAAAAAAKEC&#10;AABkcnMvZG93bnJldi54bWxQSwUGAAAAAAQABAD5AAAAjAMAAAAA&#10;" strokeweight="2pt"/>
                <v:line id="Line 133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  <v:line id="Line 134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  <v:line id="Line 135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pYsMAAADd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s3wKf9+kE2R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/aWLDAAAA3QAAAA8AAAAAAAAAAAAA&#10;AAAAoQIAAGRycy9kb3ducmV2LnhtbFBLBQYAAAAABAAEAPkAAACRAwAAAAA=&#10;" strokeweight="1pt"/>
                <v:line id="Line 136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  <v:line id="Line 137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Wv2cMAAADdAAAADwAAAGRycy9kb3ducmV2LnhtbERPzWoCMRC+C32HMEJvml0PxW43K8W2&#10;oHgoVR9g3Ew3WzeTJYm6+vRNoeBtPr7fKReD7cSZfGgdK8inGQji2umWGwX73cdkDiJEZI2dY1Jw&#10;pQCL6mFUYqHdhb/ovI2NSCEcClRgYuwLKUNtyGKYup44cd/OW4wJ+kZqj5cUbjs5y7InabHl1GCw&#10;p6Wh+rg9WQVrf9gc81tj5IHX/r37fHsO9kepx/Hw+gIi0hDv4n/3Sqf52SyHv2/SCbL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lr9nDAAAA3QAAAA8AAAAAAAAAAAAA&#10;AAAAoQIAAGRycy9kb3ducmV2LnhtbFBLBQYAAAAABAAEAPkAAACRAwAAAAA=&#10;" strokeweight="1pt"/>
                <v:rect id="Rectangle 138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60Ms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V3k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60MsAAAADd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Rqc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9M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IRqcAAAADd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1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:rsidR="00117A0E" w:rsidRPr="00117A0E" w:rsidRDefault="00117A0E" w:rsidP="00E102AE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145" o:spid="_x0000_s11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797C14" w:rsidP="00E102AE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03066" w:rsidRPr="00973009">
        <w:rPr>
          <w:lang w:val="uk-UA"/>
        </w:rPr>
        <w:t xml:space="preserve">5. Система повертає </w:t>
      </w:r>
      <w:r w:rsidR="001B5DFF">
        <w:rPr>
          <w:lang w:val="uk-UA"/>
        </w:rPr>
        <w:t>сторінку із інформацією про призовника</w:t>
      </w:r>
      <w:r w:rsidR="00703066" w:rsidRPr="00973009">
        <w:rPr>
          <w:lang w:val="uk-UA"/>
        </w:rPr>
        <w:t>;</w:t>
      </w:r>
    </w:p>
    <w:p w:rsidR="00703066" w:rsidRPr="00973009" w:rsidRDefault="00703066" w:rsidP="00703066">
      <w:pPr>
        <w:spacing w:after="0"/>
        <w:rPr>
          <w:lang w:val="uk-UA"/>
        </w:rPr>
      </w:pPr>
      <w:r w:rsidRPr="00973009">
        <w:rPr>
          <w:lang w:val="uk-UA"/>
        </w:rPr>
        <w:t>6.</w:t>
      </w:r>
      <w:r w:rsidR="001B5DFF">
        <w:rPr>
          <w:lang w:val="uk-UA"/>
        </w:rPr>
        <w:t>Працівник вводить у спеціальне поле діагноз</w:t>
      </w:r>
      <w:r w:rsidRPr="00973009">
        <w:rPr>
          <w:lang w:val="uk-UA"/>
        </w:rPr>
        <w:t>;</w:t>
      </w:r>
    </w:p>
    <w:p w:rsidR="00703066" w:rsidRPr="00973009" w:rsidRDefault="00703066" w:rsidP="00703066">
      <w:pPr>
        <w:spacing w:after="0"/>
        <w:rPr>
          <w:lang w:val="uk-UA"/>
        </w:rPr>
      </w:pPr>
      <w:r w:rsidRPr="00973009">
        <w:rPr>
          <w:lang w:val="uk-UA"/>
        </w:rPr>
        <w:t xml:space="preserve">7. </w:t>
      </w:r>
      <w:r w:rsidR="001B5DFF">
        <w:rPr>
          <w:lang w:val="uk-UA"/>
        </w:rPr>
        <w:t xml:space="preserve">Працівник вводить пароль підтвердження операції і натискає кнопку </w:t>
      </w:r>
      <w:r w:rsidR="001B5DFF">
        <w:t>«Над</w:t>
      </w:r>
      <w:r w:rsidR="001B5DFF">
        <w:rPr>
          <w:lang w:val="uk-UA"/>
        </w:rPr>
        <w:t>іслати»</w:t>
      </w:r>
      <w:r w:rsidRPr="00973009">
        <w:rPr>
          <w:lang w:val="uk-UA"/>
        </w:rPr>
        <w:t>;</w:t>
      </w:r>
    </w:p>
    <w:p w:rsidR="00703066" w:rsidRPr="00973009" w:rsidRDefault="00703066" w:rsidP="001B5DFF">
      <w:pPr>
        <w:tabs>
          <w:tab w:val="left" w:pos="7005"/>
        </w:tabs>
        <w:spacing w:after="0"/>
        <w:rPr>
          <w:lang w:val="uk-UA"/>
        </w:rPr>
      </w:pPr>
      <w:r w:rsidRPr="00973009">
        <w:rPr>
          <w:lang w:val="uk-UA"/>
        </w:rPr>
        <w:t xml:space="preserve">8. Система </w:t>
      </w:r>
      <w:r w:rsidR="001B5DFF">
        <w:rPr>
          <w:lang w:val="uk-UA"/>
        </w:rPr>
        <w:t>перевіря</w:t>
      </w:r>
      <w:r w:rsidR="00C844AB">
        <w:rPr>
          <w:lang w:val="uk-UA"/>
        </w:rPr>
        <w:t>є чи є заданий пароль у базі да</w:t>
      </w:r>
      <w:r w:rsidR="001B5DFF">
        <w:rPr>
          <w:lang w:val="uk-UA"/>
        </w:rPr>
        <w:t>них</w:t>
      </w:r>
      <w:r w:rsidRPr="00973009">
        <w:rPr>
          <w:lang w:val="uk-UA"/>
        </w:rPr>
        <w:t>;</w:t>
      </w:r>
      <w:r w:rsidR="001B5DFF">
        <w:rPr>
          <w:lang w:val="uk-UA"/>
        </w:rPr>
        <w:tab/>
      </w:r>
    </w:p>
    <w:p w:rsidR="00703066" w:rsidRPr="00973009" w:rsidRDefault="00703066" w:rsidP="00703066">
      <w:pPr>
        <w:spacing w:after="0"/>
        <w:rPr>
          <w:lang w:val="uk-UA"/>
        </w:rPr>
      </w:pPr>
      <w:r w:rsidRPr="00973009">
        <w:rPr>
          <w:lang w:val="uk-UA"/>
        </w:rPr>
        <w:t xml:space="preserve">9. Система </w:t>
      </w:r>
      <w:r w:rsidR="00C844AB">
        <w:rPr>
          <w:lang w:val="uk-UA"/>
        </w:rPr>
        <w:t>заносить до бази діагноз</w:t>
      </w:r>
      <w:r w:rsidRPr="00973009">
        <w:rPr>
          <w:lang w:val="uk-UA"/>
        </w:rPr>
        <w:t>;</w:t>
      </w:r>
    </w:p>
    <w:p w:rsidR="00703066" w:rsidRPr="00973009" w:rsidRDefault="00703066" w:rsidP="00B94EB4">
      <w:pPr>
        <w:rPr>
          <w:lang w:val="uk-UA"/>
        </w:rPr>
      </w:pPr>
      <w:r w:rsidRPr="00973009">
        <w:rPr>
          <w:lang w:val="uk-UA"/>
        </w:rPr>
        <w:t xml:space="preserve">10. </w:t>
      </w:r>
      <w:r w:rsidR="00C844AB">
        <w:rPr>
          <w:lang w:val="uk-UA"/>
        </w:rPr>
        <w:t>Працівник отримує повідомлення на сторінці про успішно завершену операцію</w:t>
      </w:r>
      <w:r w:rsidRPr="00973009">
        <w:rPr>
          <w:lang w:val="uk-UA"/>
        </w:rPr>
        <w:t>.</w:t>
      </w:r>
    </w:p>
    <w:p w:rsidR="00B94EB4" w:rsidRPr="00ED155E" w:rsidRDefault="00B94EB4" w:rsidP="00B94EB4">
      <w:pPr>
        <w:pStyle w:val="3"/>
        <w:rPr>
          <w:lang w:val="uk-UA"/>
        </w:rPr>
      </w:pPr>
      <w:r w:rsidRPr="00ED155E">
        <w:rPr>
          <w:lang w:val="uk-UA"/>
        </w:rPr>
        <w:t xml:space="preserve">1.3.5 Сценарій перегляду </w:t>
      </w:r>
      <w:r w:rsidR="00C844AB">
        <w:rPr>
          <w:lang w:val="uk-UA"/>
        </w:rPr>
        <w:t>медичної картки призовника</w:t>
      </w:r>
    </w:p>
    <w:p w:rsidR="00B94EB4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1. </w:t>
      </w:r>
      <w:r w:rsidR="00C844AB">
        <w:rPr>
          <w:lang w:val="uk-UA"/>
        </w:rPr>
        <w:t>Медичний працівник знаходить призовника у списку за допомогою пошуку</w:t>
      </w:r>
      <w:r w:rsidRPr="00ED155E">
        <w:rPr>
          <w:lang w:val="uk-UA"/>
        </w:rPr>
        <w:t>;</w:t>
      </w:r>
    </w:p>
    <w:p w:rsidR="00973009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2. </w:t>
      </w:r>
      <w:r w:rsidR="00C844AB" w:rsidRPr="00703066">
        <w:rPr>
          <w:lang w:val="uk-UA"/>
        </w:rPr>
        <w:t xml:space="preserve">Система шукає серед всіх доступних </w:t>
      </w:r>
      <w:r w:rsidR="00C844AB">
        <w:rPr>
          <w:lang w:val="uk-UA"/>
        </w:rPr>
        <w:t>призовників і відбирає тих</w:t>
      </w:r>
      <w:r w:rsidR="00C844AB" w:rsidRPr="00703066">
        <w:rPr>
          <w:lang w:val="uk-UA"/>
        </w:rPr>
        <w:t xml:space="preserve">, що відповідають параметрам </w:t>
      </w:r>
      <w:r w:rsidR="00C844AB">
        <w:rPr>
          <w:lang w:val="uk-UA"/>
        </w:rPr>
        <w:t>пошуку</w:t>
      </w:r>
      <w:r w:rsidRPr="00ED155E">
        <w:rPr>
          <w:lang w:val="uk-UA"/>
        </w:rPr>
        <w:t>;</w:t>
      </w:r>
    </w:p>
    <w:p w:rsidR="00973009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3. </w:t>
      </w:r>
      <w:r w:rsidR="00C844AB" w:rsidRPr="00973009">
        <w:rPr>
          <w:lang w:val="uk-UA"/>
        </w:rPr>
        <w:t xml:space="preserve">Система повертає </w:t>
      </w:r>
      <w:r w:rsidR="00C844AB">
        <w:rPr>
          <w:lang w:val="uk-UA"/>
        </w:rPr>
        <w:t>працівнику</w:t>
      </w:r>
      <w:r w:rsidR="00C844AB" w:rsidRPr="00973009">
        <w:rPr>
          <w:lang w:val="uk-UA"/>
        </w:rPr>
        <w:t xml:space="preserve"> </w:t>
      </w:r>
      <w:r w:rsidR="00C844AB">
        <w:rPr>
          <w:lang w:val="uk-UA"/>
        </w:rPr>
        <w:t>посилання на профіль шуканого призовника</w:t>
      </w:r>
      <w:r w:rsidRPr="00ED155E">
        <w:rPr>
          <w:lang w:val="uk-UA"/>
        </w:rPr>
        <w:t>.</w:t>
      </w:r>
    </w:p>
    <w:p w:rsidR="00973009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4. </w:t>
      </w:r>
      <w:r w:rsidR="00C844AB">
        <w:rPr>
          <w:lang w:val="uk-UA"/>
        </w:rPr>
        <w:t>Працівник переходить на профіль призовника;</w:t>
      </w:r>
    </w:p>
    <w:p w:rsidR="00973009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5. </w:t>
      </w:r>
      <w:r w:rsidR="00C844AB" w:rsidRPr="00973009">
        <w:rPr>
          <w:lang w:val="uk-UA"/>
        </w:rPr>
        <w:t xml:space="preserve">Система повертає </w:t>
      </w:r>
      <w:r w:rsidR="00C844AB">
        <w:rPr>
          <w:lang w:val="uk-UA"/>
        </w:rPr>
        <w:t>сторінку із інформацією про призовника</w:t>
      </w:r>
      <w:r w:rsidRPr="00ED155E">
        <w:rPr>
          <w:lang w:val="uk-UA"/>
        </w:rPr>
        <w:t>;</w:t>
      </w:r>
    </w:p>
    <w:p w:rsidR="00973009" w:rsidRPr="00ED155E" w:rsidRDefault="00973009" w:rsidP="00973009">
      <w:pPr>
        <w:spacing w:after="0"/>
        <w:rPr>
          <w:lang w:val="uk-UA"/>
        </w:rPr>
      </w:pPr>
      <w:r w:rsidRPr="00ED155E">
        <w:rPr>
          <w:lang w:val="uk-UA"/>
        </w:rPr>
        <w:t xml:space="preserve">6. </w:t>
      </w:r>
      <w:r w:rsidR="00C844AB">
        <w:rPr>
          <w:lang w:val="uk-UA"/>
        </w:rPr>
        <w:t>Користувач тисне кнопку «+»;</w:t>
      </w:r>
    </w:p>
    <w:p w:rsidR="00171C60" w:rsidRPr="00ED155E" w:rsidRDefault="00171C60" w:rsidP="00171C60">
      <w:pPr>
        <w:rPr>
          <w:lang w:val="uk-UA"/>
        </w:rPr>
      </w:pPr>
      <w:r w:rsidRPr="00ED155E">
        <w:rPr>
          <w:lang w:val="uk-UA"/>
        </w:rPr>
        <w:t xml:space="preserve">7. Система відображає </w:t>
      </w:r>
      <w:r w:rsidR="00C844AB">
        <w:rPr>
          <w:lang w:val="uk-UA"/>
        </w:rPr>
        <w:t>медичну картку призовника</w:t>
      </w:r>
      <w:r w:rsidRPr="00ED155E">
        <w:rPr>
          <w:lang w:val="uk-UA"/>
        </w:rPr>
        <w:t>.</w:t>
      </w:r>
    </w:p>
    <w:p w:rsidR="00171C60" w:rsidRPr="00ED155E" w:rsidRDefault="00171C60" w:rsidP="00171C60">
      <w:pPr>
        <w:pStyle w:val="2"/>
        <w:rPr>
          <w:lang w:val="uk-UA"/>
        </w:rPr>
      </w:pPr>
      <w:bookmarkStart w:id="7" w:name="_Toc415604454"/>
      <w:r w:rsidRPr="00ED155E">
        <w:rPr>
          <w:lang w:val="uk-UA"/>
        </w:rPr>
        <w:t>Функціональність</w:t>
      </w:r>
      <w:bookmarkEnd w:id="7"/>
    </w:p>
    <w:p w:rsidR="00171C60" w:rsidRPr="00ED155E" w:rsidRDefault="00171C60" w:rsidP="00171C60">
      <w:pPr>
        <w:spacing w:after="0"/>
        <w:rPr>
          <w:lang w:val="uk-UA"/>
        </w:rPr>
      </w:pPr>
      <w:r w:rsidRPr="00ED155E">
        <w:rPr>
          <w:lang w:val="uk-UA"/>
        </w:rPr>
        <w:t>Основні потреби щодо функціональності, що пред’являються зацікавленим особам до предмету розробки, відносяться до категорій:</w:t>
      </w:r>
    </w:p>
    <w:p w:rsidR="00171C60" w:rsidRPr="00ED155E" w:rsidRDefault="00171C60" w:rsidP="00171C60">
      <w:pPr>
        <w:spacing w:after="0"/>
        <w:rPr>
          <w:lang w:val="uk-UA"/>
        </w:rPr>
      </w:pPr>
      <w:r w:rsidRPr="00ED155E">
        <w:rPr>
          <w:lang w:val="uk-UA"/>
        </w:rPr>
        <w:t>- Користувач системи;</w:t>
      </w:r>
    </w:p>
    <w:p w:rsidR="00ED155E" w:rsidRPr="00ED155E" w:rsidRDefault="00171C60" w:rsidP="00171C60">
      <w:pPr>
        <w:spacing w:after="0"/>
        <w:rPr>
          <w:lang w:val="uk-UA"/>
        </w:rPr>
      </w:pPr>
      <w:r w:rsidRPr="00ED155E">
        <w:rPr>
          <w:lang w:val="uk-UA"/>
        </w:rPr>
        <w:t xml:space="preserve">- </w:t>
      </w:r>
      <w:r w:rsidR="004766FB">
        <w:rPr>
          <w:lang w:val="uk-UA"/>
        </w:rPr>
        <w:t>Медичний працівник</w:t>
      </w:r>
      <w:r w:rsidRPr="00ED155E">
        <w:rPr>
          <w:lang w:val="uk-UA"/>
        </w:rPr>
        <w:t>.</w:t>
      </w:r>
    </w:p>
    <w:p w:rsidR="00ED155E" w:rsidRPr="00D84F2F" w:rsidRDefault="004766FB" w:rsidP="00ED155E">
      <w:pPr>
        <w:pStyle w:val="3"/>
        <w:rPr>
          <w:lang w:val="uk-UA"/>
        </w:rPr>
      </w:pPr>
      <w:r>
        <w:rPr>
          <w:lang w:val="uk-UA"/>
        </w:rPr>
        <w:t>1.4.1</w:t>
      </w:r>
      <w:r w:rsidR="00ED155E" w:rsidRPr="00D84F2F">
        <w:rPr>
          <w:lang w:val="uk-UA"/>
        </w:rPr>
        <w:t xml:space="preserve"> Можливості </w:t>
      </w:r>
      <w:r>
        <w:rPr>
          <w:lang w:val="uk-UA"/>
        </w:rPr>
        <w:t>медичного працівника</w:t>
      </w:r>
    </w:p>
    <w:p w:rsidR="00D84F2F" w:rsidRPr="00D84F2F" w:rsidRDefault="00ED155E" w:rsidP="00D84F2F">
      <w:pPr>
        <w:spacing w:after="0"/>
        <w:rPr>
          <w:lang w:val="uk-UA"/>
        </w:rPr>
      </w:pPr>
      <w:r w:rsidRPr="00D84F2F">
        <w:rPr>
          <w:lang w:val="uk-UA"/>
        </w:rPr>
        <w:t xml:space="preserve">- </w:t>
      </w:r>
      <w:r w:rsidR="004766FB">
        <w:rPr>
          <w:lang w:val="uk-UA"/>
        </w:rPr>
        <w:t>Перегляд списку призовників</w:t>
      </w:r>
      <w:r w:rsidR="00D84F2F" w:rsidRPr="00D84F2F">
        <w:rPr>
          <w:lang w:val="uk-UA"/>
        </w:rPr>
        <w:t>;</w:t>
      </w:r>
    </w:p>
    <w:p w:rsidR="00D84F2F" w:rsidRPr="00D84F2F" w:rsidRDefault="00D84F2F" w:rsidP="00D84F2F">
      <w:pPr>
        <w:spacing w:after="0"/>
        <w:rPr>
          <w:lang w:val="uk-UA"/>
        </w:rPr>
      </w:pPr>
      <w:r w:rsidRPr="00D84F2F">
        <w:rPr>
          <w:lang w:val="uk-UA"/>
        </w:rPr>
        <w:t xml:space="preserve">- </w:t>
      </w:r>
      <w:r w:rsidR="004766FB">
        <w:rPr>
          <w:lang w:val="uk-UA"/>
        </w:rPr>
        <w:t>Динамічне фільтрування списку</w:t>
      </w:r>
      <w:r w:rsidRPr="00D84F2F">
        <w:rPr>
          <w:lang w:val="uk-UA"/>
        </w:rPr>
        <w:t>;</w:t>
      </w:r>
    </w:p>
    <w:p w:rsidR="00D84F2F" w:rsidRPr="00D84F2F" w:rsidRDefault="00D84F2F" w:rsidP="00D84F2F">
      <w:pPr>
        <w:spacing w:after="0"/>
        <w:rPr>
          <w:lang w:val="uk-UA"/>
        </w:rPr>
      </w:pPr>
      <w:r w:rsidRPr="00D84F2F">
        <w:rPr>
          <w:lang w:val="uk-UA"/>
        </w:rPr>
        <w:t xml:space="preserve">- </w:t>
      </w:r>
      <w:r w:rsidR="004766FB">
        <w:rPr>
          <w:lang w:val="uk-UA"/>
        </w:rPr>
        <w:t>Перегляд профілю призовників</w:t>
      </w:r>
      <w:r w:rsidRPr="00D84F2F">
        <w:rPr>
          <w:lang w:val="uk-UA"/>
        </w:rPr>
        <w:t>;</w:t>
      </w:r>
    </w:p>
    <w:p w:rsidR="00D84F2F" w:rsidRPr="00D84F2F" w:rsidRDefault="00D84F2F" w:rsidP="00D84F2F">
      <w:pPr>
        <w:spacing w:after="0"/>
        <w:rPr>
          <w:lang w:val="uk-UA"/>
        </w:rPr>
      </w:pPr>
      <w:r w:rsidRPr="00D84F2F">
        <w:rPr>
          <w:lang w:val="uk-UA"/>
        </w:rPr>
        <w:t xml:space="preserve">- </w:t>
      </w:r>
      <w:r w:rsidR="004766FB">
        <w:rPr>
          <w:lang w:val="uk-UA"/>
        </w:rPr>
        <w:t xml:space="preserve">Внесення діагнозів до бази даних </w:t>
      </w:r>
      <w:r w:rsidRPr="00D84F2F">
        <w:rPr>
          <w:lang w:val="uk-UA"/>
        </w:rPr>
        <w:t>;</w:t>
      </w:r>
    </w:p>
    <w:p w:rsidR="00D84F2F" w:rsidRDefault="00D84F2F" w:rsidP="004766FB">
      <w:pPr>
        <w:spacing w:after="0"/>
        <w:rPr>
          <w:lang w:val="uk-UA"/>
        </w:rPr>
      </w:pPr>
      <w:r w:rsidRPr="00D84F2F">
        <w:rPr>
          <w:lang w:val="uk-UA"/>
        </w:rPr>
        <w:t xml:space="preserve">- </w:t>
      </w:r>
      <w:r w:rsidR="004766FB">
        <w:rPr>
          <w:lang w:val="uk-UA"/>
        </w:rPr>
        <w:t xml:space="preserve">Перегляд медичних карток призовників </w:t>
      </w:r>
      <w:r w:rsidRPr="00D84F2F">
        <w:rPr>
          <w:lang w:val="uk-UA"/>
        </w:rPr>
        <w:t>.</w:t>
      </w:r>
    </w:p>
    <w:p w:rsidR="004766FB" w:rsidRDefault="004766FB" w:rsidP="008D63F8">
      <w:pPr>
        <w:spacing w:after="0"/>
        <w:ind w:firstLine="0"/>
        <w:rPr>
          <w:lang w:val="uk-UA"/>
        </w:rPr>
      </w:pPr>
    </w:p>
    <w:p w:rsidR="00D84F2F" w:rsidRDefault="00D84F2F" w:rsidP="00D84F2F">
      <w:pPr>
        <w:pStyle w:val="2"/>
        <w:rPr>
          <w:lang w:val="uk-UA"/>
        </w:rPr>
      </w:pPr>
      <w:bookmarkStart w:id="8" w:name="_Toc415604455"/>
      <w:r>
        <w:rPr>
          <w:lang w:val="uk-UA"/>
        </w:rPr>
        <w:t>Практичність</w:t>
      </w:r>
      <w:bookmarkEnd w:id="8"/>
    </w:p>
    <w:p w:rsidR="00D84F2F" w:rsidRPr="004766FB" w:rsidRDefault="00D84F2F" w:rsidP="004766FB">
      <w:pPr>
        <w:pStyle w:val="3"/>
        <w:tabs>
          <w:tab w:val="left" w:pos="7170"/>
        </w:tabs>
        <w:rPr>
          <w:b w:val="0"/>
          <w:lang w:val="uk-UA"/>
        </w:rPr>
      </w:pPr>
      <w:r>
        <w:rPr>
          <w:lang w:val="uk-UA"/>
        </w:rPr>
        <w:t xml:space="preserve">1.5.1 </w:t>
      </w:r>
      <w:r w:rsidR="008A7AC5"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8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8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8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8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8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8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9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9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9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9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" o:spid="_x0000_s1136" style="position:absolute;left:0;text-align:left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COGSOgCwcAAIhTAAAOAAAAAAAAAAAAAAAAAC4CAABkcnMvZTJv&#10;RG9jLnhtbFBLAQItABQABgAIAAAAIQCMQ7bK4QAAAAwBAAAPAAAAAAAAAAAAAAAAAGUJAABkcnMv&#10;ZG93bnJldi54bWxQSwUGAAAAAAQABADzAAAAcwoAAAAA&#10;" o:allowincell="f">
                <v:rect id="Rectangle 83" o:spid="_x0000_s11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  <v:line id="Line 84" o:spid="_x0000_s11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  <v:line id="Line 85" o:spid="_x0000_s11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  <v:line id="Line 86" o:spid="_x0000_s11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<v:line id="Line 87" o:spid="_x0000_s11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<v:line id="Line 88" o:spid="_x0000_s11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<v:line id="Line 89" o:spid="_x0000_s11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<v:line id="Line 90" o:spid="_x0000_s11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line id="Line 91" o:spid="_x0000_s11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  <v:line id="Line 92" o:spid="_x0000_s11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line id="Line 93" o:spid="_x0000_s11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  <v:rect id="Rectangle 94" o:spid="_x0000_s11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95" o:spid="_x0000_s11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96" o:spid="_x0000_s11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1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98" o:spid="_x0000_s11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00" o:spid="_x0000_s11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Pr="00880ABB" w:rsidRDefault="00117A0E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01" o:spid="_x0000_s11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766FB">
        <w:rPr>
          <w:lang w:val="uk-UA"/>
        </w:rPr>
        <w:t>Універсальність</w:t>
      </w:r>
      <w:r w:rsidR="004766FB" w:rsidRPr="004766FB">
        <w:rPr>
          <w:b w:val="0"/>
          <w:lang w:val="uk-UA"/>
        </w:rPr>
        <w:tab/>
      </w:r>
    </w:p>
    <w:p w:rsidR="00D84F2F" w:rsidRDefault="00D84F2F" w:rsidP="008D63F8">
      <w:pPr>
        <w:rPr>
          <w:lang w:val="uk-UA"/>
        </w:rPr>
      </w:pPr>
      <w:r w:rsidRPr="004766FB">
        <w:rPr>
          <w:lang w:val="uk-UA"/>
        </w:rPr>
        <w:t>Сервіс</w:t>
      </w:r>
      <w:r w:rsidR="004766FB">
        <w:rPr>
          <w:lang w:val="uk-UA"/>
        </w:rPr>
        <w:t xml:space="preserve"> може використовуватися у будь-якому військовому комісаріаті України</w:t>
      </w:r>
      <w:r>
        <w:rPr>
          <w:lang w:val="uk-UA"/>
        </w:rPr>
        <w:t>.</w:t>
      </w:r>
    </w:p>
    <w:p w:rsidR="00D84F2F" w:rsidRDefault="00D84F2F" w:rsidP="00D84F2F">
      <w:pPr>
        <w:pStyle w:val="2"/>
        <w:rPr>
          <w:lang w:val="uk-UA"/>
        </w:rPr>
      </w:pPr>
      <w:bookmarkStart w:id="9" w:name="_Toc415604456"/>
      <w:r>
        <w:rPr>
          <w:lang w:val="uk-UA"/>
        </w:rPr>
        <w:t>Надійність</w:t>
      </w:r>
      <w:bookmarkEnd w:id="9"/>
    </w:p>
    <w:p w:rsidR="00D84F2F" w:rsidRDefault="00D84F2F" w:rsidP="00D84F2F">
      <w:pPr>
        <w:pStyle w:val="3"/>
        <w:rPr>
          <w:lang w:val="uk-UA"/>
        </w:rPr>
      </w:pPr>
      <w:r>
        <w:rPr>
          <w:lang w:val="uk-UA"/>
        </w:rPr>
        <w:t>1.6.1 Захист інформації користувача</w:t>
      </w:r>
    </w:p>
    <w:p w:rsidR="00D84F2F" w:rsidRDefault="00D84F2F" w:rsidP="00D84F2F">
      <w:pPr>
        <w:rPr>
          <w:lang w:val="uk-UA"/>
        </w:rPr>
      </w:pPr>
      <w:r>
        <w:rPr>
          <w:lang w:val="uk-UA"/>
        </w:rPr>
        <w:t>Сервіс повинен надавати надійні засоби захисту інформації про користувачів, включаючи особисту інформацію та платіжні реквізити. Вся інформація повинна бути надійно зашифрована та максимально захищена.</w:t>
      </w:r>
    </w:p>
    <w:p w:rsidR="00D84F2F" w:rsidRPr="00D84F2F" w:rsidRDefault="00D84F2F" w:rsidP="00D84F2F">
      <w:pPr>
        <w:pStyle w:val="3"/>
        <w:rPr>
          <w:lang w:val="uk-UA"/>
        </w:rPr>
      </w:pPr>
      <w:r>
        <w:rPr>
          <w:lang w:val="uk-UA"/>
        </w:rPr>
        <w:t>1.6.2 Резервне копіювання</w:t>
      </w:r>
    </w:p>
    <w:p w:rsidR="00AC2E13" w:rsidRPr="008C6ADF" w:rsidRDefault="00D84F2F" w:rsidP="00D84F2F">
      <w:r>
        <w:rPr>
          <w:lang w:val="uk-UA"/>
        </w:rPr>
        <w:t>Повинно здійснюватись резервне копіювання баз даних, з можливістю їх подальшого відновлення.</w:t>
      </w:r>
    </w:p>
    <w:p w:rsidR="00AC2E13" w:rsidRPr="008C6ADF" w:rsidRDefault="00AC2E13" w:rsidP="00AC2E13">
      <w:r w:rsidRPr="008C6ADF">
        <w:br w:type="page"/>
      </w:r>
    </w:p>
    <w:p w:rsidR="00D84F2F" w:rsidRDefault="00AC2E13" w:rsidP="00AC2E13">
      <w:pPr>
        <w:pStyle w:val="1"/>
        <w:rPr>
          <w:lang w:val="ru-RU"/>
        </w:rPr>
      </w:pPr>
      <w:bookmarkStart w:id="10" w:name="_Toc415604457"/>
      <w:r>
        <w:rPr>
          <w:lang w:val="ru-RU"/>
        </w:rPr>
        <w:t>РОЗДІЛ 2</w:t>
      </w:r>
      <w:bookmarkEnd w:id="10"/>
    </w:p>
    <w:p w:rsidR="00AC2E13" w:rsidRDefault="00AC2E13" w:rsidP="00AC2E13">
      <w:pPr>
        <w:pStyle w:val="1"/>
        <w:spacing w:after="240"/>
        <w:rPr>
          <w:lang w:val="ru-RU"/>
        </w:rPr>
      </w:pPr>
      <w:bookmarkStart w:id="11" w:name="_Toc415604458"/>
      <w:r>
        <w:rPr>
          <w:lang w:val="ru-RU"/>
        </w:rPr>
        <w:t>РОЗРОБКА ІНФОРМАЦІЙНОГО ЗАБЕЗПЕЧЕННЯ</w:t>
      </w:r>
      <w:bookmarkEnd w:id="11"/>
    </w:p>
    <w:p w:rsidR="00AC2E13" w:rsidRPr="00AC2E13" w:rsidRDefault="00AC2E13" w:rsidP="00AC2E13">
      <w:pPr>
        <w:pStyle w:val="af0"/>
        <w:numPr>
          <w:ilvl w:val="0"/>
          <w:numId w:val="1"/>
        </w:numPr>
        <w:suppressAutoHyphens/>
        <w:spacing w:line="336" w:lineRule="auto"/>
        <w:contextualSpacing w:val="0"/>
        <w:jc w:val="left"/>
        <w:outlineLvl w:val="1"/>
        <w:rPr>
          <w:b/>
          <w:vanish/>
        </w:rPr>
      </w:pPr>
      <w:bookmarkStart w:id="12" w:name="_Toc405793613"/>
      <w:bookmarkStart w:id="13" w:name="_Toc415604459"/>
      <w:bookmarkEnd w:id="12"/>
      <w:bookmarkEnd w:id="13"/>
    </w:p>
    <w:p w:rsidR="00AC2E13" w:rsidRPr="00962143" w:rsidRDefault="00CF1AC2" w:rsidP="00AC2E13">
      <w:pPr>
        <w:pStyle w:val="2"/>
        <w:rPr>
          <w:lang w:val="uk-UA"/>
        </w:rPr>
      </w:pPr>
      <w:bookmarkStart w:id="14" w:name="_Toc415604460"/>
      <w:r w:rsidRPr="00962143">
        <w:rPr>
          <w:lang w:val="uk-UA"/>
        </w:rPr>
        <w:t>Загальна схема</w:t>
      </w:r>
      <w:r w:rsidR="00AC2E13" w:rsidRPr="00962143">
        <w:rPr>
          <w:lang w:val="uk-UA"/>
        </w:rPr>
        <w:t xml:space="preserve"> прецедентів</w:t>
      </w:r>
      <w:bookmarkEnd w:id="14"/>
    </w:p>
    <w:p w:rsidR="00CF1AC2" w:rsidRDefault="00CF1AC2" w:rsidP="00CF1AC2">
      <w:pPr>
        <w:rPr>
          <w:lang w:val="uk-UA"/>
        </w:rPr>
      </w:pPr>
      <w:r w:rsidRPr="00962143">
        <w:rPr>
          <w:lang w:val="uk-UA"/>
        </w:rPr>
        <w:t xml:space="preserve">Загальна схема прецедентів для ролі користувача показує можливі послідовності дій </w:t>
      </w:r>
      <w:r w:rsidR="00EB351B">
        <w:rPr>
          <w:lang w:val="uk-UA"/>
        </w:rPr>
        <w:t>користувачів системи</w:t>
      </w:r>
      <w:r w:rsidR="00962143" w:rsidRPr="00962143">
        <w:rPr>
          <w:lang w:val="uk-UA"/>
        </w:rPr>
        <w:t xml:space="preserve">. Основним видом діяльності користувача </w:t>
      </w:r>
      <w:r w:rsidR="00370C4F">
        <w:rPr>
          <w:lang w:val="uk-UA"/>
        </w:rPr>
        <w:t xml:space="preserve">, а саме медичного працівника, є перегляд профілю призовника, його медичної картки і внесення змін до відповідної графи у картці. </w:t>
      </w:r>
      <w:r w:rsidR="00962143" w:rsidRPr="00962143">
        <w:rPr>
          <w:lang w:val="uk-UA"/>
        </w:rPr>
        <w:t>Схема прецедентів представлена на рис. 2.1.</w:t>
      </w:r>
    </w:p>
    <w:p w:rsidR="00962143" w:rsidRPr="00962143" w:rsidRDefault="00EB351B" w:rsidP="00962143">
      <w:pPr>
        <w:ind w:firstLine="0"/>
      </w:pPr>
      <w:r w:rsidRPr="00EB351B">
        <w:rPr>
          <w:noProof/>
          <w:lang w:val="uk-UA" w:eastAsia="uk-UA"/>
        </w:rPr>
        <w:drawing>
          <wp:inline distT="0" distB="0" distL="0" distR="0">
            <wp:extent cx="5343525" cy="3750906"/>
            <wp:effectExtent l="19050" t="0" r="9525" b="0"/>
            <wp:docPr id="1" name="Рисунок 165" descr="http://cs7011.vk.me/c625631/v625631051/c1b8/bKTWV9x5G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7011.vk.me/c625631/v625631051/c1b8/bKTWV9x5G5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5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384" w:rsidRPr="008C6ADF" w:rsidRDefault="008A7AC5" w:rsidP="00962143">
      <w:pPr>
        <w:ind w:firstLine="0"/>
        <w:jc w:val="center"/>
      </w:pPr>
      <w:r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70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7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9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0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1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" o:spid="_x0000_s115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JHzmwoKBwAAiFMAAA4AAAAAAAAAAAAAAAAALgIAAGRycy9lMm9E&#10;b2MueG1sUEsBAi0AFAAGAAgAAAAhAIxDtsrhAAAADAEAAA8AAAAAAAAAAAAAAAAAZAkAAGRycy9k&#10;b3ducmV2LnhtbFBLBQYAAAAABAAEAPMAAAByCgAAAAA=&#10;" o:allowincell="f">
                <v:rect id="Rectangle 3" o:spid="_x0000_s11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1GwMQA&#10;AADcAAAADwAAAGRycy9kb3ducmV2LnhtbESPQYvCMBSE78L+h/AWvGmqB7XVKFUQPMlu9Qc8mrdt&#10;sXnpNrGt/vqNsOBxmJlvmM1uMLXoqHWVZQWzaQSCOLe64kLB9XKcrEA4j6yxtkwKHuRgt/0YbTDR&#10;tudv6jJfiABhl6CC0vsmkdLlJRl0U9sQB+/HtgZ9kG0hdYt9gJtazqNoIQ1WHBZKbOhQUn7L7kbB&#10;zQ/dOS2y5zG+7uP8a5/2999UqfHnkK5BeBr8O/zfPmkF8XIGrzPhCM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RsDEAAAA3AAAAA8AAAAAAAAAAAAAAAAAmAIAAGRycy9k&#10;b3ducmV2LnhtbFBLBQYAAAAABAAEAPUAAACJAwAAAAA=&#10;" filled="f" strokeweight="2pt"/>
                <v:line id="Line 4" o:spid="_x0000_s11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1ds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F7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9TV2xAAAANwAAAAPAAAAAAAAAAAA&#10;AAAAAKECAABkcnMvZG93bnJldi54bWxQSwUGAAAAAAQABAD5AAAAkgMAAAAA&#10;" strokeweight="2pt"/>
                <v:line id="Line 5" o:spid="_x0000_s11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mQ7c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1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5kO3DAAAA3AAAAA8AAAAAAAAAAAAA&#10;AAAAoQIAAGRycy9kb3ducmV2LnhtbFBLBQYAAAAABAAEAPkAAACRAwAAAAA=&#10;" strokeweight="2pt"/>
                <v:line id="Line 6" o:spid="_x0000_s11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AImc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QCJnDAAAA3AAAAA8AAAAAAAAAAAAA&#10;AAAAoQIAAGRycy9kb3ducmV2LnhtbFBLBQYAAAAABAAEAPkAAACRAwAAAAA=&#10;" strokeweight="2pt"/>
                <v:line id="Line 7" o:spid="_x0000_s11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tA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fG7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HK0CxAAAANwAAAAPAAAAAAAAAAAA&#10;AAAAAKECAABkcnMvZG93bnJldi54bWxQSwUGAAAAAAQABAD5AAAAkgMAAAAA&#10;" strokeweight="2pt"/>
                <v:line id="Line 8" o:spid="_x0000_s11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4zd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fG7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zjN1xAAAANwAAAAPAAAAAAAAAAAA&#10;AAAAAKECAABkcnMvZG93bnJldi54bWxQSwUGAAAAAAQABAD5AAAAkgMAAAAA&#10;" strokeweight="2pt"/>
                <v:line id="Line 9" o:spid="_x0000_s11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KW7s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fzN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KW7sIAAADcAAAADwAAAAAAAAAAAAAA&#10;AAChAgAAZHJzL2Rvd25yZXYueG1sUEsFBgAAAAAEAAQA+QAAAJADAAAAAA==&#10;" strokeweight="2pt"/>
                <v:line id="Line 10" o:spid="_x0000_s11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0CnL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W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QdApy9AAAA3AAAAA8AAAAAAAAAAAAAAAAAoQIA&#10;AGRycy9kb3ducmV2LnhtbFBLBQYAAAAABAAEAPkAAACLAwAAAAA=&#10;" strokeweight="2pt"/>
                <v:line id="Line 11" o:spid="_x0000_s11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IltMUAAADcAAAADwAAAGRycy9kb3ducmV2LnhtbESPwW7CMBBE75X6D9ZW6q04cChNwCDU&#10;glTEATXtByzxEgfidWQbSPl6jFSpx9HMvNFM571txZl8aBwrGA4yEMSV0w3XCn6+Vy9vIEJE1tg6&#10;JgW/FGA+e3yYYqHdhb/oXMZaJAiHAhWYGLtCylAZshgGriNO3t55izFJX0vt8ZLgtpWjLHuVFhtO&#10;CwY7ejdUHcuTVbD2u81xeK2N3PHaL9vtRx7sQannp34xARGpj//hv/anVpCPc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+IltMUAAADcAAAADwAAAAAAAAAA&#10;AAAAAAChAgAAZHJzL2Rvd25yZXYueG1sUEsFBgAAAAAEAAQA+QAAAJMDAAAAAA==&#10;" strokeweight="1pt"/>
                <v:line id="Line 12" o:spid="_x0000_s11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  <v:line id="Line 13" o:spid="_x0000_s11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DzucIAAADdAAAADwAAAGRycy9kb3ducmV2LnhtbERPzWoCMRC+C75DGKE3TbaHolujlP5A&#10;xUNR+wDjZtysbiZLkuq2T98Igrf5+H5nvuxdK84UYuNZQzFRIIgrbxquNXzvPsZTEDEhG2w9k4Zf&#10;irBcDAdzLI2/8IbO21SLHMKxRA02pa6UMlaWHMaJ74gzd/DBYcow1NIEvORw18pHpZ6kw4Zzg8WO&#10;Xi1Vp+2P07AK+/Wp+Kut3PMqvLdfb7Pojlo/jPqXZxCJ+nQX39yfJs9XqoDrN/kE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DzucIAAADdAAAADwAAAAAAAAAAAAAA&#10;AAChAgAAZHJzL2Rvd25yZXYueG1sUEsFBgAAAAAEAAQA+QAAAJADAAAAAA==&#10;" strokeweight="1pt"/>
                <v:rect id="Rectangle 14" o:spid="_x0000_s11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oUsEA&#10;AADdAAAADwAAAGRycy9kb3ducmV2LnhtbERPTWvDMAy9D/YfjAq7rXbLCFlWt4RBoddmLewoYi1J&#10;G8uZ7SXpv68Hg930eJ/a7Gbbi5F86BxrWC0VCOLamY4bDaeP/XMOIkRkg71j0nCjALvt48MGC+Mm&#10;PtJYxUakEA4FamhjHAopQ92SxbB0A3Hivpy3GBP0jTQepxRue7lWKpMWO04NLQ703lJ9rX6shrK8&#10;zOfv6hX3QebKZ+bFNOWn1k+LuXwDEWmO/+I/98Gk+Uqt4febdIL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6FL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5" o:spid="_x0000_s11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NycAA&#10;AADdAAAADwAAAGRycy9kb3ducmV2LnhtbERPTYvCMBC9L/gfwgh7WxNXEa1GKYLg1boLexyasa02&#10;k5pktfvvjSDsbR7vc1ab3rbiRj40jjWMRwoEcelMw5WGr+PuYw4iRGSDrWPS8EcBNuvB2woz4+58&#10;oFsRK5FCOGSooY6xy6QMZU0Ww8h1xIk7OW8xJugraTzeU7ht5adSM2mx4dRQY0fbmspL8Ws15Pm5&#10;/74WC9wFOVd+Zqamyn+0fh/2+RJEpD7+i1/uvUnzlZrA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dNycAAAADd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6" o:spid="_x0000_s11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7VvcEA&#10;AADdAAAADwAAAGRycy9kb3ducmV2LnhtbERPTWvDMAy9D/YfjAa7rfZGCGlWt4RBYdelLfQoYi1J&#10;G8uZ7TXZv58Lhd70eJ9abWY7iAv50DvW8LpQIIgbZ3puNex325cCRIjIBgfHpOGPAmzWjw8rLI2b&#10;+IsudWxFCuFQooYuxrGUMjQdWQwLNxIn7tt5izFB30rjcUrhdpBvSuXSYs+pocORPjpqzvWv1VBV&#10;p/nwUy9xG2ShfG4y01ZHrZ+f5uodRKQ53sU396dJ85XK4PpNOkG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u1b3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wJsAA&#10;AADdAAAADwAAAGRycy9kb3ducmV2LnhtbERPTYvCMBC9L/gfwgh7WxMXFa1GKYLg1boLexyasa02&#10;k5pktfvvjSDsbR7vc1ab3rbiRj40jjWMRwoEcelMw5WGr+PuYw4iRGSDrWPS8EcBNuvB2woz4+58&#10;oFsRK5FCOGSooY6xy6QMZU0Ww8h1xIk7OW8xJugraTzeU7ht5adSM2mx4dRQY0fbmspL8Ws15Pm5&#10;/74WC9wFOVd+Ziamyn+0fh/2+RJEpD7+i1/uvUnzlZrC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JwJsAAAADd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8" o:spid="_x0000_s11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uUc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i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8O5RwgAAAN0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xLysAA&#10;AADdAAAADwAAAGRycy9kb3ducmV2LnhtbERPTYvCMBC9L/gfwgh7WxMXcbUapQiCV+su7HFoxrba&#10;TGqS1e6/N4LgbR7vc5br3rbiSj40jjWMRwoEcelMw5WG78P2YwYiRGSDrWPS8E8B1qvB2xIz4268&#10;p2sRK5FCOGSooY6xy6QMZU0Ww8h1xIk7Om8xJugraTzeUrht5adSU2mx4dRQY0ebmspz8Wc15Pmp&#10;/7kUc9wGOVN+aiamyn+1fh/2+QJEpD6+xE/3zqT5Sn3B45t0gl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xLysAAAADd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1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PfuMMA&#10;AADd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Zw5RsZQW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PfuMMAAADd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Pr="00880ABB" w:rsidRDefault="00797C14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1" o:spid="_x0000_s11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62143">
        <w:rPr>
          <w:lang w:val="uk-UA"/>
        </w:rPr>
        <w:t>Рис. 2.1 – Загальна схема прецедентів для ролі користувача</w:t>
      </w:r>
    </w:p>
    <w:p w:rsidR="0026068D" w:rsidRDefault="0026068D" w:rsidP="0026068D">
      <w:pPr>
        <w:pStyle w:val="2"/>
        <w:rPr>
          <w:lang w:val="uk-UA"/>
        </w:rPr>
      </w:pPr>
      <w:bookmarkStart w:id="15" w:name="_Toc415604461"/>
      <w:r w:rsidRPr="0026068D">
        <w:rPr>
          <w:lang w:val="uk-UA"/>
        </w:rPr>
        <w:t xml:space="preserve">Прецеденти для ролі </w:t>
      </w:r>
      <w:r w:rsidR="00281F31">
        <w:rPr>
          <w:lang w:val="uk-UA"/>
        </w:rPr>
        <w:t>медичного</w:t>
      </w:r>
      <w:r w:rsidR="00370C4F">
        <w:rPr>
          <w:lang w:val="uk-UA"/>
        </w:rPr>
        <w:t xml:space="preserve"> працівник</w:t>
      </w:r>
      <w:r w:rsidR="00281F31">
        <w:rPr>
          <w:lang w:val="uk-UA"/>
        </w:rPr>
        <w:t>а</w:t>
      </w:r>
      <w:bookmarkEnd w:id="15"/>
    </w:p>
    <w:p w:rsidR="00F84B64" w:rsidRDefault="00281F31" w:rsidP="0026068D">
      <w:pPr>
        <w:rPr>
          <w:lang w:val="uk-UA"/>
        </w:rPr>
      </w:pPr>
      <w:r>
        <w:rPr>
          <w:lang w:val="uk-UA"/>
        </w:rPr>
        <w:t>Нижче описаний прецедент</w:t>
      </w:r>
      <w:r w:rsidR="0026068D">
        <w:rPr>
          <w:lang w:val="uk-UA"/>
        </w:rPr>
        <w:t xml:space="preserve"> для ролі </w:t>
      </w:r>
      <w:r>
        <w:rPr>
          <w:lang w:val="uk-UA"/>
        </w:rPr>
        <w:t>медичного працівника</w:t>
      </w:r>
      <w:r w:rsidR="0026068D">
        <w:rPr>
          <w:lang w:val="uk-UA"/>
        </w:rPr>
        <w:t xml:space="preserve"> з вказаними передумовами, результатом, виключними ситуаціями та детальним описом послідовності дій.</w:t>
      </w:r>
    </w:p>
    <w:p w:rsidR="0026068D" w:rsidRDefault="008A7AC5" w:rsidP="00F67587">
      <w:pPr>
        <w:spacing w:line="240" w:lineRule="auto"/>
        <w:ind w:firstLine="0"/>
        <w:jc w:val="right"/>
        <w:rPr>
          <w:lang w:val="uk-UA"/>
        </w:rPr>
      </w:pPr>
      <w:r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41" name="Группа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12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2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12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Line 12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12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2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3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3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3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3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1" o:spid="_x0000_s1176" style="position:absolute;left:0;text-align:left;margin-left:56.7pt;margin-top:19.85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BBfraxEQcAAJlTAAAOAAAAAAAAAAAAAAAAAC4CAABk&#10;cnMvZTJvRG9jLnhtbFBLAQItABQABgAIAAAAIQCMQ7bK4QAAAAwBAAAPAAAAAAAAAAAAAAAAAGsJ&#10;AABkcnMvZG93bnJldi54bWxQSwUGAAAAAAQABADzAAAAeQoAAAAA&#10;" o:allowincell="f">
                <v:rect id="Rectangle 123" o:spid="_x0000_s11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1LOcIA&#10;AADcAAAADwAAAGRycy9kb3ducmV2LnhtbERP22rCQBB9L/gPywh9q5sGkZq6SlII+CQ19QOG7DQJ&#10;ZmfT7OZSv74rCH2bw7nO7jCbVozUu8aygtdVBIK4tLrhSsHlK395A+E8ssbWMin4JQeH/eJph4m2&#10;E59pLHwlQgi7BBXU3neJlK6syaBb2Y44cN+2N+gD7Cupe5xCuGllHEUbabDh0FBjRx81lddiMAqu&#10;fh5PaVXc8u0l25afWToNP6lSz8s5fQfhafb/4of7qMP8dQz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Us5wgAAANwAAAAPAAAAAAAAAAAAAAAAAJgCAABkcnMvZG93&#10;bnJldi54bWxQSwUGAAAAAAQABAD1AAAAhwMAAAAA&#10;" filled="f" strokeweight="2pt"/>
                <v:line id="Line 124" o:spid="_x0000_s11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  <v:line id="Line 125" o:spid="_x0000_s11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  <v:line id="Line 126" o:spid="_x0000_s11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  <v:line id="Line 127" o:spid="_x0000_s11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  <v:line id="Line 128" o:spid="_x0000_s11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  <v:line id="Line 129" o:spid="_x0000_s11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  <v:line id="Line 130" o:spid="_x0000_s11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  <v:line id="Line 131" o:spid="_x0000_s11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OJes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ziXrGAAAA3AAAAA8AAAAAAAAA&#10;AAAAAAAAoQIAAGRycy9kb3ducmV2LnhtbFBLBQYAAAAABAAEAPkAAACUAwAAAAA=&#10;" strokeweight="1pt"/>
                <v:line id="Line 132" o:spid="_x0000_s11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  <v:line id="Line 133" o:spid="_x0000_s11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  <v:rect id="Rectangle 134" o:spid="_x0000_s11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5" o:spid="_x0000_s11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36" o:spid="_x0000_s11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38" o:spid="_x0000_s11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1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Pr="00880ABB" w:rsidRDefault="00797C14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141" o:spid="_x0000_s11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67587">
        <w:rPr>
          <w:lang w:val="uk-UA"/>
        </w:rPr>
        <w:t>Таблиця 2.1</w:t>
      </w:r>
    </w:p>
    <w:p w:rsidR="00F67587" w:rsidRPr="009E78A9" w:rsidRDefault="00F67587" w:rsidP="00F67587">
      <w:pPr>
        <w:spacing w:line="240" w:lineRule="auto"/>
        <w:ind w:firstLine="708"/>
        <w:jc w:val="left"/>
        <w:rPr>
          <w:lang w:val="uk-UA"/>
        </w:rPr>
      </w:pPr>
      <w:r w:rsidRPr="009E78A9">
        <w:rPr>
          <w:lang w:val="uk-UA"/>
        </w:rPr>
        <w:t>Прецедент №1. Перегляд маршрутів на карті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93"/>
        <w:gridCol w:w="3739"/>
        <w:gridCol w:w="3739"/>
      </w:tblGrid>
      <w:tr w:rsidR="00F67587" w:rsidRPr="009E78A9" w:rsidTr="00F67587">
        <w:tc>
          <w:tcPr>
            <w:tcW w:w="2093" w:type="dxa"/>
          </w:tcPr>
          <w:p w:rsidR="00F67587" w:rsidRPr="009E78A9" w:rsidRDefault="00F67587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ID</w:t>
            </w:r>
          </w:p>
        </w:tc>
        <w:tc>
          <w:tcPr>
            <w:tcW w:w="7478" w:type="dxa"/>
            <w:gridSpan w:val="2"/>
          </w:tcPr>
          <w:p w:rsidR="00F67587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1</w:t>
            </w:r>
          </w:p>
        </w:tc>
      </w:tr>
      <w:tr w:rsidR="00F67587" w:rsidRPr="009E78A9" w:rsidTr="00F67587">
        <w:tc>
          <w:tcPr>
            <w:tcW w:w="2093" w:type="dxa"/>
          </w:tcPr>
          <w:p w:rsidR="00F67587" w:rsidRPr="009E78A9" w:rsidRDefault="00F67587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Назва</w:t>
            </w:r>
          </w:p>
        </w:tc>
        <w:tc>
          <w:tcPr>
            <w:tcW w:w="7478" w:type="dxa"/>
            <w:gridSpan w:val="2"/>
          </w:tcPr>
          <w:p w:rsidR="009E78A9" w:rsidRPr="009E78A9" w:rsidRDefault="00281F31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281F31">
              <w:rPr>
                <w:lang w:val="uk-UA"/>
              </w:rPr>
              <w:t>Проходження призовником медкомісії</w:t>
            </w:r>
          </w:p>
        </w:tc>
      </w:tr>
      <w:tr w:rsidR="00F67587" w:rsidRPr="009E78A9" w:rsidTr="00F67587">
        <w:tc>
          <w:tcPr>
            <w:tcW w:w="2093" w:type="dxa"/>
          </w:tcPr>
          <w:p w:rsidR="00F67587" w:rsidRPr="009E78A9" w:rsidRDefault="00F67587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Учасники</w:t>
            </w:r>
          </w:p>
        </w:tc>
        <w:tc>
          <w:tcPr>
            <w:tcW w:w="7478" w:type="dxa"/>
            <w:gridSpan w:val="2"/>
          </w:tcPr>
          <w:p w:rsidR="00F67587" w:rsidRPr="009E78A9" w:rsidRDefault="00281F31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281F31">
              <w:rPr>
                <w:lang w:val="uk-UA"/>
              </w:rPr>
              <w:t>Медичні працівники, система</w:t>
            </w:r>
          </w:p>
        </w:tc>
      </w:tr>
      <w:tr w:rsidR="00F67587" w:rsidRPr="009E78A9" w:rsidTr="00F67587">
        <w:tc>
          <w:tcPr>
            <w:tcW w:w="2093" w:type="dxa"/>
          </w:tcPr>
          <w:p w:rsidR="00F67587" w:rsidRPr="009E78A9" w:rsidRDefault="00F67587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Передумова</w:t>
            </w:r>
          </w:p>
        </w:tc>
        <w:tc>
          <w:tcPr>
            <w:tcW w:w="7478" w:type="dxa"/>
            <w:gridSpan w:val="2"/>
          </w:tcPr>
          <w:p w:rsidR="00F67587" w:rsidRPr="009E78A9" w:rsidRDefault="00281F31" w:rsidP="00281F31">
            <w:pPr>
              <w:spacing w:after="0" w:line="276" w:lineRule="auto"/>
              <w:ind w:firstLine="0"/>
              <w:rPr>
                <w:lang w:val="uk-UA"/>
              </w:rPr>
            </w:pPr>
            <w:r w:rsidRPr="00281F31">
              <w:rPr>
                <w:lang w:val="uk-UA"/>
              </w:rPr>
              <w:t xml:space="preserve">Призовник зареєстрований в системі. Медичний працівник </w:t>
            </w:r>
            <w:r>
              <w:rPr>
                <w:lang w:val="uk-UA"/>
              </w:rPr>
              <w:t>має свій унікальний пароль</w:t>
            </w:r>
          </w:p>
        </w:tc>
      </w:tr>
      <w:tr w:rsidR="009E78A9" w:rsidRPr="009E78A9" w:rsidTr="00F67587">
        <w:tc>
          <w:tcPr>
            <w:tcW w:w="2093" w:type="dxa"/>
          </w:tcPr>
          <w:p w:rsidR="009E78A9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Результат</w:t>
            </w:r>
          </w:p>
        </w:tc>
        <w:tc>
          <w:tcPr>
            <w:tcW w:w="7478" w:type="dxa"/>
            <w:gridSpan w:val="2"/>
          </w:tcPr>
          <w:p w:rsidR="009E78A9" w:rsidRPr="009E78A9" w:rsidRDefault="00281F31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281F31">
              <w:rPr>
                <w:lang w:val="uk-UA"/>
              </w:rPr>
              <w:t>Висновок про придатність або непридатність призовника до служби</w:t>
            </w:r>
            <w:r>
              <w:rPr>
                <w:lang w:val="uk-UA"/>
              </w:rPr>
              <w:t xml:space="preserve"> внесений до медичної картки призовника</w:t>
            </w:r>
          </w:p>
        </w:tc>
      </w:tr>
      <w:tr w:rsidR="009E78A9" w:rsidRPr="009E78A9" w:rsidTr="009E78A9">
        <w:tc>
          <w:tcPr>
            <w:tcW w:w="2093" w:type="dxa"/>
          </w:tcPr>
          <w:p w:rsidR="009E78A9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 xml:space="preserve">Основний </w:t>
            </w:r>
          </w:p>
          <w:p w:rsidR="009E78A9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  <w:r w:rsidRPr="009E78A9">
              <w:rPr>
                <w:lang w:val="uk-UA"/>
              </w:rPr>
              <w:t>сценарій</w:t>
            </w:r>
          </w:p>
        </w:tc>
        <w:tc>
          <w:tcPr>
            <w:tcW w:w="3739" w:type="dxa"/>
            <w:vAlign w:val="center"/>
          </w:tcPr>
          <w:p w:rsidR="009E78A9" w:rsidRPr="009E78A9" w:rsidRDefault="009E78A9" w:rsidP="00281F31">
            <w:pPr>
              <w:spacing w:after="0" w:line="276" w:lineRule="auto"/>
              <w:ind w:firstLine="0"/>
              <w:jc w:val="center"/>
              <w:rPr>
                <w:lang w:val="uk-UA"/>
              </w:rPr>
            </w:pPr>
            <w:r w:rsidRPr="009E78A9">
              <w:rPr>
                <w:lang w:val="uk-UA"/>
              </w:rPr>
              <w:t xml:space="preserve">Дії </w:t>
            </w:r>
            <w:r w:rsidR="00281F31">
              <w:rPr>
                <w:lang w:val="uk-UA"/>
              </w:rPr>
              <w:t>медичного спеціаліста</w:t>
            </w:r>
          </w:p>
        </w:tc>
        <w:tc>
          <w:tcPr>
            <w:tcW w:w="3739" w:type="dxa"/>
            <w:vAlign w:val="center"/>
          </w:tcPr>
          <w:p w:rsidR="009E78A9" w:rsidRPr="009E78A9" w:rsidRDefault="009E78A9" w:rsidP="002862C8">
            <w:pPr>
              <w:spacing w:after="0" w:line="276" w:lineRule="auto"/>
              <w:ind w:firstLine="0"/>
              <w:jc w:val="center"/>
              <w:rPr>
                <w:lang w:val="uk-UA"/>
              </w:rPr>
            </w:pPr>
            <w:r w:rsidRPr="009E78A9">
              <w:rPr>
                <w:lang w:val="uk-UA"/>
              </w:rPr>
              <w:t>Дії системи</w:t>
            </w:r>
          </w:p>
        </w:tc>
      </w:tr>
      <w:tr w:rsidR="009E78A9" w:rsidRPr="009E78A9" w:rsidTr="009E78A9">
        <w:tc>
          <w:tcPr>
            <w:tcW w:w="2093" w:type="dxa"/>
          </w:tcPr>
          <w:p w:rsidR="009E78A9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9E78A9" w:rsidRPr="009E78A9" w:rsidRDefault="00281F31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459"/>
              <w:rPr>
                <w:lang w:val="uk-UA"/>
              </w:rPr>
            </w:pPr>
            <w:r>
              <w:rPr>
                <w:lang w:val="uk-UA"/>
              </w:rPr>
              <w:t>Знаходить у списку потрібного призовника та обирає його</w:t>
            </w:r>
          </w:p>
        </w:tc>
        <w:tc>
          <w:tcPr>
            <w:tcW w:w="3739" w:type="dxa"/>
          </w:tcPr>
          <w:p w:rsidR="009E78A9" w:rsidRPr="009E78A9" w:rsidRDefault="009E78A9" w:rsidP="002862C8">
            <w:pPr>
              <w:spacing w:after="0" w:line="276" w:lineRule="auto"/>
              <w:ind w:firstLine="0"/>
              <w:jc w:val="left"/>
              <w:rPr>
                <w:lang w:val="uk-UA"/>
              </w:rPr>
            </w:pPr>
          </w:p>
        </w:tc>
      </w:tr>
      <w:tr w:rsidR="009E78A9" w:rsidRPr="009E78A9" w:rsidTr="009E78A9">
        <w:tc>
          <w:tcPr>
            <w:tcW w:w="2093" w:type="dxa"/>
          </w:tcPr>
          <w:p w:rsidR="009E78A9" w:rsidRPr="009E78A9" w:rsidRDefault="009E78A9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9E78A9" w:rsidRPr="009E78A9" w:rsidRDefault="009E78A9" w:rsidP="002862C8">
            <w:pPr>
              <w:pStyle w:val="af0"/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9E78A9" w:rsidRPr="009E78A9" w:rsidRDefault="00281F31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547"/>
              <w:rPr>
                <w:lang w:val="uk-UA"/>
              </w:rPr>
            </w:pPr>
            <w:r w:rsidRPr="00281F31">
              <w:rPr>
                <w:lang w:val="uk-UA"/>
              </w:rPr>
              <w:t xml:space="preserve">Повертає </w:t>
            </w:r>
            <w:r>
              <w:rPr>
                <w:lang w:val="uk-UA"/>
              </w:rPr>
              <w:t>сторінку із профілем призовника і полем введення діагнозу</w:t>
            </w:r>
          </w:p>
        </w:tc>
      </w:tr>
      <w:tr w:rsidR="002862C8" w:rsidRPr="009E78A9" w:rsidTr="009E78A9">
        <w:tc>
          <w:tcPr>
            <w:tcW w:w="2093" w:type="dxa"/>
          </w:tcPr>
          <w:p w:rsidR="002862C8" w:rsidRPr="009E78A9" w:rsidRDefault="002862C8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Pr="002862C8" w:rsidRDefault="00281F31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459"/>
              <w:rPr>
                <w:lang w:val="uk-UA"/>
              </w:rPr>
            </w:pPr>
            <w:r w:rsidRPr="00281F31">
              <w:rPr>
                <w:lang w:val="uk-UA"/>
              </w:rPr>
              <w:t>Додає запис до медичної картки</w:t>
            </w:r>
            <w:r>
              <w:rPr>
                <w:lang w:val="uk-UA"/>
              </w:rPr>
              <w:t xml:space="preserve"> і вводить власний унікальний пароль, натискає кнопку «Надіслати»</w:t>
            </w:r>
          </w:p>
        </w:tc>
        <w:tc>
          <w:tcPr>
            <w:tcW w:w="3739" w:type="dxa"/>
          </w:tcPr>
          <w:p w:rsidR="002862C8" w:rsidRPr="002862C8" w:rsidRDefault="002862C8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</w:tr>
      <w:tr w:rsidR="002862C8" w:rsidRPr="009E78A9" w:rsidTr="009E78A9">
        <w:tc>
          <w:tcPr>
            <w:tcW w:w="2093" w:type="dxa"/>
          </w:tcPr>
          <w:p w:rsidR="002862C8" w:rsidRPr="009E78A9" w:rsidRDefault="002862C8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Default="002862C8" w:rsidP="002862C8">
            <w:pPr>
              <w:pStyle w:val="af0"/>
              <w:spacing w:after="0" w:line="276" w:lineRule="auto"/>
              <w:ind w:left="459"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Pr="002862C8" w:rsidRDefault="00D01E43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547"/>
              <w:rPr>
                <w:lang w:val="uk-UA"/>
              </w:rPr>
            </w:pPr>
            <w:r>
              <w:rPr>
                <w:lang w:val="uk-UA"/>
              </w:rPr>
              <w:t>Звіряє</w:t>
            </w:r>
            <w:r w:rsidR="00281F31">
              <w:rPr>
                <w:lang w:val="uk-UA"/>
              </w:rPr>
              <w:t xml:space="preserve"> пароль із базою даних</w:t>
            </w:r>
            <w:r w:rsidR="002862C8">
              <w:rPr>
                <w:lang w:val="uk-UA"/>
              </w:rPr>
              <w:t>.</w:t>
            </w:r>
          </w:p>
        </w:tc>
      </w:tr>
      <w:tr w:rsidR="002862C8" w:rsidRPr="009E78A9" w:rsidTr="009E78A9">
        <w:tc>
          <w:tcPr>
            <w:tcW w:w="2093" w:type="dxa"/>
          </w:tcPr>
          <w:p w:rsidR="002862C8" w:rsidRPr="009E78A9" w:rsidRDefault="002862C8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Default="002862C8" w:rsidP="002862C8">
            <w:pPr>
              <w:pStyle w:val="af0"/>
              <w:spacing w:after="0" w:line="276" w:lineRule="auto"/>
              <w:ind w:left="459"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Default="00281F31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547"/>
              <w:rPr>
                <w:lang w:val="uk-UA"/>
              </w:rPr>
            </w:pPr>
            <w:r>
              <w:rPr>
                <w:lang w:val="uk-UA"/>
              </w:rPr>
              <w:t xml:space="preserve">Ідентифікує </w:t>
            </w:r>
            <w:r w:rsidR="00D01E43">
              <w:rPr>
                <w:lang w:val="uk-UA"/>
              </w:rPr>
              <w:t>лікаря за введеним паролем</w:t>
            </w:r>
            <w:r w:rsidR="002862C8">
              <w:rPr>
                <w:lang w:val="uk-UA"/>
              </w:rPr>
              <w:t>.</w:t>
            </w:r>
          </w:p>
          <w:p w:rsidR="00D01E43" w:rsidRPr="002862C8" w:rsidRDefault="00D01E43" w:rsidP="00D01E43">
            <w:pPr>
              <w:pStyle w:val="af0"/>
              <w:spacing w:after="0" w:line="276" w:lineRule="auto"/>
              <w:ind w:left="547" w:firstLine="0"/>
              <w:rPr>
                <w:lang w:val="uk-UA"/>
              </w:rPr>
            </w:pPr>
          </w:p>
        </w:tc>
      </w:tr>
      <w:tr w:rsidR="002862C8" w:rsidRPr="009E78A9" w:rsidTr="009E78A9">
        <w:tc>
          <w:tcPr>
            <w:tcW w:w="2093" w:type="dxa"/>
          </w:tcPr>
          <w:p w:rsidR="002862C8" w:rsidRDefault="002862C8" w:rsidP="002862C8">
            <w:pPr>
              <w:spacing w:after="0" w:line="276" w:lineRule="auto"/>
              <w:ind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Default="002862C8" w:rsidP="002862C8">
            <w:pPr>
              <w:pStyle w:val="af0"/>
              <w:spacing w:after="0" w:line="276" w:lineRule="auto"/>
              <w:ind w:left="459" w:firstLine="0"/>
              <w:rPr>
                <w:lang w:val="uk-UA"/>
              </w:rPr>
            </w:pPr>
          </w:p>
        </w:tc>
        <w:tc>
          <w:tcPr>
            <w:tcW w:w="3739" w:type="dxa"/>
          </w:tcPr>
          <w:p w:rsidR="002862C8" w:rsidRPr="002862C8" w:rsidRDefault="00D01E43" w:rsidP="004E548F">
            <w:pPr>
              <w:pStyle w:val="af0"/>
              <w:numPr>
                <w:ilvl w:val="0"/>
                <w:numId w:val="2"/>
              </w:numPr>
              <w:spacing w:after="0" w:line="276" w:lineRule="auto"/>
              <w:ind w:left="547"/>
              <w:rPr>
                <w:lang w:val="uk-UA"/>
              </w:rPr>
            </w:pPr>
            <w:r>
              <w:rPr>
                <w:lang w:val="uk-UA"/>
              </w:rPr>
              <w:t>Заносить коментар до бази даних</w:t>
            </w:r>
            <w:r w:rsidR="002862C8">
              <w:rPr>
                <w:lang w:val="uk-UA"/>
              </w:rPr>
              <w:t>.</w:t>
            </w:r>
          </w:p>
        </w:tc>
      </w:tr>
      <w:tr w:rsidR="002862C8" w:rsidRPr="009E78A9" w:rsidTr="00135A00">
        <w:tc>
          <w:tcPr>
            <w:tcW w:w="2093" w:type="dxa"/>
          </w:tcPr>
          <w:p w:rsidR="001F636E" w:rsidRDefault="002862C8" w:rsidP="001F636E">
            <w:pPr>
              <w:spacing w:after="0" w:line="276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 xml:space="preserve">Виключні </w:t>
            </w:r>
          </w:p>
          <w:p w:rsidR="002862C8" w:rsidRDefault="002862C8" w:rsidP="001F636E">
            <w:pPr>
              <w:spacing w:after="0" w:line="276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ситуації</w:t>
            </w:r>
          </w:p>
        </w:tc>
        <w:tc>
          <w:tcPr>
            <w:tcW w:w="7478" w:type="dxa"/>
            <w:gridSpan w:val="2"/>
          </w:tcPr>
          <w:p w:rsidR="002862C8" w:rsidRPr="00D01E43" w:rsidRDefault="00D01E43" w:rsidP="004E548F">
            <w:pPr>
              <w:pStyle w:val="af0"/>
              <w:numPr>
                <w:ilvl w:val="0"/>
                <w:numId w:val="5"/>
              </w:numPr>
              <w:spacing w:after="0" w:line="276" w:lineRule="auto"/>
              <w:rPr>
                <w:lang w:val="uk-UA"/>
              </w:rPr>
            </w:pPr>
            <w:r w:rsidRPr="00D01E43">
              <w:rPr>
                <w:lang w:val="uk-UA"/>
              </w:rPr>
              <w:t>Призовник потребує додаткового обстеження на стаціонарі</w:t>
            </w:r>
          </w:p>
        </w:tc>
      </w:tr>
      <w:tr w:rsidR="00D01E43" w:rsidRPr="009E78A9" w:rsidTr="00135A00">
        <w:tc>
          <w:tcPr>
            <w:tcW w:w="2093" w:type="dxa"/>
          </w:tcPr>
          <w:p w:rsidR="00D01E43" w:rsidRDefault="00D01E43" w:rsidP="001F636E">
            <w:pPr>
              <w:spacing w:after="0" w:line="276" w:lineRule="auto"/>
              <w:ind w:firstLine="0"/>
              <w:jc w:val="left"/>
              <w:rPr>
                <w:lang w:val="uk-UA"/>
              </w:rPr>
            </w:pPr>
          </w:p>
        </w:tc>
        <w:tc>
          <w:tcPr>
            <w:tcW w:w="7478" w:type="dxa"/>
            <w:gridSpan w:val="2"/>
          </w:tcPr>
          <w:p w:rsidR="00D01E43" w:rsidRPr="00D01E43" w:rsidRDefault="00D01E43" w:rsidP="004E548F">
            <w:pPr>
              <w:pStyle w:val="af0"/>
              <w:numPr>
                <w:ilvl w:val="0"/>
                <w:numId w:val="5"/>
              </w:numPr>
              <w:spacing w:after="0" w:line="276" w:lineRule="auto"/>
              <w:rPr>
                <w:lang w:val="uk-UA"/>
              </w:rPr>
            </w:pPr>
            <w:r>
              <w:rPr>
                <w:lang w:val="uk-UA"/>
              </w:rPr>
              <w:t>Медичний працівник ввів невірний пароль</w:t>
            </w:r>
          </w:p>
        </w:tc>
      </w:tr>
    </w:tbl>
    <w:p w:rsidR="001C78A1" w:rsidRPr="00D01E43" w:rsidRDefault="001C78A1" w:rsidP="001C78A1">
      <w:pPr>
        <w:spacing w:after="0" w:line="240" w:lineRule="auto"/>
        <w:ind w:firstLine="0"/>
      </w:pPr>
    </w:p>
    <w:p w:rsidR="00CF520A" w:rsidRDefault="00CF520A" w:rsidP="00397BAC">
      <w:pPr>
        <w:spacing w:after="0"/>
        <w:ind w:firstLine="0"/>
        <w:jc w:val="left"/>
        <w:rPr>
          <w:lang w:val="uk-UA"/>
        </w:rPr>
      </w:pPr>
    </w:p>
    <w:p w:rsidR="00D01E43" w:rsidRDefault="00D01E43" w:rsidP="00397BAC">
      <w:pPr>
        <w:spacing w:after="0"/>
        <w:ind w:firstLine="0"/>
        <w:jc w:val="left"/>
        <w:rPr>
          <w:lang w:val="uk-UA"/>
        </w:rPr>
      </w:pPr>
    </w:p>
    <w:p w:rsidR="00D01E43" w:rsidRDefault="00D01E43" w:rsidP="00397BAC">
      <w:pPr>
        <w:spacing w:after="0"/>
        <w:ind w:firstLine="0"/>
        <w:jc w:val="left"/>
        <w:rPr>
          <w:lang w:val="uk-UA"/>
        </w:rPr>
      </w:pPr>
    </w:p>
    <w:p w:rsidR="00D01E43" w:rsidRDefault="00D01E43" w:rsidP="00397BAC">
      <w:pPr>
        <w:spacing w:after="0"/>
        <w:ind w:firstLine="0"/>
        <w:jc w:val="left"/>
        <w:rPr>
          <w:lang w:val="uk-UA"/>
        </w:rPr>
      </w:pPr>
    </w:p>
    <w:p w:rsidR="00397BAC" w:rsidRDefault="00397BAC" w:rsidP="00A231A6">
      <w:pPr>
        <w:pStyle w:val="2"/>
        <w:ind w:left="1134"/>
        <w:rPr>
          <w:lang w:val="uk-UA"/>
        </w:rPr>
      </w:pPr>
      <w:bookmarkStart w:id="16" w:name="_Toc415604462"/>
      <w:r>
        <w:rPr>
          <w:lang w:val="uk-UA"/>
        </w:rPr>
        <w:t>Діаграма бізнес-сутностей</w:t>
      </w:r>
      <w:bookmarkEnd w:id="16"/>
    </w:p>
    <w:p w:rsidR="00482BE3" w:rsidRDefault="00AD463C" w:rsidP="00A231A6">
      <w:pPr>
        <w:rPr>
          <w:lang w:val="uk-UA"/>
        </w:rPr>
      </w:pPr>
      <w:r>
        <w:rPr>
          <w:lang w:val="uk-UA"/>
        </w:rPr>
        <w:t>Дана діаграма створюється на етапі бізнес моделювання. Вона відображає основні сутності та взаємо</w:t>
      </w:r>
      <w:r w:rsidRPr="00AD463C">
        <w:rPr>
          <w:lang w:val="uk-UA"/>
        </w:rPr>
        <w:t xml:space="preserve">зв’язки </w:t>
      </w:r>
      <w:r>
        <w:rPr>
          <w:lang w:val="uk-UA"/>
        </w:rPr>
        <w:t xml:space="preserve">між ними. В даному випадку основними сутностями </w:t>
      </w:r>
      <w:r w:rsidRPr="00482BE3">
        <w:rPr>
          <w:lang w:val="uk-UA"/>
        </w:rPr>
        <w:t xml:space="preserve">є </w:t>
      </w:r>
      <w:r w:rsidR="00D01E43">
        <w:rPr>
          <w:i/>
          <w:lang w:val="en-US"/>
        </w:rPr>
        <w:t>ConscriptCard</w:t>
      </w:r>
      <w:r w:rsidR="00AB4C7F" w:rsidRPr="00482BE3">
        <w:rPr>
          <w:i/>
          <w:lang w:val="uk-UA"/>
        </w:rPr>
        <w:t xml:space="preserve">, </w:t>
      </w:r>
      <w:r w:rsidR="00D01E43">
        <w:rPr>
          <w:i/>
          <w:lang w:val="en-US"/>
        </w:rPr>
        <w:t>Medicalspecialist</w:t>
      </w:r>
      <w:r w:rsidR="00AB4C7F" w:rsidRPr="00482BE3">
        <w:rPr>
          <w:i/>
          <w:lang w:val="uk-UA"/>
        </w:rPr>
        <w:t xml:space="preserve">, </w:t>
      </w:r>
      <w:r w:rsidR="00D01E43">
        <w:rPr>
          <w:i/>
          <w:lang w:val="en-US"/>
        </w:rPr>
        <w:t>MedicalUnit</w:t>
      </w:r>
      <w:r w:rsidR="00D01E43">
        <w:rPr>
          <w:i/>
          <w:lang w:val="uk-UA"/>
        </w:rPr>
        <w:t xml:space="preserve">, </w:t>
      </w:r>
      <w:r w:rsidR="00AB4C7F" w:rsidRPr="00AB4C7F">
        <w:rPr>
          <w:lang w:val="uk-UA"/>
        </w:rPr>
        <w:t xml:space="preserve">які взаємодіють між собою </w:t>
      </w:r>
      <w:r w:rsidR="00AB4C7F">
        <w:rPr>
          <w:lang w:val="uk-UA"/>
        </w:rPr>
        <w:t>та включають у себе допоміжні бізнес-сутності.</w:t>
      </w:r>
      <w:r w:rsidR="00482BE3">
        <w:rPr>
          <w:lang w:val="uk-UA"/>
        </w:rPr>
        <w:t xml:space="preserve"> Діаграма бізнес-сутностей проекту зображена на рис 2.2.</w:t>
      </w:r>
    </w:p>
    <w:p w:rsidR="00A231A6" w:rsidRDefault="008A7AC5" w:rsidP="0017424B">
      <w:pPr>
        <w:ind w:firstLine="0"/>
        <w:jc w:val="center"/>
        <w:rPr>
          <w:lang w:val="uk-UA"/>
        </w:rPr>
      </w:pPr>
      <w:r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261" name="Группа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62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Line 24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4" name="Line 24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5" name="Line 24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6" name="Line 24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Line 24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8" name="Line 24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25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" name="Line 25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25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2" name="Line 25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3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61" o:spid="_x0000_s1196" style="position:absolute;left:0;text-align:left;margin-left:56.7pt;margin-top:19.8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HzFnMMZBwAAmVMAAA4AAAAAAAAAAAAA&#10;AAAALgIAAGRycy9lMm9Eb2MueG1sUEsBAi0AFAAGAAgAAAAhAIxDtsrhAAAADAEAAA8AAAAAAAAA&#10;AAAAAAAAcwkAAGRycy9kb3ducmV2LnhtbFBLBQYAAAAABAAEAPMAAACBCgAAAAA=&#10;" o:allowincell="f">
                <v:rect id="Rectangle 243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2JcMA&#10;AADcAAAADwAAAGRycy9kb3ducmV2LnhtbESPQYvCMBSE78L+h/AW9qapPYh2jVIXhD2J1v6AR/O2&#10;LTYvtYlt3V9vBMHjMDPfMOvtaBrRU+dqywrmswgEcWF1zaWC/LyfLkE4j6yxsUwK7uRgu/mYrDHR&#10;duAT9ZkvRYCwS1BB5X2bSOmKigy6mW2Jg/dnO4M+yK6UusMhwE0j4yhaSIM1h4UKW/qpqLhkN6Pg&#10;4sf+kJbZ/36V71bFcZcOt2uq1NfnmH6D8DT6d/jV/tUK4kUMz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12JcMAAADcAAAADwAAAAAAAAAAAAAAAACYAgAAZHJzL2Rv&#10;d25yZXYueG1sUEsFBgAAAAAEAAQA9QAAAIgDAAAAAA==&#10;" filled="f" strokeweight="2pt"/>
                <v:line id="Line 244" o:spid="_x0000_s11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    <v:line id="Line 245" o:spid="_x0000_s11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m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ypgvAAAAA3AAAAA8AAAAAAAAAAAAAAAAA&#10;oQIAAGRycy9kb3ducmV2LnhtbFBLBQYAAAAABAAEAPkAAACOAwAAAAA=&#10;" strokeweight="2pt"/>
                <v:line id="Line 246" o:spid="_x0000_s12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    <v:line id="Line 247" o:spid="_x0000_s12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d5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iyd578AAADcAAAADwAAAAAAAAAAAAAAAACh&#10;AgAAZHJzL2Rvd25yZXYueG1sUEsFBgAAAAAEAAQA+QAAAI0DAAAAAA==&#10;" strokeweight="2pt"/>
                <v:line id="Line 248" o:spid="_x0000_s12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A4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gOHzAAAAA3AAAAA8AAAAAAAAAAAAAAAAA&#10;oQIAAGRycy9kb3ducmV2LnhtbFBLBQYAAAAABAAEAPkAAACOAwAAAAA=&#10;" strokeweight="2pt"/>
                <v:line id="Line 249" o:spid="_x0000_s12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+sD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/rA69AAAA3AAAAA8AAAAAAAAAAAAAAAAAoQIA&#10;AGRycy9kb3ducmV2LnhtbFBLBQYAAAAABAAEAPkAAACLAwAAAAA=&#10;" strokeweight="2pt"/>
                <v:line id="Line 250" o:spid="_x0000_s12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MJl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zCZXAAAAA3AAAAA8AAAAAAAAAAAAAAAAA&#10;oQIAAGRycy9kb3ducmV2LnhtbFBLBQYAAAAABAAEAPkAAACOAwAAAAA=&#10;" strokeweight="2pt"/>
                <v:line id="Line 251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O0ZsIAAADcAAAADwAAAGRycy9kb3ducmV2LnhtbERPS27CMBDdV+odrKnErjiwoG0aB1UF&#10;pCIWiLQHGOIhDsTjyDaQ9vR4gdTl0/sX88F24kI+tI4VTMYZCOLa6ZYbBT/fq+dXECEia+wck4Jf&#10;CjAvHx8KzLW78o4uVWxECuGQowITY59LGWpDFsPY9cSJOzhvMSboG6k9XlO47eQ0y2bSYsupwWBP&#10;n4bqU3W2CtZ+vzlN/hoj97z2y267eAv2qNToafh4BxFpiP/iu/tLK5i+pPnpTDoCsr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+O0ZsIAAADcAAAADwAAAAAAAAAAAAAA&#10;AAChAgAAZHJzL2Rvd25yZXYueG1sUEsFBgAAAAAEAAQA+QAAAJADAAAAAA==&#10;" strokeweight="1pt"/>
                <v:line id="Line 252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TT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o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ck07AAAAA3AAAAA8AAAAAAAAAAAAAAAAA&#10;oQIAAGRycy9kb3ducmV2LnhtbFBLBQYAAAAABAAEAPkAAACOAwAAAAA=&#10;" strokeweight="2pt"/>
                <v:line id="Line 253" o:spid="_x0000_s12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2Pis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8inO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2PisUAAADcAAAADwAAAAAAAAAA&#10;AAAAAAChAgAAZHJzL2Rvd25yZXYueG1sUEsFBgAAAAAEAAQA+QAAAJMDAAAAAA==&#10;" strokeweight="1pt"/>
                <v:rect id="Rectangle 254" o:spid="_x0000_s12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55" o:spid="_x0000_s12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56" o:spid="_x0000_s12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Yc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yX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Jhy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7" o:spid="_x0000_s12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GBc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GB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58" o:spid="_x0000_s12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jn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MF0s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Oo57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9" o:spid="_x0000_s12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37M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E37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0" o:spid="_x0000_s12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80ABB" w:rsidRDefault="00797C14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61" o:spid="_x0000_s12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7424B">
        <w:rPr>
          <w:noProof/>
          <w:lang w:val="uk-UA" w:eastAsia="uk-UA"/>
        </w:rPr>
        <w:drawing>
          <wp:inline distT="0" distB="0" distL="0" distR="0">
            <wp:extent cx="4467225" cy="4031110"/>
            <wp:effectExtent l="19050" t="0" r="9525" b="0"/>
            <wp:docPr id="51" name="Рисунок 51" descr="C:\Users\Antoxann\AppData\Roaming\Skype\antoxann\media_messaging\media_cache\^306EC1AB4475EE0C9901549CFFB9E9E8ECB94BA981D6FE9C5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toxann\AppData\Roaming\Skype\antoxann\media_messaging\media_cache\^306EC1AB4475EE0C9901549CFFB9E9E8ECB94BA981D6FE9C5F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59" cy="403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E3" w:rsidRDefault="00482BE3" w:rsidP="00482BE3">
      <w:pPr>
        <w:ind w:firstLine="0"/>
        <w:jc w:val="center"/>
        <w:rPr>
          <w:lang w:val="en-US"/>
        </w:rPr>
      </w:pPr>
      <w:r>
        <w:rPr>
          <w:lang w:val="uk-UA"/>
        </w:rPr>
        <w:t>Рис 2.2 – Діаграма бізнес-сутностей</w:t>
      </w:r>
    </w:p>
    <w:p w:rsidR="008C6ADF" w:rsidRDefault="008C6ADF" w:rsidP="008C6ADF">
      <w:pPr>
        <w:pStyle w:val="2"/>
        <w:spacing w:line="360" w:lineRule="auto"/>
        <w:ind w:left="1134"/>
        <w:rPr>
          <w:lang w:val="uk-UA"/>
        </w:rPr>
      </w:pPr>
      <w:bookmarkStart w:id="17" w:name="_Toc415604463"/>
      <w:r w:rsidRPr="008C6ADF">
        <w:rPr>
          <w:lang w:val="uk-UA"/>
        </w:rPr>
        <w:t>Реляційна модель бази даних</w:t>
      </w:r>
      <w:bookmarkEnd w:id="17"/>
    </w:p>
    <w:p w:rsidR="00E96FE4" w:rsidRDefault="008C6ADF" w:rsidP="00D01E43">
      <w:pPr>
        <w:rPr>
          <w:lang w:val="uk-UA"/>
        </w:rPr>
      </w:pPr>
      <w:r w:rsidRPr="00E96FE4">
        <w:rPr>
          <w:lang w:val="uk-UA"/>
        </w:rPr>
        <w:t>Реляційна модель бази даних (рис. 2.3) зображує структуру таблиць бази даних, взаємозв’язки між ними та поля кожної з таблиць. Наведена діаграма має багато схожого з діаграмою бізне</w:t>
      </w:r>
      <w:r w:rsidR="00E96FE4">
        <w:rPr>
          <w:lang w:val="uk-UA"/>
        </w:rPr>
        <w:t>с</w:t>
      </w:r>
      <w:r w:rsidRPr="00E96FE4">
        <w:rPr>
          <w:lang w:val="uk-UA"/>
        </w:rPr>
        <w:t>-сутностей. Кожній основній бізнес-сутності відповідає таблиця баз даних.</w:t>
      </w:r>
      <w:r w:rsidR="00E96FE4">
        <w:rPr>
          <w:lang w:val="uk-UA"/>
        </w:rPr>
        <w:br w:type="page"/>
      </w:r>
    </w:p>
    <w:p w:rsidR="00E96FE4" w:rsidRDefault="00DB1FBB" w:rsidP="00E96FE4">
      <w:pPr>
        <w:spacing w:after="0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3720716"/>
            <wp:effectExtent l="19050" t="0" r="3175" b="0"/>
            <wp:docPr id="11" name="Рисунок 11" descr="C:\Users\Antoxann\AppData\Roaming\Skype\antoxann\media_messaging\media_cache\^A819C8CEDB5553BA919315A8AC681DDF5F337DE2259DBECB54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xann\AppData\Roaming\Skype\antoxann\media_messaging\media_cache\^A819C8CEDB5553BA919315A8AC681DDF5F337DE2259DBECB54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DF" w:rsidRDefault="008A7AC5" w:rsidP="00E96FE4">
      <w:pPr>
        <w:ind w:firstLine="0"/>
        <w:jc w:val="center"/>
        <w:rPr>
          <w:lang w:val="uk-UA"/>
        </w:rPr>
      </w:pPr>
      <w:r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224" name="Группа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" name="Line 1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Line 1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1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1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1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1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4" o:spid="_x0000_s1216" style="position:absolute;left:0;text-align:left;margin-left:56.7pt;margin-top:19.85pt;width:518.8pt;height:802.3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24SZCw8HAACBUwAADgAAAAAAAAAAAAAAAAAuAgAAZHJz&#10;L2Uyb0RvYy54bWxQSwECLQAUAAYACAAAACEAjEO2yuEAAAAMAQAADwAAAAAAAAAAAAAAAABpCQAA&#10;ZHJzL2Rvd25yZXYueG1sUEsFBgAAAAAEAAQA8wAAAHcKAAAAAA==&#10;" o:allowincell="f">
                <v:rect id="Rectangle 5" o:spid="_x0000_s12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5XkcQA&#10;AADcAAAADwAAAGRycy9kb3ducmV2LnhtbESP0WqDQBRE3wv9h+UW8lbXCinVuAkmEMhTaY0fcHFv&#10;VeLeNe5GTb++Wyj0cZiZM0y+W0wvJhpdZ1nBSxSDIK6t7rhRUJ2Pz28gnEfW2FsmBXdysNs+PuSY&#10;aTvzJ02lb0SAsMtQQev9kEnp6pYMusgOxMH7sqNBH+TYSD3iHOCml0kcv0qDHYeFFgc6tFRfyptR&#10;cPHL9F405fcxrfZp/bEv5tu1UGr1tBQbEJ4W/x/+a5+0giRZw+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V5HEAAAA3AAAAA8AAAAAAAAAAAAAAAAAmAIAAGRycy9k&#10;b3ducmV2LnhtbFBLBQYAAAAABAAEAPUAAACJAwAAAAA=&#10;" filled="f" strokeweight="2pt"/>
                <v:line id="Line 6" o:spid="_x0000_s12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kJ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EYkJ78AAADcAAAADwAAAAAAAAAAAAAAAACh&#10;AgAAZHJzL2Rvd25yZXYueG1sUEsFBgAAAAAEAAQA+QAAAI0DAAAAAA==&#10;" strokeweight="2pt"/>
                <v:line id="Line 7" o:spid="_x0000_s12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BvM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pBknzC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KgbzDAAAA3AAAAA8AAAAAAAAAAAAA&#10;AAAAoQIAAGRycy9kb3ducmV2LnhtbFBLBQYAAAAABAAEAPkAAACRAwAAAAA=&#10;" strokeweight="2pt"/>
                <v:line id="Line 8" o:spid="_x0000_s12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UVzr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qVFc69AAAA3AAAAA8AAAAAAAAAAAAAAAAAoQIA&#10;AGRycy9kb3ducmV2LnhtbFBLBQYAAAAABAAEAPkAAACLAwAAAAA=&#10;" strokeweight="2pt"/>
                <v:line id="Line 9" o:spid="_x0000_s12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mwVc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JFnD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ZsFXDAAAA3AAAAA8AAAAAAAAAAAAA&#10;AAAAoQIAAGRycy9kb3ducmV2LnhtbFBLBQYAAAAABAAEAPkAAACRAwAAAAA=&#10;" strokeweight="2pt"/>
                <v:line id="Line 10" o:spid="_x0000_s12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PF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E6jxW9AAAA3AAAAA8AAAAAAAAAAAAAAAAAoQIA&#10;AGRycy9kb3ducmV2LnhtbFBLBQYAAAAABAAEAPkAAACLAwAAAAA=&#10;" strokeweight="2pt"/>
                <v:line id="Line 11" o:spid="_x0000_s12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qj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52Ko7AAAAA3AAAAA8AAAAAAAAAAAAAAAAA&#10;oQIAAGRycy9kb3ducmV2LnhtbFBLBQYAAAAABAAEAPkAAACOAwAAAAA=&#10;" strokeweight="2pt"/>
                <v:line id="Line 12" o:spid="_x0000_s12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S0+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ktPnDAAAA3AAAAA8AAAAAAAAAAAAA&#10;AAAAoQIAAGRycy9kb3ducmV2LnhtbFBLBQYAAAAABAAEAPkAAACRAwAAAAA=&#10;" strokeweight="2pt"/>
                <v:line id="Line 13" o:spid="_x0000_s12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T0c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W5PRxAAAANwAAAAPAAAAAAAAAAAA&#10;AAAAAKECAABkcnMvZG93bnJldi54bWxQSwUGAAAAAAQABAD5AAAAkgMAAAAA&#10;" strokeweight="1pt"/>
                <v:line id="Line 14" o:spid="_x0000_s12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JFs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B+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AYkWxAAAANwAAAAPAAAAAAAAAAAA&#10;AAAAAKECAABkcnMvZG93bnJldi54bWxQSwUGAAAAAAQABAD5AAAAkgMAAAAA&#10;" strokeweight="2pt"/>
                <v:line id="Line 15" o:spid="_x0000_s12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6uP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6uPsUAAADcAAAADwAAAAAAAAAA&#10;AAAAAAChAgAAZHJzL2Rvd25yZXYueG1sUEsFBgAAAAAEAAQA+QAAAJMDAAAAAA==&#10;" strokeweight="1pt"/>
                <v:rect id="Rectangle 16" o:spid="_x0000_s12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7" o:spid="_x0000_s12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aX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dL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5Bpe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2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" o:spid="_x0000_s12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2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xV7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nB/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C/FX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2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NDM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sw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wND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2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Zfr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85l+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Pr="00880ABB" w:rsidRDefault="00797C14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23" o:spid="_x0000_s12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885c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Zm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/POX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96FE4">
        <w:rPr>
          <w:lang w:val="uk-UA"/>
        </w:rPr>
        <w:t>Рис. 2.3 – Реляційна модель бази даних</w:t>
      </w:r>
    </w:p>
    <w:p w:rsidR="00E96FE4" w:rsidRDefault="00E96FE4" w:rsidP="00E96FE4">
      <w:pPr>
        <w:pStyle w:val="2"/>
        <w:ind w:left="1134"/>
        <w:rPr>
          <w:lang w:val="uk-UA"/>
        </w:rPr>
      </w:pPr>
      <w:bookmarkStart w:id="18" w:name="_Toc415604464"/>
      <w:r>
        <w:rPr>
          <w:lang w:val="uk-UA"/>
        </w:rPr>
        <w:t>Специфікація таблиць бази даних</w:t>
      </w:r>
      <w:bookmarkEnd w:id="18"/>
    </w:p>
    <w:p w:rsidR="00803486" w:rsidRDefault="00E96FE4" w:rsidP="00803486">
      <w:pPr>
        <w:spacing w:after="0"/>
        <w:rPr>
          <w:lang w:val="uk-UA"/>
        </w:rPr>
      </w:pPr>
      <w:r>
        <w:rPr>
          <w:lang w:val="uk-UA"/>
        </w:rPr>
        <w:t>Специфікація таблиць бази даних включає в себе інформацію про назви колонок таблиці, їхній тип, інформацію про те чи є ця колонка первинним ключем, чи поле може бути пустим, чи значення поля автоматично збільшується та коментар щодо призначення колонки. Таблиці з специфікаціями наведені нижче.</w:t>
      </w:r>
    </w:p>
    <w:p w:rsidR="00803486" w:rsidRDefault="008D63F8" w:rsidP="00135A00">
      <w:pPr>
        <w:spacing w:after="0"/>
        <w:jc w:val="right"/>
        <w:rPr>
          <w:lang w:val="uk-UA"/>
        </w:rPr>
      </w:pPr>
      <w:r>
        <w:rPr>
          <w:lang w:val="uk-UA"/>
        </w:rPr>
        <w:t>Таблиця 2.2</w:t>
      </w:r>
    </w:p>
    <w:p w:rsidR="00803486" w:rsidRDefault="00803486" w:rsidP="00803486">
      <w:r>
        <w:rPr>
          <w:lang w:val="uk-UA"/>
        </w:rPr>
        <w:t>Таблиця «</w:t>
      </w:r>
      <w:r w:rsidR="003855FF" w:rsidRPr="003855FF">
        <w:rPr>
          <w:lang w:val="en-US"/>
        </w:rPr>
        <w:t>ConscriptCard</w:t>
      </w:r>
      <w: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18"/>
        <w:gridCol w:w="1592"/>
        <w:gridCol w:w="1350"/>
        <w:gridCol w:w="1535"/>
        <w:gridCol w:w="1356"/>
        <w:gridCol w:w="1920"/>
      </w:tblGrid>
      <w:tr w:rsidR="00135A00" w:rsidTr="00135A00">
        <w:tc>
          <w:tcPr>
            <w:tcW w:w="1595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Назва</w:t>
            </w:r>
          </w:p>
        </w:tc>
        <w:tc>
          <w:tcPr>
            <w:tcW w:w="1595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Тип даних</w:t>
            </w:r>
          </w:p>
        </w:tc>
        <w:tc>
          <w:tcPr>
            <w:tcW w:w="1595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Не пуста</w:t>
            </w:r>
          </w:p>
        </w:tc>
        <w:tc>
          <w:tcPr>
            <w:tcW w:w="1595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Авто-інкремент</w:t>
            </w:r>
          </w:p>
        </w:tc>
        <w:tc>
          <w:tcPr>
            <w:tcW w:w="1595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Ключ</w:t>
            </w:r>
          </w:p>
        </w:tc>
        <w:tc>
          <w:tcPr>
            <w:tcW w:w="1596" w:type="dxa"/>
            <w:vAlign w:val="center"/>
          </w:tcPr>
          <w:p w:rsidR="00803486" w:rsidRPr="00135A00" w:rsidRDefault="00803486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Опис</w:t>
            </w:r>
          </w:p>
        </w:tc>
      </w:tr>
      <w:tr w:rsidR="00135A00" w:rsidTr="00135A00">
        <w:tc>
          <w:tcPr>
            <w:tcW w:w="1595" w:type="dxa"/>
          </w:tcPr>
          <w:p w:rsidR="00803486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ID</w:t>
            </w:r>
          </w:p>
        </w:tc>
        <w:tc>
          <w:tcPr>
            <w:tcW w:w="1595" w:type="dxa"/>
          </w:tcPr>
          <w:p w:rsidR="00803486" w:rsidRPr="00135A00" w:rsidRDefault="00135A00" w:rsidP="003855FF">
            <w:pPr>
              <w:spacing w:after="0"/>
              <w:ind w:firstLine="0"/>
              <w:jc w:val="center"/>
              <w:rPr>
                <w:lang w:val="uk-UA"/>
              </w:rPr>
            </w:pPr>
            <w:r w:rsidRPr="00135A00">
              <w:rPr>
                <w:lang w:val="uk-UA"/>
              </w:rPr>
              <w:t>INT</w:t>
            </w:r>
          </w:p>
        </w:tc>
        <w:tc>
          <w:tcPr>
            <w:tcW w:w="1595" w:type="dxa"/>
          </w:tcPr>
          <w:p w:rsidR="00803486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803486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803486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6" w:type="dxa"/>
          </w:tcPr>
          <w:p w:rsidR="00803486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Ідентифікатор користувача</w:t>
            </w:r>
          </w:p>
        </w:tc>
      </w:tr>
      <w:tr w:rsidR="00135A00" w:rsidTr="00135A00">
        <w:tc>
          <w:tcPr>
            <w:tcW w:w="1595" w:type="dxa"/>
          </w:tcPr>
          <w:p w:rsidR="00135A00" w:rsidRP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135A00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Ім’я призовника</w:t>
            </w:r>
          </w:p>
        </w:tc>
      </w:tr>
      <w:tr w:rsidR="00135A00" w:rsidTr="00135A00">
        <w:tc>
          <w:tcPr>
            <w:tcW w:w="1595" w:type="dxa"/>
          </w:tcPr>
          <w:p w:rsidR="00135A00" w:rsidRP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135A00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Прізвище</w:t>
            </w:r>
          </w:p>
        </w:tc>
      </w:tr>
      <w:tr w:rsidR="00135A00" w:rsidTr="00135A00">
        <w:tc>
          <w:tcPr>
            <w:tcW w:w="1595" w:type="dxa"/>
          </w:tcPr>
          <w:p w:rsidR="00135A00" w:rsidRP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fathersName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135A00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135A00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По-батькові</w:t>
            </w:r>
          </w:p>
        </w:tc>
      </w:tr>
      <w:tr w:rsidR="00135A00" w:rsidTr="00135A00">
        <w:tc>
          <w:tcPr>
            <w:tcW w:w="1595" w:type="dxa"/>
          </w:tcPr>
          <w:p w:rsidR="00135A00" w:rsidRPr="00135A00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phoneNomber</w:t>
            </w:r>
          </w:p>
        </w:tc>
        <w:tc>
          <w:tcPr>
            <w:tcW w:w="1595" w:type="dxa"/>
          </w:tcPr>
          <w:p w:rsidR="00135A00" w:rsidRPr="00135A00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 w:rsidRPr="00135A00">
              <w:rPr>
                <w:lang w:val="uk-UA"/>
              </w:rPr>
              <w:t>VARCHAR</w:t>
            </w:r>
            <w:r w:rsidR="008A7AC5">
              <w:rPr>
                <w:noProof/>
                <w:sz w:val="20"/>
                <w:lang w:val="uk-UA" w:eastAsia="uk-UA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>
                      <wp:simplePos x="0" y="0"/>
                      <wp:positionH relativeFrom="page">
                        <wp:posOffset>720090</wp:posOffset>
                      </wp:positionH>
                      <wp:positionV relativeFrom="page">
                        <wp:posOffset>252095</wp:posOffset>
                      </wp:positionV>
                      <wp:extent cx="6588760" cy="10189210"/>
                      <wp:effectExtent l="0" t="0" r="21590" b="21590"/>
                      <wp:wrapNone/>
                      <wp:docPr id="284" name="Группа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88760" cy="1018921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85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Line 46"/>
                              <wps:cNvCnPr/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7" name="Line 47"/>
                              <wps:cNvCnPr/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" name="Line 48"/>
                              <wps:cNvCnPr/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" name="Line 49"/>
                              <wps:cNvCnPr/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Line 50"/>
                              <wps:cNvCnPr/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" name="Line 51"/>
                              <wps:cNvCnPr/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" name="Line 52"/>
                              <wps:cNvCnPr/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" name="Line 53"/>
                              <wps:cNvCnPr/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" name="Line 54"/>
                              <wps:cNvCnPr/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" name="Line 55"/>
                              <wps:cNvCnPr/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Змн.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0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1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3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4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797C14">
                                    <w:pPr>
                                      <w:pStyle w:val="ac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6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797C14">
                                    <w:pPr>
                                      <w:pStyle w:val="ac"/>
                                      <w:jc w:val="center"/>
                                    </w:pPr>
                                    <w:r>
                                      <w:t>6.050102</w:t>
                                    </w:r>
                                    <w:r w:rsidR="00117A0E" w:rsidRPr="001066BC">
                                      <w:t xml:space="preserve"> «</w:t>
                                    </w:r>
                                    <w:r>
                                      <w:rPr>
                                        <w:i w:val="0"/>
                                      </w:rPr>
                                      <w:t>Комп’ютерна</w:t>
                                    </w:r>
                                    <w:r w:rsidRPr="004E02D9">
                                      <w:rPr>
                                        <w:i w:val="0"/>
                                      </w:rPr>
                                      <w:t xml:space="preserve"> інженерія</w:t>
                                    </w:r>
                                    <w:r w:rsidR="00117A0E" w:rsidRPr="001066BC">
                                      <w:t>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284" o:spid="_x0000_s1236" style="position:absolute;left:0;text-align:left;margin-left:56.7pt;margin-top:19.85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NU6mfQKBwAAhlMAAA4AAAAAAAAAAAAAAAAALgIAAGRycy9lMm9E&#10;b2MueG1sUEsBAi0AFAAGAAgAAAAhAIxDtsrhAAAADAEAAA8AAAAAAAAAAAAAAAAAZAkAAGRycy9k&#10;b3ducmV2LnhtbFBLBQYAAAAABAAEAPMAAAByCgAAAAA=&#10;" o:allowincell="f">
                      <v:rect id="Rectangle 45" o:spid="_x0000_s12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gIq8QA&#10;AADcAAAADwAAAGRycy9kb3ducmV2LnhtbESP0YrCMBRE34X9h3CFfdNUYRdbjVIFwSfZrX7Apbm2&#10;xeam28S2+vVGEPZxmJkzzGozmFp01LrKsoLZNAJBnFtdcaHgfNpPFiCcR9ZYWyYFd3KwWX+MVpho&#10;2/MvdZkvRICwS1BB6X2TSOnykgy6qW2Ig3exrUEfZFtI3WIf4KaW8yj6lgYrDgslNrQrKb9mN6Pg&#10;6ofumBbZYx+ft3H+s03721+q1Od4SJcgPA3+P/xuH7SC+eILXmfC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ICKvEAAAA3AAAAA8AAAAAAAAAAAAAAAAAmAIAAGRycy9k&#10;b3ducmV2LnhtbFBLBQYAAAAABAAEAPUAAACJAwAAAAA=&#10;" filled="f" strokeweight="2pt"/>
                      <v:line id="Line 46" o:spid="_x0000_s12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          <v:line id="Line 47" o:spid="_x0000_s12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ze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1s3obAAAAA3AAAAA8AAAAAAAAAAAAAAAAA&#10;oQIAAGRycy9kb3ducmV2LnhtbFBLBQYAAAAABAAEAPkAAACOAwAAAAA=&#10;" strokeweight="2pt"/>
                      <v:line id="Line 48" o:spid="_x0000_s12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        <v:line id="Line 49" o:spid="_x0000_s12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        <v:line id="Line 50" o:spid="_x0000_s12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        <v:line id="Line 51" o:spid="_x0000_s12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            <v:line id="Line 52" o:spid="_x0000_s12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HmML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yHmML8AAADcAAAADwAAAAAAAAAAAAAAAACh&#10;AgAAZHJzL2Rvd25yZXYueG1sUEsFBgAAAAAEAAQA+QAAAI0DAAAAAA==&#10;" strokeweight="2pt"/>
                      <v:line id="Line 53" o:spid="_x0000_s12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D69M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DP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QPr0xAAAANwAAAAPAAAAAAAAAAAA&#10;AAAAAKECAABkcnMvZG93bnJldi54bWxQSwUGAAAAAAQABAD5AAAAkgMAAAAA&#10;" strokeweight="1pt"/>
                      <v:line id="Line 54" o:spid="_x0000_s12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d3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/3dzAAAAA3AAAAA8AAAAAAAAAAAAAAAAA&#10;oQIAAGRycy9kb3ducmV2LnhtbFBLBQYAAAAABAAEAPkAAACOAwAAAAA=&#10;" strokeweight="2pt"/>
                      <v:line id="Line 55" o:spid="_x0000_s12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        <v:rect id="Rectangle 56" o:spid="_x0000_s12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v:textbox>
                      </v:rect>
                      <v:rect id="Rectangle 57" o:spid="_x0000_s12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v:textbox>
                      </v:rect>
                      <v:rect id="Rectangle 58" o:spid="_x0000_s12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59" o:spid="_x0000_s12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rect id="Rectangle 60" o:spid="_x0000_s12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P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pS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P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61" o:spid="_x0000_s12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YSc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T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PYS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v:textbox>
                      </v:rect>
                      <v:rect id="Rectangle 62" o:spid="_x0000_s12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90s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990s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v:textbox>
                      </v:rect>
                      <v:rect id="Rectangle 63" o:spid="_x0000_s12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pc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0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d46X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v:textbox>
                      </v:rect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5" w:type="dxa"/>
          </w:tcPr>
          <w:p w:rsidR="00135A00" w:rsidRPr="00135A00" w:rsidRDefault="00135A00" w:rsidP="00135A00">
            <w:pPr>
              <w:spacing w:after="0" w:line="276" w:lineRule="auto"/>
              <w:ind w:firstLine="0"/>
            </w:pPr>
            <w:r>
              <w:t>Так</w:t>
            </w:r>
          </w:p>
        </w:tc>
        <w:tc>
          <w:tcPr>
            <w:tcW w:w="1595" w:type="dxa"/>
          </w:tcPr>
          <w:p w:rsidR="00135A00" w:rsidRPr="00135A00" w:rsidRDefault="00135A00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135A00" w:rsidRDefault="00135A00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135A00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Номер мобільного телефону</w:t>
            </w:r>
          </w:p>
        </w:tc>
      </w:tr>
      <w:tr w:rsidR="003855FF" w:rsidTr="00135A00"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passportData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</w:pPr>
            <w:r>
              <w:t>Так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3855FF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Паспортні данні</w:t>
            </w:r>
          </w:p>
        </w:tc>
      </w:tr>
      <w:tr w:rsidR="003855FF" w:rsidTr="00135A00"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dateOfBirth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</w:pPr>
            <w:r>
              <w:t>Так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3855FF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Дата народження</w:t>
            </w:r>
          </w:p>
        </w:tc>
      </w:tr>
      <w:tr w:rsidR="003855FF" w:rsidTr="00135A00"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en-US"/>
              </w:rPr>
            </w:pPr>
            <w:r w:rsidRPr="00135A00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</w:pPr>
            <w:r>
              <w:t>Так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3855FF" w:rsidRDefault="003855FF" w:rsidP="00135A00">
            <w:pPr>
              <w:spacing w:after="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3855FF" w:rsidRPr="003855FF" w:rsidRDefault="003855FF" w:rsidP="005729F2">
            <w:pPr>
              <w:spacing w:after="0"/>
              <w:ind w:firstLine="0"/>
            </w:pPr>
            <w:r>
              <w:t>Адрес призовника</w:t>
            </w:r>
          </w:p>
        </w:tc>
      </w:tr>
    </w:tbl>
    <w:p w:rsidR="00803486" w:rsidRDefault="00803486" w:rsidP="00135A00">
      <w:pPr>
        <w:spacing w:line="240" w:lineRule="auto"/>
      </w:pPr>
    </w:p>
    <w:p w:rsidR="00135A00" w:rsidRPr="005729F2" w:rsidRDefault="008D63F8" w:rsidP="00135A00">
      <w:pPr>
        <w:spacing w:after="0"/>
        <w:jc w:val="right"/>
        <w:rPr>
          <w:lang w:val="uk-UA"/>
        </w:rPr>
      </w:pPr>
      <w:r>
        <w:rPr>
          <w:lang w:val="uk-UA"/>
        </w:rPr>
        <w:t>Таблиця 2.3</w:t>
      </w:r>
    </w:p>
    <w:p w:rsidR="00135A00" w:rsidRPr="005729F2" w:rsidRDefault="00135A00" w:rsidP="00135A00">
      <w:pPr>
        <w:rPr>
          <w:lang w:val="uk-UA"/>
        </w:rPr>
      </w:pPr>
      <w:r w:rsidRPr="005729F2">
        <w:rPr>
          <w:lang w:val="uk-UA"/>
        </w:rPr>
        <w:t>Таблиця «</w:t>
      </w:r>
      <w:r w:rsidR="003855FF" w:rsidRPr="003855FF">
        <w:rPr>
          <w:lang w:val="en-US"/>
        </w:rPr>
        <w:t>Medicalspecialist</w:t>
      </w:r>
      <w:r w:rsidRPr="005729F2">
        <w:rPr>
          <w:lang w:val="uk-UA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47"/>
        <w:gridCol w:w="1592"/>
        <w:gridCol w:w="1427"/>
        <w:gridCol w:w="1554"/>
        <w:gridCol w:w="1431"/>
        <w:gridCol w:w="1920"/>
      </w:tblGrid>
      <w:tr w:rsidR="00135A00" w:rsidRPr="005729F2" w:rsidTr="00135A00">
        <w:tc>
          <w:tcPr>
            <w:tcW w:w="1595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Назва</w:t>
            </w:r>
          </w:p>
        </w:tc>
        <w:tc>
          <w:tcPr>
            <w:tcW w:w="1595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Тип даних</w:t>
            </w:r>
          </w:p>
        </w:tc>
        <w:tc>
          <w:tcPr>
            <w:tcW w:w="1595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Не пуста</w:t>
            </w:r>
          </w:p>
        </w:tc>
        <w:tc>
          <w:tcPr>
            <w:tcW w:w="1595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Авто-інкремент</w:t>
            </w:r>
          </w:p>
        </w:tc>
        <w:tc>
          <w:tcPr>
            <w:tcW w:w="1595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Ключ</w:t>
            </w:r>
          </w:p>
        </w:tc>
        <w:tc>
          <w:tcPr>
            <w:tcW w:w="1596" w:type="dxa"/>
            <w:vAlign w:val="center"/>
          </w:tcPr>
          <w:p w:rsidR="00135A00" w:rsidRPr="005729F2" w:rsidRDefault="00135A00" w:rsidP="005729F2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Опис</w:t>
            </w:r>
          </w:p>
        </w:tc>
      </w:tr>
      <w:tr w:rsidR="00135A00" w:rsidRPr="005729F2" w:rsidTr="00135A00"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ID</w:t>
            </w:r>
          </w:p>
        </w:tc>
        <w:tc>
          <w:tcPr>
            <w:tcW w:w="1595" w:type="dxa"/>
          </w:tcPr>
          <w:p w:rsidR="00135A00" w:rsidRPr="005729F2" w:rsidRDefault="00A141C4" w:rsidP="005729F2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INT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6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Ідентифікатор міста</w:t>
            </w:r>
          </w:p>
        </w:tc>
      </w:tr>
      <w:tr w:rsidR="00135A00" w:rsidRPr="005729F2" w:rsidTr="00135A00">
        <w:tc>
          <w:tcPr>
            <w:tcW w:w="1595" w:type="dxa"/>
          </w:tcPr>
          <w:p w:rsidR="00135A00" w:rsidRPr="003855FF" w:rsidRDefault="00135A00" w:rsidP="005729F2">
            <w:pPr>
              <w:spacing w:after="0"/>
              <w:ind w:firstLine="0"/>
              <w:rPr>
                <w:lang w:val="en-US"/>
              </w:rPr>
            </w:pPr>
            <w:r w:rsidRPr="005729F2">
              <w:rPr>
                <w:lang w:val="uk-UA"/>
              </w:rPr>
              <w:t>name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3855FF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Ім’я спеціаліста</w:t>
            </w:r>
          </w:p>
        </w:tc>
      </w:tr>
      <w:tr w:rsidR="00135A00" w:rsidRPr="005729F2" w:rsidTr="00135A00">
        <w:tc>
          <w:tcPr>
            <w:tcW w:w="1595" w:type="dxa"/>
          </w:tcPr>
          <w:p w:rsidR="00135A00" w:rsidRP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1595" w:type="dxa"/>
          </w:tcPr>
          <w:p w:rsidR="00135A00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135A00" w:rsidRPr="005729F2" w:rsidRDefault="00135A00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135A00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Прізвище</w:t>
            </w:r>
          </w:p>
        </w:tc>
      </w:tr>
      <w:tr w:rsidR="005729F2" w:rsidRPr="005729F2" w:rsidTr="00135A00">
        <w:tc>
          <w:tcPr>
            <w:tcW w:w="1595" w:type="dxa"/>
          </w:tcPr>
          <w:p w:rsidR="005729F2" w:rsidRP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fathersName</w:t>
            </w:r>
          </w:p>
        </w:tc>
        <w:tc>
          <w:tcPr>
            <w:tcW w:w="1595" w:type="dxa"/>
          </w:tcPr>
          <w:p w:rsidR="005729F2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5729F2" w:rsidRPr="005729F2" w:rsidRDefault="005729F2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5729F2" w:rsidRPr="005729F2" w:rsidRDefault="005729F2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5729F2" w:rsidRPr="005729F2" w:rsidRDefault="005729F2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5729F2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По-батькові</w:t>
            </w:r>
          </w:p>
        </w:tc>
      </w:tr>
      <w:tr w:rsidR="003855FF" w:rsidRPr="005729F2" w:rsidTr="00135A00">
        <w:tc>
          <w:tcPr>
            <w:tcW w:w="1595" w:type="dxa"/>
          </w:tcPr>
          <w:p w:rsid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rank</w:t>
            </w:r>
          </w:p>
        </w:tc>
        <w:tc>
          <w:tcPr>
            <w:tcW w:w="1595" w:type="dxa"/>
          </w:tcPr>
          <w:p w:rsidR="003855FF" w:rsidRPr="005729F2" w:rsidRDefault="003855FF" w:rsidP="003855FF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3855FF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Посада</w:t>
            </w:r>
          </w:p>
        </w:tc>
      </w:tr>
      <w:tr w:rsidR="003855FF" w:rsidRPr="005729F2" w:rsidTr="00135A00">
        <w:tc>
          <w:tcPr>
            <w:tcW w:w="1595" w:type="dxa"/>
          </w:tcPr>
          <w:p w:rsidR="003855FF" w:rsidRDefault="003855FF" w:rsidP="005729F2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VARCHAR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5" w:type="dxa"/>
          </w:tcPr>
          <w:p w:rsidR="003855FF" w:rsidRPr="005729F2" w:rsidRDefault="003855FF" w:rsidP="005729F2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Ні</w:t>
            </w:r>
          </w:p>
        </w:tc>
        <w:tc>
          <w:tcPr>
            <w:tcW w:w="1596" w:type="dxa"/>
          </w:tcPr>
          <w:p w:rsidR="003855FF" w:rsidRPr="003855FF" w:rsidRDefault="003855FF" w:rsidP="005729F2">
            <w:pPr>
              <w:spacing w:after="0"/>
              <w:ind w:firstLine="0"/>
              <w:rPr>
                <w:lang w:val="uk-UA"/>
              </w:rPr>
            </w:pPr>
            <w:r>
              <w:t xml:space="preserve">Пароль </w:t>
            </w:r>
            <w:r>
              <w:rPr>
                <w:lang w:val="uk-UA"/>
              </w:rPr>
              <w:t>мед. спеціаліста</w:t>
            </w:r>
          </w:p>
        </w:tc>
      </w:tr>
    </w:tbl>
    <w:p w:rsidR="00135A00" w:rsidRPr="005729F2" w:rsidRDefault="00135A00" w:rsidP="00135A00">
      <w:pPr>
        <w:spacing w:after="0" w:line="276" w:lineRule="auto"/>
        <w:ind w:firstLine="0"/>
        <w:rPr>
          <w:lang w:val="uk-UA"/>
        </w:rPr>
      </w:pPr>
    </w:p>
    <w:p w:rsidR="00135A00" w:rsidRPr="005729F2" w:rsidRDefault="008D63F8" w:rsidP="005729F2">
      <w:pPr>
        <w:spacing w:after="0"/>
        <w:jc w:val="right"/>
        <w:rPr>
          <w:lang w:val="uk-UA"/>
        </w:rPr>
      </w:pPr>
      <w:r>
        <w:rPr>
          <w:lang w:val="uk-UA"/>
        </w:rPr>
        <w:t>Таблиця 2.4</w:t>
      </w:r>
    </w:p>
    <w:p w:rsidR="005729F2" w:rsidRPr="005729F2" w:rsidRDefault="005729F2" w:rsidP="005729F2">
      <w:pPr>
        <w:rPr>
          <w:lang w:val="uk-UA"/>
        </w:rPr>
      </w:pPr>
      <w:r w:rsidRPr="005729F2">
        <w:rPr>
          <w:lang w:val="uk-UA"/>
        </w:rPr>
        <w:t>Таблиця «</w:t>
      </w:r>
      <w:r w:rsidR="003855FF" w:rsidRPr="003855FF">
        <w:rPr>
          <w:lang w:val="en-US"/>
        </w:rPr>
        <w:t>MedicalUnit</w:t>
      </w:r>
      <w:r w:rsidRPr="005729F2">
        <w:rPr>
          <w:lang w:val="uk-UA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83"/>
        <w:gridCol w:w="1590"/>
        <w:gridCol w:w="1232"/>
        <w:gridCol w:w="1506"/>
        <w:gridCol w:w="1240"/>
        <w:gridCol w:w="1920"/>
      </w:tblGrid>
      <w:tr w:rsidR="005729F2" w:rsidRPr="005729F2" w:rsidTr="00A141C4">
        <w:tc>
          <w:tcPr>
            <w:tcW w:w="2083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Назва</w:t>
            </w:r>
          </w:p>
        </w:tc>
        <w:tc>
          <w:tcPr>
            <w:tcW w:w="1590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Тип даних</w:t>
            </w:r>
          </w:p>
        </w:tc>
        <w:tc>
          <w:tcPr>
            <w:tcW w:w="1232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Не пуста</w:t>
            </w:r>
          </w:p>
        </w:tc>
        <w:tc>
          <w:tcPr>
            <w:tcW w:w="1506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Авто-інкремент</w:t>
            </w:r>
          </w:p>
        </w:tc>
        <w:tc>
          <w:tcPr>
            <w:tcW w:w="1240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Ключ</w:t>
            </w:r>
          </w:p>
        </w:tc>
        <w:tc>
          <w:tcPr>
            <w:tcW w:w="1920" w:type="dxa"/>
            <w:vAlign w:val="center"/>
          </w:tcPr>
          <w:p w:rsidR="005729F2" w:rsidRPr="005729F2" w:rsidRDefault="005729F2" w:rsidP="00B66F9D">
            <w:pPr>
              <w:spacing w:after="0"/>
              <w:ind w:firstLine="0"/>
              <w:jc w:val="center"/>
              <w:rPr>
                <w:lang w:val="uk-UA"/>
              </w:rPr>
            </w:pPr>
            <w:r w:rsidRPr="005729F2">
              <w:rPr>
                <w:lang w:val="uk-UA"/>
              </w:rPr>
              <w:t>Опис</w:t>
            </w:r>
          </w:p>
        </w:tc>
      </w:tr>
      <w:tr w:rsidR="005729F2" w:rsidRPr="005729F2" w:rsidTr="00A141C4">
        <w:tc>
          <w:tcPr>
            <w:tcW w:w="2083" w:type="dxa"/>
          </w:tcPr>
          <w:p w:rsidR="005729F2" w:rsidRPr="005729F2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ID</w:t>
            </w:r>
          </w:p>
        </w:tc>
        <w:tc>
          <w:tcPr>
            <w:tcW w:w="1590" w:type="dxa"/>
          </w:tcPr>
          <w:p w:rsidR="005729F2" w:rsidRPr="005729F2" w:rsidRDefault="00A141C4" w:rsidP="00B66F9D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INT</w:t>
            </w:r>
          </w:p>
        </w:tc>
        <w:tc>
          <w:tcPr>
            <w:tcW w:w="1232" w:type="dxa"/>
          </w:tcPr>
          <w:p w:rsidR="005729F2" w:rsidRPr="005729F2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506" w:type="dxa"/>
          </w:tcPr>
          <w:p w:rsidR="005729F2" w:rsidRPr="005729F2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240" w:type="dxa"/>
          </w:tcPr>
          <w:p w:rsidR="005729F2" w:rsidRPr="005729F2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Так</w:t>
            </w:r>
          </w:p>
        </w:tc>
        <w:tc>
          <w:tcPr>
            <w:tcW w:w="1920" w:type="dxa"/>
          </w:tcPr>
          <w:p w:rsidR="005729F2" w:rsidRPr="005729F2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5729F2">
              <w:rPr>
                <w:lang w:val="uk-UA"/>
              </w:rPr>
              <w:t>Ідентифікатор маршруту</w:t>
            </w:r>
          </w:p>
        </w:tc>
      </w:tr>
      <w:tr w:rsidR="005729F2" w:rsidRPr="005729F2" w:rsidTr="00A141C4">
        <w:tc>
          <w:tcPr>
            <w:tcW w:w="2083" w:type="dxa"/>
          </w:tcPr>
          <w:p w:rsidR="005729F2" w:rsidRPr="00A141C4" w:rsidRDefault="00A141C4" w:rsidP="00B66F9D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1590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VARCHAR</w:t>
            </w:r>
          </w:p>
        </w:tc>
        <w:tc>
          <w:tcPr>
            <w:tcW w:w="1232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Так</w:t>
            </w:r>
          </w:p>
        </w:tc>
        <w:tc>
          <w:tcPr>
            <w:tcW w:w="1506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Ні</w:t>
            </w:r>
          </w:p>
        </w:tc>
        <w:tc>
          <w:tcPr>
            <w:tcW w:w="1240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Ні</w:t>
            </w:r>
          </w:p>
        </w:tc>
        <w:tc>
          <w:tcPr>
            <w:tcW w:w="1920" w:type="dxa"/>
          </w:tcPr>
          <w:p w:rsidR="005729F2" w:rsidRPr="00447D19" w:rsidRDefault="00A141C4" w:rsidP="00B66F9D">
            <w:pPr>
              <w:spacing w:after="0"/>
              <w:ind w:firstLine="0"/>
              <w:rPr>
                <w:lang w:val="uk-UA"/>
              </w:rPr>
            </w:pPr>
            <w:r>
              <w:rPr>
                <w:lang w:val="uk-UA"/>
              </w:rPr>
              <w:t>Коментар медичного спеціаліста</w:t>
            </w:r>
          </w:p>
        </w:tc>
      </w:tr>
      <w:tr w:rsidR="005729F2" w:rsidRPr="005729F2" w:rsidTr="00A141C4">
        <w:tc>
          <w:tcPr>
            <w:tcW w:w="2083" w:type="dxa"/>
          </w:tcPr>
          <w:p w:rsidR="005729F2" w:rsidRPr="00A141C4" w:rsidRDefault="00A141C4" w:rsidP="00B66F9D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idConscriprCard</w:t>
            </w:r>
          </w:p>
        </w:tc>
        <w:tc>
          <w:tcPr>
            <w:tcW w:w="1590" w:type="dxa"/>
          </w:tcPr>
          <w:p w:rsidR="005729F2" w:rsidRPr="00447D19" w:rsidRDefault="00A141C4" w:rsidP="00B66F9D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INT</w:t>
            </w:r>
          </w:p>
        </w:tc>
        <w:tc>
          <w:tcPr>
            <w:tcW w:w="1232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Так</w:t>
            </w:r>
          </w:p>
        </w:tc>
        <w:tc>
          <w:tcPr>
            <w:tcW w:w="1506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Ні</w:t>
            </w:r>
          </w:p>
        </w:tc>
        <w:tc>
          <w:tcPr>
            <w:tcW w:w="1240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Так</w:t>
            </w:r>
          </w:p>
        </w:tc>
        <w:tc>
          <w:tcPr>
            <w:tcW w:w="1920" w:type="dxa"/>
          </w:tcPr>
          <w:p w:rsidR="005729F2" w:rsidRPr="00447D19" w:rsidRDefault="005729F2" w:rsidP="00A141C4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 xml:space="preserve">Посилання на </w:t>
            </w:r>
            <w:r w:rsidR="008A7AC5">
              <w:rPr>
                <w:noProof/>
                <w:sz w:val="20"/>
                <w:lang w:val="uk-UA" w:eastAsia="uk-UA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>
                      <wp:simplePos x="0" y="0"/>
                      <wp:positionH relativeFrom="page">
                        <wp:posOffset>720090</wp:posOffset>
                      </wp:positionH>
                      <wp:positionV relativeFrom="page">
                        <wp:posOffset>252095</wp:posOffset>
                      </wp:positionV>
                      <wp:extent cx="6588760" cy="10189210"/>
                      <wp:effectExtent l="0" t="0" r="21590" b="21590"/>
                      <wp:wrapNone/>
                      <wp:docPr id="217" name="Группа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88760" cy="1018921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18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Line 66"/>
                              <wps:cNvCnPr/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" name="Line 67"/>
                              <wps:cNvCnPr/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" name="Line 68"/>
                              <wps:cNvCnPr/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" name="Line 69"/>
                              <wps:cNvCnPr/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" name="Line 70"/>
                              <wps:cNvCnPr/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" name="Line 71"/>
                              <wps:cNvCnPr/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" name="Line 72"/>
                              <wps:cNvCnPr/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" name="Line 73"/>
                              <wps:cNvCnPr/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" name="Line 74"/>
                              <wps:cNvCnPr/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" name="Line 75"/>
                              <wps:cNvCnPr/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Змн.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4" name="Rectangle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5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6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7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8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117A0E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99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Pr="00880ABB" w:rsidRDefault="00797C14">
                                    <w:pPr>
                                      <w:pStyle w:val="ac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00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17A0E" w:rsidRDefault="00797C14">
                                    <w:pPr>
                                      <w:pStyle w:val="ac"/>
                                      <w:jc w:val="center"/>
                                    </w:pPr>
                                    <w:r>
                                      <w:t>6.050102</w:t>
                                    </w:r>
                                    <w:r w:rsidR="00117A0E" w:rsidRPr="001066BC">
                                      <w:t xml:space="preserve"> «</w:t>
                                    </w:r>
                                    <w:r>
                                      <w:rPr>
                                        <w:i w:val="0"/>
                                      </w:rPr>
                                      <w:t>Комп’ютерна</w:t>
                                    </w:r>
                                    <w:r w:rsidRPr="004E02D9">
                                      <w:rPr>
                                        <w:i w:val="0"/>
                                      </w:rPr>
                                      <w:t xml:space="preserve"> інженерія</w:t>
                                    </w:r>
                                    <w:r w:rsidR="00117A0E" w:rsidRPr="001066BC">
                                      <w:t>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217" o:spid="_x0000_s1256" style="position:absolute;left:0;text-align:left;margin-left:56.7pt;margin-top:19.85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HjYKfgHBwAAiVMAAA4AAAAAAAAAAAAAAAAALgIAAGRycy9lMm9Eb2Mu&#10;eG1sUEsBAi0AFAAGAAgAAAAhAIxDtsrhAAAADAEAAA8AAAAAAAAAAAAAAAAAYQkAAGRycy9kb3du&#10;cmV2LnhtbFBLBQYAAAAABAAEAPMAAABvCgAAAAA=&#10;" o:allowincell="f">
                      <v:rect id="Rectangle 65" o:spid="_x0000_s12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yssEA&#10;AADcAAAADwAAAGRycy9kb3ducmV2LnhtbERPzYrCMBC+C75DGMGbpnoQrcbSLgh7WrT2AYZmti02&#10;k24T2+4+/eYgePz4/k/JZFoxUO8aywo26wgEcWl1w5WC4n5Z7UE4j6yxtUwKfslBcp7PThhrO/KN&#10;htxXIoSwi1FB7X0XS+nKmgy6te2IA/dte4M+wL6SuscxhJtWbqNoJw02HBpq7OijpvKRP42Ch5+G&#10;r7TK/y6HIjuU1ywdnz+pUsvFlB5BeJr8W/xyf2oF201YG86EIyDP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DMrLBAAAA3AAAAA8AAAAAAAAAAAAAAAAAmAIAAGRycy9kb3du&#10;cmV2LnhtbFBLBQYAAAAABAAEAPUAAACGAwAAAAA=&#10;" filled="f" strokeweight="2pt"/>
                      <v:line id="Line 66" o:spid="_x0000_s12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66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1eujAAAAA3AAAAA8AAAAAAAAAAAAAAAAA&#10;oQIAAGRycy9kb3ducmV2LnhtbFBLBQYAAAAABAAEAPkAAACOAwAAAAA=&#10;" strokeweight="2pt"/>
                      <v:line id="Line 67" o:spid="_x0000_s12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ZyL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TjGci9AAAA3AAAAA8AAAAAAAAAAAAAAAAAoQIA&#10;AGRycy9kb3ducmV2LnhtbFBLBQYAAAAABAAEAPkAAACLAwAAAAA=&#10;" strokeweight="2pt"/>
                      <v:line id="Line 68" o:spid="_x0000_s12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+8U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+8U78AAADcAAAADwAAAAAAAAAAAAAAAACh&#10;AgAAZHJzL2Rvd25yZXYueG1sUEsFBgAAAAAEAAQA+QAAAI0DAAAAAA==&#10;" strokeweight="2pt"/>
                      <v:line id="Line 69" o:spid="_x0000_s12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0iJ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30iJL8AAADcAAAADwAAAAAAAAAAAAAAAACh&#10;AgAAZHJzL2Rvd25yZXYueG1sUEsFBgAAAAAEAAQA+QAAAI0DAAAAAA==&#10;" strokeweight="2pt"/>
                      <v:line id="Line 70" o:spid="_x0000_s12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Hv8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xh7/DAAAA3AAAAA8AAAAAAAAAAAAA&#10;AAAAoQIAAGRycy9kb3ducmV2LnhtbFBLBQYAAAAABAAEAPkAAACRAwAAAAA=&#10;" strokeweight="2pt"/>
                      <v:line id="Line 71" o:spid="_x0000_s12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        <v:line id="Line 72" o:spid="_x0000_s12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/vb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/72/AAAAA3AAAAA8AAAAAAAAAAAAAAAAA&#10;oQIAAGRycy9kb3ducmV2LnhtbFBLBQYAAAAABAAEAPkAAACOAwAAAAA=&#10;" strokeweight="2pt"/>
                      <v:line id="Line 73" o:spid="_x0000_s12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9SnMIAAADcAAAADwAAAGRycy9kb3ducmV2LnhtbERPS27CMBDdV+IO1iB1VxxYVCXEiRBQ&#10;qaiLqsABJvEQB+JxZLuQ9vT1olKXT+9fVKPtxY186BwrmM8yEMSN0x23Ck7H16cXECEia+wdk4Jv&#10;ClCVk4cCc+3u/Em3Q2xFCuGQowIT45BLGRpDFsPMDcSJOztvMSboW6k93lO47eUiy56lxY5Tg8GB&#10;Noaa6+HLKtj7+v06/2mNrHnvd/3Hdhn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+9SnMIAAADcAAAADwAAAAAAAAAAAAAA&#10;AAChAgAAZHJzL2Rvd25yZXYueG1sUEsFBgAAAAAEAAQA+QAAAJADAAAAAA==&#10;" strokeweight="1pt"/>
                      <v:line id="Line 74" o:spid="_x0000_s12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          <v:line id="Line 75" o:spid="_x0000_s12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FpcMQAAADcAAAADwAAAGRycy9kb3ducmV2LnhtbESP3WoCMRSE74W+QziF3mnWvSi6NYr4&#10;A5VeiNoHOG5ON1s3J0sSddunN4Lg5TAz3zCTWWcbcSEfascKhoMMBHHpdM2Vgu/Duj8CESKyxsYx&#10;KfijALPpS2+ChXZX3tFlHyuRIBwKVGBibAspQ2nIYhi4ljh5P85bjEn6SmqP1wS3jcyz7F1arDkt&#10;GGxpYag87c9WwcYfv07D/8rII2/8qtkux8H+KvX22s0/QETq4jP8aH9qBfk4h/uZdATk9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WlwxAAAANwAAAAPAAAAAAAAAAAA&#10;AAAAAKECAABkcnMvZG93bnJldi54bWxQSwUGAAAAAAQABAD5AAAAkgMAAAAA&#10;" strokeweight="1pt"/>
                      <v:rect id="Rectangle 76" o:spid="_x0000_s12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v:textbox>
                      </v:rect>
                      <v:rect id="Rectangle 77" o:spid="_x0000_s12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v:textbox>
                      </v:rect>
                      <v:rect id="Rectangle 78" o:spid="_x0000_s12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79" o:spid="_x0000_s12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rect id="Rectangle 80" o:spid="_x0000_s12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F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1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CRWT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81" o:spid="_x0000_s12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      <v:textbox inset="1pt,1pt,1pt,1pt"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v:textbox>
                      </v:rect>
                      <v:rect id="Rectangle 82" o:spid="_x0000_s12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83" o:spid="_x0000_s12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v:textbox>
                      </v:rect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A141C4">
              <w:rPr>
                <w:lang w:val="uk-UA"/>
              </w:rPr>
              <w:t>профіль призовника</w:t>
            </w:r>
          </w:p>
        </w:tc>
      </w:tr>
      <w:tr w:rsidR="005729F2" w:rsidRPr="005729F2" w:rsidTr="00A141C4">
        <w:tc>
          <w:tcPr>
            <w:tcW w:w="2083" w:type="dxa"/>
          </w:tcPr>
          <w:p w:rsidR="005729F2" w:rsidRPr="00A141C4" w:rsidRDefault="00A141C4" w:rsidP="00B66F9D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idSpecialist</w:t>
            </w:r>
          </w:p>
        </w:tc>
        <w:tc>
          <w:tcPr>
            <w:tcW w:w="1590" w:type="dxa"/>
          </w:tcPr>
          <w:p w:rsidR="005729F2" w:rsidRPr="00447D19" w:rsidRDefault="00A141C4" w:rsidP="00B66F9D">
            <w:pPr>
              <w:spacing w:after="0"/>
              <w:ind w:firstLine="0"/>
              <w:rPr>
                <w:lang w:val="uk-UA"/>
              </w:rPr>
            </w:pPr>
            <w:r w:rsidRPr="00135A00">
              <w:rPr>
                <w:lang w:val="uk-UA"/>
              </w:rPr>
              <w:t>INT</w:t>
            </w:r>
          </w:p>
        </w:tc>
        <w:tc>
          <w:tcPr>
            <w:tcW w:w="1232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Так</w:t>
            </w:r>
          </w:p>
        </w:tc>
        <w:tc>
          <w:tcPr>
            <w:tcW w:w="1506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Ні</w:t>
            </w:r>
          </w:p>
        </w:tc>
        <w:tc>
          <w:tcPr>
            <w:tcW w:w="1240" w:type="dxa"/>
          </w:tcPr>
          <w:p w:rsidR="005729F2" w:rsidRPr="00447D19" w:rsidRDefault="005729F2" w:rsidP="00B66F9D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>Так</w:t>
            </w:r>
          </w:p>
        </w:tc>
        <w:tc>
          <w:tcPr>
            <w:tcW w:w="1920" w:type="dxa"/>
          </w:tcPr>
          <w:p w:rsidR="005729F2" w:rsidRPr="00447D19" w:rsidRDefault="005729F2" w:rsidP="00A141C4">
            <w:pPr>
              <w:spacing w:after="0"/>
              <w:ind w:firstLine="0"/>
              <w:rPr>
                <w:lang w:val="uk-UA"/>
              </w:rPr>
            </w:pPr>
            <w:r w:rsidRPr="00447D19">
              <w:rPr>
                <w:lang w:val="uk-UA"/>
              </w:rPr>
              <w:t xml:space="preserve">Посилання на </w:t>
            </w:r>
            <w:r w:rsidR="00A141C4">
              <w:rPr>
                <w:lang w:val="uk-UA"/>
              </w:rPr>
              <w:t>медичного спеціаліста</w:t>
            </w:r>
          </w:p>
        </w:tc>
      </w:tr>
    </w:tbl>
    <w:p w:rsidR="005729F2" w:rsidRPr="005729F2" w:rsidRDefault="005729F2" w:rsidP="005729F2">
      <w:pPr>
        <w:spacing w:after="0"/>
        <w:ind w:firstLine="0"/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AD4D81">
      <w:pPr>
        <w:pStyle w:val="1"/>
        <w:rPr>
          <w:lang w:val="ru-RU"/>
        </w:rPr>
      </w:pPr>
    </w:p>
    <w:p w:rsidR="003855FF" w:rsidRDefault="003855FF" w:rsidP="003855FF">
      <w:pPr>
        <w:pStyle w:val="1"/>
        <w:jc w:val="both"/>
        <w:rPr>
          <w:lang w:val="en-US"/>
        </w:rPr>
      </w:pPr>
    </w:p>
    <w:p w:rsidR="00A141C4" w:rsidRPr="00A141C4" w:rsidRDefault="00A141C4" w:rsidP="00A141C4">
      <w:pPr>
        <w:rPr>
          <w:lang w:val="en-US"/>
        </w:rPr>
      </w:pPr>
    </w:p>
    <w:p w:rsidR="00A141C4" w:rsidRDefault="00A141C4" w:rsidP="00AD4D81">
      <w:pPr>
        <w:pStyle w:val="1"/>
        <w:rPr>
          <w:lang w:val="ru-RU"/>
        </w:rPr>
      </w:pPr>
    </w:p>
    <w:p w:rsidR="00A141C4" w:rsidRDefault="00A141C4" w:rsidP="00AD4D81">
      <w:pPr>
        <w:pStyle w:val="1"/>
        <w:rPr>
          <w:lang w:val="ru-RU"/>
        </w:rPr>
      </w:pPr>
    </w:p>
    <w:p w:rsidR="00F205FE" w:rsidRDefault="00F205FE" w:rsidP="00AD4D81">
      <w:pPr>
        <w:pStyle w:val="1"/>
        <w:rPr>
          <w:lang w:val="ru-RU"/>
        </w:rPr>
      </w:pPr>
    </w:p>
    <w:p w:rsidR="00447D19" w:rsidRDefault="008A7AC5" w:rsidP="00AD4D81">
      <w:pPr>
        <w:pStyle w:val="1"/>
        <w:rPr>
          <w:lang w:val="ru-RU"/>
        </w:rPr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92032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21" name="Группа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2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10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Line 10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5" name="Line 10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6" name="Line 10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" name="Line 11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" name="Line 11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9" name="Line 11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0" name="Line 11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11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11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1" o:spid="_x0000_s1276" style="position:absolute;left:0;text-align:left;margin-left:56.7pt;margin-top:19.85pt;width:518.8pt;height:802.3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LRUrACAcAAKFTAAAOAAAAAAAAAAAAAAAAAC4CAABkcnMvZTJvRG9j&#10;LnhtbFBLAQItABQABgAIAAAAIQCMQ7bK4QAAAAwBAAAPAAAAAAAAAAAAAAAAAGIJAABkcnMvZG93&#10;bnJldi54bWxQSwUGAAAAAAQABADzAAAAcAoAAAAA&#10;" o:allowincell="f">
                <v:rect id="Rectangle 105" o:spid="_x0000_s12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AeMQA&#10;AADcAAAADwAAAGRycy9kb3ducmV2LnhtbESP0WqDQBRE3wv9h+UW8lbXGijVuAkmEMhTaY0fcHFv&#10;VeLeNe5GTb++Wyj0cZiZM0y+W0wvJhpdZ1nBSxSDIK6t7rhRUJ2Pz28gnEfW2FsmBXdysNs+PuSY&#10;aTvzJ02lb0SAsMtQQev9kEnp6pYMusgOxMH7sqNBH+TYSD3iHOCml0kcv0qDHYeFFgc6tFRfyptR&#10;cPHL9F405fcxrfZp/bEv5tu1UGr1tBQbEJ4W/x/+a5+0gnWSwO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mwHjEAAAA3AAAAA8AAAAAAAAAAAAAAAAAmAIAAGRycy9k&#10;b3ducmV2LnhtbFBLBQYAAAAABAAEAPUAAACJAwAAAAA=&#10;" filled="f" strokeweight="2pt"/>
                <v:line id="Line 106" o:spid="_x0000_s12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  <v:line id="Line 107" o:spid="_x0000_s12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kQVs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S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RBWxAAAANwAAAAPAAAAAAAAAAAA&#10;AAAAAKECAABkcnMvZG93bnJldi54bWxQSwUGAAAAAAQABAD5AAAAkgMAAAAA&#10;" strokeweight="2pt"/>
                <v:line id="Line 108" o:spid="_x0000_s12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W1z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1tc3AAAAA3AAAAA8AAAAAAAAAAAAAAAAA&#10;oQIAAGRycy9kb3ducmV2LnhtbFBLBQYAAAAABAAEAPkAAACOAwAAAAA=&#10;" strokeweight="2pt"/>
                <v:line id="Line 109" o:spid="_x0000_s12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cr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KnK7rAAAAA3AAAAA8AAAAAAAAAAAAAAAAA&#10;oQIAAGRycy9kb3ducmV2LnhtbFBLBQYAAAAABAAEAPkAAACOAwAAAAA=&#10;" strokeweight="2pt"/>
                <v:line id="Line 110" o:spid="_x0000_s12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      <v:line id="Line 111" o:spid="_x0000_s12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      <v:line id="Line 112" o:spid="_x0000_s12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      <v:line id="Line 113" o:spid="_x0000_s12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gCO8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aAI7wQAAANwAAAAPAAAAAAAAAAAAAAAA&#10;AKECAABkcnMvZG93bnJldi54bWxQSwUGAAAAAAQABAD5AAAAjwMAAAAA&#10;" strokeweight="1pt"/>
                <v:line id="Line 114" o:spid="_x0000_s12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  <v:line id="Line 115" o:spid="_x0000_s12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Y518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9jnXxAAAANwAAAAPAAAAAAAAAAAA&#10;AAAAAKECAABkcnMvZG93bnJldi54bWxQSwUGAAAAAAQABAD5AAAAkgMAAAAA&#10;" strokeweight="1pt"/>
                <v:rect id="Rectangle 116" o:spid="_x0000_s12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7" o:spid="_x0000_s12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eLtM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ly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eLt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18" o:spid="_x0000_s12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9" o:spid="_x0000_s12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20" o:spid="_x0000_s12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21" o:spid="_x0000_s12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22" o:spid="_x0000_s12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80ABB" w:rsidRDefault="00797C14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123" o:spid="_x0000_s12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19" w:name="_Toc415604465"/>
      <w:r w:rsidR="00AD4D81">
        <w:rPr>
          <w:lang w:val="ru-RU"/>
        </w:rPr>
        <w:t>РОЗДІЛ 3</w:t>
      </w:r>
      <w:bookmarkEnd w:id="19"/>
    </w:p>
    <w:p w:rsidR="00AD4D81" w:rsidRDefault="00AD4D81" w:rsidP="00FF7ADE">
      <w:pPr>
        <w:pStyle w:val="1"/>
        <w:spacing w:after="240"/>
        <w:rPr>
          <w:lang w:val="ru-RU"/>
        </w:rPr>
      </w:pPr>
      <w:bookmarkStart w:id="20" w:name="_Toc415604466"/>
      <w:r>
        <w:rPr>
          <w:lang w:val="ru-RU"/>
        </w:rPr>
        <w:t>РОЗРОБКА ПРОГРАМНОГО ПРОДУКТУ</w:t>
      </w:r>
      <w:bookmarkEnd w:id="20"/>
    </w:p>
    <w:p w:rsidR="00FF7ADE" w:rsidRPr="00FF7ADE" w:rsidRDefault="00FF7ADE" w:rsidP="00FF7ADE">
      <w:pPr>
        <w:pStyle w:val="af0"/>
        <w:numPr>
          <w:ilvl w:val="0"/>
          <w:numId w:val="1"/>
        </w:numPr>
        <w:suppressAutoHyphens/>
        <w:spacing w:line="336" w:lineRule="auto"/>
        <w:contextualSpacing w:val="0"/>
        <w:jc w:val="left"/>
        <w:outlineLvl w:val="1"/>
        <w:rPr>
          <w:b/>
          <w:vanish/>
        </w:rPr>
      </w:pPr>
      <w:bookmarkStart w:id="21" w:name="_Toc405793621"/>
      <w:bookmarkStart w:id="22" w:name="_Toc415604467"/>
      <w:bookmarkEnd w:id="21"/>
      <w:bookmarkEnd w:id="22"/>
    </w:p>
    <w:p w:rsidR="00B66F9D" w:rsidRPr="00FF7ADE" w:rsidRDefault="00FF7ADE" w:rsidP="00FF7ADE">
      <w:pPr>
        <w:pStyle w:val="2"/>
        <w:rPr>
          <w:lang w:val="uk-UA"/>
        </w:rPr>
      </w:pPr>
      <w:bookmarkStart w:id="23" w:name="_Toc415604468"/>
      <w:r w:rsidRPr="00FF7ADE">
        <w:rPr>
          <w:lang w:val="uk-UA"/>
        </w:rPr>
        <w:t>Реляційно-об’єктне відображення</w:t>
      </w:r>
      <w:bookmarkEnd w:id="23"/>
    </w:p>
    <w:p w:rsidR="00FF7ADE" w:rsidRDefault="00FF7ADE" w:rsidP="00FF7ADE">
      <w:pPr>
        <w:rPr>
          <w:lang w:val="uk-UA"/>
        </w:rPr>
      </w:pPr>
      <w:r w:rsidRPr="00FF7ADE">
        <w:rPr>
          <w:lang w:val="uk-UA"/>
        </w:rPr>
        <w:t xml:space="preserve">Для реляційно-об’єктного відображення в програмі використовується </w:t>
      </w:r>
      <w:r w:rsidR="00283C22">
        <w:rPr>
          <w:lang w:val="uk-UA"/>
        </w:rPr>
        <w:t xml:space="preserve">шаблон проектування </w:t>
      </w:r>
      <w:r w:rsidRPr="00FF7ADE">
        <w:rPr>
          <w:lang w:val="uk-UA"/>
        </w:rPr>
        <w:t xml:space="preserve"> </w:t>
      </w:r>
      <w:r w:rsidR="00283C22">
        <w:rPr>
          <w:lang w:val="en-US"/>
        </w:rPr>
        <w:t>DAO</w:t>
      </w:r>
      <w:r w:rsidRPr="00FF7ADE">
        <w:rPr>
          <w:lang w:val="uk-UA"/>
        </w:rPr>
        <w:t>, як</w:t>
      </w:r>
      <w:r w:rsidR="0017424B">
        <w:rPr>
          <w:lang w:val="uk-UA"/>
        </w:rPr>
        <w:t>ий побудований</w:t>
      </w:r>
      <w:r w:rsidRPr="00FF7ADE">
        <w:rPr>
          <w:lang w:val="uk-UA"/>
        </w:rPr>
        <w:t xml:space="preserve"> з використанням бібліотеки Hibernate. Hibernate надає можливість легко встановити зв’язок з будь-якою базою даних та створити відображення між об’єктно-орієнтованою моделлю та традиційною реляційною моделлю баз даних. На рис. 3.1 зображено діаграму Entity класів. Детальна специфікація (JavaDoc) наведена нижче.</w:t>
      </w:r>
    </w:p>
    <w:p w:rsidR="00FF7ADE" w:rsidRDefault="00B57740" w:rsidP="00FF7ADE">
      <w:pPr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44451" cy="3829050"/>
            <wp:effectExtent l="19050" t="0" r="8699" b="0"/>
            <wp:docPr id="13" name="Рисунок 13" descr="C:\Users\Antoxann\AppData\Roaming\Skype\antoxann\media_messaging\media_cache\^B49FC213611470A4961E8C535F3E4C9EC071D43C8002F1D85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xann\AppData\Roaming\Skype\antoxann\media_messaging\media_cache\^B49FC213611470A4961E8C535F3E4C9EC071D43C8002F1D85F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51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9B" w:rsidRDefault="00DA7B9B" w:rsidP="00DA7B9B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 3.1 – </w:t>
      </w:r>
      <w:r w:rsidRPr="00DA7B9B">
        <w:rPr>
          <w:lang w:val="uk-UA"/>
        </w:rPr>
        <w:t>Реляційно-об’єктне відображення</w:t>
      </w:r>
    </w:p>
    <w:p w:rsidR="00324CF4" w:rsidRPr="00D62125" w:rsidRDefault="00DA7B9B" w:rsidP="0002719B">
      <w:pPr>
        <w:spacing w:after="0" w:line="240" w:lineRule="auto"/>
        <w:ind w:firstLine="0"/>
        <w:jc w:val="left"/>
      </w:pPr>
      <w:r>
        <w:rPr>
          <w:lang w:val="uk-UA"/>
        </w:rPr>
        <w:br w:type="page"/>
      </w:r>
    </w:p>
    <w:p w:rsidR="00017C53" w:rsidRDefault="008A7AC5" w:rsidP="00324CF4">
      <w:pPr>
        <w:pStyle w:val="3"/>
        <w:rPr>
          <w:noProof/>
          <w:lang w:val="en-US" w:eastAsia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2688" behindDoc="0" locked="1" layoutInCell="0" allowOverlap="1">
                <wp:simplePos x="0" y="0"/>
                <wp:positionH relativeFrom="page">
                  <wp:posOffset>744855</wp:posOffset>
                </wp:positionH>
                <wp:positionV relativeFrom="page">
                  <wp:posOffset>332105</wp:posOffset>
                </wp:positionV>
                <wp:extent cx="6588760" cy="10189210"/>
                <wp:effectExtent l="0" t="0" r="21590" b="21590"/>
                <wp:wrapNone/>
                <wp:docPr id="502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Line 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Line 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6" name="Line 1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1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1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1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Line 1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Line 1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0" name="Line 1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1" name="Line 1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93409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797C14" w:rsidRDefault="00797C14" w:rsidP="00934099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 w:rsidP="00934099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4" o:spid="_x0000_s1296" style="position:absolute;left:0;text-align:left;margin-left:58.65pt;margin-top:26.15pt;width:518.8pt;height:802.3pt;z-index:251762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" o:allowincell="f">
                <v:rect id="Rectangle 7" o:spid="_x0000_s12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7e8QA&#10;AADcAAAADwAAAGRycy9kb3ducmV2LnhtbESP0YrCMBRE3xf8h3AF39ZUxUWrUaog+CS71Q+4NNe2&#10;2NzUJrZ1v36zIPg4zMwZZr3tTSVaalxpWcFkHIEgzqwuOVdwOR8+FyCcR9ZYWSYFT3Kw3Qw+1hhr&#10;2/EPtanPRYCwi1FB4X0dS+myggy6sa2Jg3e1jUEfZJNL3WAX4KaS0yj6kgZLDgsF1rQvKLulD6Pg&#10;5vv2lOTp72F52S2z713SPe6JUqNhn6xAeOr9O/xqH7WCeTSD/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U+3vEAAAA3AAAAA8AAAAAAAAAAAAAAAAAmAIAAGRycy9k&#10;b3ducmV2LnhtbFBLBQYAAAAABAAEAPUAAACJAwAAAAA=&#10;" filled="f" strokeweight="2pt"/>
                <v:line id="Line 8" o:spid="_x0000_s12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    <v:line id="Line 9" o:spid="_x0000_s12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      <v:line id="Line 10" o:spid="_x0000_s13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    <v:line id="Line 11" o:spid="_x0000_s13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      <v:line id="Line 12" o:spid="_x0000_s13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      <v:line id="Line 13" o:spid="_x0000_s13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    <v:line id="Line 14" o:spid="_x0000_s13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UeE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olHhC9AAAA3AAAAA8AAAAAAAAAAAAAAAAAoQIA&#10;AGRycy9kb3ducmV2LnhtbFBLBQYAAAAABAAEAPkAAACLAwAAAAA=&#10;" strokeweight="2pt"/>
                <v:line id="Line 15" o:spid="_x0000_s13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o5OM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2jk4xAAAANwAAAAPAAAAAAAAAAAA&#10;AAAAAKECAABkcnMvZG93bnJldi54bWxQSwUGAAAAAAQABAD5AAAAkgMAAAAA&#10;" strokeweight="1pt"/>
                <v:line id="Line 16" o:spid="_x0000_s13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KYR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+ymEe9AAAA3AAAAA8AAAAAAAAAAAAAAAAAoQIA&#10;AGRycy9kb3ducmV2LnhtbFBLBQYAAAAABAAEAPkAAACLAwAAAAA=&#10;" strokeweight="2pt"/>
                <v:line id="Line 17" o:spid="_x0000_s13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2/b8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uaz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2/b8UAAADcAAAADwAAAAAAAAAA&#10;AAAAAAChAgAAZHJzL2Rvd25yZXYueG1sUEsFBgAAAAAEAAQA+QAAAJMDAAAAAA==&#10;" strokeweight="1pt"/>
                <v:rect id="Rectangle 18" o:spid="_x0000_s13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9" o:spid="_x0000_s13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LD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o22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cLD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3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6Te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83Q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+k3v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" o:spid="_x0000_s13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I24M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2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I24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2" o:spid="_x0000_s13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ol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WHNIX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KiX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3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93409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4" o:spid="_x0000_s13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797C14" w:rsidRDefault="00797C14" w:rsidP="00934099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25" o:spid="_x0000_s13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797C14" w:rsidP="00934099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24CF4">
        <w:rPr>
          <w:lang w:val="uk-UA"/>
        </w:rPr>
        <w:t>3.1.2 Клас «</w:t>
      </w:r>
      <w:r w:rsidR="00017C53" w:rsidRPr="00017C53">
        <w:rPr>
          <w:lang w:val="en-US"/>
        </w:rPr>
        <w:t>ConscriptCardDAO</w:t>
      </w:r>
      <w:r w:rsidR="00324CF4">
        <w:t>»</w:t>
      </w:r>
      <w:r w:rsidR="00017C53" w:rsidRPr="00017C53">
        <w:rPr>
          <w:noProof/>
          <w:lang w:val="uk-UA" w:eastAsia="uk-UA"/>
        </w:rPr>
        <w:t xml:space="preserve"> </w:t>
      </w:r>
    </w:p>
    <w:p w:rsidR="00324CF4" w:rsidRDefault="00017C53" w:rsidP="00017C53">
      <w:pPr>
        <w:pStyle w:val="3"/>
        <w:ind w:hanging="1702"/>
      </w:pPr>
      <w:r>
        <w:rPr>
          <w:noProof/>
          <w:lang w:val="uk-UA" w:eastAsia="uk-UA"/>
        </w:rPr>
        <w:drawing>
          <wp:inline distT="0" distB="0" distL="0" distR="0">
            <wp:extent cx="6312667" cy="5286375"/>
            <wp:effectExtent l="19050" t="0" r="0" b="0"/>
            <wp:docPr id="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005" t="8262" r="26724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667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017C53" w:rsidRDefault="00017C53" w:rsidP="00A87118">
      <w:pPr>
        <w:pStyle w:val="3"/>
        <w:rPr>
          <w:lang w:val="en-US"/>
        </w:rPr>
      </w:pPr>
    </w:p>
    <w:p w:rsidR="00934099" w:rsidRDefault="008A7AC5" w:rsidP="00934099">
      <w:pPr>
        <w:pStyle w:val="3"/>
        <w:rPr>
          <w:lang w:val="en-US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3712" behindDoc="0" locked="1" layoutInCell="0" allowOverlap="1">
                <wp:simplePos x="0" y="0"/>
                <wp:positionH relativeFrom="page">
                  <wp:posOffset>738505</wp:posOffset>
                </wp:positionH>
                <wp:positionV relativeFrom="page">
                  <wp:posOffset>404495</wp:posOffset>
                </wp:positionV>
                <wp:extent cx="6588760" cy="10189210"/>
                <wp:effectExtent l="0" t="0" r="21590" b="21590"/>
                <wp:wrapNone/>
                <wp:docPr id="482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E102A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797C14" w:rsidRDefault="00797C14" w:rsidP="00E102AE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 w:rsidP="00E102AE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6" style="position:absolute;left:0;text-align:left;margin-left:58.15pt;margin-top:31.85pt;width:518.8pt;height:802.3pt;z-index:251763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" o:allowincell="f">
                <v:rect id="Rectangle 127" o:spid="_x0000_s13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3vM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s/kU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97zEAAAA3AAAAA8AAAAAAAAAAAAAAAAAmAIAAGRycy9k&#10;b3ducmV2LnhtbFBLBQYAAAAABAAEAPUAAACJAwAAAAA=&#10;" filled="f" strokeweight="2pt"/>
                <v:line id="Line 128" o:spid="_x0000_s13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    <v:line id="Line 129" o:spid="_x0000_s13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Line 130" o:spid="_x0000_s13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    <v:line id="Line 131" o:spid="_x0000_s13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ccfs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m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HH7DAAAA3AAAAA8AAAAAAAAAAAAA&#10;AAAAoQIAAGRycy9kb3ducmV2LnhtbFBLBQYAAAAABAAEAPkAAACRAwAAAAA=&#10;" strokeweight="2pt"/>
                <v:line id="Line 132" o:spid="_x0000_s13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    <v:line id="Line 133" o:spid="_x0000_s13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    <v:line id="Line 134" o:spid="_x0000_s13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cS17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XEte9AAAA3AAAAA8AAAAAAAAAAAAAAAAAoQIA&#10;AGRycy9kb3ducmV2LnhtbFBLBQYAAAAABAAEAPkAAACLAwAAAAA=&#10;" strokeweight="2pt"/>
                <v:line id="Line 135" o:spid="_x0000_s13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g1/8QAAADcAAAADwAAAGRycy9kb3ducmV2LnhtbESP0WoCMRRE3wv9h3ALvtXsipS6GkVa&#10;BcWHou0HXDfXzermZkmirv16Uyj4OMzMGWYy62wjLuRD7VhB3s9AEJdO11wp+Plevr6DCBFZY+OY&#10;FNwowGz6/DTBQrsrb+myi5VIEA4FKjAxtoWUoTRkMfRdS5y8g/MWY5K+ktrjNcFtIwdZ9iYt1pwW&#10;DLb0Yag87c5WwdrvN6f8tzJyz2u/aL4+R8Eeleq9dPMxiEhdfIT/2yutYDjK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6DX/xAAAANwAAAAPAAAAAAAAAAAA&#10;AAAAAKECAABkcnMvZG93bnJldi54bWxQSwUGAAAAAAQABAD5AAAAkgMAAAAA&#10;" strokeweight="1pt"/>
                <v:line id="Line 136" o:spid="_x0000_s13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  <v:line id="Line 137" o:spid="_x0000_s13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OE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B+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g4TxAAAANwAAAAPAAAAAAAAAAAA&#10;AAAAAKECAABkcnMvZG93bnJldi54bWxQSwUGAAAAAAQABAD5AAAAkgMAAAAA&#10;" strokeweight="1pt"/>
                <v:rect id="Rectangle 138" o:spid="_x0000_s13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Z6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XpLo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sZ6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3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3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3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3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3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E102A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3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uF8s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D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8uF8s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Pr="00797C14" w:rsidRDefault="00797C14" w:rsidP="00E102AE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145" o:spid="_x0000_s13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797C14" w:rsidP="00E102AE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87118">
        <w:rPr>
          <w:lang w:val="uk-UA"/>
        </w:rPr>
        <w:t>3.1.3 Клас «</w:t>
      </w:r>
      <w:r w:rsidR="00017C53" w:rsidRPr="00017C53">
        <w:rPr>
          <w:lang w:val="en-US"/>
        </w:rPr>
        <w:t>MedicalSpecialistDAO</w:t>
      </w:r>
      <w:r w:rsidR="00A87118">
        <w:t>»</w:t>
      </w:r>
    </w:p>
    <w:p w:rsidR="00B55B81" w:rsidRDefault="00934099" w:rsidP="00934099">
      <w:pPr>
        <w:pStyle w:val="3"/>
        <w:ind w:hanging="1276"/>
      </w:pPr>
      <w:r>
        <w:rPr>
          <w:b w:val="0"/>
          <w:noProof/>
          <w:lang w:val="uk-UA" w:eastAsia="uk-UA"/>
        </w:rPr>
        <w:drawing>
          <wp:inline distT="0" distB="0" distL="0" distR="0">
            <wp:extent cx="6087999" cy="5248275"/>
            <wp:effectExtent l="19050" t="0" r="8001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203" t="8262" r="28648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99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4099" w:rsidRDefault="00934099" w:rsidP="00E51D82">
      <w:pPr>
        <w:pStyle w:val="3"/>
        <w:rPr>
          <w:lang w:val="en-US"/>
        </w:rPr>
      </w:pPr>
    </w:p>
    <w:p w:rsidR="00934099" w:rsidRDefault="00934099" w:rsidP="00E51D82">
      <w:pPr>
        <w:pStyle w:val="3"/>
        <w:rPr>
          <w:lang w:val="en-US"/>
        </w:rPr>
      </w:pPr>
    </w:p>
    <w:p w:rsidR="00934099" w:rsidRDefault="00934099" w:rsidP="00E51D82">
      <w:pPr>
        <w:pStyle w:val="3"/>
        <w:rPr>
          <w:lang w:val="en-US"/>
        </w:rPr>
      </w:pPr>
    </w:p>
    <w:p w:rsidR="00934099" w:rsidRDefault="00934099" w:rsidP="00E51D82">
      <w:pPr>
        <w:pStyle w:val="3"/>
        <w:rPr>
          <w:lang w:val="en-US"/>
        </w:rPr>
      </w:pPr>
    </w:p>
    <w:p w:rsidR="00934099" w:rsidRDefault="00934099" w:rsidP="00E51D82">
      <w:pPr>
        <w:pStyle w:val="3"/>
        <w:rPr>
          <w:lang w:val="en-US"/>
        </w:rPr>
      </w:pPr>
    </w:p>
    <w:p w:rsidR="00934099" w:rsidRDefault="00934099" w:rsidP="00E51D82">
      <w:pPr>
        <w:pStyle w:val="3"/>
        <w:rPr>
          <w:lang w:val="en-US"/>
        </w:rPr>
      </w:pPr>
    </w:p>
    <w:p w:rsidR="00934099" w:rsidRDefault="00E51D82" w:rsidP="00934099">
      <w:pPr>
        <w:pStyle w:val="3"/>
        <w:rPr>
          <w:lang w:val="en-US"/>
        </w:rPr>
      </w:pPr>
      <w:r>
        <w:t xml:space="preserve">3.1.4 </w:t>
      </w:r>
      <w:r w:rsidRPr="00020874">
        <w:rPr>
          <w:lang w:val="uk-UA"/>
        </w:rPr>
        <w:t xml:space="preserve">Клас </w:t>
      </w:r>
      <w:r>
        <w:t>«</w:t>
      </w:r>
      <w:r w:rsidR="00934099" w:rsidRPr="00934099">
        <w:rPr>
          <w:lang w:val="en-US"/>
        </w:rPr>
        <w:t>MedicalUnitDAO</w:t>
      </w:r>
      <w:r>
        <w:t>»</w:t>
      </w:r>
    </w:p>
    <w:p w:rsidR="00D31FAF" w:rsidRDefault="00934099" w:rsidP="00D31FAF">
      <w:pPr>
        <w:spacing w:after="0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221016" cy="5238750"/>
            <wp:effectExtent l="19050" t="0" r="8334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363" t="7977" r="27846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16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E9" w:rsidRDefault="008A7AC5" w:rsidP="001858E9">
      <w:pPr>
        <w:rPr>
          <w:lang w:val="uk-UA"/>
        </w:rPr>
      </w:pPr>
      <w:r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759616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671" name="Группа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0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31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3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" name="Line 33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8" name="Line 34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9" name="Line 3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0" name="Line 36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1" name="Line 37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2" name="Line 3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3" name="Line 3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4" name="Line 4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797C14" w:rsidRDefault="00797C14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797C14">
                              <w:pPr>
                                <w:pStyle w:val="ac"/>
                                <w:jc w:val="center"/>
                              </w:pPr>
                              <w:r>
                                <w:t>6.05012</w:t>
                              </w:r>
                              <w:r w:rsidR="00117A0E" w:rsidRPr="00A56821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A56821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71" o:spid="_x0000_s1336" style="position:absolute;left:0;text-align:left;margin-left:56.7pt;margin-top:19.85pt;width:518.8pt;height:802.3pt;z-index:2517596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LpgF90HBwAAjlMAAA4AAAAAAAAAAAAAAAAALgIAAGRycy9lMm9Eb2Mu&#10;eG1sUEsBAi0AFAAGAAgAAAAhAIxDtsrhAAAADAEAAA8AAAAAAAAAAAAAAAAAYQkAAGRycy9kb3du&#10;cmV2LnhtbFBLBQYAAAAABAAEAPMAAABvCgAAAAA=&#10;" o:allowincell="f">
                <v:rect id="Rectangle 30" o:spid="_x0000_s13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N7sQA&#10;AADcAAAADwAAAGRycy9kb3ducmV2LnhtbESP0YrCMBRE3xf8h3AF39ZUEVerUaog+CS71Q+4NNe2&#10;2NzUJrZ1v36zIPg4zMwZZr3tTSVaalxpWcFkHIEgzqwuOVdwOR8+FyCcR9ZYWSYFT3Kw3Qw+1hhr&#10;2/EPtanPRYCwi1FB4X0dS+myggy6sa2Jg3e1jUEfZJNL3WAX4KaS0yiaS4Mlh4UCa9oXlN3Sh1Fw&#10;8317SvL097C87JbZ9y7pHvdEqdGwT1YgPPX+HX61j1rBVzSD/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5De7EAAAA3AAAAA8AAAAAAAAAAAAAAAAAmAIAAGRycy9k&#10;b3ducmV2LnhtbFBLBQYAAAAABAAEAPUAAACJAwAAAAA=&#10;" filled="f" strokeweight="2pt"/>
                <v:line id="Line 31" o:spid="_x0000_s13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9Ft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y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JPRbTAAAAA3AAAAA8AAAAAAAAAAAAAAAAA&#10;oQIAAGRycy9kb3ducmV2LnhtbFBLBQYAAAAABAAEAPkAAACOAwAAAAA=&#10;" strokeweight="2pt"/>
                <v:line id="Line 32" o:spid="_x0000_s13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3bw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6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d28PAAAAA3AAAAA8AAAAAAAAAAAAAAAAA&#10;oQIAAGRycy9kb3ducmV2LnhtbFBLBQYAAAAABAAEAPkAAACOAwAAAAA=&#10;" strokeweight="2pt"/>
                <v:line id="Line 33" o:spid="_x0000_s13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+W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2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RfljAAAAA3AAAAA8AAAAAAAAAAAAAAAAA&#10;oQIAAGRycy9kb3ducmV2LnhtbFBLBQYAAAAABAAEAPkAAACOAwAAAAA=&#10;" strokeweight="2pt"/>
                <v:line id="Line 34" o:spid="_x0000_s13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7qK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EYW14Uw4AnLz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xO6iq9AAAA3AAAAA8AAAAAAAAAAAAAAAAAoQIA&#10;AGRycy9kb3ducmV2LnhtbFBLBQYAAAAABAAEAPkAAACLAwAAAAA=&#10;" strokeweight="2pt"/>
                <v:line id="Line 35" o:spid="_x0000_s13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PscMAAADc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CT7HDAAAA3AAAAA8AAAAAAAAAAAAA&#10;AAAAoQIAAGRycy9kb3ducmV2LnhtbFBLBQYAAAAABAAEAPkAAACRAwAAAAA=&#10;" strokeweight="2pt"/>
                <v:line id="Line 36" o:spid="_x0000_s13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Fw8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n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fhcPG9AAAA3AAAAA8AAAAAAAAAAAAAAAAAoQIA&#10;AGRycy9kb3ducmV2LnhtbFBLBQYAAAAABAAEAPkAAACLAwAAAAA=&#10;" strokeweight="2pt"/>
                <v:line id="Line 37" o:spid="_x0000_s13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iJCs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tYza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YiQrDAAAA3AAAAA8AAAAAAAAAAAAA&#10;AAAAoQIAAGRycy9kb3ducmV2LnhtbFBLBQYAAAAABAAEAPkAAACRAwAAAAA=&#10;" strokeweight="2pt"/>
                <v:line id="Line 38" o:spid="_x0000_s13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VzsUAAADcAAAADwAAAGRycy9kb3ducmV2LnhtbESP3WoCMRSE7wXfIRyhdzWrhaqrUcS2&#10;UOmF+PMAx81xs7o5WZJUt336Rih4OczMN8xs0dpaXMmHyrGCQT8DQVw4XXGp4LD/eB6DCBFZY+2Y&#10;FPxQgMW825lhrt2Nt3TdxVIkCIccFZgYm1zKUBiyGPquIU7eyXmLMUlfSu3xluC2lsMse5UWK04L&#10;BhtaGSouu2+rYO2PX5fBb2nkkdf+vd68TYI9K/XUa5dTEJHa+Aj/tz+1gtH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mVzsUAAADcAAAADwAAAAAAAAAA&#10;AAAAAAChAgAAZHJzL2Rvd25yZXYueG1sUEsFBgAAAAAEAAQA+QAAAJMDAAAAAA==&#10;" strokeweight="1pt"/>
                <v:line id="Line 39" o:spid="_x0000_s13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ay5s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fKz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hrLmxAAAANwAAAAPAAAAAAAAAAAA&#10;AAAAAKECAABkcnMvZG93bnJldi54bWxQSwUGAAAAAAQABAD5AAAAkgMAAAAA&#10;" strokeweight="2pt"/>
                <v:line id="Line 40" o:spid="_x0000_s13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yoIc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aDO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yoIcUAAADcAAAADwAAAAAAAAAA&#10;AAAAAAChAgAAZHJzL2Rvd25yZXYueG1sUEsFBgAAAAAEAAQA+QAAAJMDAAAAAA==&#10;" strokeweight="1pt"/>
                <v:rect id="Rectangle 41" o:spid="_x0000_s13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SCNs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8mUB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UgjbEAAAA3AAAAA8AAAAAAAAAAAAAAAAAmAIAAGRycy9k&#10;b3ducmV2LnhtbFBLBQYAAAAABAAEAPUAAACJ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2" o:spid="_x0000_s13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cQc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yS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hxB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3" o:spid="_x0000_s13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q52s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w/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irna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4" o:spid="_x0000_s13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tqM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S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Utq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5" o:spid="_x0000_s13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IM8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Otz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Ygz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6" o:spid="_x0000_s13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VS08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VS08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7" o:spid="_x0000_s13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3SM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bwk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n3S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Pr="00797C14" w:rsidRDefault="00797C14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16</w:t>
                        </w:r>
                      </w:p>
                    </w:txbxContent>
                  </v:textbox>
                </v:rect>
                <v:rect id="Rectangle 48" o:spid="_x0000_s13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tpP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wy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7aT/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797C14">
                        <w:pPr>
                          <w:pStyle w:val="ac"/>
                          <w:jc w:val="center"/>
                        </w:pPr>
                        <w:r>
                          <w:t>6.05012</w:t>
                        </w:r>
                        <w:r w:rsidR="00117A0E" w:rsidRPr="00A56821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A56821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858E9">
        <w:rPr>
          <w:lang w:val="uk-UA"/>
        </w:rPr>
        <w:br w:type="page"/>
      </w:r>
    </w:p>
    <w:p w:rsidR="00B76AFA" w:rsidRPr="00B76AFA" w:rsidRDefault="008A7AC5" w:rsidP="00B76AFA">
      <w:pPr>
        <w:pStyle w:val="2"/>
        <w:ind w:left="1134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08416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58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A56821" w:rsidRDefault="008D63F8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56" style="position:absolute;left:0;text-align:left;margin-left:56.7pt;margin-top:19.85pt;width:518.8pt;height:802.3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" o:allowincell="f">
                <v:rect id="Rectangle 127" o:spid="_x0000_s13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IYfcMA&#10;AADbAAAADwAAAGRycy9kb3ducmV2LnhtbESP0YrCMBRE3wX/IdwF3zRdQbFdo1RB8El2qx9wae62&#10;xeamNrGtfv1GWPBxmJkzzHo7mFp01LrKsoLPWQSCOLe64kLB5XyYrkA4j6yxtkwKHuRguxmP1pho&#10;2/MPdZkvRICwS1BB6X2TSOnykgy6mW2Ig/drW4M+yLaQusU+wE0t51G0lAYrDgslNrQvKb9md6Pg&#10;6ofulBbZ8xBfdnH+vUv7+y1VavIxpF8gPA3+Hf5vH7WCRQyv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IYfcMAAADbAAAADwAAAAAAAAAAAAAAAACYAgAAZHJzL2Rv&#10;d25yZXYueG1sUEsFBgAAAAAEAAQA9QAAAIgDAAAAAA==&#10;" filled="f" strokeweight="2pt"/>
                <v:line id="Line 128" o:spid="_x0000_s13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<v:line id="Line 129" o:spid="_x0000_s13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130" o:spid="_x0000_s13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131" o:spid="_x0000_s13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line id="Line 132" o:spid="_x0000_s13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yl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BMpa9AAAA3AAAAA8AAAAAAAAAAAAAAAAAoQIA&#10;AGRycy9kb3ducmV2LnhtbFBLBQYAAAAABAAEAPkAAACLAwAAAAA=&#10;" strokeweight="2pt"/>
                <v:line id="Line 133" o:spid="_x0000_s13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2XDc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TZcNxAAAANwAAAAPAAAAAAAAAAAA&#10;AAAAAKECAABkcnMvZG93bnJldi54bWxQSwUGAAAAAAQABAD5AAAAkgMAAAAA&#10;" strokeweight="2pt"/>
                <v:line id="Line 134" o:spid="_x0000_s13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  <v:line id="Line 135" o:spid="_x0000_s13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GPZcUAAADcAAAADwAAAGRycy9kb3ducmV2LnhtbESP3WoCMRSE7wXfIRzBu5rdomK3RpH+&#10;gNILUfsAx83pZnVzsiSpbvv0jVDwcpiZb5j5srONuJAPtWMF+SgDQVw6XXOl4PPw/jADESKyxsYx&#10;KfihAMtFvzfHQrsr7+iyj5VIEA4FKjAxtoWUoTRkMYxcS5y8L+ctxiR9JbXHa4LbRj5m2VRarDkt&#10;GGzpxVB53n9bBRt//Djnv5WRR974t2b7+hTsSanhoFs9g4jUxXv4v73WCsa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GPZcUAAADcAAAADwAAAAAAAAAA&#10;AAAAAAChAgAAZHJzL2Rvd25yZXYueG1sUEsFBgAAAAAEAAQA+QAAAJMDAAAAAA==&#10;" strokeweight="1pt"/>
                <v:line id="Line 136" o:spid="_x0000_s13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  <v:line id="Line 137" o:spid="_x0000_s13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0i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i+D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0icUAAADcAAAADwAAAAAAAAAA&#10;AAAAAAChAgAAZHJzL2Rvd25yZXYueG1sUEsFBgAAAAAEAAQA+QAAAJMDAAAAAA==&#10;" strokeweight="1pt"/>
                <v:rect id="Rectangle 138" o:spid="_x0000_s13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3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3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3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3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3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3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Pr="00A56821" w:rsidRDefault="008D63F8">
                        <w:pPr>
                          <w:pStyle w:val="ac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145" o:spid="_x0000_s13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srs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Usr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8D63F8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24" w:name="_Toc415604469"/>
      <w:r w:rsidR="00DB783C">
        <w:rPr>
          <w:noProof/>
          <w:lang w:val="uk-UA"/>
        </w:rPr>
        <w:t xml:space="preserve">Специфікація </w:t>
      </w:r>
      <w:r w:rsidR="00934099">
        <w:rPr>
          <w:noProof/>
          <w:lang w:val="en-US"/>
        </w:rPr>
        <w:t>HibernateUntil</w:t>
      </w:r>
      <w:r w:rsidR="001858E9" w:rsidRPr="004E0C2F">
        <w:rPr>
          <w:lang w:val="uk-UA"/>
        </w:rPr>
        <w:t xml:space="preserve"> </w:t>
      </w:r>
      <w:r w:rsidR="00934099">
        <w:rPr>
          <w:lang w:val="uk-UA"/>
        </w:rPr>
        <w:t>класу</w:t>
      </w:r>
      <w:bookmarkEnd w:id="24"/>
    </w:p>
    <w:p w:rsidR="004E0C2F" w:rsidRPr="008C2162" w:rsidRDefault="00E84A90" w:rsidP="004E0C2F">
      <w:pPr>
        <w:rPr>
          <w:noProof/>
        </w:rPr>
      </w:pPr>
      <w:r>
        <w:rPr>
          <w:noProof/>
          <w:lang w:val="uk-UA"/>
        </w:rPr>
        <w:t xml:space="preserve">Клас </w:t>
      </w:r>
      <w:r>
        <w:rPr>
          <w:noProof/>
          <w:lang w:val="en-US"/>
        </w:rPr>
        <w:t>HibernateUtil</w:t>
      </w:r>
      <w:r w:rsidRPr="00E84A90">
        <w:rPr>
          <w:noProof/>
          <w:lang w:val="uk-UA"/>
        </w:rPr>
        <w:t xml:space="preserve"> </w:t>
      </w:r>
      <w:r>
        <w:rPr>
          <w:noProof/>
          <w:lang w:val="uk-UA"/>
        </w:rPr>
        <w:t xml:space="preserve">слугує для того, щоб при взаємодії із файлами конфігурації створювати </w:t>
      </w:r>
      <w:r>
        <w:rPr>
          <w:noProof/>
          <w:lang w:val="en-US"/>
        </w:rPr>
        <w:t>hibernate</w:t>
      </w:r>
      <w:r>
        <w:rPr>
          <w:noProof/>
          <w:lang w:val="uk-UA"/>
        </w:rPr>
        <w:t>-сесію. Діаграму цього інтерфейса</w:t>
      </w:r>
      <w:r w:rsidR="00276162" w:rsidRPr="00276162">
        <w:rPr>
          <w:noProof/>
          <w:lang w:val="uk-UA"/>
        </w:rPr>
        <w:t xml:space="preserve"> можна побачити на рис. 3.2.</w:t>
      </w:r>
      <w:r w:rsidR="008C2162">
        <w:rPr>
          <w:noProof/>
          <w:lang w:val="uk-UA"/>
        </w:rPr>
        <w:t xml:space="preserve"> Детальна специфікація (</w:t>
      </w:r>
      <w:r w:rsidR="008C2162">
        <w:rPr>
          <w:noProof/>
          <w:lang w:val="en-US"/>
        </w:rPr>
        <w:t>JavaDoc</w:t>
      </w:r>
      <w:r w:rsidR="008C2162" w:rsidRPr="009D4841">
        <w:rPr>
          <w:noProof/>
        </w:rPr>
        <w:t xml:space="preserve">) </w:t>
      </w:r>
      <w:r w:rsidR="008C2162">
        <w:rPr>
          <w:noProof/>
        </w:rPr>
        <w:t>наведена нижче.</w:t>
      </w:r>
    </w:p>
    <w:p w:rsidR="008C2162" w:rsidRDefault="00934099" w:rsidP="00934099">
      <w:pPr>
        <w:ind w:firstLine="0"/>
        <w:jc w:val="center"/>
        <w:rPr>
          <w:noProof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406777" cy="1657350"/>
            <wp:effectExtent l="19050" t="0" r="3173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642" t="36467" r="37627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647" cy="166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62" w:rsidRPr="008D63F8" w:rsidRDefault="008C2162" w:rsidP="008C2162">
      <w:pPr>
        <w:ind w:firstLine="0"/>
        <w:jc w:val="center"/>
        <w:rPr>
          <w:noProof/>
        </w:rPr>
      </w:pPr>
      <w:r>
        <w:rPr>
          <w:noProof/>
          <w:lang w:val="uk-UA"/>
        </w:rPr>
        <w:t xml:space="preserve">Рис 3.2. – Діаграма </w:t>
      </w:r>
      <w:r w:rsidR="008D63F8">
        <w:rPr>
          <w:noProof/>
          <w:lang w:val="en-US"/>
        </w:rPr>
        <w:t xml:space="preserve">HibernateUnit </w:t>
      </w:r>
      <w:r w:rsidR="008D63F8">
        <w:rPr>
          <w:noProof/>
        </w:rPr>
        <w:t>класу</w:t>
      </w:r>
    </w:p>
    <w:p w:rsidR="00E84A90" w:rsidRDefault="00E84A90" w:rsidP="00E84A90">
      <w:pPr>
        <w:pStyle w:val="3"/>
        <w:numPr>
          <w:ilvl w:val="2"/>
          <w:numId w:val="1"/>
        </w:numPr>
        <w:rPr>
          <w:noProof/>
          <w:lang w:val="uk-UA"/>
        </w:rPr>
      </w:pPr>
      <w:r>
        <w:rPr>
          <w:noProof/>
          <w:lang w:val="uk-UA"/>
        </w:rPr>
        <w:t>Клас</w:t>
      </w:r>
      <w:r w:rsidR="00335528" w:rsidRPr="009D4841">
        <w:rPr>
          <w:noProof/>
          <w:lang w:val="uk-UA"/>
        </w:rPr>
        <w:t xml:space="preserve"> «</w:t>
      </w:r>
      <w:r>
        <w:rPr>
          <w:noProof/>
          <w:lang w:val="en-US"/>
        </w:rPr>
        <w:t>HibernateUntil</w:t>
      </w:r>
      <w:r w:rsidR="00335528" w:rsidRPr="009D4841">
        <w:rPr>
          <w:noProof/>
          <w:lang w:val="uk-UA"/>
        </w:rPr>
        <w:t>»</w:t>
      </w:r>
    </w:p>
    <w:p w:rsidR="00335528" w:rsidRDefault="00E84A90" w:rsidP="00E84A90">
      <w:pPr>
        <w:pStyle w:val="3"/>
        <w:ind w:left="2138" w:hanging="2138"/>
        <w:rPr>
          <w:lang w:val="uk-UA"/>
        </w:rPr>
      </w:pPr>
      <w:r>
        <w:rPr>
          <w:b w:val="0"/>
          <w:noProof/>
          <w:lang w:val="uk-UA" w:eastAsia="uk-UA"/>
        </w:rPr>
        <w:drawing>
          <wp:inline distT="0" distB="0" distL="0" distR="0">
            <wp:extent cx="5823255" cy="4010025"/>
            <wp:effectExtent l="19050" t="0" r="60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165" t="8262" r="25281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05" cy="401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p w:rsidR="00E84A90" w:rsidRPr="00E84A90" w:rsidRDefault="00E84A90" w:rsidP="00E84A90">
      <w:pPr>
        <w:rPr>
          <w:lang w:val="uk-UA"/>
        </w:rPr>
      </w:pPr>
    </w:p>
    <w:p w:rsidR="00B76AFA" w:rsidRPr="00B76AFA" w:rsidRDefault="00DB783C" w:rsidP="00B76AFA">
      <w:pPr>
        <w:pStyle w:val="2"/>
        <w:ind w:left="1134"/>
        <w:rPr>
          <w:lang w:val="uk-UA"/>
        </w:rPr>
      </w:pPr>
      <w:bookmarkStart w:id="25" w:name="_Toc415604470"/>
      <w:r w:rsidRPr="004533F3">
        <w:rPr>
          <w:lang w:val="uk-UA"/>
        </w:rPr>
        <w:t>Класи контролерів та їх специфікація</w:t>
      </w:r>
      <w:bookmarkEnd w:id="25"/>
    </w:p>
    <w:p w:rsidR="004315FE" w:rsidRDefault="004533F3" w:rsidP="004315FE">
      <w:pPr>
        <w:spacing w:after="0"/>
        <w:rPr>
          <w:lang w:val="uk-UA"/>
        </w:rPr>
      </w:pPr>
      <w:r w:rsidRPr="004315FE">
        <w:rPr>
          <w:lang w:val="uk-UA"/>
        </w:rPr>
        <w:t xml:space="preserve">Дані класи призначені для створення зв’язку між сервером та клієнтом. </w:t>
      </w:r>
      <w:r w:rsidR="00B76B09" w:rsidRPr="004315FE">
        <w:rPr>
          <w:lang w:val="uk-UA"/>
        </w:rPr>
        <w:t xml:space="preserve">Діаграма класів контролерів </w:t>
      </w:r>
      <w:r w:rsidR="004315FE">
        <w:rPr>
          <w:lang w:val="uk-UA"/>
        </w:rPr>
        <w:t>представлена на рис 3.3.</w:t>
      </w:r>
    </w:p>
    <w:p w:rsidR="004315FE" w:rsidRDefault="00B73ACF" w:rsidP="00B73ACF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937760" cy="35433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5596" t="26781" r="29770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FE" w:rsidRDefault="004315FE" w:rsidP="004315FE">
      <w:pPr>
        <w:ind w:firstLine="0"/>
        <w:jc w:val="center"/>
        <w:rPr>
          <w:lang w:val="uk-UA"/>
        </w:rPr>
      </w:pPr>
      <w:r>
        <w:rPr>
          <w:lang w:val="uk-UA"/>
        </w:rPr>
        <w:t>Рис 3.3 – Діаграма контролерів</w:t>
      </w:r>
    </w:p>
    <w:p w:rsidR="004D7ADD" w:rsidRPr="00D62125" w:rsidRDefault="004315FE" w:rsidP="0002719B">
      <w:pPr>
        <w:pStyle w:val="3"/>
        <w:rPr>
          <w:rFonts w:ascii="Arial" w:hAnsi="Arial" w:cs="Arial"/>
          <w:noProof/>
          <w:color w:val="353833"/>
          <w:sz w:val="18"/>
          <w:szCs w:val="18"/>
          <w:lang w:val="uk-UA" w:eastAsia="uk-UA"/>
        </w:rPr>
      </w:pPr>
      <w:r>
        <w:rPr>
          <w:lang w:val="uk-UA"/>
        </w:rPr>
        <w:br w:type="page"/>
      </w:r>
      <w:r w:rsidR="008A7AC5"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716608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541" name="Группа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20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20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Line 21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21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Line 21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" name="Line 21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Line 21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" name="Line 21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1" name="Line 21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21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D63F8" w:rsidRDefault="008D63F8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41" o:spid="_x0000_s1376" style="position:absolute;left:0;text-align:left;margin-left:56.7pt;margin-top:19.85pt;width:518.8pt;height:802.3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/MqxsAMHAAChUwAADgAAAAAAAAAAAAAAAAAuAgAAZHJzL2Uyb0RvYy54bWxQ&#10;SwECLQAUAAYACAAAACEAjEO2yuEAAAAMAQAADwAAAAAAAAAAAAAAAABdCQAAZHJzL2Rvd25yZXYu&#10;eG1sUEsFBgAAAAAEAAQA8wAAAGsKAAAAAA==&#10;" o:allowincell="f">
                <v:rect id="Rectangle 207" o:spid="_x0000_s13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LnIMQA&#10;AADcAAAADwAAAGRycy9kb3ducmV2LnhtbESP0YrCMBRE34X9h3AX9k1TZZW1GqUuCD6JVj/g0txt&#10;i81Nt4lt9euNIPg4zMwZZrnuTSVaalxpWcF4FIEgzqwuOVdwPm2HPyCcR9ZYWSYFN3KwXn0Mlhhr&#10;2/GR2tTnIkDYxaig8L6OpXRZQQbdyNbEwfuzjUEfZJNL3WAX4KaSkyiaSYMlh4UCa/otKLukV6Pg&#10;4vt2n+TpfTs/b+bZYZN01/9Eqa/PPlmA8NT7d/jV3mkF0+8J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5yDEAAAA3AAAAA8AAAAAAAAAAAAAAAAAmAIAAGRycy9k&#10;b3ducmV2LnhtbFBLBQYAAAAABAAEAPUAAACJAwAAAAA=&#10;" filled="f" strokeweight="2pt"/>
                <v:line id="Line 208" o:spid="_x0000_s13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  <v:line id="Line 209" o:spid="_x0000_s13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    <v:line id="Line 210" o:spid="_x0000_s13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GSl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kpXDAAAA3AAAAA8AAAAAAAAAAAAA&#10;AAAAoQIAAGRycy9kb3ducmV2LnhtbFBLBQYAAAAABAAEAPkAAACRAwAAAAA=&#10;" strokeweight="2pt"/>
                <v:line id="Line 211" o:spid="_x0000_s13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    <v:line id="Line 212" o:spid="_x0000_s13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+pe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f6l5xAAAANwAAAAPAAAAAAAAAAAA&#10;AAAAAKECAABkcnMvZG93bnJldi54bWxQSwUGAAAAAAQABAD5AAAAkgMAAAAA&#10;" strokeweight="2pt"/>
                <v:line id="Line 213" o:spid="_x0000_s13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A9C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fgPQu9AAAA3AAAAA8AAAAAAAAAAAAAAAAAoQIA&#10;AGRycy9kb3ducmV2LnhtbFBLBQYAAAAABAAEAPkAAACLAwAAAAA=&#10;" strokeweight="2pt"/>
                <v:line id="Line 214" o:spid="_x0000_s13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yYkM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JiQxAAAANwAAAAPAAAAAAAAAAAA&#10;AAAAAKECAABkcnMvZG93bnJldi54bWxQSwUGAAAAAAQABAD5AAAAkgMAAAAA&#10;" strokeweight="2pt"/>
                <v:line id="Line 215" o:spid="_x0000_s13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wlY8EAAADcAAAADwAAAGRycy9kb3ducmV2LnhtbERPy2oCMRTdC/5DuEJ3mrFg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/CVjwQAAANwAAAAPAAAAAAAAAAAAAAAA&#10;AKECAABkcnMvZG93bnJldi54bWxQSwUGAAAAAAQABAD5AAAAjwMAAAAA&#10;" strokeweight="1pt"/>
                <v:line id="Line 216" o:spid="_x0000_s13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MCS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wMCS78AAADcAAAADwAAAAAAAAAAAAAAAACh&#10;AgAAZHJzL2Rvd25yZXYueG1sUEsFBgAAAAAEAAQA+QAAAI0DAAAAAA==&#10;" strokeweight="2pt"/>
                <v:line id="Line 217" o:spid="_x0000_s13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Iej8QAAADcAAAADwAAAGRycy9kb3ducmV2LnhtbESP0WoCMRRE3wv+Q7iCb5pVUO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Yh6PxAAAANwAAAAPAAAAAAAAAAAA&#10;AAAAAKECAABkcnMvZG93bnJldi54bWxQSwUGAAAAAAQABAD5AAAAkgMAAAAA&#10;" strokeweight="1pt"/>
                <v:rect id="Rectangle 218" o:spid="_x0000_s13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219" o:spid="_x0000_s13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0" o:spid="_x0000_s13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21" o:spid="_x0000_s13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22" o:spid="_x0000_s13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Eym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TKb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3" o:spid="_x0000_s13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6m6c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6m6c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4" o:spid="_x0000_s13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Dcs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Yw9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CA3L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D63F8" w:rsidRDefault="008D63F8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</w:t>
                        </w:r>
                      </w:p>
                    </w:txbxContent>
                  </v:textbox>
                </v:rect>
                <v:rect id="Rectangle 225" o:spid="_x0000_s13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RgUr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IUYFK+AAAA3AAAAA8AAAAAAAAAAAAAAAAAmAIAAGRycy9kb3ducmV2&#10;LnhtbFBLBQYAAAAABAAEAPUAAACDAwAAAAA=&#10;" filled="f" stroked="f" strokeweight=".25pt">
                  <v:textbox inset="1pt,1pt,1pt,1pt">
                    <w:txbxContent>
                      <w:p w:rsidR="00117A0E" w:rsidRDefault="008D63F8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D7ADD" w:rsidRDefault="008A7AC5" w:rsidP="00B73ACF">
      <w:pPr>
        <w:pStyle w:val="3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5760" behindDoc="0" locked="1" layoutInCell="0" allowOverlap="1">
                <wp:simplePos x="0" y="0"/>
                <wp:positionH relativeFrom="page">
                  <wp:posOffset>712470</wp:posOffset>
                </wp:positionH>
                <wp:positionV relativeFrom="page">
                  <wp:posOffset>241300</wp:posOffset>
                </wp:positionV>
                <wp:extent cx="6588760" cy="10189210"/>
                <wp:effectExtent l="0" t="0" r="21590" b="21590"/>
                <wp:wrapNone/>
                <wp:docPr id="30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D63F8" w:rsidRDefault="008D63F8" w:rsidP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 w:rsidP="00117A0E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96" style="position:absolute;left:0;text-align:left;margin-left:56.1pt;margin-top:19pt;width:518.8pt;height:802.3pt;z-index:251765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" o:allowincell="f">
                <v:rect id="Rectangle 127" o:spid="_x0000_s13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lvrM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Zb6zEAAAA2wAAAA8AAAAAAAAAAAAAAAAAmAIAAGRycy9k&#10;b3ducmV2LnhtbFBLBQYAAAAABAAEAPUAAACJAwAAAAA=&#10;" filled="f" strokeweight="2pt"/>
                <v:line id="Line 128" o:spid="_x0000_s13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129" o:spid="_x0000_s13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<v:line id="Line 130" o:spid="_x0000_s14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  <v:line id="Line 131" o:spid="_x0000_s14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  <v:line id="Line 132" o:spid="_x0000_s14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  <v:line id="Line 133" o:spid="_x0000_s14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<v:line id="Line 134" o:spid="_x0000_s14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135" o:spid="_x0000_s14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line id="Line 136" o:spid="_x0000_s14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137" o:spid="_x0000_s14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  <v:rect id="Rectangle 138" o:spid="_x0000_s14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4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4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4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4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4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4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Pr="008D63F8" w:rsidRDefault="008D63F8" w:rsidP="00117A0E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145" o:spid="_x0000_s14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8D63F8" w:rsidP="00117A0E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D7ADD" w:rsidRPr="00B73ACF">
        <w:rPr>
          <w:lang w:val="uk-UA"/>
        </w:rPr>
        <w:t>3.3.2 Клас «</w:t>
      </w:r>
      <w:r w:rsidR="00B73ACF" w:rsidRPr="00B73ACF">
        <w:rPr>
          <w:lang w:val="en-US"/>
        </w:rPr>
        <w:t>MedicalServlet</w:t>
      </w:r>
      <w:r w:rsidR="004D7ADD" w:rsidRPr="00B73ACF">
        <w:rPr>
          <w:lang w:val="uk-UA"/>
        </w:rPr>
        <w:t>»</w:t>
      </w:r>
    </w:p>
    <w:p w:rsidR="00B73ACF" w:rsidRPr="00B73ACF" w:rsidRDefault="00B73ACF" w:rsidP="00B73ACF">
      <w:pPr>
        <w:ind w:hanging="284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348359" cy="38004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1005" t="7692" r="7478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59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ACF" w:rsidRDefault="00B73ACF" w:rsidP="00B73ACF">
      <w:pPr>
        <w:pStyle w:val="3"/>
        <w:ind w:hanging="1418"/>
        <w:rPr>
          <w:lang w:val="uk-UA"/>
        </w:rPr>
      </w:pPr>
      <w:r>
        <w:rPr>
          <w:b w:val="0"/>
          <w:noProof/>
          <w:lang w:val="uk-UA" w:eastAsia="uk-UA"/>
        </w:rPr>
        <w:drawing>
          <wp:inline distT="0" distB="0" distL="0" distR="0">
            <wp:extent cx="6282916" cy="3886200"/>
            <wp:effectExtent l="19050" t="0" r="358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646" t="7977" r="4006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916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FA" w:rsidRPr="00B76AFA" w:rsidRDefault="00B76AFA" w:rsidP="00B76AFA">
      <w:pPr>
        <w:rPr>
          <w:lang w:val="uk-UA"/>
        </w:rPr>
      </w:pPr>
    </w:p>
    <w:p w:rsidR="00B73ACF" w:rsidRDefault="008A7AC5" w:rsidP="00B76AFA">
      <w:pPr>
        <w:pStyle w:val="2"/>
      </w:pPr>
      <w:bookmarkStart w:id="26" w:name="repository"/>
      <w:bookmarkEnd w:id="26"/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6784" behindDoc="0" locked="1" layoutInCell="0" allowOverlap="1">
                <wp:simplePos x="0" y="0"/>
                <wp:positionH relativeFrom="page">
                  <wp:posOffset>725170</wp:posOffset>
                </wp:positionH>
                <wp:positionV relativeFrom="page">
                  <wp:posOffset>302895</wp:posOffset>
                </wp:positionV>
                <wp:extent cx="6588760" cy="10189210"/>
                <wp:effectExtent l="0" t="0" r="21590" b="21590"/>
                <wp:wrapNone/>
                <wp:docPr id="3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D63F8" w:rsidRDefault="008D63F8" w:rsidP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 w:rsidP="00117A0E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16" style="position:absolute;left:0;text-align:left;margin-left:57.1pt;margin-top:23.85pt;width:518.8pt;height:802.3pt;z-index:251766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" o:allowincell="f">
                <v:rect id="Rectangle 127" o:spid="_x0000_s14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      <v:line id="Line 128" o:spid="_x0000_s14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129" o:spid="_x0000_s14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130" o:spid="_x0000_s14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131" o:spid="_x0000_s14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132" o:spid="_x0000_s14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133" o:spid="_x0000_s14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134" o:spid="_x0000_s14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135" o:spid="_x0000_s14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  <v:line id="Line 136" o:spid="_x0000_s14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Line 137" o:spid="_x0000_s14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jqTs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Y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KOpOxAAAANsAAAAPAAAAAAAAAAAA&#10;AAAAAKECAABkcnMvZG93bnJldi54bWxQSwUGAAAAAAQABAD5AAAAkgMAAAAA&#10;" strokeweight="1pt"/>
                <v:rect id="Rectangle 138" o:spid="_x0000_s14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4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4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4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4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4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4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Pr="008D63F8" w:rsidRDefault="008D63F8" w:rsidP="00117A0E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145" o:spid="_x0000_s14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8D63F8" w:rsidP="00117A0E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76AFA">
        <w:t xml:space="preserve"> </w:t>
      </w:r>
      <w:bookmarkStart w:id="27" w:name="_Toc415604471"/>
      <w:r w:rsidR="00B76AFA" w:rsidRPr="00B76AFA">
        <w:t>Hibernate</w:t>
      </w:r>
      <w:r w:rsidR="00B76AFA">
        <w:rPr>
          <w:lang w:val="en-US"/>
        </w:rPr>
        <w:t xml:space="preserve"> mapping </w:t>
      </w:r>
      <w:r w:rsidR="00B76AFA">
        <w:t>файли</w:t>
      </w:r>
      <w:bookmarkEnd w:id="27"/>
    </w:p>
    <w:p w:rsidR="00B76AFA" w:rsidRDefault="00B76AFA" w:rsidP="00B76AFA">
      <w:pPr>
        <w:rPr>
          <w:lang w:val="uk-UA"/>
        </w:rPr>
      </w:pPr>
      <w:r w:rsidRPr="00B76AFA">
        <w:t>Hibernate mapping файли</w:t>
      </w:r>
      <w:r>
        <w:t xml:space="preserve"> в</w:t>
      </w:r>
      <w:r>
        <w:rPr>
          <w:lang w:val="uk-UA"/>
        </w:rPr>
        <w:t xml:space="preserve">ідповідають за взаємодію наших </w:t>
      </w:r>
      <w:r>
        <w:rPr>
          <w:lang w:val="en-US"/>
        </w:rPr>
        <w:t>Entity</w:t>
      </w:r>
      <w:r w:rsidRPr="00B76AFA">
        <w:t xml:space="preserve"> </w:t>
      </w:r>
      <w:r>
        <w:rPr>
          <w:lang w:val="uk-UA"/>
        </w:rPr>
        <w:t xml:space="preserve">об’єктів з </w:t>
      </w:r>
      <w:r w:rsidRPr="00B76AFA">
        <w:t>Hibernate</w:t>
      </w:r>
      <w:r>
        <w:rPr>
          <w:lang w:val="uk-UA"/>
        </w:rPr>
        <w:t xml:space="preserve"> і з базою данних.</w:t>
      </w:r>
    </w:p>
    <w:p w:rsidR="00B76AFA" w:rsidRDefault="00E102AE" w:rsidP="00B76AFA">
      <w:pPr>
        <w:rPr>
          <w:lang w:val="uk-UA"/>
        </w:rPr>
      </w:pPr>
      <w:r>
        <w:rPr>
          <w:lang w:val="uk-UA"/>
        </w:rPr>
        <w:t xml:space="preserve">Список </w:t>
      </w:r>
      <w:r>
        <w:rPr>
          <w:lang w:val="en-US"/>
        </w:rPr>
        <w:t>XML</w:t>
      </w:r>
      <w:r w:rsidRPr="004315FE">
        <w:rPr>
          <w:lang w:val="uk-UA"/>
        </w:rPr>
        <w:t xml:space="preserve"> </w:t>
      </w:r>
      <w:r>
        <w:rPr>
          <w:lang w:val="uk-UA"/>
        </w:rPr>
        <w:t>файлів</w:t>
      </w:r>
      <w:r w:rsidRPr="004315FE">
        <w:rPr>
          <w:lang w:val="uk-UA"/>
        </w:rPr>
        <w:t xml:space="preserve"> </w:t>
      </w:r>
      <w:r>
        <w:rPr>
          <w:lang w:val="uk-UA"/>
        </w:rPr>
        <w:t>наведений на рис 3.4</w:t>
      </w:r>
    </w:p>
    <w:p w:rsidR="00E102AE" w:rsidRDefault="00E102AE" w:rsidP="00E102AE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482468" cy="1390650"/>
            <wp:effectExtent l="19050" t="0" r="3682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933" t="50244" r="75307" b="3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68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2AE" w:rsidRPr="00E102AE" w:rsidRDefault="00E102AE" w:rsidP="00E102AE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 3.4 – Список </w:t>
      </w:r>
      <w:r>
        <w:rPr>
          <w:lang w:val="en-US"/>
        </w:rPr>
        <w:t xml:space="preserve">XML </w:t>
      </w:r>
      <w:r>
        <w:t>файл</w:t>
      </w:r>
      <w:r>
        <w:rPr>
          <w:lang w:val="uk-UA"/>
        </w:rPr>
        <w:t>ів</w:t>
      </w:r>
    </w:p>
    <w:p w:rsidR="00E102AE" w:rsidRPr="00B76AFA" w:rsidRDefault="00E102AE" w:rsidP="00E102AE">
      <w:pPr>
        <w:jc w:val="center"/>
        <w:rPr>
          <w:lang w:val="uk-UA"/>
        </w:rPr>
      </w:pPr>
    </w:p>
    <w:p w:rsidR="00B76AFA" w:rsidRPr="00B76AFA" w:rsidRDefault="00B76AFA" w:rsidP="00B76AFA"/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E102AE" w:rsidRDefault="00E102AE" w:rsidP="00847103">
      <w:pPr>
        <w:pStyle w:val="1"/>
        <w:rPr>
          <w:lang w:val="ru-RU"/>
        </w:rPr>
      </w:pPr>
    </w:p>
    <w:p w:rsidR="00A13352" w:rsidRDefault="008A7AC5" w:rsidP="00847103">
      <w:pPr>
        <w:pStyle w:val="1"/>
        <w:rPr>
          <w:lang w:val="ru-RU"/>
        </w:rPr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73504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831" name="Группа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32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Line 49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4" name="Line 49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5" name="Line 50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50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50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50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50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50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50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50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8D63F8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AE595B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AE595B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1" o:spid="_x0000_s1436" style="position:absolute;left:0;text-align:left;margin-left:56.7pt;margin-top:19.85pt;width:518.8pt;height:802.3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Aek6oWCAcAAKFTAAAOAAAAAAAAAAAAAAAAAC4CAABkcnMvZTJvRG9j&#10;LnhtbFBLAQItABQABgAIAAAAIQCMQ7bK4QAAAAwBAAAPAAAAAAAAAAAAAAAAAGIJAABkcnMvZG93&#10;bnJldi54bWxQSwUGAAAAAAQABADzAAAAcAoAAAAA&#10;" o:allowincell="f">
                <v:rect id="Rectangle 497" o:spid="_x0000_s14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Ru6sQA&#10;AADcAAAADwAAAGRycy9kb3ducmV2LnhtbESP0YrCMBRE34X9h3CFfdNUFxZbjVIFwSfZrX7Apbm2&#10;xeam28S2+vVGEPZxmJkzzGozmFp01LrKsoLZNAJBnFtdcaHgfNpPFiCcR9ZYWyYFd3KwWX+MVpho&#10;2/MvdZkvRICwS1BB6X2TSOnykgy6qW2Ig3exrUEfZFtI3WIf4KaW8yj6lgYrDgslNrQrKb9mN6Pg&#10;6ofumBbZYx+ft3H+s03721+q1Od4SJcgPA3+P/xuH7SCxdccXmfC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EburEAAAA3AAAAA8AAAAAAAAAAAAAAAAAmAIAAGRycy9k&#10;b3ducmV2LnhtbFBLBQYAAAAABAAEAPUAAACJAwAAAAA=&#10;" filled="f" strokeweight="2pt"/>
                <v:line id="Line 498" o:spid="_x0000_s14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Ims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oyJrDAAAAA3AAAAA8AAAAAAAAAAAAAAAAA&#10;oQIAAGRycy9kb3ducmV2LnhtbFBLBQYAAAAABAAEAPkAAACOAwAAAAA=&#10;" strokeweight="2pt"/>
                <v:line id="Line 499" o:spid="_x0000_s14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+x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Y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bvsTDAAAA3AAAAA8AAAAAAAAAAAAA&#10;AAAAoQIAAGRycy9kb3ducmV2LnhtbFBLBQYAAAAABAAEAPkAAACRAwAAAAA=&#10;" strokeweight="2pt"/>
                <v:line id="Line 500" o:spid="_x0000_s14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  <v:line id="Line 501" o:spid="_x0000_s14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  <v:line id="Line 502" o:spid="_x0000_s14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  <v:line id="Line 503" o:spid="_x0000_s14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  <v:line id="Line 504" o:spid="_x0000_s14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  <v:line id="Line 505" o:spid="_x0000_s14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VJCcEAAADcAAAADwAAAGRycy9kb3ducmV2LnhtbERPy2oCMRTdF/yHcAV3NaOUoqNRRC0o&#10;XRQfH3CdXCejk5shiTr1682i0OXhvKfz1tbiTj5UjhUM+hkI4sLpiksFx8PX+whEiMgaa8ek4JcC&#10;zGedtynm2j14R/d9LEUK4ZCjAhNjk0sZCkMWQ981xIk7O28xJuhLqT0+Urit5TDLPqXFilODwYaW&#10;horr/mYVbP3p+zp4lkaeeOvX9c9qHOxFqV63XUxARGrjv/jPvdEKRh9pfj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VUkJwQAAANwAAAAPAAAAAAAAAAAAAAAA&#10;AKECAABkcnMvZG93bnJldi54bWxQSwUGAAAAAAQABAD5AAAAjwMAAAAA&#10;" strokeweight="1pt"/>
                <v:line id="Line 506" o:spid="_x0000_s14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  <v:line id="Line 507" o:spid="_x0000_s14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<v:rect id="Rectangle 508" o:spid="_x0000_s14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Y8s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nQ2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DWPL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509" o:spid="_x0000_s14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Ah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ixN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qwIb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510" o:spid="_x0000_s14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11" o:spid="_x0000_s14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512" o:spid="_x0000_s14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13" o:spid="_x0000_s14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514" o:spid="_x0000_s14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80ABB" w:rsidRDefault="008D63F8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515" o:spid="_x0000_s14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8D63F8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AE595B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AE595B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28" w:name="_Toc415604472"/>
      <w:r w:rsidR="00847103">
        <w:rPr>
          <w:lang w:val="ru-RU"/>
        </w:rPr>
        <w:t>РОЗДІЛ 4</w:t>
      </w:r>
      <w:bookmarkEnd w:id="28"/>
    </w:p>
    <w:p w:rsidR="00847103" w:rsidRDefault="00847103" w:rsidP="00847103">
      <w:pPr>
        <w:pStyle w:val="1"/>
        <w:spacing w:after="240"/>
        <w:rPr>
          <w:lang w:val="ru-RU"/>
        </w:rPr>
      </w:pPr>
      <w:bookmarkStart w:id="29" w:name="_Toc415604473"/>
      <w:r>
        <w:rPr>
          <w:lang w:val="ru-RU"/>
        </w:rPr>
        <w:t>ІЛЮСТРАЦІЯ РОБОТИ ПРОГРАМИ</w:t>
      </w:r>
      <w:bookmarkEnd w:id="29"/>
    </w:p>
    <w:p w:rsidR="00847103" w:rsidRDefault="00847103" w:rsidP="00847103">
      <w:pPr>
        <w:rPr>
          <w:noProof/>
        </w:rPr>
      </w:pPr>
      <w:r>
        <w:rPr>
          <w:noProof/>
        </w:rPr>
        <w:t>Для ілюстрації роботи програми в цьому розділі наведено графічні сценарії роботи проекту.</w:t>
      </w:r>
    </w:p>
    <w:p w:rsidR="009813B2" w:rsidRPr="009813B2" w:rsidRDefault="009813B2" w:rsidP="009813B2">
      <w:pPr>
        <w:pStyle w:val="af0"/>
        <w:numPr>
          <w:ilvl w:val="0"/>
          <w:numId w:val="1"/>
        </w:numPr>
        <w:suppressAutoHyphens/>
        <w:spacing w:line="336" w:lineRule="auto"/>
        <w:contextualSpacing w:val="0"/>
        <w:jc w:val="left"/>
        <w:outlineLvl w:val="1"/>
        <w:rPr>
          <w:b/>
          <w:noProof/>
          <w:vanish/>
        </w:rPr>
      </w:pPr>
      <w:bookmarkStart w:id="30" w:name="_Toc405793627"/>
      <w:bookmarkStart w:id="31" w:name="_Toc415604474"/>
      <w:bookmarkEnd w:id="30"/>
      <w:bookmarkEnd w:id="31"/>
    </w:p>
    <w:p w:rsidR="00F325ED" w:rsidRDefault="00E102AE" w:rsidP="00E96C4C">
      <w:pPr>
        <w:pStyle w:val="2"/>
      </w:pPr>
      <w:bookmarkStart w:id="32" w:name="_Toc415604475"/>
      <w:r>
        <w:rPr>
          <w:lang w:val="uk-UA"/>
        </w:rPr>
        <w:t>Взаємодія медичного працівника і системи при прийомі призовника</w:t>
      </w:r>
      <w:bookmarkEnd w:id="32"/>
    </w:p>
    <w:p w:rsidR="009825F0" w:rsidRPr="00406404" w:rsidRDefault="00AC1E64" w:rsidP="00F0503A">
      <w:pPr>
        <w:pStyle w:val="af0"/>
        <w:numPr>
          <w:ilvl w:val="2"/>
          <w:numId w:val="1"/>
        </w:numPr>
        <w:ind w:left="1843"/>
      </w:pPr>
      <w:r>
        <w:rPr>
          <w:lang w:val="uk-UA"/>
        </w:rPr>
        <w:t xml:space="preserve">Головна сторінка сайту </w:t>
      </w:r>
      <w:r w:rsidR="00E102AE">
        <w:rPr>
          <w:lang w:val="uk-UA"/>
        </w:rPr>
        <w:t>відображає</w:t>
      </w:r>
      <w:r>
        <w:rPr>
          <w:lang w:val="uk-UA"/>
        </w:rPr>
        <w:t xml:space="preserve"> </w:t>
      </w:r>
      <w:r w:rsidR="00E102AE">
        <w:rPr>
          <w:lang w:val="uk-UA"/>
        </w:rPr>
        <w:t>медичному спеціалісту</w:t>
      </w:r>
      <w:r>
        <w:rPr>
          <w:lang w:val="uk-UA"/>
        </w:rPr>
        <w:t xml:space="preserve"> </w:t>
      </w:r>
      <w:r w:rsidR="00E102AE">
        <w:rPr>
          <w:lang w:val="uk-UA"/>
        </w:rPr>
        <w:t>список всіх призовників</w:t>
      </w:r>
      <w:r>
        <w:rPr>
          <w:lang w:val="uk-UA"/>
        </w:rPr>
        <w:t>(рис 4.1).</w:t>
      </w:r>
    </w:p>
    <w:p w:rsidR="00406404" w:rsidRPr="005B6610" w:rsidRDefault="00406404" w:rsidP="00406404">
      <w:pPr>
        <w:pStyle w:val="af0"/>
        <w:ind w:left="1843" w:hanging="1843"/>
        <w:jc w:val="center"/>
      </w:pPr>
      <w:r>
        <w:rPr>
          <w:noProof/>
          <w:lang w:val="uk-UA" w:eastAsia="uk-UA"/>
        </w:rPr>
        <w:drawing>
          <wp:inline distT="0" distB="0" distL="0" distR="0">
            <wp:extent cx="6053982" cy="3562350"/>
            <wp:effectExtent l="19050" t="0" r="3918" b="0"/>
            <wp:docPr id="44" name="Рисунок 44" descr="C:\Users\Antoxann\AppData\Roaming\Skype\My Skype Received Files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ntoxann\AppData\Roaming\Skype\My Skype Received Files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460" t="10541" r="10202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261" cy="356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58" w:rsidRPr="00DA18F8" w:rsidRDefault="009825F0" w:rsidP="00DA18F8">
      <w:pPr>
        <w:pStyle w:val="Picture"/>
        <w:rPr>
          <w:noProof/>
        </w:rPr>
      </w:pPr>
      <w:r>
        <w:t>Рис 4.</w:t>
      </w:r>
      <w:r w:rsidR="0002719B" w:rsidRPr="00406404">
        <w:rPr>
          <w:lang w:val="ru-RU"/>
        </w:rPr>
        <w:t>1</w:t>
      </w:r>
      <w:r>
        <w:t xml:space="preserve"> – </w:t>
      </w:r>
      <w:r w:rsidR="00406404">
        <w:rPr>
          <w:noProof/>
        </w:rPr>
        <w:t>Головна сторінка сайту</w:t>
      </w:r>
      <w:r w:rsidR="00406404" w:rsidRPr="00DA18F8">
        <w:t xml:space="preserve"> </w:t>
      </w:r>
    </w:p>
    <w:p w:rsidR="001E2858" w:rsidRDefault="008A7AC5" w:rsidP="00DA18F8">
      <w:pPr>
        <w:pStyle w:val="af0"/>
        <w:numPr>
          <w:ilvl w:val="2"/>
          <w:numId w:val="1"/>
        </w:numPr>
        <w:ind w:left="0" w:firstLine="0"/>
        <w:jc w:val="left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67808" behindDoc="0" locked="1" layoutInCell="0" allowOverlap="1">
                <wp:simplePos x="0" y="0"/>
                <wp:positionH relativeFrom="page">
                  <wp:posOffset>636270</wp:posOffset>
                </wp:positionH>
                <wp:positionV relativeFrom="page">
                  <wp:posOffset>348615</wp:posOffset>
                </wp:positionV>
                <wp:extent cx="6588760" cy="10189210"/>
                <wp:effectExtent l="0" t="0" r="21590" b="21590"/>
                <wp:wrapNone/>
                <wp:docPr id="461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1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" name="Line 1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1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1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1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1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1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1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1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1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D63F8" w:rsidRDefault="00117A0E" w:rsidP="00117A0E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8D63F8"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 w:rsidP="00117A0E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1066BC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1066BC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56" style="position:absolute;left:0;text-align:left;margin-left:50.1pt;margin-top:27.45pt;width:518.8pt;height:802.3pt;z-index:2517678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" o:allowincell="f">
                <v:rect id="Rectangle 127" o:spid="_x0000_s14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03cQA&#10;AADcAAAADwAAAGRycy9kb3ducmV2LnhtbESP0YrCMBRE3xf8h3AF39ZUEdlWo1RB8Enc6gdcmmtb&#10;bG5qE9vufr0RFvZxmJkzzHo7mFp01LrKsoLZNAJBnFtdcaHgejl8foFwHlljbZkU/JCD7Wb0scZE&#10;256/qct8IQKEXYIKSu+bREqXl2TQTW1DHLybbQ36INtC6hb7ADe1nEfRUhqsOCyU2NC+pPyePY2C&#10;ux+6U1pkv4f4uovz8y7tn49Uqcl4SFcgPA3+P/zXPmoFi+Uc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mtN3EAAAA3AAAAA8AAAAAAAAAAAAAAAAAmAIAAGRycy9k&#10;b3ducmV2LnhtbFBLBQYAAAAABAAEAPUAAACJAwAAAAA=&#10;" filled="f" strokeweight="2pt"/>
                <v:line id="Line 128" o:spid="_x0000_s14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    <v:line id="Line 129" o:spid="_x0000_s14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130" o:spid="_x0000_s14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131" o:spid="_x0000_s14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132" o:spid="_x0000_s14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    <v:line id="Line 133" o:spid="_x0000_s14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134" o:spid="_x0000_s14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    <v:line id="Line 135" o:spid="_x0000_s14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      <v:line id="Line 136" o:spid="_x0000_s14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dRts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q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XUbbDAAAA3AAAAA8AAAAAAAAAAAAA&#10;AAAAoQIAAGRycy9kb3ducmV2LnhtbFBLBQYAAAAABAAEAPkAAACRAwAAAAA=&#10;" strokeweight="2pt"/>
                <v:line id="Line 137" o:spid="_x0000_s14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ZNcs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pf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ZNcsUAAADcAAAADwAAAAAAAAAA&#10;AAAAAAChAgAAZHJzL2Rvd25yZXYueG1sUEsFBgAAAAAEAAQA+QAAAJMDAAAAAA==&#10;" strokeweight="1pt"/>
                <v:rect id="Rectangle 138" o:spid="_x0000_s14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9" o:spid="_x0000_s14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0" o:spid="_x0000_s14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1" o:spid="_x0000_s14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2" o:spid="_x0000_s14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3" o:spid="_x0000_s14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<v:textbox inset="1pt,1pt,1pt,1pt">
                    <w:txbxContent>
                      <w:p w:rsidR="00117A0E" w:rsidRDefault="00117A0E" w:rsidP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4" o:spid="_x0000_s14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D63F8" w:rsidRDefault="00117A0E" w:rsidP="00117A0E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  <w:r w:rsidR="008D63F8"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45" o:spid="_x0000_s14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JNb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mJNb0AAADcAAAADwAAAAAAAAAAAAAAAACYAgAAZHJzL2Rvd25yZXYu&#10;eG1sUEsFBgAAAAAEAAQA9QAAAIIDAAAAAA==&#10;" filled="f" stroked="f" strokeweight=".25pt">
                  <v:textbox inset="1pt,1pt,1pt,1pt">
                    <w:txbxContent>
                      <w:p w:rsidR="00117A0E" w:rsidRDefault="008D63F8" w:rsidP="00117A0E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1066BC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1066BC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A18F8">
        <w:rPr>
          <w:lang w:val="uk-UA"/>
        </w:rPr>
        <w:t>Реалізація функції пошуку</w:t>
      </w:r>
      <w:r w:rsidR="00871F91" w:rsidRPr="00DA18F8">
        <w:rPr>
          <w:lang w:val="uk-UA"/>
        </w:rPr>
        <w:t>.</w:t>
      </w:r>
      <w:r w:rsidR="00DA18F8">
        <w:rPr>
          <w:lang w:val="uk-UA"/>
        </w:rPr>
        <w:br/>
      </w:r>
      <w:r w:rsidR="00DA18F8">
        <w:rPr>
          <w:noProof/>
          <w:lang w:val="uk-UA" w:eastAsia="uk-UA"/>
        </w:rPr>
        <w:drawing>
          <wp:inline distT="0" distB="0" distL="0" distR="0">
            <wp:extent cx="5772150" cy="3393517"/>
            <wp:effectExtent l="19050" t="0" r="0" b="0"/>
            <wp:docPr id="4" name="Рисунок 45" descr="C:\Users\Antoxann\AppData\Roaming\Skype\antoxann\media_messaging\media_cache\^52894136D49CCA1DE07E30196B4E9BB976A4FDA970FDD15693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toxann\AppData\Roaming\Skype\antoxann\media_messaging\media_cache\^52894136D49CCA1DE07E30196B4E9BB976A4FDA970FDD15693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9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18F8">
        <w:rPr>
          <w:lang w:val="uk-UA"/>
        </w:rPr>
        <w:br/>
        <w:t xml:space="preserve">                               Рис 4.2 –Реалізація функції пошуку</w:t>
      </w:r>
      <w:r w:rsidR="00DA18F8">
        <w:rPr>
          <w:lang w:val="uk-UA"/>
        </w:rPr>
        <w:br/>
      </w:r>
    </w:p>
    <w:p w:rsidR="00DA18F8" w:rsidRDefault="00DA18F8" w:rsidP="00DA18F8">
      <w:pPr>
        <w:pStyle w:val="af0"/>
        <w:numPr>
          <w:ilvl w:val="2"/>
          <w:numId w:val="1"/>
        </w:numPr>
        <w:ind w:left="0" w:firstLine="0"/>
        <w:jc w:val="left"/>
        <w:rPr>
          <w:lang w:val="uk-UA"/>
        </w:rPr>
      </w:pPr>
      <w:r>
        <w:rPr>
          <w:lang w:val="uk-UA"/>
        </w:rPr>
        <w:t>Відображення профілю призовника</w:t>
      </w:r>
      <w:r>
        <w:rPr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>
            <wp:extent cx="5924550" cy="3744712"/>
            <wp:effectExtent l="19050" t="0" r="0" b="0"/>
            <wp:docPr id="46" name="Рисунок 46" descr="C:\Users\Antoxann\AppData\Roaming\Skype\antoxann\media_messaging\media_cache\^F4477D73F9682CA98E4F0FB352818CA28A049FAECBEA793791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ntoxann\AppData\Roaming\Skype\antoxann\media_messaging\media_cache\^F4477D73F9682CA98E4F0FB352818CA28A049FAECBEA793791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14" cy="375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  <w:t xml:space="preserve">                                 Рис 4.3 –Профіль призовника</w:t>
      </w:r>
    </w:p>
    <w:p w:rsidR="00DA18F8" w:rsidRDefault="0069534A" w:rsidP="00DA18F8">
      <w:pPr>
        <w:pStyle w:val="af0"/>
        <w:numPr>
          <w:ilvl w:val="2"/>
          <w:numId w:val="1"/>
        </w:numPr>
        <w:ind w:left="0" w:firstLine="1123"/>
        <w:jc w:val="left"/>
        <w:rPr>
          <w:lang w:val="uk-UA"/>
        </w:rPr>
      </w:pPr>
      <w:r>
        <w:rPr>
          <w:lang w:val="uk-UA"/>
        </w:rPr>
        <w:t>Відображення медичної картки призовника</w:t>
      </w:r>
      <w:r>
        <w:rPr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>
            <wp:extent cx="5940425" cy="3487008"/>
            <wp:effectExtent l="19050" t="0" r="3175" b="0"/>
            <wp:docPr id="47" name="Рисунок 47" descr="C:\Users\Antoxann\AppData\Roaming\Skype\antoxann\media_messaging\media_cache\^CC8E91577043355AD9D7111501E9A6A36E33B162C71BEF8C11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toxann\AppData\Roaming\Skype\antoxann\media_messaging\media_cache\^CC8E91577043355AD9D7111501E9A6A36E33B162C71BEF8C11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  <w:t xml:space="preserve">                            Рис 4.4 –Медична картка призовника</w:t>
      </w:r>
    </w:p>
    <w:p w:rsidR="00DA18F8" w:rsidRPr="0002719B" w:rsidRDefault="00DA18F8" w:rsidP="0069534A">
      <w:pPr>
        <w:pStyle w:val="af0"/>
        <w:ind w:left="1843" w:firstLine="0"/>
        <w:jc w:val="left"/>
        <w:rPr>
          <w:lang w:val="uk-UA"/>
        </w:rPr>
      </w:pPr>
      <w:r>
        <w:rPr>
          <w:lang w:val="uk-UA"/>
        </w:rPr>
        <w:br/>
      </w:r>
    </w:p>
    <w:p w:rsidR="00C512DB" w:rsidRPr="0002719B" w:rsidRDefault="00C512DB">
      <w:pPr>
        <w:spacing w:after="0" w:line="240" w:lineRule="auto"/>
        <w:ind w:firstLine="0"/>
        <w:jc w:val="left"/>
        <w:rPr>
          <w:lang w:val="uk-UA"/>
        </w:rPr>
      </w:pPr>
      <w:r w:rsidRPr="0002719B">
        <w:rPr>
          <w:lang w:val="uk-UA"/>
        </w:rPr>
        <w:br w:type="page"/>
      </w:r>
      <w:r w:rsidR="008A7AC5">
        <w:rPr>
          <w:noProof/>
          <w:sz w:val="20"/>
          <w:lang w:val="uk-UA" w:eastAsia="uk-UA"/>
        </w:rPr>
        <mc:AlternateContent>
          <mc:Choice Requires="wpg">
            <w:drawing>
              <wp:anchor distT="0" distB="0" distL="114300" distR="114300" simplePos="0" relativeHeight="251753472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045" name="Группа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6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Line 69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" name="Line 69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9" name="Line 70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70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70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70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70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70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70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70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71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8D63F8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</w:pPr>
                              <w:r w:rsidRPr="00AE595B">
                                <w:t>6.05010</w:t>
                              </w:r>
                              <w:r w:rsidR="008D63F8">
                                <w:t>2</w:t>
                              </w:r>
                              <w:r w:rsidRPr="00AE595B">
                                <w:t xml:space="preserve"> «</w:t>
                              </w:r>
                              <w:r w:rsidR="008D63F8"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="008D63F8"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Pr="00AE595B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45" o:spid="_x0000_s1476" style="position:absolute;margin-left:56.7pt;margin-top:19.85pt;width:518.8pt;height:802.3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B8ymuhCwcAALZTAAAOAAAAAAAAAAAAAAAAAC4CAABkcnMvZTJv&#10;RG9jLnhtbFBLAQItABQABgAIAAAAIQCMQ7bK4QAAAAwBAAAPAAAAAAAAAAAAAAAAAGUJAABkcnMv&#10;ZG93bnJldi54bWxQSwUGAAAAAAQABADzAAAAcwoAAAAA&#10;" o:allowincell="f">
                <v:rect id="Rectangle 697" o:spid="_x0000_s14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T8IA&#10;AADdAAAADwAAAGRycy9kb3ducmV2LnhtbERPzYrCMBC+L/gOYQRva6qI2K5RqiB4WtauDzA0Y1ts&#10;JrWJbfXpNwuCt/n4fme9HUwtOmpdZVnBbBqBIM6trrhQcP49fK5AOI+ssbZMCh7kYLsZfawx0bbn&#10;E3WZL0QIYZeggtL7JpHS5SUZdFPbEAfuYluDPsC2kLrFPoSbWs6jaCkNVhwaSmxoX1J+ze5GwdUP&#10;3XdaZM9DfN7F+c8u7e+3VKnJeEi/QHga/Fv8ch91mB8tlv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5BJPwgAAAN0AAAAPAAAAAAAAAAAAAAAAAJgCAABkcnMvZG93&#10;bnJldi54bWxQSwUGAAAAAAQABAD1AAAAhwMAAAAA&#10;" filled="f" strokeweight="2pt"/>
                <v:line id="Line 698" o:spid="_x0000_s14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RfM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mhF8wQAAAN0AAAAPAAAAAAAAAAAAAAAA&#10;AKECAABkcnMvZG93bnJldi54bWxQSwUGAAAAAAQABAD5AAAAjwMAAAAA&#10;" strokeweight="2pt"/>
                <v:line id="Line 699" o:spid="_x0000_s14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WFDs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FhQ7DAAAA3QAAAA8AAAAAAAAAAAAA&#10;AAAAoQIAAGRycy9kb3ducmV2LnhtbFBLBQYAAAAABAAEAPkAAACRAwAAAAA=&#10;" strokeweight="2pt"/>
                <v:line id="Line 700" o:spid="_x0000_s14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kglc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P5o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SSCVwQAAAN0AAAAPAAAAAAAAAAAAAAAA&#10;AKECAABkcnMvZG93bnJldi54bWxQSwUGAAAAAAQABAD5AAAAjwMAAAAA&#10;" strokeweight="2pt"/>
                <v:line id="Line 701" o:spid="_x0000_s14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of1c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/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of1cIAAADdAAAADwAAAAAAAAAAAAAA&#10;AAChAgAAZHJzL2Rvd25yZXYueG1sUEsFBgAAAAAEAAQA+QAAAJADAAAAAA==&#10;" strokeweight="2pt"/>
                <v:line id="Line 702" o:spid="_x0000_s14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a6T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95rpOvgAAAN0AAAAPAAAAAAAAAAAAAAAAAKEC&#10;AABkcnMvZG93bnJldi54bWxQSwUGAAAAAAQABAD5AAAAjAMAAAAA&#10;" strokeweight="2pt"/>
                <v:line id="Line 703" o:spid="_x0000_s14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QkO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NCQ5vgAAAN0AAAAPAAAAAAAAAAAAAAAAAKEC&#10;AABkcnMvZG93bnJldi54bWxQSwUGAAAAAAQABAD5AAAAjAMAAAAA&#10;" strokeweight="2pt"/>
                <v:line id="Line 704" o:spid="_x0000_s14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iBo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eIGivgAAAN0AAAAPAAAAAAAAAAAAAAAAAKEC&#10;AABkcnMvZG93bnJldi54bWxQSwUGAAAAAAQABAD5AAAAjAMAAAAA&#10;" strokeweight="2pt"/>
                <v:line id="Line 705" o:spid="_x0000_s14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R/PMMAAADdAAAADwAAAGRycy9kb3ducmV2LnhtbERPzWoCMRC+C32HMEJvNatUqatRim1B&#10;6aF06wOMm3GzupksSaqrT98IBW/z8f3OfNnZRpzIh9qxguEgA0FcOl1zpWD78/H0AiJEZI2NY1Jw&#10;oQDLxUNvjrl2Z/6mUxErkUI45KjAxNjmUobSkMUwcC1x4vbOW4wJ+kpqj+cUbhs5yrKJtFhzajDY&#10;0spQeSx+rYKN330eh9fKyB1v/Hvz9TYN9qDUY797nYGI1MW7+N+91ml+Nn6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UfzzDAAAA3QAAAA8AAAAAAAAAAAAA&#10;AAAAoQIAAGRycy9kb3ducmV2LnhtbFBLBQYAAAAABAAEAPkAAACRAwAAAAA=&#10;" strokeweight="1pt"/>
                <v:line id="Line 706" o:spid="_x0000_s14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28Tb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3bxNvgAAAN0AAAAPAAAAAAAAAAAAAAAAAKEC&#10;AABkcnMvZG93bnJldi54bWxQSwUGAAAAAAQABAD5AAAAjAMAAAAA&#10;" strokeweight="2pt"/>
                <v:line id="Line 707" o:spid="_x0000_s14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pE0MIAAADdAAAADwAAAGRycy9kb3ducmV2LnhtbERPzWoCMRC+F3yHMEJvmrVQ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MpE0MIAAADdAAAADwAAAAAAAAAAAAAA&#10;AAChAgAAZHJzL2Rvd25yZXYueG1sUEsFBgAAAAAEAAQA+QAAAJADAAAAAA==&#10;" strokeweight="1pt"/>
                <v:rect id="Rectangle 708" o:spid="_x0000_s14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k1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rO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2TXwgAAAN0AAAAPAAAAAAAAAAAAAAAAAJgCAABkcnMvZG93&#10;bnJldi54bWxQSwUGAAAAAAQABAD1AAAAhwMAAAAA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709" o:spid="_x0000_s14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Dwpc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Q8KXEAAAA3QAAAA8AAAAAAAAAAAAAAAAAmAIAAGRycy9k&#10;b3ducmV2LnhtbFBLBQYAAAAABAAEAPUAAACJ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710" o:spid="_x0000_s14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11" o:spid="_x0000_s14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712" o:spid="_x0000_s14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13" o:spid="_x0000_s14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8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Vn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DfL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714" o:spid="_x0000_s14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Pr="00880ABB" w:rsidRDefault="008D63F8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715" o:spid="_x0000_s14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</w:pPr>
                        <w:r w:rsidRPr="00AE595B">
                          <w:t>6.05010</w:t>
                        </w:r>
                        <w:r w:rsidR="008D63F8">
                          <w:t>2</w:t>
                        </w:r>
                        <w:r w:rsidRPr="00AE595B">
                          <w:t xml:space="preserve"> «</w:t>
                        </w:r>
                        <w:r w:rsidR="008D63F8">
                          <w:rPr>
                            <w:i w:val="0"/>
                          </w:rPr>
                          <w:t>Комп’ютерна</w:t>
                        </w:r>
                        <w:r w:rsidR="008D63F8"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Pr="00AE595B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E96C4C" w:rsidRPr="0002719B" w:rsidRDefault="008A7AC5" w:rsidP="00C512DB">
      <w:pPr>
        <w:pStyle w:val="1"/>
        <w:spacing w:after="240"/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747328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980" name="Группа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1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Line 63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63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Line 64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5" name="Line 64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6" name="Line 64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7" name="Line 64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8" name="Line 64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9" name="Line 64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0" name="Line 64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64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4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5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6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7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117A0E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8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Pr="00880ABB" w:rsidRDefault="008D63F8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9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17A0E" w:rsidRDefault="008D63F8">
                              <w:pPr>
                                <w:pStyle w:val="ac"/>
                                <w:jc w:val="center"/>
                              </w:pPr>
                              <w:r>
                                <w:t>6.050102</w:t>
                              </w:r>
                              <w:r w:rsidR="00117A0E" w:rsidRPr="00AE595B">
                                <w:t xml:space="preserve"> «</w:t>
                              </w:r>
                              <w:r>
                                <w:rPr>
                                  <w:i w:val="0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i w:val="0"/>
                                </w:rPr>
                                <w:t xml:space="preserve"> інженерія</w:t>
                              </w:r>
                              <w:r w:rsidR="00117A0E" w:rsidRPr="00AE595B"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0" o:spid="_x0000_s1496" style="position:absolute;left:0;text-align:left;margin-left:56.7pt;margin-top:19.85pt;width:518.8pt;height:802.3pt;z-index:251747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" o:allowincell="f">
                <v:rect id="Rectangle 637" o:spid="_x0000_s14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g258QA&#10;AADcAAAADwAAAGRycy9kb3ducmV2LnhtbESPzWrDMBCE74W+g9hCbrXsHkLsWglOIdBTaJw8wGJt&#10;bRNr5VryT/r0VSGQ4zAz3zD5bjGdmGhwrWUFSRSDIK6sbrlWcDkfXjcgnEfW2FkmBTdysNs+P+WY&#10;aTvziabS1yJA2GWooPG+z6R0VUMGXWR74uB928GgD3KopR5wDnDTybc4XkuDLYeFBnv6aKi6lqNR&#10;cPXLdCzq8veQXvZp9bUv5vGnUGr1shTvIDwt/hG+tz+1gnSTwP+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INufEAAAA3AAAAA8AAAAAAAAAAAAAAAAAmAIAAGRycy9k&#10;b3ducmV2LnhtbFBLBQYAAAAABAAEAPUAAACJAwAAAAA=&#10;" filled="f" strokeweight="2pt"/>
                <v:line id="Line 638" o:spid="_x0000_s14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FU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gRVHAAAAA3AAAAA8AAAAAAAAAAAAAAAAA&#10;oQIAAGRycy9kb3ducmV2LnhtbFBLBQYAAAAABAAEAPkAAACOAwAAAAA=&#10;" strokeweight="2pt"/>
                <v:line id="Line 639" o:spid="_x0000_s14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zgy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9s4MrDAAAA3AAAAA8AAAAAAAAAAAAA&#10;AAAAoQIAAGRycy9kb3ducmV2LnhtbFBLBQYAAAAABAAEAPkAAACRAwAAAAA=&#10;" strokeweight="2pt"/>
                <v:line id="Line 640" o:spid="_x0000_s15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V4v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eL7DAAAA3AAAAA8AAAAAAAAAAAAA&#10;AAAAoQIAAGRycy9kb3ducmV2LnhtbFBLBQYAAAAABAAEAPkAAACRAwAAAAA=&#10;" strokeweight="2pt"/>
                <v:line id="Line 641" o:spid="_x0000_s15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nd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J3SXAAAAA3AAAAA8AAAAAAAAAAAAAAAAA&#10;oQIAAGRycy9kb3ducmV2LnhtbFBLBQYAAAAABAAEAPkAAACOAwAAAAA=&#10;" strokeweight="2pt"/>
                <v:line id="Line 642" o:spid="_x0000_s15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DU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bQ1LAAAAA3AAAAA8AAAAAAAAAAAAAAAAA&#10;oQIAAGRycy9kb3ducmV2LnhtbFBLBQYAAAAABAAEAPkAAACOAwAAAAA=&#10;" strokeweight="2pt"/>
                <v:line id="Line 643" o:spid="_x0000_s15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fmyc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o26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X5snDAAAA3AAAAA8AAAAAAAAAAAAA&#10;AAAAoQIAAGRycy9kb3ducmV2LnhtbFBLBQYAAAAABAAEAPkAAACRAwAAAAA=&#10;" strokeweight="2pt"/>
                <v:line id="Line 644" o:spid="_x0000_s15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hyu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HIcru9AAAA3AAAAA8AAAAAAAAAAAAAAAAAoQIA&#10;AGRycy9kb3ducmV2LnhtbFBLBQYAAAAABAAEAPkAAACLAwAAAAA=&#10;" strokeweight="2pt"/>
                <v:line id="Line 645" o:spid="_x0000_s15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dVk8UAAADcAAAADwAAAGRycy9kb3ducmV2LnhtbESPzW7CMBCE75X6DtZW6q04cKhIwERV&#10;W6QiDhU/D7DESxwSryPbhbRPjyshcRzNzDeaeTnYTpzJh8axgvEoA0FcOd1wrWC/W75MQYSIrLFz&#10;TAp+KUC5eHyYY6HdhTd03sZaJAiHAhWYGPtCylAZshhGridO3tF5izFJX0vt8ZLgtpOTLHuVFhtO&#10;CwZ7ejdUtdsfq2DlD+t2/FcbeeCV/+y+P/JgT0o9Pw1vMxCRhngP39pfWkE+zeH/TDo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dVk8UAAADcAAAADwAAAAAAAAAA&#10;AAAAAAChAgAAZHJzL2Rvd25yZXYueG1sUEsFBgAAAAAEAAQA+QAAAJMDAAAAAA==&#10;" strokeweight="1pt"/>
                <v:line id="Line 646" o:spid="_x0000_s15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foY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pn6GC9AAAA3AAAAA8AAAAAAAAAAAAAAAAAoQIA&#10;AGRycy9kb3ducmV2LnhtbFBLBQYAAAAABAAEAPkAAACLAwAAAAA=&#10;" strokeweight="2pt"/>
                <v:line id="Line 647" o:spid="_x0000_s15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jPSMQAAADcAAAADwAAAGRycy9kb3ducmV2LnhtbESPQWsCMRSE7wX/Q3iCt5pdD8XdGkXU&#10;QsVDqe0PeG5eN6ublyVJdfXXm0LB4zAz3zCzRW9bcSYfGscK8nEGgrhyuuFawffX2/MURIjIGlvH&#10;pOBKARbzwdMMS+0u/EnnfaxFgnAoUYGJsSulDJUhi2HsOuLk/ThvMSbpa6k9XhLctnKSZS/SYsNp&#10;wWBHK0PVaf9rFWz9YXfKb7WRB976TfuxLoI9KjUa9stXEJH6+Aj/t9+1gqLI4e9MOgJ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mM9IxAAAANwAAAAPAAAAAAAAAAAA&#10;AAAAAKECAABkcnMvZG93bnJldi54bWxQSwUGAAAAAAQABAD5AAAAkgMAAAAA&#10;" strokeweight="1pt"/>
                <v:rect id="Rectangle 648" o:spid="_x0000_s15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7es8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n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O3rP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9" o:spid="_x0000_s15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7K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+S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J7K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50" o:spid="_x0000_s15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jXM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Vk2Qq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vjXM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1" o:spid="_x0000_s15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dGx8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+R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dGx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52" o:spid="_x0000_s15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YsM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a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12LD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53" o:spid="_x0000_s15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9K8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Xk+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l9K8MAAADcAAAADwAAAAAAAAAAAAAAAACYAgAAZHJzL2Rv&#10;d25yZXYueG1sUEsFBgAAAAAEAAQA9QAAAIgDAAAAAA==&#10;" filled="f" stroked="f" strokeweight=".25pt">
                  <v:textbox inset="1pt,1pt,1pt,1pt">
                    <w:txbxContent>
                      <w:p w:rsidR="00117A0E" w:rsidRDefault="00117A0E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54" o:spid="_x0000_s15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bpWb8A&#10;AADcAAAADwAAAGRycy9kb3ducmV2LnhtbERPz2vCMBS+D/wfwhO8raljiK2NUgbCrus28Phonmm1&#10;ealJpvW/Nwdhx4/vd7Wb7CCu5EPvWMEyy0EQt073bBT8fO9f1yBCRNY4OCYFdwqw285eKiy1u/EX&#10;XZtoRArhUKKCLsaxlDK0HVkMmRuJE3d03mJM0BupPd5SuB3kW56vpMWeU0OHI3101J6bP6ugrk/T&#10;76UpcB/kOvcr/a5NfVBqMZ/qDYhIU/wXP92fWkFRpLXpTDoC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JulZvwAAANwAAAAPAAAAAAAAAAAAAAAAAJgCAABkcnMvZG93bnJl&#10;di54bWxQSwUGAAAAAAQABAD1AAAAhAMAAAAA&#10;" filled="f" stroked="f" strokeweight=".25pt">
                  <v:textbox inset="1pt,1pt,1pt,1pt">
                    <w:txbxContent>
                      <w:p w:rsidR="00117A0E" w:rsidRPr="00880ABB" w:rsidRDefault="008D63F8">
                        <w:pPr>
                          <w:pStyle w:val="ac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655" o:spid="_x0000_s15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MwsEA&#10;AADc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zL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qTMLBAAAA3AAAAA8AAAAAAAAAAAAAAAAAmAIAAGRycy9kb3du&#10;cmV2LnhtbFBLBQYAAAAABAAEAPUAAACGAwAAAAA=&#10;" filled="f" stroked="f" strokeweight=".25pt">
                  <v:textbox inset="1pt,1pt,1pt,1pt">
                    <w:txbxContent>
                      <w:p w:rsidR="00117A0E" w:rsidRDefault="008D63F8">
                        <w:pPr>
                          <w:pStyle w:val="ac"/>
                          <w:jc w:val="center"/>
                        </w:pPr>
                        <w:r>
                          <w:t>6.050102</w:t>
                        </w:r>
                        <w:r w:rsidR="00117A0E" w:rsidRPr="00AE595B">
                          <w:t xml:space="preserve"> «</w:t>
                        </w:r>
                        <w:r>
                          <w:rPr>
                            <w:i w:val="0"/>
                          </w:rPr>
                          <w:t>Комп’ютерна</w:t>
                        </w:r>
                        <w:r w:rsidRPr="004E02D9">
                          <w:rPr>
                            <w:i w:val="0"/>
                          </w:rPr>
                          <w:t xml:space="preserve"> інженерія</w:t>
                        </w:r>
                        <w:r w:rsidR="00117A0E" w:rsidRPr="00AE595B">
                          <w:t>»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33" w:name="_Toc415604476"/>
      <w:r w:rsidR="00C512DB" w:rsidRPr="0002719B">
        <w:t>СПИСОК ІНФОРМАЦІЙНИХ ДЖЕРЕЛ</w:t>
      </w:r>
      <w:bookmarkEnd w:id="33"/>
    </w:p>
    <w:p w:rsidR="00C512DB" w:rsidRPr="00623214" w:rsidRDefault="00623214" w:rsidP="004E548F">
      <w:pPr>
        <w:pStyle w:val="af0"/>
        <w:numPr>
          <w:ilvl w:val="3"/>
          <w:numId w:val="3"/>
        </w:numPr>
        <w:ind w:left="426" w:hanging="426"/>
        <w:rPr>
          <w:u w:val="single"/>
          <w:lang w:val="uk-UA"/>
        </w:rPr>
      </w:pPr>
      <w:r>
        <w:rPr>
          <w:lang w:val="en-US"/>
        </w:rPr>
        <w:t>DAO</w:t>
      </w:r>
      <w:r w:rsidR="00C512DB" w:rsidRPr="0002719B">
        <w:rPr>
          <w:lang w:val="uk-UA"/>
        </w:rPr>
        <w:t xml:space="preserve">. – </w:t>
      </w:r>
      <w:r w:rsidR="00C512DB" w:rsidRPr="00C512DB">
        <w:rPr>
          <w:lang w:val="uk-UA"/>
        </w:rPr>
        <w:t>Посилання</w:t>
      </w:r>
      <w:r w:rsidR="00C512DB" w:rsidRPr="00DA18F8">
        <w:rPr>
          <w:lang w:val="uk-UA"/>
        </w:rPr>
        <w:t xml:space="preserve">: </w:t>
      </w:r>
      <w:hyperlink r:id="rId26" w:history="1">
        <w:r w:rsidRPr="00623214">
          <w:rPr>
            <w:rStyle w:val="af7"/>
            <w:lang w:val="uk-UA"/>
          </w:rPr>
          <w:t>https://ru.wikipedia.org/wiki/Data_Access_Object</w:t>
        </w:r>
      </w:hyperlink>
    </w:p>
    <w:p w:rsidR="00C512DB" w:rsidRPr="00C512DB" w:rsidRDefault="00C512DB" w:rsidP="004E548F">
      <w:pPr>
        <w:pStyle w:val="af0"/>
        <w:numPr>
          <w:ilvl w:val="3"/>
          <w:numId w:val="3"/>
        </w:numPr>
        <w:spacing w:after="160"/>
        <w:ind w:left="426" w:hanging="426"/>
        <w:rPr>
          <w:rStyle w:val="af7"/>
          <w:color w:val="auto"/>
          <w:u w:val="none"/>
          <w:lang w:val="en-US"/>
        </w:rPr>
      </w:pPr>
      <w:r w:rsidRPr="00C512DB">
        <w:rPr>
          <w:lang w:val="en-US"/>
        </w:rPr>
        <w:t>Apache</w:t>
      </w:r>
      <w:r w:rsidRPr="00DA18F8">
        <w:rPr>
          <w:lang w:val="uk-UA"/>
        </w:rPr>
        <w:t xml:space="preserve"> </w:t>
      </w:r>
      <w:r w:rsidRPr="00C512DB">
        <w:rPr>
          <w:lang w:val="en-US"/>
        </w:rPr>
        <w:t xml:space="preserve">Tomcat.  – </w:t>
      </w:r>
      <w:r w:rsidRPr="00C512DB">
        <w:rPr>
          <w:lang w:val="uk-UA"/>
        </w:rPr>
        <w:t>Посилання</w:t>
      </w:r>
      <w:r w:rsidRPr="00C512DB">
        <w:rPr>
          <w:lang w:val="en-US"/>
        </w:rPr>
        <w:t xml:space="preserve">: </w:t>
      </w:r>
      <w:hyperlink r:id="rId27" w:history="1">
        <w:r w:rsidRPr="00C512DB">
          <w:rPr>
            <w:rStyle w:val="af7"/>
            <w:rFonts w:eastAsiaTheme="majorEastAsia"/>
            <w:lang w:val="en-US"/>
          </w:rPr>
          <w:t>http://tomcat.apache.org/</w:t>
        </w:r>
      </w:hyperlink>
    </w:p>
    <w:p w:rsidR="00C512DB" w:rsidRPr="00C512DB" w:rsidRDefault="00C512DB" w:rsidP="004E548F">
      <w:pPr>
        <w:pStyle w:val="af0"/>
        <w:numPr>
          <w:ilvl w:val="3"/>
          <w:numId w:val="3"/>
        </w:numPr>
        <w:spacing w:after="160"/>
        <w:ind w:left="426" w:hanging="426"/>
        <w:rPr>
          <w:lang w:val="en-US"/>
        </w:rPr>
      </w:pPr>
      <w:r>
        <w:rPr>
          <w:lang w:val="en-US"/>
        </w:rPr>
        <w:t>Hibernate. Everything data</w:t>
      </w:r>
      <w:r w:rsidRPr="00C512DB">
        <w:rPr>
          <w:lang w:val="en-US"/>
        </w:rPr>
        <w:t>.</w:t>
      </w:r>
      <w:r w:rsidR="00940CDE" w:rsidRPr="00940CDE">
        <w:rPr>
          <w:lang w:val="en-US"/>
        </w:rPr>
        <w:t xml:space="preserve"> – </w:t>
      </w:r>
      <w:r>
        <w:t>Посилання</w:t>
      </w:r>
      <w:r w:rsidRPr="00C512DB">
        <w:rPr>
          <w:lang w:val="en-US"/>
        </w:rPr>
        <w:t xml:space="preserve">: </w:t>
      </w:r>
      <w:hyperlink r:id="rId28" w:history="1">
        <w:r w:rsidRPr="005B7E4E">
          <w:rPr>
            <w:rStyle w:val="af7"/>
            <w:lang w:val="en-US"/>
          </w:rPr>
          <w:t>http://hibernate.org</w:t>
        </w:r>
      </w:hyperlink>
    </w:p>
    <w:p w:rsidR="00C512DB" w:rsidRPr="00C512DB" w:rsidRDefault="00C512DB" w:rsidP="004E548F">
      <w:pPr>
        <w:pStyle w:val="af0"/>
        <w:numPr>
          <w:ilvl w:val="3"/>
          <w:numId w:val="3"/>
        </w:numPr>
        <w:spacing w:after="160"/>
        <w:ind w:left="426" w:hanging="426"/>
      </w:pPr>
      <w:r>
        <w:rPr>
          <w:lang w:val="en-US"/>
        </w:rPr>
        <w:t>Maven</w:t>
      </w:r>
      <w:r w:rsidRPr="00C512DB">
        <w:t xml:space="preserve">. </w:t>
      </w:r>
      <w:r w:rsidR="00940CDE">
        <w:t xml:space="preserve"> – </w:t>
      </w:r>
      <w:r>
        <w:t xml:space="preserve">Посилання: </w:t>
      </w:r>
      <w:hyperlink r:id="rId29" w:history="1">
        <w:r w:rsidRPr="005B7E4E">
          <w:rPr>
            <w:rStyle w:val="af7"/>
            <w:lang w:val="en-US"/>
          </w:rPr>
          <w:t>http</w:t>
        </w:r>
        <w:r w:rsidRPr="00C512DB">
          <w:rPr>
            <w:rStyle w:val="af7"/>
          </w:rPr>
          <w:t>://</w:t>
        </w:r>
        <w:r w:rsidRPr="005B7E4E">
          <w:rPr>
            <w:rStyle w:val="af7"/>
            <w:lang w:val="en-US"/>
          </w:rPr>
          <w:t>maven</w:t>
        </w:r>
        <w:r w:rsidRPr="00C512DB">
          <w:rPr>
            <w:rStyle w:val="af7"/>
          </w:rPr>
          <w:t>.</w:t>
        </w:r>
        <w:r w:rsidRPr="005B7E4E">
          <w:rPr>
            <w:rStyle w:val="af7"/>
            <w:lang w:val="en-US"/>
          </w:rPr>
          <w:t>apache</w:t>
        </w:r>
        <w:r w:rsidRPr="00C512DB">
          <w:rPr>
            <w:rStyle w:val="af7"/>
          </w:rPr>
          <w:t>.</w:t>
        </w:r>
        <w:r w:rsidRPr="005B7E4E">
          <w:rPr>
            <w:rStyle w:val="af7"/>
            <w:lang w:val="en-US"/>
          </w:rPr>
          <w:t>org</w:t>
        </w:r>
      </w:hyperlink>
    </w:p>
    <w:p w:rsidR="00C512DB" w:rsidRPr="00623214" w:rsidRDefault="00623214" w:rsidP="004E548F">
      <w:pPr>
        <w:pStyle w:val="af0"/>
        <w:numPr>
          <w:ilvl w:val="3"/>
          <w:numId w:val="3"/>
        </w:numPr>
        <w:spacing w:after="160"/>
        <w:ind w:left="426" w:hanging="426"/>
        <w:rPr>
          <w:lang w:val="en-US"/>
        </w:rPr>
      </w:pPr>
      <w:r>
        <w:rPr>
          <w:lang w:val="en-US"/>
        </w:rPr>
        <w:t>Java Servlet</w:t>
      </w:r>
      <w:r w:rsidR="00C512DB">
        <w:rPr>
          <w:lang w:val="en-US"/>
        </w:rPr>
        <w:t>.</w:t>
      </w:r>
      <w:r w:rsidR="00940CDE" w:rsidRPr="00623214">
        <w:rPr>
          <w:lang w:val="en-US"/>
        </w:rPr>
        <w:t xml:space="preserve"> –</w:t>
      </w:r>
      <w:r w:rsidR="00C512DB">
        <w:t>Посилання</w:t>
      </w:r>
      <w:r w:rsidR="00C512DB" w:rsidRPr="00623214">
        <w:rPr>
          <w:lang w:val="en-US"/>
        </w:rPr>
        <w:t xml:space="preserve">: </w:t>
      </w:r>
      <w:hyperlink r:id="rId30" w:history="1">
        <w:r w:rsidRPr="00623214">
          <w:rPr>
            <w:rStyle w:val="af7"/>
            <w:lang w:val="en-US"/>
          </w:rPr>
          <w:t>https://ru.wikipedia.org/wiki/</w:t>
        </w:r>
        <w:r w:rsidRPr="00623214">
          <w:rPr>
            <w:rStyle w:val="af7"/>
          </w:rPr>
          <w:t>Сервлет</w:t>
        </w:r>
        <w:r w:rsidRPr="00623214">
          <w:rPr>
            <w:rStyle w:val="af7"/>
            <w:lang w:val="en-US"/>
          </w:rPr>
          <w:t>_(Java)</w:t>
        </w:r>
      </w:hyperlink>
    </w:p>
    <w:p w:rsidR="00720508" w:rsidRDefault="00720508">
      <w:pPr>
        <w:spacing w:after="0"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20508" w:rsidRPr="00D13FF6" w:rsidRDefault="00720508" w:rsidP="00720508">
      <w:pPr>
        <w:pStyle w:val="1"/>
        <w:rPr>
          <w:lang w:val="en-US"/>
        </w:rPr>
      </w:pPr>
      <w:bookmarkStart w:id="34" w:name="_Toc415604477"/>
      <w:r>
        <w:rPr>
          <w:lang w:val="ru-RU"/>
        </w:rPr>
        <w:t>ДОДАТКИ</w:t>
      </w:r>
      <w:bookmarkEnd w:id="34"/>
    </w:p>
    <w:p w:rsidR="00720508" w:rsidRPr="00D13FF6" w:rsidRDefault="00720508" w:rsidP="00720508">
      <w:pPr>
        <w:pStyle w:val="1"/>
        <w:jc w:val="right"/>
        <w:rPr>
          <w:lang w:val="en-US"/>
        </w:rPr>
      </w:pPr>
      <w:bookmarkStart w:id="35" w:name="_Toc415604478"/>
      <w:r>
        <w:rPr>
          <w:lang w:val="ru-RU"/>
        </w:rPr>
        <w:t>ДОДАТОК</w:t>
      </w:r>
      <w:r w:rsidRPr="00D13FF6">
        <w:rPr>
          <w:lang w:val="en-US"/>
        </w:rPr>
        <w:t xml:space="preserve"> </w:t>
      </w:r>
      <w:r>
        <w:rPr>
          <w:lang w:val="ru-RU"/>
        </w:rPr>
        <w:t>А</w:t>
      </w:r>
      <w:bookmarkEnd w:id="35"/>
    </w:p>
    <w:p w:rsidR="00132A56" w:rsidRPr="00FB748B" w:rsidRDefault="00D13FF6" w:rsidP="00D13FF6">
      <w:pPr>
        <w:pStyle w:val="3"/>
        <w:rPr>
          <w:lang w:val="en-US"/>
        </w:rPr>
      </w:pPr>
      <w:r>
        <w:rPr>
          <w:lang w:val="uk-UA"/>
        </w:rPr>
        <w:t>С</w:t>
      </w:r>
      <w:r>
        <w:rPr>
          <w:lang w:val="en-US"/>
        </w:rPr>
        <w:t>onscriptCardDAO</w:t>
      </w:r>
      <w:r w:rsidR="00132A56">
        <w:rPr>
          <w:lang w:val="en-US"/>
        </w:rPr>
        <w:t>.java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>public class ConscriptCardDAO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public void addToDB(ConscriptCard card)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Session session = HibernateUtil.getSessionFactory().openSession();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try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session.beginTransaction();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session.save(card);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session.getTransaction().commit();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catch (Exception ex)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ex.printStackTrace();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finally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if (session != null)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    session.close();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public void deleteFromDB(Integer id)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Session session = HibernateUtil.getSessionFactory().openSession();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try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session.beginTransaction();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ConscriptCard itemDelete = (ConscriptCard) session.get(ConscriptCard.class, id);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session.delete(itemDelete);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session.getTransaction().commit();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catch (Exception ex)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ex.printStackTrace();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finally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if (session != null)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    session.close();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public ConscriptCard getConscriptCardById(int id)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SessionFactory factory = HibernateUtil.getSessionFactory();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ConscriptCard unit = null;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Session session = factory.openSession();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Transaction ta = null;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try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ta = session.beginTransaction();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Criteria cr = session.createCriteria(ConscriptCard.class);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Criterion idCr = Restrictions.like("id", id);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cr.add(idCr);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unit = (ConscriptCard) cr.uniqueResult();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catch (HibernateException e)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e.printStackTrace();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finally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return unit;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public List&lt;ConscriptCard&gt; getCards()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List&lt;ConscriptCard&gt; result = null;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Session session = HibernateUtil.getSessionFactory().openSession();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try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session.beginTransaction();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Criteria criteria = session.createCriteria(ConscriptCard.class);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result = (List&lt;ConscriptCard&gt;) criteria.list();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session.getTransaction().commit();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 catch (Exception e)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}finally {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    if (session != null) session.close();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    return result;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uk-UA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 xml:space="preserve">    }</w:t>
      </w:r>
    </w:p>
    <w:p w:rsid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en-US"/>
        </w:rPr>
      </w:pPr>
      <w:r w:rsidRPr="00D13FF6">
        <w:rPr>
          <w:rFonts w:ascii="Consolas" w:hAnsi="Consolas" w:cs="Consolas"/>
          <w:sz w:val="20"/>
          <w:szCs w:val="20"/>
          <w:lang w:val="uk-UA"/>
        </w:rPr>
        <w:t>}</w:t>
      </w:r>
    </w:p>
    <w:p w:rsidR="00D13FF6" w:rsidRPr="00D13FF6" w:rsidRDefault="00D13FF6" w:rsidP="00D13FF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t>MedicalSpecialistDAO.java</w:t>
      </w:r>
    </w:p>
    <w:p w:rsidR="00D13FF6" w:rsidRDefault="00D13FF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val="en-US" w:eastAsia="uk-UA"/>
        </w:rPr>
      </w:pP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public class MedicalSpecialistDAO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public void addToDB(Medicalspecialist medspec)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  <w:sz w:val="20"/>
          <w:szCs w:val="20"/>
          <w:lang w:val="uk-UA" w:eastAsia="uk-UA"/>
        </w:rPr>
        <w:t>getSessionFactory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().openSession();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session.save(medspec);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catch (Exception ex)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ex.printStackTrace();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finally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if (session != null)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    session.close();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public void deleteFromDB(Integer id)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  <w:sz w:val="20"/>
          <w:szCs w:val="20"/>
          <w:lang w:val="uk-UA" w:eastAsia="uk-UA"/>
        </w:rPr>
        <w:t>getSessionFactory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().openSession();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Medicalspecialist itemDelete = (Medicalspecialist) session.get(Medicalspecialist.class, id);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session.delete(itemDelete);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catch (Exception ex)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ex.printStackTrace();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finally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if (session != null)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    session.close();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public Medicalspecialist getMedicalSpecialistById(int id)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SessionFactory factory = HibernateUtil.</w:t>
      </w:r>
      <w:r w:rsidRPr="00D13FF6">
        <w:rPr>
          <w:rFonts w:ascii="Consolas" w:hAnsi="Consolas" w:cs="Consolas"/>
          <w:i/>
          <w:iCs/>
          <w:color w:val="000000" w:themeColor="text1"/>
          <w:sz w:val="20"/>
          <w:szCs w:val="20"/>
          <w:lang w:val="uk-UA" w:eastAsia="uk-UA"/>
        </w:rPr>
        <w:t>getSessionFactory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Medicalspecialist specialist = null;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Session session = factory.openSession();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Transaction ta = null;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ta = session.beginTransaction();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Criteria cr = session.createCriteria(Medicalspecialist.class);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Criterion idCr = Restrictions.</w:t>
      </w:r>
      <w:r w:rsidRPr="00D13FF6">
        <w:rPr>
          <w:rFonts w:ascii="Consolas" w:hAnsi="Consolas" w:cs="Consolas"/>
          <w:i/>
          <w:iCs/>
          <w:color w:val="000000" w:themeColor="text1"/>
          <w:sz w:val="20"/>
          <w:szCs w:val="20"/>
          <w:lang w:val="uk-UA" w:eastAsia="uk-UA"/>
        </w:rPr>
        <w:t>like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("id", id);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cr.add(idCr);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specialist = (Medicalspecialist) cr.uniqueResult()</w:t>
      </w:r>
      <w:r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catch (HibernateException e)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e.printStackTrace();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finally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return specialist;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public List&lt;Medicalspecialist&gt; getSpecialists()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List&lt;Medicalspecialist&gt; result = null;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  <w:sz w:val="20"/>
          <w:szCs w:val="20"/>
          <w:lang w:val="uk-UA" w:eastAsia="uk-UA"/>
        </w:rPr>
        <w:t>getSessionFactory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().openSession();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Criteria criteria = session.createCriteria(Medicalspecialist.class)</w:t>
      </w:r>
      <w:r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result = (List&lt;Medicalspecialist&gt;) criteria.list()</w:t>
      </w:r>
      <w:r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t>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 catch (Exception e)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e.printStackTrace();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}finally {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    if (session != null) session.close();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    return result;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  <w:sz w:val="20"/>
          <w:szCs w:val="20"/>
          <w:lang w:val="uk-UA" w:eastAsia="uk-UA"/>
        </w:rPr>
        <w:br/>
        <w:t>}</w:t>
      </w:r>
    </w:p>
    <w:p w:rsidR="00D13FF6" w:rsidRDefault="00D13FF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val="en-US" w:eastAsia="uk-UA"/>
        </w:rPr>
      </w:pP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t>MedicalSpecialistDAO.java</w:t>
      </w:r>
    </w:p>
    <w:p w:rsid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  <w:r w:rsidRPr="00D13FF6">
        <w:rPr>
          <w:rFonts w:ascii="Consolas" w:hAnsi="Consolas" w:cs="Consolas"/>
          <w:color w:val="000000" w:themeColor="text1"/>
        </w:rPr>
        <w:t>public class MedicalUnitDAO {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public void addToDB(MedicalUnit unit)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</w:rPr>
        <w:t>getSessionFactory</w:t>
      </w:r>
      <w:r w:rsidRPr="00D13FF6">
        <w:rPr>
          <w:rFonts w:ascii="Consolas" w:hAnsi="Consolas" w:cs="Consolas"/>
          <w:color w:val="000000" w:themeColor="text1"/>
        </w:rPr>
        <w:t>().openSession();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session.save(unit);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catch (Exception ex)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ex.printStackTrace();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finally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if (session != null)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    session.close();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public void deleteFromDB(Integer id)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</w:rPr>
        <w:t>getSessionFactory</w:t>
      </w:r>
      <w:r w:rsidRPr="00D13FF6">
        <w:rPr>
          <w:rFonts w:ascii="Consolas" w:hAnsi="Consolas" w:cs="Consolas"/>
          <w:color w:val="000000" w:themeColor="text1"/>
        </w:rPr>
        <w:t>().openSession();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MedicalUnit itemDelete = (MedicalUnit) session.get(MedicalUnit.class, id);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session.delete(itemDelete);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catch (Exception ex)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ex.printStackTrace();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finally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if (session != null)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    session.close();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public MedicalUnit getMedicalUnitById(int id)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SessionFactory factory = HibernateUtil.</w:t>
      </w:r>
      <w:r w:rsidRPr="00D13FF6">
        <w:rPr>
          <w:rFonts w:ascii="Consolas" w:hAnsi="Consolas" w:cs="Consolas"/>
          <w:i/>
          <w:iCs/>
          <w:color w:val="000000" w:themeColor="text1"/>
        </w:rPr>
        <w:t>getSessionFactory</w:t>
      </w:r>
      <w:r w:rsidRPr="00D13FF6">
        <w:rPr>
          <w:rFonts w:ascii="Consolas" w:hAnsi="Consolas" w:cs="Consolas"/>
          <w:color w:val="000000" w:themeColor="text1"/>
        </w:rPr>
        <w:t>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MedicalUnit unit = null;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Session session = factory.openSession();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Transaction ta = null;</w:t>
      </w:r>
      <w:r w:rsidRPr="00D13FF6">
        <w:rPr>
          <w:rFonts w:ascii="Consolas" w:hAnsi="Consolas" w:cs="Consolas"/>
          <w:color w:val="000000" w:themeColor="text1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ta = session.beginTransaction();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Criteria cr = session.createCriteria(Medicalspecialist.class);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Criterion idCr = Restrictions.</w:t>
      </w:r>
      <w:r w:rsidRPr="00D13FF6">
        <w:rPr>
          <w:rFonts w:ascii="Consolas" w:hAnsi="Consolas" w:cs="Consolas"/>
          <w:i/>
          <w:iCs/>
          <w:color w:val="000000" w:themeColor="text1"/>
        </w:rPr>
        <w:t>like</w:t>
      </w:r>
      <w:r w:rsidRPr="00D13FF6">
        <w:rPr>
          <w:rFonts w:ascii="Consolas" w:hAnsi="Consolas" w:cs="Consolas"/>
          <w:color w:val="000000" w:themeColor="text1"/>
        </w:rPr>
        <w:t>("id", id);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cr.add(idCr);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unit = (MedicalUnit) cr.uniqueResult()</w:t>
      </w:r>
      <w:r>
        <w:rPr>
          <w:rFonts w:ascii="Consolas" w:hAnsi="Consolas" w:cs="Consolas"/>
          <w:color w:val="000000" w:themeColor="text1"/>
        </w:rPr>
        <w:t>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catch (HibernateException e)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e.printStackTrace();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finally </w:t>
      </w:r>
      <w:r>
        <w:rPr>
          <w:rFonts w:ascii="Consolas" w:hAnsi="Consolas" w:cs="Consolas"/>
          <w:color w:val="000000" w:themeColor="text1"/>
        </w:rPr>
        <w:t>{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return unit;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  <w:t xml:space="preserve">    public List&lt;MedicalUnit&gt; getUnits() {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List&lt;MedicalUnit&gt; result = null;</w:t>
      </w:r>
      <w:r w:rsidRPr="00D13FF6">
        <w:rPr>
          <w:rFonts w:ascii="Consolas" w:hAnsi="Consolas" w:cs="Consolas"/>
          <w:color w:val="000000" w:themeColor="text1"/>
        </w:rPr>
        <w:br/>
        <w:t xml:space="preserve">        Session session = HibernateUtil.</w:t>
      </w:r>
      <w:r w:rsidRPr="00D13FF6">
        <w:rPr>
          <w:rFonts w:ascii="Consolas" w:hAnsi="Consolas" w:cs="Consolas"/>
          <w:i/>
          <w:iCs/>
          <w:color w:val="000000" w:themeColor="text1"/>
        </w:rPr>
        <w:t>getSessionFactory</w:t>
      </w:r>
      <w:r w:rsidRPr="00D13FF6">
        <w:rPr>
          <w:rFonts w:ascii="Consolas" w:hAnsi="Consolas" w:cs="Consolas"/>
          <w:color w:val="000000" w:themeColor="text1"/>
        </w:rPr>
        <w:t>().openSession();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session.beginTransaction();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Criteria criteria = session.createCriteria(MedicalUnit.class)</w:t>
      </w:r>
      <w:r>
        <w:rPr>
          <w:rFonts w:ascii="Consolas" w:hAnsi="Consolas" w:cs="Consolas"/>
          <w:color w:val="000000" w:themeColor="text1"/>
        </w:rPr>
        <w:t>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result = (List&lt;MedicalUnit&gt;) criteria.list()</w:t>
      </w:r>
      <w:r>
        <w:rPr>
          <w:rFonts w:ascii="Consolas" w:hAnsi="Consolas" w:cs="Consolas"/>
          <w:color w:val="000000" w:themeColor="text1"/>
        </w:rPr>
        <w:t>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session.getTransaction().commit();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 catch (Exception e)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e.printStackTrace();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}finally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if (session != null) session.close();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return result;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  <w:t>}</w:t>
      </w:r>
    </w:p>
    <w:p w:rsid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</w:p>
    <w:p w:rsidR="00D13FF6" w:rsidRDefault="00D13FF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val="en-US" w:eastAsia="uk-UA"/>
        </w:rPr>
      </w:pPr>
    </w:p>
    <w:p w:rsidR="00D13FF6" w:rsidRDefault="00D13FF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val="en-US" w:eastAsia="uk-UA"/>
        </w:rPr>
      </w:pPr>
    </w:p>
    <w:p w:rsidR="00D13FF6" w:rsidRDefault="00D13FF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eastAsia="uk-UA"/>
        </w:rPr>
      </w:pPr>
    </w:p>
    <w:p w:rsidR="00BB05E6" w:rsidRDefault="00BB05E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eastAsia="uk-UA"/>
        </w:rPr>
      </w:pPr>
    </w:p>
    <w:p w:rsidR="00BB05E6" w:rsidRDefault="00BB05E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eastAsia="uk-UA"/>
        </w:rPr>
      </w:pPr>
    </w:p>
    <w:p w:rsidR="00BB05E6" w:rsidRPr="00D13FF6" w:rsidRDefault="00BB05E6" w:rsidP="00D13FF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nsolas"/>
          <w:color w:val="000000" w:themeColor="text1"/>
          <w:sz w:val="20"/>
          <w:szCs w:val="20"/>
          <w:lang w:eastAsia="uk-UA"/>
        </w:rPr>
      </w:pP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t>HibernateUtil.java</w:t>
      </w: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</w:rPr>
      </w:pPr>
      <w:r w:rsidRPr="00D13FF6">
        <w:rPr>
          <w:rFonts w:ascii="Consolas" w:hAnsi="Consolas" w:cs="Consolas"/>
          <w:color w:val="000000" w:themeColor="text1"/>
        </w:rPr>
        <w:t>public class HibernateUtil {</w:t>
      </w:r>
      <w:r w:rsidRPr="00D13FF6">
        <w:rPr>
          <w:rFonts w:ascii="Consolas" w:hAnsi="Consolas" w:cs="Consolas"/>
          <w:color w:val="000000" w:themeColor="text1"/>
        </w:rPr>
        <w:br/>
        <w:t xml:space="preserve">    private static final SessionFactory </w:t>
      </w:r>
      <w:r w:rsidRPr="00D13FF6">
        <w:rPr>
          <w:rFonts w:ascii="Consolas" w:hAnsi="Consolas" w:cs="Consolas"/>
          <w:i/>
          <w:iCs/>
          <w:color w:val="000000" w:themeColor="text1"/>
        </w:rPr>
        <w:t xml:space="preserve">sessionFactory </w:t>
      </w:r>
      <w:r w:rsidRPr="00D13FF6">
        <w:rPr>
          <w:rFonts w:ascii="Consolas" w:hAnsi="Consolas" w:cs="Consolas"/>
          <w:color w:val="000000" w:themeColor="text1"/>
        </w:rPr>
        <w:t xml:space="preserve">= </w:t>
      </w:r>
      <w:r w:rsidRPr="00D13FF6">
        <w:rPr>
          <w:rFonts w:ascii="Consolas" w:hAnsi="Consolas" w:cs="Consolas"/>
          <w:i/>
          <w:iCs/>
          <w:color w:val="000000" w:themeColor="text1"/>
        </w:rPr>
        <w:t>buildSessionFactory</w:t>
      </w:r>
      <w:r w:rsidRPr="00D13FF6">
        <w:rPr>
          <w:rFonts w:ascii="Consolas" w:hAnsi="Consolas" w:cs="Consolas"/>
          <w:color w:val="000000" w:themeColor="text1"/>
        </w:rPr>
        <w:t>();</w:t>
      </w:r>
      <w:r w:rsidRPr="00D13FF6">
        <w:rPr>
          <w:rFonts w:ascii="Consolas" w:hAnsi="Consolas" w:cs="Consolas"/>
          <w:color w:val="000000" w:themeColor="text1"/>
        </w:rPr>
        <w:br/>
        <w:t xml:space="preserve">    private static ServiceRegistry </w:t>
      </w:r>
      <w:r w:rsidRPr="00D13FF6">
        <w:rPr>
          <w:rFonts w:ascii="Consolas" w:hAnsi="Consolas" w:cs="Consolas"/>
          <w:i/>
          <w:iCs/>
          <w:color w:val="000000" w:themeColor="text1"/>
        </w:rPr>
        <w:t>serviceRegistry</w:t>
      </w:r>
      <w:r w:rsidRPr="00D13FF6">
        <w:rPr>
          <w:rFonts w:ascii="Consolas" w:hAnsi="Consolas" w:cs="Consolas"/>
          <w:color w:val="000000" w:themeColor="text1"/>
        </w:rPr>
        <w:t>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private static SessionFactory buildSessionFactory()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try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// Создает сессию с hibernate_mapping.cfg.xml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Configuration configuration = new Configuration();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configuration.configure();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</w:t>
      </w:r>
      <w:r w:rsidRPr="00D13FF6">
        <w:rPr>
          <w:rFonts w:ascii="Consolas" w:hAnsi="Consolas" w:cs="Consolas"/>
          <w:i/>
          <w:iCs/>
          <w:color w:val="000000" w:themeColor="text1"/>
        </w:rPr>
        <w:t xml:space="preserve">serviceRegistry </w:t>
      </w:r>
      <w:r w:rsidRPr="00D13FF6">
        <w:rPr>
          <w:rFonts w:ascii="Consolas" w:hAnsi="Consolas" w:cs="Consolas"/>
          <w:color w:val="000000" w:themeColor="text1"/>
        </w:rPr>
        <w:t>= new ServiceRegistryBuilder().applySettings(configuration.getProperties()).buildServiceRegistry();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    return configuration.buildSessionFactory(</w:t>
      </w:r>
      <w:r w:rsidRPr="00D13FF6">
        <w:rPr>
          <w:rFonts w:ascii="Consolas" w:hAnsi="Consolas" w:cs="Consolas"/>
          <w:i/>
          <w:iCs/>
          <w:color w:val="000000" w:themeColor="text1"/>
        </w:rPr>
        <w:t>serviceRegistry</w:t>
      </w:r>
      <w:r w:rsidRPr="00D13FF6">
        <w:rPr>
          <w:rFonts w:ascii="Consolas" w:hAnsi="Consolas" w:cs="Consolas"/>
          <w:color w:val="000000" w:themeColor="text1"/>
        </w:rPr>
        <w:t>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catch (Throwable ex)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System.</w:t>
      </w:r>
      <w:r w:rsidRPr="00D13FF6">
        <w:rPr>
          <w:rFonts w:ascii="Consolas" w:hAnsi="Consolas" w:cs="Consolas"/>
          <w:i/>
          <w:iCs/>
          <w:color w:val="000000" w:themeColor="text1"/>
        </w:rPr>
        <w:t>err</w:t>
      </w:r>
      <w:r w:rsidRPr="00D13FF6">
        <w:rPr>
          <w:rFonts w:ascii="Consolas" w:hAnsi="Consolas" w:cs="Consolas"/>
          <w:color w:val="000000" w:themeColor="text1"/>
        </w:rPr>
        <w:t>.println("Initial SessionFactory creation failed." + ex);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throw new ExceptionInInitializerError(ex);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public static SessionFactory getSessionFactory()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return </w:t>
      </w:r>
      <w:r w:rsidRPr="00D13FF6">
        <w:rPr>
          <w:rFonts w:ascii="Consolas" w:hAnsi="Consolas" w:cs="Consolas"/>
          <w:i/>
          <w:iCs/>
          <w:color w:val="000000" w:themeColor="text1"/>
        </w:rPr>
        <w:t>sessionFactory</w:t>
      </w:r>
      <w:r w:rsidRPr="00D13FF6">
        <w:rPr>
          <w:rFonts w:ascii="Consolas" w:hAnsi="Consolas" w:cs="Consolas"/>
          <w:color w:val="000000" w:themeColor="text1"/>
        </w:rPr>
        <w:t>;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public static void shutdown()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</w:t>
      </w:r>
      <w:r w:rsidRPr="00D13FF6">
        <w:rPr>
          <w:rFonts w:ascii="Consolas" w:hAnsi="Consolas" w:cs="Consolas"/>
          <w:i/>
          <w:iCs/>
          <w:color w:val="000000" w:themeColor="text1"/>
        </w:rPr>
        <w:t>getSessionFactory</w:t>
      </w:r>
      <w:r w:rsidRPr="00D13FF6">
        <w:rPr>
          <w:rFonts w:ascii="Consolas" w:hAnsi="Consolas" w:cs="Consolas"/>
          <w:color w:val="000000" w:themeColor="text1"/>
        </w:rPr>
        <w:t>().close();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>}</w:t>
      </w:r>
    </w:p>
    <w:p w:rsidR="00563E42" w:rsidRDefault="00563E42" w:rsidP="00563E42">
      <w:pPr>
        <w:ind w:firstLine="0"/>
        <w:rPr>
          <w:lang w:val="en-US"/>
        </w:rPr>
      </w:pP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t>HibernateUtil.java</w:t>
      </w: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</w:rPr>
      </w:pPr>
      <w:r w:rsidRPr="00D13FF6">
        <w:rPr>
          <w:rFonts w:ascii="Consolas" w:hAnsi="Consolas" w:cs="Consolas"/>
          <w:color w:val="000000" w:themeColor="text1"/>
        </w:rPr>
        <w:t>@WebServlet("/MedUnit")</w:t>
      </w:r>
      <w:r w:rsidRPr="00D13FF6">
        <w:rPr>
          <w:rFonts w:ascii="Consolas" w:hAnsi="Consolas" w:cs="Consolas"/>
          <w:color w:val="000000" w:themeColor="text1"/>
        </w:rPr>
        <w:br/>
        <w:t>public class MedicalServlet extends HttpServlet {</w:t>
      </w:r>
      <w:r w:rsidRPr="00D13FF6">
        <w:rPr>
          <w:rFonts w:ascii="Consolas" w:hAnsi="Consolas" w:cs="Consolas"/>
          <w:color w:val="000000" w:themeColor="text1"/>
        </w:rPr>
        <w:br/>
        <w:t xml:space="preserve">        @Override protected void doGet(HttpServletRequest req, HttpServletResponse resp) throws ServletException, IOException {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String id = req.getParameter("id");</w:t>
      </w:r>
      <w:r w:rsidRPr="00D13FF6">
        <w:rPr>
          <w:rFonts w:ascii="Consolas" w:hAnsi="Consolas" w:cs="Consolas"/>
          <w:color w:val="000000" w:themeColor="text1"/>
        </w:rPr>
        <w:br/>
        <w:t xml:space="preserve">        int idInt = Integer.</w:t>
      </w:r>
      <w:r w:rsidRPr="00D13FF6">
        <w:rPr>
          <w:rFonts w:ascii="Consolas" w:hAnsi="Consolas" w:cs="Consolas"/>
          <w:i/>
          <w:iCs/>
          <w:color w:val="000000" w:themeColor="text1"/>
        </w:rPr>
        <w:t>parseInt</w:t>
      </w:r>
      <w:r w:rsidRPr="00D13FF6">
        <w:rPr>
          <w:rFonts w:ascii="Consolas" w:hAnsi="Consolas" w:cs="Consolas"/>
          <w:color w:val="000000" w:themeColor="text1"/>
        </w:rPr>
        <w:t>(id);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MedicalUnitDAO dao = new MedicalUnitDAO();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List&lt;MedicalUnit&gt; list = dao.getUnits();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for (ListIterator&lt; MedicalUnit&gt; i = list.listIterator(); i.hasNext(); 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MedicalUnit el = i.next();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if(el.getIdConscriptCard() != idInt)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    i.remove();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}</w:t>
      </w:r>
      <w:r w:rsidRPr="00D13FF6">
        <w:rPr>
          <w:rFonts w:ascii="Consolas" w:hAnsi="Consolas" w:cs="Consolas"/>
          <w:color w:val="000000" w:themeColor="text1"/>
        </w:rPr>
        <w:br/>
        <w:t xml:space="preserve">    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req.setAttribute("medUnits",list);</w:t>
      </w:r>
      <w:r w:rsidRPr="00D13FF6">
        <w:rPr>
          <w:rFonts w:ascii="Consolas" w:hAnsi="Consolas" w:cs="Consolas"/>
          <w:color w:val="000000" w:themeColor="text1"/>
        </w:rPr>
        <w:br/>
        <w:t xml:space="preserve">        req.getRequestDispatcher("/medicalCard.jsp").forward(req, resp);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    public static String getSpecFIO(int id) {</w:t>
      </w:r>
      <w:r w:rsidRPr="00D13FF6">
        <w:rPr>
          <w:rFonts w:ascii="Consolas" w:hAnsi="Consolas" w:cs="Consolas"/>
          <w:color w:val="000000" w:themeColor="text1"/>
        </w:rPr>
        <w:br/>
        <w:t xml:space="preserve">        MedicalSpecialistDAO dao = new MedicalSpecialistDAO();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Medicalspecialist spec = dao.getMedicalSpecialistById(id);</w:t>
      </w:r>
      <w:r w:rsidRPr="00D13FF6">
        <w:rPr>
          <w:rFonts w:ascii="Consolas" w:hAnsi="Consolas" w:cs="Consolas"/>
          <w:color w:val="000000" w:themeColor="text1"/>
        </w:rPr>
        <w:br/>
        <w:t xml:space="preserve">        String fio = spec.getName()+" "+spec.getSurname()+" "+spec.getFathersName();</w:t>
      </w:r>
      <w:r w:rsidRPr="00D13FF6">
        <w:rPr>
          <w:rFonts w:ascii="Consolas" w:hAnsi="Consolas" w:cs="Consolas"/>
          <w:color w:val="000000" w:themeColor="text1"/>
        </w:rPr>
        <w:br/>
        <w:t xml:space="preserve">        return fio;</w:t>
      </w:r>
      <w:r w:rsidRPr="00D13FF6">
        <w:rPr>
          <w:rFonts w:ascii="Consolas" w:hAnsi="Consolas" w:cs="Consolas"/>
          <w:color w:val="000000" w:themeColor="text1"/>
        </w:rPr>
        <w:br/>
        <w:t xml:space="preserve">    }</w:t>
      </w:r>
      <w:r w:rsidRPr="00D13FF6">
        <w:rPr>
          <w:rFonts w:ascii="Consolas" w:hAnsi="Consolas" w:cs="Consolas"/>
          <w:color w:val="000000" w:themeColor="text1"/>
        </w:rPr>
        <w:br/>
        <w:t>}</w:t>
      </w: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br/>
        <w:t>conscriptcard.hbm.xml</w:t>
      </w:r>
    </w:p>
    <w:p w:rsid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  <w:r w:rsidRPr="00D13FF6">
        <w:rPr>
          <w:rFonts w:ascii="Consolas" w:hAnsi="Consolas" w:cs="Consolas"/>
          <w:color w:val="000000" w:themeColor="text1"/>
        </w:rPr>
        <w:t>&lt;?xml version="1.0"?&gt;</w:t>
      </w:r>
      <w:r w:rsidRPr="00D13FF6">
        <w:rPr>
          <w:rFonts w:ascii="Consolas" w:hAnsi="Consolas" w:cs="Consolas"/>
          <w:color w:val="000000" w:themeColor="text1"/>
        </w:rPr>
        <w:br/>
        <w:t>&lt;!DOCTYPE hibernate-mapping PUBLIC "-//Hibernate/Hibernate Mapping DTD 3.0//EN"</w:t>
      </w:r>
      <w:r w:rsidRPr="00D13FF6">
        <w:rPr>
          <w:rFonts w:ascii="Consolas" w:hAnsi="Consolas" w:cs="Consolas"/>
          <w:color w:val="000000" w:themeColor="text1"/>
        </w:rPr>
        <w:br/>
        <w:t xml:space="preserve">        "http://hibernate.sourceforge.net/hibernate-mapping-3.0.dtd"&gt;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>&lt;hibernate-mapping&gt;</w:t>
      </w:r>
      <w:r w:rsidRPr="00D13FF6">
        <w:rPr>
          <w:rFonts w:ascii="Consolas" w:hAnsi="Consolas" w:cs="Consolas"/>
          <w:color w:val="000000" w:themeColor="text1"/>
        </w:rPr>
        <w:br/>
        <w:t xml:space="preserve">    &lt;class name="entity.ConscriptCard" table="conscriptcard" catalog="mydb"&gt;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&lt;id name="idconscriptCardId" type="java.lang.Integer"&gt;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name="idconscriptCardId"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&lt;generator class="identity"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&lt;/id&gt;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name="name"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name="surname"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name="surname" length="45" not-null="true"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name="fathersName"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name="fathersName"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name="phoneNumber"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name="phoneNumber"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name="passportData"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name="passportData"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&lt;/class&gt;</w:t>
      </w:r>
      <w:r w:rsidRPr="00D13FF6">
        <w:rPr>
          <w:rFonts w:ascii="Consolas" w:hAnsi="Consolas" w:cs="Consolas"/>
          <w:color w:val="000000" w:themeColor="text1"/>
        </w:rPr>
        <w:br/>
        <w:t>&lt;/hibernate-mapping&gt;</w:t>
      </w:r>
    </w:p>
    <w:p w:rsid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</w:p>
    <w:p w:rsidR="00D13FF6" w:rsidRPr="00FB748B" w:rsidRDefault="00D13FF6" w:rsidP="00D13FF6">
      <w:pPr>
        <w:pStyle w:val="3"/>
        <w:rPr>
          <w:lang w:val="en-US"/>
        </w:rPr>
      </w:pPr>
      <w:r>
        <w:rPr>
          <w:lang w:val="en-US"/>
        </w:rPr>
        <w:t>medicalspecialist.hbm.xml</w:t>
      </w: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</w:rPr>
      </w:pPr>
      <w:r w:rsidRPr="00D13FF6">
        <w:rPr>
          <w:rFonts w:ascii="Consolas" w:hAnsi="Consolas" w:cs="Consolas"/>
          <w:color w:val="000000" w:themeColor="text1"/>
        </w:rPr>
        <w:t>&lt;?xml version="1.0"?&gt;</w:t>
      </w:r>
      <w:r w:rsidRPr="00D13FF6">
        <w:rPr>
          <w:rFonts w:ascii="Consolas" w:hAnsi="Consolas" w:cs="Consolas"/>
          <w:color w:val="000000" w:themeColor="text1"/>
        </w:rPr>
        <w:br/>
        <w:t>&lt;!DOCTYPE hibernate-mapping PUBLIC "-//Hibernate/Hibernate Mapping DTD 3.0//EN"</w:t>
      </w:r>
      <w:r w:rsidRPr="00D13FF6">
        <w:rPr>
          <w:rFonts w:ascii="Consolas" w:hAnsi="Consolas" w:cs="Consolas"/>
          <w:color w:val="000000" w:themeColor="text1"/>
        </w:rPr>
        <w:br/>
        <w:t xml:space="preserve">        "http://hibernate.sourceforge.net/hibernate-mapping-3.0.dtd"&gt;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>&lt;hibernate-mapping&gt;</w:t>
      </w:r>
      <w:r w:rsidRPr="00D13FF6">
        <w:rPr>
          <w:rFonts w:ascii="Consolas" w:hAnsi="Consolas" w:cs="Consolas"/>
          <w:color w:val="000000" w:themeColor="text1"/>
        </w:rPr>
        <w:br/>
        <w:t xml:space="preserve">    &lt;class name="entity.Medicalspecialist" table="medicalspecialist" catalog="mydb"&gt;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&lt;id name="idMedicalSpecialist" type="java.lang.Integer"&gt;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name="idMedicalSpecialist"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&lt;generator class="identity"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&lt;/id&gt;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name="name"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name="surname"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name="surname" length="45" not-null="true"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name="fathersName"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name="fathersName"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name="password"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name="password" length="45" not-null="true" 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 xml:space="preserve">    &lt;/class&gt;</w:t>
      </w:r>
      <w:r w:rsidRPr="00D13FF6">
        <w:rPr>
          <w:rFonts w:ascii="Consolas" w:hAnsi="Consolas" w:cs="Consolas"/>
          <w:color w:val="000000" w:themeColor="text1"/>
        </w:rPr>
        <w:br/>
        <w:t>&lt;/hibernate-mapping&gt;</w:t>
      </w:r>
    </w:p>
    <w:p w:rsidR="00D13FF6" w:rsidRDefault="00D13FF6" w:rsidP="00D13FF6">
      <w:pPr>
        <w:pStyle w:val="3"/>
        <w:rPr>
          <w:lang w:val="en-US" w:eastAsia="uk-UA"/>
        </w:rPr>
      </w:pPr>
    </w:p>
    <w:p w:rsidR="00D13FF6" w:rsidRPr="00FB748B" w:rsidRDefault="00491F7A" w:rsidP="00D13FF6">
      <w:pPr>
        <w:pStyle w:val="3"/>
        <w:ind w:left="0" w:firstLine="0"/>
        <w:rPr>
          <w:lang w:val="en-US"/>
        </w:rPr>
      </w:pPr>
      <w:r>
        <w:rPr>
          <w:lang w:val="en-US"/>
        </w:rPr>
        <w:t>medicalunit</w:t>
      </w:r>
      <w:r w:rsidR="00D13FF6">
        <w:rPr>
          <w:lang w:val="en-US"/>
        </w:rPr>
        <w:t>.hbm.xml</w:t>
      </w:r>
    </w:p>
    <w:p w:rsidR="00D13FF6" w:rsidRPr="00D13FF6" w:rsidRDefault="00D13FF6" w:rsidP="00D13FF6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</w:rPr>
      </w:pPr>
      <w:r w:rsidRPr="00D13FF6">
        <w:rPr>
          <w:rFonts w:ascii="Consolas" w:hAnsi="Consolas" w:cs="Consolas"/>
          <w:color w:val="000000" w:themeColor="text1"/>
        </w:rPr>
        <w:t>&lt;?xml version="1.0"?&gt;</w:t>
      </w:r>
      <w:r w:rsidRPr="00D13FF6">
        <w:rPr>
          <w:rFonts w:ascii="Consolas" w:hAnsi="Consolas" w:cs="Consolas"/>
          <w:color w:val="000000" w:themeColor="text1"/>
        </w:rPr>
        <w:br/>
        <w:t>&lt;!DOCTYPE hibernate-mapping PUBLIC "-//Hibernate/Hibernate Mapping DTD 3.0//EN"</w:t>
      </w:r>
      <w:r w:rsidRPr="00D13FF6">
        <w:rPr>
          <w:rFonts w:ascii="Consolas" w:hAnsi="Consolas" w:cs="Consolas"/>
          <w:color w:val="000000" w:themeColor="text1"/>
        </w:rPr>
        <w:br/>
        <w:t xml:space="preserve">        "http://hibernate.sourceforge.net/hibernate-mapping-3.0.dtd"&gt;</w:t>
      </w:r>
      <w:r w:rsidRPr="00D13FF6">
        <w:rPr>
          <w:rFonts w:ascii="Consolas" w:hAnsi="Consolas" w:cs="Consolas"/>
          <w:color w:val="000000" w:themeColor="text1"/>
        </w:rPr>
        <w:br/>
      </w:r>
      <w:r w:rsidRPr="00D13FF6">
        <w:rPr>
          <w:rFonts w:ascii="Consolas" w:hAnsi="Consolas" w:cs="Consolas"/>
          <w:color w:val="000000" w:themeColor="text1"/>
        </w:rPr>
        <w:br/>
        <w:t>&lt;hibernate-mapping&gt;</w:t>
      </w:r>
      <w:r w:rsidRPr="00D13FF6">
        <w:rPr>
          <w:rFonts w:ascii="Consolas" w:hAnsi="Consolas" w:cs="Consolas"/>
          <w:color w:val="000000" w:themeColor="text1"/>
        </w:rPr>
        <w:br/>
        <w:t xml:space="preserve">    &lt;class name="entity.MedicalUnit" table="medicalunit" catalog="mydb"&gt;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&lt;id name="idMedicalUnit" type="java.lang.Integer"&gt;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name="idMedicalUnit"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&lt;generator class="identity"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&lt;/id&gt;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name="comment" type="string"&gt;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name="comment" length="45" not-null="true"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name="idConscriptCard" type="java.lang.Integer"&gt;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name="conscriptCard_idConscriptCardId" not-null="true"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&lt;property name="idMedicalSpecialist" type="java.lang.Integer"&gt;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    &lt;column name="MedicalSpecialist_idMedicalSpecialist" not-null="true" /&gt;</w:t>
      </w:r>
      <w:r w:rsidRPr="00D13FF6">
        <w:rPr>
          <w:rFonts w:ascii="Consolas" w:hAnsi="Consolas" w:cs="Consolas"/>
          <w:color w:val="000000" w:themeColor="text1"/>
        </w:rPr>
        <w:br/>
        <w:t xml:space="preserve">        &lt;/property&gt;</w:t>
      </w:r>
      <w:r w:rsidRPr="00D13FF6">
        <w:rPr>
          <w:rFonts w:ascii="Consolas" w:hAnsi="Consolas" w:cs="Consolas"/>
          <w:color w:val="000000" w:themeColor="text1"/>
        </w:rPr>
        <w:br/>
        <w:t xml:space="preserve">    &lt;/class&gt;</w:t>
      </w:r>
      <w:r w:rsidRPr="00D13FF6">
        <w:rPr>
          <w:rFonts w:ascii="Consolas" w:hAnsi="Consolas" w:cs="Consolas"/>
          <w:color w:val="000000" w:themeColor="text1"/>
        </w:rPr>
        <w:br/>
        <w:t>&lt;/hibernate-mapping&gt;</w:t>
      </w:r>
    </w:p>
    <w:p w:rsidR="00491F7A" w:rsidRPr="00FB748B" w:rsidRDefault="00491F7A" w:rsidP="00491F7A">
      <w:pPr>
        <w:pStyle w:val="3"/>
        <w:ind w:left="0" w:firstLine="0"/>
        <w:rPr>
          <w:lang w:val="en-US"/>
        </w:rPr>
      </w:pPr>
      <w:r>
        <w:rPr>
          <w:lang w:val="en-US" w:eastAsia="uk-UA"/>
        </w:rPr>
        <w:br/>
      </w:r>
      <w:r>
        <w:rPr>
          <w:lang w:val="en-US"/>
        </w:rPr>
        <w:t>hibernate.cfg.xml</w:t>
      </w:r>
    </w:p>
    <w:p w:rsidR="00491F7A" w:rsidRDefault="00491F7A" w:rsidP="00491F7A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  <w:lang w:val="en-US"/>
        </w:rPr>
      </w:pPr>
      <w:r w:rsidRPr="00491F7A">
        <w:rPr>
          <w:rFonts w:ascii="Consolas" w:hAnsi="Consolas" w:cs="Consolas"/>
          <w:color w:val="000000" w:themeColor="text1"/>
        </w:rPr>
        <w:t>&lt;?xml version="1.0" encoding="utf-8"?&gt;</w:t>
      </w:r>
      <w:r w:rsidRPr="00491F7A">
        <w:rPr>
          <w:rFonts w:ascii="Consolas" w:hAnsi="Consolas" w:cs="Consolas"/>
          <w:color w:val="000000" w:themeColor="text1"/>
        </w:rPr>
        <w:br/>
        <w:t>&lt;!DOCTYPE hibernate-configuration PUBLIC</w:t>
      </w:r>
      <w:r w:rsidRPr="00491F7A">
        <w:rPr>
          <w:rFonts w:ascii="Consolas" w:hAnsi="Consolas" w:cs="Consolas"/>
          <w:color w:val="000000" w:themeColor="text1"/>
        </w:rPr>
        <w:br/>
        <w:t xml:space="preserve">        "-//Hibernate/Hibernate Configuration DTD 3.0//EN"</w:t>
      </w:r>
      <w:r w:rsidRPr="00491F7A">
        <w:rPr>
          <w:rFonts w:ascii="Consolas" w:hAnsi="Consolas" w:cs="Consolas"/>
          <w:color w:val="000000" w:themeColor="text1"/>
        </w:rPr>
        <w:br/>
        <w:t xml:space="preserve">        "http://hibernate.sourceforge.net/hibernate-configuration-3.0.dtd"&gt;</w:t>
      </w:r>
      <w:r w:rsidRPr="00491F7A">
        <w:rPr>
          <w:rFonts w:ascii="Consolas" w:hAnsi="Consolas" w:cs="Consolas"/>
          <w:color w:val="000000" w:themeColor="text1"/>
        </w:rPr>
        <w:br/>
        <w:t>&lt;hibernate-configuration&gt;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&lt;session-factory&gt;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name="hibernate.bytecode.use_reflection_optimizer"&gt;false&lt;/property&gt;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name="hibernate.connection.driver_class"&gt;com.mysql.jdbc.Driver&lt;/property&gt;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name="hibernate.connection.password"&gt;1996&lt;/property&gt;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name="hibernate.connection.url"&gt;jdbc:mysql://localhost:3306/mydb&lt;/property&gt;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name="hibernate.connection.username"&gt;root&lt;/property&gt;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name="hibernate.dialect"&gt;org.hibernate.dialect.MySQLDialect&lt;/property&gt;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&lt;property name="show_sql"&gt;true&lt;/property&gt;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br/>
        <w:t xml:space="preserve">        &lt;mapping resource="hibernate_mapping/medicalspecialist.hbm.xml"&gt;&lt;/mapping&gt;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&lt;mapping resource="hibernate_mapping/conscriptcard.hbm.xml"&gt;&lt;/mapping&gt;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&lt;mapping resource="hibernate_mapping/medicalunit.hbn.xml"&gt;&lt;/mapping&gt;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&lt;/session-factory&gt;</w:t>
      </w:r>
      <w:r w:rsidRPr="00491F7A">
        <w:rPr>
          <w:rFonts w:ascii="Consolas" w:hAnsi="Consolas" w:cs="Consolas"/>
          <w:color w:val="000000" w:themeColor="text1"/>
        </w:rPr>
        <w:br/>
        <w:t>&lt;/hibernate-configuration&gt;</w:t>
      </w:r>
    </w:p>
    <w:p w:rsidR="00491F7A" w:rsidRDefault="00491F7A" w:rsidP="00491F7A">
      <w:pPr>
        <w:rPr>
          <w:lang w:val="en-US" w:eastAsia="uk-UA"/>
        </w:rPr>
      </w:pPr>
    </w:p>
    <w:p w:rsidR="00491F7A" w:rsidRDefault="00491F7A" w:rsidP="00491F7A">
      <w:pPr>
        <w:rPr>
          <w:b/>
          <w:lang w:val="en-US" w:eastAsia="uk-UA"/>
        </w:rPr>
      </w:pPr>
      <w:r>
        <w:rPr>
          <w:b/>
          <w:lang w:val="en-US"/>
        </w:rPr>
        <w:t>MedicalCard.jsp</w:t>
      </w:r>
    </w:p>
    <w:p w:rsidR="00491F7A" w:rsidRPr="00491F7A" w:rsidRDefault="00491F7A" w:rsidP="00491F7A">
      <w:pPr>
        <w:pStyle w:val="HTML"/>
        <w:shd w:val="clear" w:color="auto" w:fill="FFFFFF" w:themeFill="background1"/>
        <w:rPr>
          <w:rFonts w:ascii="Consolas" w:hAnsi="Consolas" w:cs="Consolas"/>
          <w:color w:val="000000" w:themeColor="text1"/>
        </w:rPr>
      </w:pPr>
      <w:r w:rsidRPr="00491F7A">
        <w:rPr>
          <w:rFonts w:ascii="Consolas" w:hAnsi="Consolas" w:cs="Consolas"/>
          <w:color w:val="000000" w:themeColor="text1"/>
        </w:rPr>
        <w:t xml:space="preserve">&lt;%@ </w:t>
      </w:r>
      <w:r w:rsidRPr="00491F7A">
        <w:rPr>
          <w:rFonts w:ascii="Consolas" w:hAnsi="Consolas" w:cs="Consolas"/>
          <w:b/>
          <w:bCs/>
          <w:color w:val="000000" w:themeColor="text1"/>
        </w:rPr>
        <w:t xml:space="preserve">taglib </w:t>
      </w:r>
      <w:r w:rsidRPr="00491F7A">
        <w:rPr>
          <w:rFonts w:ascii="Consolas" w:hAnsi="Consolas" w:cs="Consolas"/>
          <w:color w:val="000000" w:themeColor="text1"/>
        </w:rPr>
        <w:t>prefix="c" uri="http://java.sun.com/jsp/jstl/core" %&gt;</w:t>
      </w:r>
      <w:r w:rsidRPr="00491F7A">
        <w:rPr>
          <w:rFonts w:ascii="Consolas" w:hAnsi="Consolas" w:cs="Consolas"/>
          <w:color w:val="000000" w:themeColor="text1"/>
        </w:rPr>
        <w:br/>
        <w:t xml:space="preserve">&lt;%@ </w:t>
      </w:r>
      <w:r w:rsidRPr="00491F7A">
        <w:rPr>
          <w:rFonts w:ascii="Consolas" w:hAnsi="Consolas" w:cs="Consolas"/>
          <w:b/>
          <w:bCs/>
          <w:color w:val="000000" w:themeColor="text1"/>
        </w:rPr>
        <w:t xml:space="preserve">page </w:t>
      </w:r>
      <w:r w:rsidRPr="00491F7A">
        <w:rPr>
          <w:rFonts w:ascii="Consolas" w:hAnsi="Consolas" w:cs="Consolas"/>
          <w:color w:val="000000" w:themeColor="text1"/>
        </w:rPr>
        <w:t>language="java" contentType="text/html; charset=utf-8" pageEncoding="utf-8"%&gt;</w:t>
      </w:r>
      <w:r w:rsidRPr="00491F7A">
        <w:rPr>
          <w:rFonts w:ascii="Consolas" w:hAnsi="Consolas" w:cs="Consolas"/>
          <w:color w:val="000000" w:themeColor="text1"/>
        </w:rPr>
        <w:br/>
        <w:t>&lt;!DOCTYPE html PUBLIC "-//W3C//DTD HTML 4.01 Transitional//EN" "http://www.w3.org/TR/html4/loose.dtd"&gt;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i/>
          <w:iCs/>
          <w:color w:val="000000" w:themeColor="text1"/>
        </w:rPr>
        <w:t>&lt;%--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 xml:space="preserve">  Created by IntelliJ IDEA.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 xml:space="preserve">  User: Max Berezynskyi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 xml:space="preserve">  Date: 22.03.2015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 xml:space="preserve">  Time: 15:48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 xml:space="preserve">  To change this template use File | Settings | File Templates.</w:t>
      </w:r>
      <w:r w:rsidRPr="00491F7A">
        <w:rPr>
          <w:rFonts w:ascii="Consolas" w:hAnsi="Consolas" w:cs="Consolas"/>
          <w:i/>
          <w:iCs/>
          <w:color w:val="000000" w:themeColor="text1"/>
        </w:rPr>
        <w:br/>
        <w:t>--%&gt;</w:t>
      </w:r>
      <w:r w:rsidRPr="00491F7A">
        <w:rPr>
          <w:rFonts w:ascii="Consolas" w:hAnsi="Consolas" w:cs="Consolas"/>
          <w:i/>
          <w:iCs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t>&lt;html&gt;</w:t>
      </w:r>
      <w:r w:rsidRPr="00491F7A">
        <w:rPr>
          <w:rFonts w:ascii="Consolas" w:hAnsi="Consolas" w:cs="Consolas"/>
          <w:color w:val="000000" w:themeColor="text1"/>
        </w:rPr>
        <w:br/>
        <w:t>&lt;head&gt;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&lt;title&gt;Військкомат міста Києва&lt;/title&gt;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&lt;meta http-equiv="Content-Type" content="text/html; charset=utf-8"&gt;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&lt;link rel="stylesheet" href="http://localhost:8080/MCS/css/styles.css"&gt;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&lt;link rel="shortcut icon" href="http://localhost:8080/MCS/images/favicon.ico"&gt;</w:t>
      </w:r>
      <w:r w:rsidRPr="00491F7A">
        <w:rPr>
          <w:rFonts w:ascii="Consolas" w:hAnsi="Consolas" w:cs="Consolas"/>
          <w:color w:val="000000" w:themeColor="text1"/>
        </w:rPr>
        <w:br/>
        <w:t>&lt;/head&gt;</w:t>
      </w:r>
      <w:r w:rsidRPr="00491F7A">
        <w:rPr>
          <w:rFonts w:ascii="Consolas" w:hAnsi="Consolas" w:cs="Consolas"/>
          <w:color w:val="000000" w:themeColor="text1"/>
        </w:rPr>
        <w:br/>
        <w:t>&lt;body&gt;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br/>
        <w:t>&lt;div class="header clearfix"&gt;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&lt;div class="layout-positioner"&gt;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&lt;div class="layout-column"&gt;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&lt;img  src="http://localhost:8080/MCS/images/gerb.png" class="header-img" onclick="window.location.href='/MCS/MedicalOffice'"&gt;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&lt;div class="headerText"&gt;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&lt;p&gt;Військкомат міста Києва&lt;/p&gt;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&lt;/div&gt;</w:t>
      </w:r>
      <w:r w:rsidRPr="00491F7A">
        <w:rPr>
          <w:rFonts w:ascii="Consolas" w:hAnsi="Consolas" w:cs="Consolas"/>
          <w:color w:val="000000" w:themeColor="text1"/>
        </w:rPr>
        <w:br/>
        <w:t>&lt;/div&gt;</w:t>
      </w:r>
      <w:r w:rsidRPr="00491F7A">
        <w:rPr>
          <w:rFonts w:ascii="Consolas" w:hAnsi="Consolas" w:cs="Consolas"/>
          <w:color w:val="000000" w:themeColor="text1"/>
        </w:rPr>
        <w:br/>
        <w:t>&lt;div class="features clearfix"&gt;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&lt;div class="layout-positioner"&gt;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&lt;div class="layout-column"&gt;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&lt;div class="feature hidden"&gt;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&lt;div class="layout-column"&gt;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&lt;div class="feature hidden"&gt;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&lt;div class="med-profile"&gt;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&lt;c:forEach var="unit" items="</w:t>
      </w:r>
      <w:r w:rsidRPr="00491F7A">
        <w:rPr>
          <w:rFonts w:ascii="Consolas" w:hAnsi="Consolas" w:cs="Consolas"/>
          <w:b/>
          <w:bCs/>
          <w:color w:val="000000" w:themeColor="text1"/>
        </w:rPr>
        <w:t>${</w:t>
      </w:r>
      <w:r w:rsidRPr="00491F7A">
        <w:rPr>
          <w:rFonts w:ascii="Consolas" w:hAnsi="Consolas" w:cs="Consolas"/>
          <w:color w:val="000000" w:themeColor="text1"/>
        </w:rPr>
        <w:t>medUnits</w:t>
      </w:r>
      <w:r w:rsidRPr="00491F7A">
        <w:rPr>
          <w:rFonts w:ascii="Consolas" w:hAnsi="Consolas" w:cs="Consolas"/>
          <w:b/>
          <w:bCs/>
          <w:color w:val="000000" w:themeColor="text1"/>
        </w:rPr>
        <w:t>}</w:t>
      </w:r>
      <w:r w:rsidRPr="00491F7A">
        <w:rPr>
          <w:rFonts w:ascii="Consolas" w:hAnsi="Consolas" w:cs="Consolas"/>
          <w:color w:val="000000" w:themeColor="text1"/>
        </w:rPr>
        <w:t>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        &lt;div class="filling-unit"&gt;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            &lt;b&gt;&lt;i&gt;&lt;p&gt;&lt;c:out value="</w:t>
      </w:r>
      <w:r w:rsidRPr="00491F7A">
        <w:rPr>
          <w:rFonts w:ascii="Consolas" w:hAnsi="Consolas" w:cs="Consolas"/>
          <w:b/>
          <w:bCs/>
          <w:color w:val="000000" w:themeColor="text1"/>
        </w:rPr>
        <w:t>${</w:t>
      </w:r>
      <w:r w:rsidRPr="00491F7A">
        <w:rPr>
          <w:rFonts w:ascii="Consolas" w:hAnsi="Consolas" w:cs="Consolas"/>
          <w:color w:val="000000" w:themeColor="text1"/>
        </w:rPr>
        <w:t>MedicalServlet.getSpecFIO(unit.idMedicalSpecialist)</w:t>
      </w:r>
      <w:r w:rsidRPr="00491F7A">
        <w:rPr>
          <w:rFonts w:ascii="Consolas" w:hAnsi="Consolas" w:cs="Consolas"/>
          <w:b/>
          <w:bCs/>
          <w:color w:val="000000" w:themeColor="text1"/>
        </w:rPr>
        <w:t>}</w:t>
      </w:r>
      <w:r w:rsidRPr="00491F7A">
        <w:rPr>
          <w:rFonts w:ascii="Consolas" w:hAnsi="Consolas" w:cs="Consolas"/>
          <w:color w:val="000000" w:themeColor="text1"/>
        </w:rPr>
        <w:t>"/&gt; :&lt;/p&gt;&lt;/i&gt;&lt;/b&gt;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            &lt;p&gt;</w:t>
      </w:r>
      <w:r w:rsidRPr="00491F7A">
        <w:rPr>
          <w:rFonts w:ascii="Consolas" w:hAnsi="Consolas" w:cs="Consolas"/>
          <w:b/>
          <w:bCs/>
          <w:color w:val="000000" w:themeColor="text1"/>
        </w:rPr>
        <w:t>${</w:t>
      </w:r>
      <w:r w:rsidRPr="00491F7A">
        <w:rPr>
          <w:rFonts w:ascii="Consolas" w:hAnsi="Consolas" w:cs="Consolas"/>
          <w:color w:val="000000" w:themeColor="text1"/>
        </w:rPr>
        <w:t>unit.comment</w:t>
      </w:r>
      <w:r w:rsidRPr="00491F7A">
        <w:rPr>
          <w:rFonts w:ascii="Consolas" w:hAnsi="Consolas" w:cs="Consolas"/>
          <w:b/>
          <w:bCs/>
          <w:color w:val="000000" w:themeColor="text1"/>
        </w:rPr>
        <w:t>}</w:t>
      </w:r>
      <w:r w:rsidRPr="00491F7A">
        <w:rPr>
          <w:rFonts w:ascii="Consolas" w:hAnsi="Consolas" w:cs="Consolas"/>
          <w:color w:val="000000" w:themeColor="text1"/>
        </w:rPr>
        <w:t>&lt;/p&gt;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    &lt;/c:forEach&gt;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&lt;/div&gt;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br/>
        <w:t xml:space="preserve">        &lt;div class="layout-column"&gt;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&lt;div class="feature hidden"&gt;</w:t>
      </w:r>
      <w:r w:rsidRPr="00491F7A">
        <w:rPr>
          <w:rFonts w:ascii="Consolas" w:hAnsi="Consolas" w:cs="Consolas"/>
          <w:color w:val="000000" w:themeColor="text1"/>
        </w:rPr>
        <w:br/>
      </w:r>
      <w:r w:rsidRPr="00491F7A">
        <w:rPr>
          <w:rFonts w:ascii="Consolas" w:hAnsi="Consolas" w:cs="Consolas"/>
          <w:color w:val="000000" w:themeColor="text1"/>
        </w:rPr>
        <w:br/>
        <w:t xml:space="preserve">    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    &lt;/div&gt;</w:t>
      </w:r>
      <w:r w:rsidRPr="00491F7A">
        <w:rPr>
          <w:rFonts w:ascii="Consolas" w:hAnsi="Consolas" w:cs="Consolas"/>
          <w:color w:val="000000" w:themeColor="text1"/>
        </w:rPr>
        <w:br/>
        <w:t xml:space="preserve">    &lt;/div&gt;</w:t>
      </w:r>
      <w:r w:rsidRPr="00491F7A">
        <w:rPr>
          <w:rFonts w:ascii="Consolas" w:hAnsi="Consolas" w:cs="Consolas"/>
          <w:color w:val="000000" w:themeColor="text1"/>
        </w:rPr>
        <w:br/>
        <w:t>&lt;/div&gt;</w:t>
      </w:r>
      <w:r w:rsidRPr="00491F7A">
        <w:rPr>
          <w:rFonts w:ascii="Consolas" w:hAnsi="Consolas" w:cs="Consolas"/>
          <w:color w:val="000000" w:themeColor="text1"/>
        </w:rPr>
        <w:br/>
        <w:t>&lt;div class="footer clearfix"&gt;</w:t>
      </w:r>
      <w:r w:rsidRPr="00491F7A">
        <w:rPr>
          <w:rFonts w:ascii="Consolas" w:hAnsi="Consolas" w:cs="Consolas"/>
          <w:color w:val="000000" w:themeColor="text1"/>
        </w:rPr>
        <w:br/>
        <w:t>&lt;/div&gt;</w:t>
      </w:r>
      <w:r w:rsidRPr="00491F7A">
        <w:rPr>
          <w:rFonts w:ascii="Consolas" w:hAnsi="Consolas" w:cs="Consolas"/>
          <w:color w:val="000000" w:themeColor="text1"/>
        </w:rPr>
        <w:br/>
        <w:t>&lt;/body&gt;</w:t>
      </w:r>
      <w:r w:rsidRPr="00491F7A">
        <w:rPr>
          <w:rFonts w:ascii="Consolas" w:hAnsi="Consolas" w:cs="Consolas"/>
          <w:color w:val="000000" w:themeColor="text1"/>
        </w:rPr>
        <w:br/>
        <w:t>&lt;/html&gt;</w:t>
      </w:r>
    </w:p>
    <w:p w:rsidR="00491F7A" w:rsidRPr="00491F7A" w:rsidRDefault="00491F7A" w:rsidP="00491F7A">
      <w:pPr>
        <w:rPr>
          <w:lang w:val="uk-UA" w:eastAsia="uk-UA"/>
        </w:rPr>
      </w:pPr>
    </w:p>
    <w:sectPr w:rsidR="00491F7A" w:rsidRPr="00491F7A" w:rsidSect="00CD5527">
      <w:pgSz w:w="11907" w:h="16840" w:code="9"/>
      <w:pgMar w:top="907" w:right="851" w:bottom="175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FCA" w:rsidRDefault="00150FCA" w:rsidP="00B91103">
      <w:pPr>
        <w:spacing w:after="0" w:line="240" w:lineRule="auto"/>
      </w:pPr>
      <w:r>
        <w:separator/>
      </w:r>
    </w:p>
  </w:endnote>
  <w:endnote w:type="continuationSeparator" w:id="0">
    <w:p w:rsidR="00150FCA" w:rsidRDefault="00150FCA" w:rsidP="00B9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FCA" w:rsidRDefault="00150FCA" w:rsidP="00B91103">
      <w:pPr>
        <w:spacing w:after="0" w:line="240" w:lineRule="auto"/>
      </w:pPr>
      <w:r>
        <w:separator/>
      </w:r>
    </w:p>
  </w:footnote>
  <w:footnote w:type="continuationSeparator" w:id="0">
    <w:p w:rsidR="00150FCA" w:rsidRDefault="00150FCA" w:rsidP="00B91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2910"/>
    <w:multiLevelType w:val="hybridMultilevel"/>
    <w:tmpl w:val="1112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260E3"/>
    <w:multiLevelType w:val="multilevel"/>
    <w:tmpl w:val="8E4C7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200AB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AC14F42"/>
    <w:multiLevelType w:val="multilevel"/>
    <w:tmpl w:val="4664BB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29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52CF287F"/>
    <w:multiLevelType w:val="hybridMultilevel"/>
    <w:tmpl w:val="693A6E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9C9"/>
    <w:rsid w:val="00017C53"/>
    <w:rsid w:val="00020874"/>
    <w:rsid w:val="0002719B"/>
    <w:rsid w:val="00031624"/>
    <w:rsid w:val="00040251"/>
    <w:rsid w:val="00043546"/>
    <w:rsid w:val="00092613"/>
    <w:rsid w:val="000E30E3"/>
    <w:rsid w:val="00104C43"/>
    <w:rsid w:val="001066BC"/>
    <w:rsid w:val="00117A0E"/>
    <w:rsid w:val="00132A56"/>
    <w:rsid w:val="00135A00"/>
    <w:rsid w:val="00142C8E"/>
    <w:rsid w:val="00150FCA"/>
    <w:rsid w:val="00171C60"/>
    <w:rsid w:val="0017424B"/>
    <w:rsid w:val="001858E9"/>
    <w:rsid w:val="0019326C"/>
    <w:rsid w:val="001B5DFF"/>
    <w:rsid w:val="001C0C9E"/>
    <w:rsid w:val="001C536D"/>
    <w:rsid w:val="001C78A1"/>
    <w:rsid w:val="001E2858"/>
    <w:rsid w:val="001F4524"/>
    <w:rsid w:val="001F636E"/>
    <w:rsid w:val="00233792"/>
    <w:rsid w:val="00241A0F"/>
    <w:rsid w:val="0026068D"/>
    <w:rsid w:val="002639C9"/>
    <w:rsid w:val="00276162"/>
    <w:rsid w:val="00281F31"/>
    <w:rsid w:val="00283C22"/>
    <w:rsid w:val="002862C8"/>
    <w:rsid w:val="002B61E9"/>
    <w:rsid w:val="002D2E58"/>
    <w:rsid w:val="002F0CFB"/>
    <w:rsid w:val="002F2B01"/>
    <w:rsid w:val="002F56FC"/>
    <w:rsid w:val="002F6384"/>
    <w:rsid w:val="00301972"/>
    <w:rsid w:val="00324CF4"/>
    <w:rsid w:val="00335528"/>
    <w:rsid w:val="00335D0C"/>
    <w:rsid w:val="0033799A"/>
    <w:rsid w:val="00347C85"/>
    <w:rsid w:val="003666E2"/>
    <w:rsid w:val="00370C4F"/>
    <w:rsid w:val="00370FDA"/>
    <w:rsid w:val="003855FF"/>
    <w:rsid w:val="00387A8A"/>
    <w:rsid w:val="00397BAC"/>
    <w:rsid w:val="003D2FD3"/>
    <w:rsid w:val="003E3164"/>
    <w:rsid w:val="003F171C"/>
    <w:rsid w:val="00406404"/>
    <w:rsid w:val="004222BF"/>
    <w:rsid w:val="004315FE"/>
    <w:rsid w:val="00447D19"/>
    <w:rsid w:val="004533F3"/>
    <w:rsid w:val="004766FB"/>
    <w:rsid w:val="00482BE3"/>
    <w:rsid w:val="00491F7A"/>
    <w:rsid w:val="004C314A"/>
    <w:rsid w:val="004D2BCA"/>
    <w:rsid w:val="004D7ADD"/>
    <w:rsid w:val="004E02D9"/>
    <w:rsid w:val="004E0C2F"/>
    <w:rsid w:val="004E548F"/>
    <w:rsid w:val="00532155"/>
    <w:rsid w:val="00551018"/>
    <w:rsid w:val="00563E42"/>
    <w:rsid w:val="005729F2"/>
    <w:rsid w:val="00580B27"/>
    <w:rsid w:val="005C1696"/>
    <w:rsid w:val="00605E6F"/>
    <w:rsid w:val="00610321"/>
    <w:rsid w:val="00623214"/>
    <w:rsid w:val="00634478"/>
    <w:rsid w:val="00650F95"/>
    <w:rsid w:val="0069534A"/>
    <w:rsid w:val="006D237B"/>
    <w:rsid w:val="006E0251"/>
    <w:rsid w:val="00703066"/>
    <w:rsid w:val="0070426B"/>
    <w:rsid w:val="00720508"/>
    <w:rsid w:val="00753162"/>
    <w:rsid w:val="00797C14"/>
    <w:rsid w:val="007F1C0F"/>
    <w:rsid w:val="00803486"/>
    <w:rsid w:val="00847103"/>
    <w:rsid w:val="00871F91"/>
    <w:rsid w:val="008771DD"/>
    <w:rsid w:val="00880ABB"/>
    <w:rsid w:val="00884815"/>
    <w:rsid w:val="008A7AC5"/>
    <w:rsid w:val="008C2162"/>
    <w:rsid w:val="008C430E"/>
    <w:rsid w:val="008C6ADF"/>
    <w:rsid w:val="008D63F8"/>
    <w:rsid w:val="0092187C"/>
    <w:rsid w:val="00934099"/>
    <w:rsid w:val="00940CDE"/>
    <w:rsid w:val="00962143"/>
    <w:rsid w:val="00973009"/>
    <w:rsid w:val="00976D79"/>
    <w:rsid w:val="009813B2"/>
    <w:rsid w:val="009825F0"/>
    <w:rsid w:val="00985488"/>
    <w:rsid w:val="009D4841"/>
    <w:rsid w:val="009E78A9"/>
    <w:rsid w:val="00A05E6A"/>
    <w:rsid w:val="00A13352"/>
    <w:rsid w:val="00A141C4"/>
    <w:rsid w:val="00A14928"/>
    <w:rsid w:val="00A231A6"/>
    <w:rsid w:val="00A56821"/>
    <w:rsid w:val="00A87118"/>
    <w:rsid w:val="00AB4C7F"/>
    <w:rsid w:val="00AC0125"/>
    <w:rsid w:val="00AC1E64"/>
    <w:rsid w:val="00AC2E13"/>
    <w:rsid w:val="00AD3DA6"/>
    <w:rsid w:val="00AD463C"/>
    <w:rsid w:val="00AD4D81"/>
    <w:rsid w:val="00AD6E86"/>
    <w:rsid w:val="00AE595B"/>
    <w:rsid w:val="00B05FDC"/>
    <w:rsid w:val="00B32FDA"/>
    <w:rsid w:val="00B55B81"/>
    <w:rsid w:val="00B57740"/>
    <w:rsid w:val="00B62955"/>
    <w:rsid w:val="00B66F9D"/>
    <w:rsid w:val="00B73ACF"/>
    <w:rsid w:val="00B76AFA"/>
    <w:rsid w:val="00B76B09"/>
    <w:rsid w:val="00B900F4"/>
    <w:rsid w:val="00B91103"/>
    <w:rsid w:val="00B94EB4"/>
    <w:rsid w:val="00BA5562"/>
    <w:rsid w:val="00BB05E6"/>
    <w:rsid w:val="00BD5CC5"/>
    <w:rsid w:val="00C342F7"/>
    <w:rsid w:val="00C512DB"/>
    <w:rsid w:val="00C80749"/>
    <w:rsid w:val="00C844AB"/>
    <w:rsid w:val="00C920BC"/>
    <w:rsid w:val="00CB3AA6"/>
    <w:rsid w:val="00CD5527"/>
    <w:rsid w:val="00CF1AC2"/>
    <w:rsid w:val="00CF520A"/>
    <w:rsid w:val="00D01E43"/>
    <w:rsid w:val="00D13FF6"/>
    <w:rsid w:val="00D25AE6"/>
    <w:rsid w:val="00D270C4"/>
    <w:rsid w:val="00D31FAF"/>
    <w:rsid w:val="00D34E5F"/>
    <w:rsid w:val="00D37B8D"/>
    <w:rsid w:val="00D41F2C"/>
    <w:rsid w:val="00D62125"/>
    <w:rsid w:val="00D760A1"/>
    <w:rsid w:val="00D84F2F"/>
    <w:rsid w:val="00D9089B"/>
    <w:rsid w:val="00D91B3F"/>
    <w:rsid w:val="00D950A8"/>
    <w:rsid w:val="00DA18F8"/>
    <w:rsid w:val="00DA5635"/>
    <w:rsid w:val="00DA7B9B"/>
    <w:rsid w:val="00DB1FBB"/>
    <w:rsid w:val="00DB783C"/>
    <w:rsid w:val="00DC20C5"/>
    <w:rsid w:val="00DF11B6"/>
    <w:rsid w:val="00E102AE"/>
    <w:rsid w:val="00E3120A"/>
    <w:rsid w:val="00E51D82"/>
    <w:rsid w:val="00E675D5"/>
    <w:rsid w:val="00E820ED"/>
    <w:rsid w:val="00E84A90"/>
    <w:rsid w:val="00E96C4C"/>
    <w:rsid w:val="00E96FE4"/>
    <w:rsid w:val="00EA3AA1"/>
    <w:rsid w:val="00EB351B"/>
    <w:rsid w:val="00ED155E"/>
    <w:rsid w:val="00F039EC"/>
    <w:rsid w:val="00F0503A"/>
    <w:rsid w:val="00F205FE"/>
    <w:rsid w:val="00F325ED"/>
    <w:rsid w:val="00F555BE"/>
    <w:rsid w:val="00F67587"/>
    <w:rsid w:val="00F801D7"/>
    <w:rsid w:val="00F84B64"/>
    <w:rsid w:val="00FB4E9F"/>
    <w:rsid w:val="00FD3259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29F2"/>
    <w:pPr>
      <w:spacing w:after="24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qFormat/>
    <w:rsid w:val="00973009"/>
    <w:pPr>
      <w:suppressAutoHyphens/>
      <w:spacing w:after="0"/>
      <w:ind w:firstLine="0"/>
      <w:jc w:val="center"/>
      <w:outlineLvl w:val="0"/>
    </w:pPr>
    <w:rPr>
      <w:caps/>
      <w:kern w:val="28"/>
      <w:lang w:val="uk-UA"/>
    </w:rPr>
  </w:style>
  <w:style w:type="paragraph" w:styleId="2">
    <w:name w:val="heading 2"/>
    <w:basedOn w:val="a"/>
    <w:next w:val="a"/>
    <w:qFormat/>
    <w:rsid w:val="00233792"/>
    <w:pPr>
      <w:numPr>
        <w:ilvl w:val="1"/>
        <w:numId w:val="1"/>
      </w:numPr>
      <w:suppressAutoHyphens/>
      <w:spacing w:line="336" w:lineRule="auto"/>
      <w:ind w:left="851" w:hanging="437"/>
      <w:jc w:val="left"/>
      <w:outlineLvl w:val="1"/>
    </w:pPr>
    <w:rPr>
      <w:b/>
    </w:rPr>
  </w:style>
  <w:style w:type="paragraph" w:styleId="3">
    <w:name w:val="heading 3"/>
    <w:basedOn w:val="a"/>
    <w:next w:val="a"/>
    <w:qFormat/>
    <w:rsid w:val="000E30E3"/>
    <w:pPr>
      <w:suppressAutoHyphens/>
      <w:ind w:left="1276" w:hanging="567"/>
      <w:outlineLvl w:val="2"/>
    </w:pPr>
    <w:rPr>
      <w:b/>
    </w:rPr>
  </w:style>
  <w:style w:type="paragraph" w:styleId="4">
    <w:name w:val="heading 4"/>
    <w:basedOn w:val="a"/>
    <w:next w:val="a"/>
    <w:qFormat/>
    <w:rsid w:val="00CD5527"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D5527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rsid w:val="00CD5527"/>
    <w:pPr>
      <w:suppressAutoHyphens/>
      <w:spacing w:line="336" w:lineRule="auto"/>
      <w:jc w:val="center"/>
    </w:pPr>
  </w:style>
  <w:style w:type="paragraph" w:styleId="a5">
    <w:name w:val="footer"/>
    <w:basedOn w:val="a"/>
    <w:rsid w:val="00CD5527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CD5527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rsid w:val="00043546"/>
    <w:pPr>
      <w:tabs>
        <w:tab w:val="right" w:leader="dot" w:pos="9355"/>
      </w:tabs>
      <w:spacing w:after="0" w:line="276" w:lineRule="auto"/>
      <w:ind w:right="851" w:firstLine="426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rsid w:val="00CD5527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uiPriority w:val="39"/>
    <w:rsid w:val="00CD5527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CD5527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link w:val="a8"/>
    <w:rsid w:val="00CD5527"/>
    <w:pPr>
      <w:spacing w:line="336" w:lineRule="auto"/>
      <w:ind w:firstLine="851"/>
    </w:pPr>
  </w:style>
  <w:style w:type="paragraph" w:customStyle="1" w:styleId="a9">
    <w:name w:val="Переменные"/>
    <w:basedOn w:val="a7"/>
    <w:rsid w:val="00CD5527"/>
    <w:pPr>
      <w:tabs>
        <w:tab w:val="left" w:pos="482"/>
      </w:tabs>
      <w:ind w:left="482" w:hanging="482"/>
    </w:pPr>
  </w:style>
  <w:style w:type="paragraph" w:styleId="aa">
    <w:name w:val="Document Map"/>
    <w:basedOn w:val="a"/>
    <w:semiHidden/>
    <w:rsid w:val="00CD5527"/>
    <w:pPr>
      <w:shd w:val="clear" w:color="auto" w:fill="000080"/>
    </w:pPr>
    <w:rPr>
      <w:sz w:val="24"/>
    </w:rPr>
  </w:style>
  <w:style w:type="paragraph" w:customStyle="1" w:styleId="ab">
    <w:name w:val="Формула"/>
    <w:basedOn w:val="a7"/>
    <w:rsid w:val="00CD5527"/>
    <w:pPr>
      <w:tabs>
        <w:tab w:val="center" w:pos="4536"/>
        <w:tab w:val="right" w:pos="9356"/>
      </w:tabs>
      <w:ind w:firstLine="0"/>
    </w:pPr>
  </w:style>
  <w:style w:type="paragraph" w:customStyle="1" w:styleId="ac">
    <w:name w:val="Чертежный"/>
    <w:rsid w:val="00CD5527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rsid w:val="00CD5527"/>
    <w:pPr>
      <w:suppressAutoHyphens/>
    </w:pPr>
    <w:rPr>
      <w:noProof/>
    </w:rPr>
  </w:style>
  <w:style w:type="paragraph" w:styleId="ae">
    <w:name w:val="annotation text"/>
    <w:basedOn w:val="a"/>
    <w:link w:val="af"/>
    <w:semiHidden/>
    <w:rsid w:val="00CD5527"/>
    <w:rPr>
      <w:rFonts w:ascii="Journal" w:hAnsi="Journal"/>
      <w:sz w:val="24"/>
    </w:rPr>
  </w:style>
  <w:style w:type="paragraph" w:styleId="af0">
    <w:name w:val="List Paragraph"/>
    <w:basedOn w:val="a"/>
    <w:uiPriority w:val="34"/>
    <w:qFormat/>
    <w:rsid w:val="007F1C0F"/>
    <w:pPr>
      <w:ind w:left="720"/>
      <w:contextualSpacing/>
    </w:pPr>
  </w:style>
  <w:style w:type="character" w:styleId="af1">
    <w:name w:val="Emphasis"/>
    <w:basedOn w:val="a0"/>
    <w:qFormat/>
    <w:rsid w:val="000E30E3"/>
    <w:rPr>
      <w:i/>
      <w:iCs/>
    </w:rPr>
  </w:style>
  <w:style w:type="table" w:styleId="af2">
    <w:name w:val="Table Grid"/>
    <w:basedOn w:val="a1"/>
    <w:uiPriority w:val="39"/>
    <w:rsid w:val="00F675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next w:val="af3"/>
    <w:autoRedefine/>
    <w:qFormat/>
    <w:rsid w:val="00DC20C5"/>
    <w:pPr>
      <w:spacing w:after="0"/>
      <w:ind w:firstLine="0"/>
      <w:jc w:val="center"/>
    </w:pPr>
    <w:rPr>
      <w:lang w:val="uk-UA"/>
    </w:rPr>
  </w:style>
  <w:style w:type="paragraph" w:styleId="af3">
    <w:name w:val="Subtitle"/>
    <w:basedOn w:val="a"/>
    <w:next w:val="a"/>
    <w:link w:val="af4"/>
    <w:qFormat/>
    <w:rsid w:val="00F325E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Подзаголовок Знак"/>
    <w:basedOn w:val="a0"/>
    <w:link w:val="af3"/>
    <w:rsid w:val="00F325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"/>
    <w:link w:val="af6"/>
    <w:rsid w:val="00F32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F325ED"/>
    <w:rPr>
      <w:rFonts w:ascii="Tahoma" w:hAnsi="Tahoma" w:cs="Tahoma"/>
      <w:sz w:val="16"/>
      <w:szCs w:val="16"/>
    </w:rPr>
  </w:style>
  <w:style w:type="character" w:styleId="af7">
    <w:name w:val="Hyperlink"/>
    <w:basedOn w:val="a0"/>
    <w:uiPriority w:val="99"/>
    <w:rsid w:val="00C512DB"/>
    <w:rPr>
      <w:color w:val="0000FF" w:themeColor="hyperlink"/>
      <w:u w:val="single"/>
    </w:rPr>
  </w:style>
  <w:style w:type="paragraph" w:customStyle="1" w:styleId="Code">
    <w:name w:val="Code"/>
    <w:basedOn w:val="a"/>
    <w:next w:val="3"/>
    <w:link w:val="CodeChar"/>
    <w:qFormat/>
    <w:rsid w:val="00132A56"/>
    <w:pPr>
      <w:spacing w:line="240" w:lineRule="auto"/>
      <w:ind w:firstLine="0"/>
      <w:contextualSpacing/>
      <w:jc w:val="left"/>
    </w:pPr>
    <w:rPr>
      <w:rFonts w:ascii="Consolas" w:hAnsi="Consolas"/>
      <w:sz w:val="20"/>
      <w:lang w:val="uk-UA"/>
    </w:rPr>
  </w:style>
  <w:style w:type="character" w:customStyle="1" w:styleId="CodeChar">
    <w:name w:val="Code Char"/>
    <w:basedOn w:val="a0"/>
    <w:link w:val="Code"/>
    <w:rsid w:val="00132A56"/>
    <w:rPr>
      <w:rFonts w:ascii="Consolas" w:hAnsi="Consolas"/>
      <w:szCs w:val="28"/>
      <w:lang w:val="uk-UA"/>
    </w:rPr>
  </w:style>
  <w:style w:type="numbering" w:styleId="111111">
    <w:name w:val="Outline List 2"/>
    <w:basedOn w:val="a2"/>
    <w:rsid w:val="00132A56"/>
    <w:pPr>
      <w:numPr>
        <w:numId w:val="4"/>
      </w:numPr>
    </w:pPr>
  </w:style>
  <w:style w:type="paragraph" w:styleId="af8">
    <w:name w:val="TOC Heading"/>
    <w:basedOn w:val="1"/>
    <w:next w:val="a"/>
    <w:uiPriority w:val="39"/>
    <w:unhideWhenUsed/>
    <w:qFormat/>
    <w:rsid w:val="00132A56"/>
    <w:pPr>
      <w:keepNext/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aps w:val="0"/>
      <w:color w:val="365F91" w:themeColor="accent1" w:themeShade="BF"/>
      <w:kern w:val="0"/>
      <w:lang w:val="en-US" w:eastAsia="en-US"/>
    </w:rPr>
  </w:style>
  <w:style w:type="paragraph" w:styleId="5">
    <w:name w:val="toc 5"/>
    <w:basedOn w:val="a"/>
    <w:next w:val="a"/>
    <w:autoRedefine/>
    <w:rsid w:val="00132A56"/>
    <w:pPr>
      <w:spacing w:after="0"/>
      <w:ind w:left="1120"/>
      <w:jc w:val="left"/>
    </w:pPr>
    <w:rPr>
      <w:rFonts w:asciiTheme="minorHAnsi" w:hAnsiTheme="minorHAnsi"/>
      <w:sz w:val="18"/>
      <w:szCs w:val="18"/>
      <w:lang w:val="uk-UA"/>
    </w:rPr>
  </w:style>
  <w:style w:type="paragraph" w:styleId="6">
    <w:name w:val="toc 6"/>
    <w:basedOn w:val="a"/>
    <w:next w:val="a"/>
    <w:autoRedefine/>
    <w:rsid w:val="00132A56"/>
    <w:pPr>
      <w:spacing w:after="0"/>
      <w:ind w:left="1400"/>
      <w:jc w:val="left"/>
    </w:pPr>
    <w:rPr>
      <w:rFonts w:asciiTheme="minorHAnsi" w:hAnsiTheme="minorHAnsi"/>
      <w:sz w:val="18"/>
      <w:szCs w:val="18"/>
      <w:lang w:val="uk-UA"/>
    </w:rPr>
  </w:style>
  <w:style w:type="paragraph" w:styleId="7">
    <w:name w:val="toc 7"/>
    <w:basedOn w:val="a"/>
    <w:next w:val="a"/>
    <w:autoRedefine/>
    <w:rsid w:val="00132A56"/>
    <w:pPr>
      <w:spacing w:after="0"/>
      <w:ind w:left="1680"/>
      <w:jc w:val="left"/>
    </w:pPr>
    <w:rPr>
      <w:rFonts w:asciiTheme="minorHAnsi" w:hAnsiTheme="minorHAnsi"/>
      <w:sz w:val="18"/>
      <w:szCs w:val="18"/>
      <w:lang w:val="uk-UA"/>
    </w:rPr>
  </w:style>
  <w:style w:type="paragraph" w:styleId="8">
    <w:name w:val="toc 8"/>
    <w:basedOn w:val="a"/>
    <w:next w:val="a"/>
    <w:autoRedefine/>
    <w:rsid w:val="00132A56"/>
    <w:pPr>
      <w:spacing w:after="0"/>
      <w:ind w:left="1960"/>
      <w:jc w:val="left"/>
    </w:pPr>
    <w:rPr>
      <w:rFonts w:asciiTheme="minorHAnsi" w:hAnsiTheme="minorHAnsi"/>
      <w:sz w:val="18"/>
      <w:szCs w:val="18"/>
      <w:lang w:val="uk-UA"/>
    </w:rPr>
  </w:style>
  <w:style w:type="paragraph" w:styleId="9">
    <w:name w:val="toc 9"/>
    <w:basedOn w:val="a"/>
    <w:next w:val="a"/>
    <w:autoRedefine/>
    <w:rsid w:val="00132A56"/>
    <w:pPr>
      <w:spacing w:after="0"/>
      <w:ind w:left="2240"/>
      <w:jc w:val="left"/>
    </w:pPr>
    <w:rPr>
      <w:rFonts w:asciiTheme="minorHAnsi" w:hAnsiTheme="minorHAnsi"/>
      <w:sz w:val="18"/>
      <w:szCs w:val="18"/>
      <w:lang w:val="uk-UA"/>
    </w:rPr>
  </w:style>
  <w:style w:type="character" w:customStyle="1" w:styleId="a8">
    <w:name w:val="Основной текст Знак"/>
    <w:basedOn w:val="a0"/>
    <w:link w:val="a7"/>
    <w:rsid w:val="00132A56"/>
    <w:rPr>
      <w:sz w:val="28"/>
      <w:szCs w:val="28"/>
    </w:rPr>
  </w:style>
  <w:style w:type="character" w:customStyle="1" w:styleId="af">
    <w:name w:val="Текст примечания Знак"/>
    <w:basedOn w:val="a0"/>
    <w:link w:val="ae"/>
    <w:semiHidden/>
    <w:rsid w:val="00132A56"/>
    <w:rPr>
      <w:rFonts w:ascii="Journal" w:hAnsi="Journal"/>
      <w:sz w:val="24"/>
      <w:szCs w:val="28"/>
    </w:rPr>
  </w:style>
  <w:style w:type="paragraph" w:customStyle="1" w:styleId="TableSign">
    <w:name w:val="Table Sign"/>
    <w:basedOn w:val="a"/>
    <w:next w:val="a"/>
    <w:autoRedefine/>
    <w:qFormat/>
    <w:rsid w:val="00132A56"/>
    <w:pPr>
      <w:spacing w:before="120" w:after="0"/>
      <w:ind w:firstLine="0"/>
      <w:jc w:val="right"/>
    </w:pPr>
    <w:rPr>
      <w:spacing w:val="10"/>
      <w:lang w:val="uk-UA"/>
    </w:rPr>
  </w:style>
  <w:style w:type="paragraph" w:styleId="HTML">
    <w:name w:val="HTML Preformatted"/>
    <w:basedOn w:val="a"/>
    <w:link w:val="HTML0"/>
    <w:uiPriority w:val="99"/>
    <w:unhideWhenUsed/>
    <w:rsid w:val="00D13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13FF6"/>
    <w:rPr>
      <w:rFonts w:ascii="Courier New" w:hAnsi="Courier New" w:cs="Courier New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29F2"/>
    <w:pPr>
      <w:spacing w:after="24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qFormat/>
    <w:rsid w:val="00973009"/>
    <w:pPr>
      <w:suppressAutoHyphens/>
      <w:spacing w:after="0"/>
      <w:ind w:firstLine="0"/>
      <w:jc w:val="center"/>
      <w:outlineLvl w:val="0"/>
    </w:pPr>
    <w:rPr>
      <w:caps/>
      <w:kern w:val="28"/>
      <w:lang w:val="uk-UA"/>
    </w:rPr>
  </w:style>
  <w:style w:type="paragraph" w:styleId="2">
    <w:name w:val="heading 2"/>
    <w:basedOn w:val="a"/>
    <w:next w:val="a"/>
    <w:qFormat/>
    <w:rsid w:val="00233792"/>
    <w:pPr>
      <w:numPr>
        <w:ilvl w:val="1"/>
        <w:numId w:val="1"/>
      </w:numPr>
      <w:suppressAutoHyphens/>
      <w:spacing w:line="336" w:lineRule="auto"/>
      <w:ind w:left="851" w:hanging="437"/>
      <w:jc w:val="left"/>
      <w:outlineLvl w:val="1"/>
    </w:pPr>
    <w:rPr>
      <w:b/>
    </w:rPr>
  </w:style>
  <w:style w:type="paragraph" w:styleId="3">
    <w:name w:val="heading 3"/>
    <w:basedOn w:val="a"/>
    <w:next w:val="a"/>
    <w:qFormat/>
    <w:rsid w:val="000E30E3"/>
    <w:pPr>
      <w:suppressAutoHyphens/>
      <w:ind w:left="1276" w:hanging="567"/>
      <w:outlineLvl w:val="2"/>
    </w:pPr>
    <w:rPr>
      <w:b/>
    </w:rPr>
  </w:style>
  <w:style w:type="paragraph" w:styleId="4">
    <w:name w:val="heading 4"/>
    <w:basedOn w:val="a"/>
    <w:next w:val="a"/>
    <w:qFormat/>
    <w:rsid w:val="00CD5527"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D5527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rsid w:val="00CD5527"/>
    <w:pPr>
      <w:suppressAutoHyphens/>
      <w:spacing w:line="336" w:lineRule="auto"/>
      <w:jc w:val="center"/>
    </w:pPr>
  </w:style>
  <w:style w:type="paragraph" w:styleId="a5">
    <w:name w:val="footer"/>
    <w:basedOn w:val="a"/>
    <w:rsid w:val="00CD5527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CD5527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rsid w:val="00043546"/>
    <w:pPr>
      <w:tabs>
        <w:tab w:val="right" w:leader="dot" w:pos="9355"/>
      </w:tabs>
      <w:spacing w:after="0" w:line="276" w:lineRule="auto"/>
      <w:ind w:right="851" w:firstLine="426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rsid w:val="00CD5527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uiPriority w:val="39"/>
    <w:rsid w:val="00CD5527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CD5527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link w:val="a8"/>
    <w:rsid w:val="00CD5527"/>
    <w:pPr>
      <w:spacing w:line="336" w:lineRule="auto"/>
      <w:ind w:firstLine="851"/>
    </w:pPr>
  </w:style>
  <w:style w:type="paragraph" w:customStyle="1" w:styleId="a9">
    <w:name w:val="Переменные"/>
    <w:basedOn w:val="a7"/>
    <w:rsid w:val="00CD5527"/>
    <w:pPr>
      <w:tabs>
        <w:tab w:val="left" w:pos="482"/>
      </w:tabs>
      <w:ind w:left="482" w:hanging="482"/>
    </w:pPr>
  </w:style>
  <w:style w:type="paragraph" w:styleId="aa">
    <w:name w:val="Document Map"/>
    <w:basedOn w:val="a"/>
    <w:semiHidden/>
    <w:rsid w:val="00CD5527"/>
    <w:pPr>
      <w:shd w:val="clear" w:color="auto" w:fill="000080"/>
    </w:pPr>
    <w:rPr>
      <w:sz w:val="24"/>
    </w:rPr>
  </w:style>
  <w:style w:type="paragraph" w:customStyle="1" w:styleId="ab">
    <w:name w:val="Формула"/>
    <w:basedOn w:val="a7"/>
    <w:rsid w:val="00CD5527"/>
    <w:pPr>
      <w:tabs>
        <w:tab w:val="center" w:pos="4536"/>
        <w:tab w:val="right" w:pos="9356"/>
      </w:tabs>
      <w:ind w:firstLine="0"/>
    </w:pPr>
  </w:style>
  <w:style w:type="paragraph" w:customStyle="1" w:styleId="ac">
    <w:name w:val="Чертежный"/>
    <w:rsid w:val="00CD5527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rsid w:val="00CD5527"/>
    <w:pPr>
      <w:suppressAutoHyphens/>
    </w:pPr>
    <w:rPr>
      <w:noProof/>
    </w:rPr>
  </w:style>
  <w:style w:type="paragraph" w:styleId="ae">
    <w:name w:val="annotation text"/>
    <w:basedOn w:val="a"/>
    <w:link w:val="af"/>
    <w:semiHidden/>
    <w:rsid w:val="00CD5527"/>
    <w:rPr>
      <w:rFonts w:ascii="Journal" w:hAnsi="Journal"/>
      <w:sz w:val="24"/>
    </w:rPr>
  </w:style>
  <w:style w:type="paragraph" w:styleId="af0">
    <w:name w:val="List Paragraph"/>
    <w:basedOn w:val="a"/>
    <w:uiPriority w:val="34"/>
    <w:qFormat/>
    <w:rsid w:val="007F1C0F"/>
    <w:pPr>
      <w:ind w:left="720"/>
      <w:contextualSpacing/>
    </w:pPr>
  </w:style>
  <w:style w:type="character" w:styleId="af1">
    <w:name w:val="Emphasis"/>
    <w:basedOn w:val="a0"/>
    <w:qFormat/>
    <w:rsid w:val="000E30E3"/>
    <w:rPr>
      <w:i/>
      <w:iCs/>
    </w:rPr>
  </w:style>
  <w:style w:type="table" w:styleId="af2">
    <w:name w:val="Table Grid"/>
    <w:basedOn w:val="a1"/>
    <w:uiPriority w:val="39"/>
    <w:rsid w:val="00F675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next w:val="af3"/>
    <w:autoRedefine/>
    <w:qFormat/>
    <w:rsid w:val="00DC20C5"/>
    <w:pPr>
      <w:spacing w:after="0"/>
      <w:ind w:firstLine="0"/>
      <w:jc w:val="center"/>
    </w:pPr>
    <w:rPr>
      <w:lang w:val="uk-UA"/>
    </w:rPr>
  </w:style>
  <w:style w:type="paragraph" w:styleId="af3">
    <w:name w:val="Subtitle"/>
    <w:basedOn w:val="a"/>
    <w:next w:val="a"/>
    <w:link w:val="af4"/>
    <w:qFormat/>
    <w:rsid w:val="00F325E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Подзаголовок Знак"/>
    <w:basedOn w:val="a0"/>
    <w:link w:val="af3"/>
    <w:rsid w:val="00F325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"/>
    <w:link w:val="af6"/>
    <w:rsid w:val="00F32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F325ED"/>
    <w:rPr>
      <w:rFonts w:ascii="Tahoma" w:hAnsi="Tahoma" w:cs="Tahoma"/>
      <w:sz w:val="16"/>
      <w:szCs w:val="16"/>
    </w:rPr>
  </w:style>
  <w:style w:type="character" w:styleId="af7">
    <w:name w:val="Hyperlink"/>
    <w:basedOn w:val="a0"/>
    <w:uiPriority w:val="99"/>
    <w:rsid w:val="00C512DB"/>
    <w:rPr>
      <w:color w:val="0000FF" w:themeColor="hyperlink"/>
      <w:u w:val="single"/>
    </w:rPr>
  </w:style>
  <w:style w:type="paragraph" w:customStyle="1" w:styleId="Code">
    <w:name w:val="Code"/>
    <w:basedOn w:val="a"/>
    <w:next w:val="3"/>
    <w:link w:val="CodeChar"/>
    <w:qFormat/>
    <w:rsid w:val="00132A56"/>
    <w:pPr>
      <w:spacing w:line="240" w:lineRule="auto"/>
      <w:ind w:firstLine="0"/>
      <w:contextualSpacing/>
      <w:jc w:val="left"/>
    </w:pPr>
    <w:rPr>
      <w:rFonts w:ascii="Consolas" w:hAnsi="Consolas"/>
      <w:sz w:val="20"/>
      <w:lang w:val="uk-UA"/>
    </w:rPr>
  </w:style>
  <w:style w:type="character" w:customStyle="1" w:styleId="CodeChar">
    <w:name w:val="Code Char"/>
    <w:basedOn w:val="a0"/>
    <w:link w:val="Code"/>
    <w:rsid w:val="00132A56"/>
    <w:rPr>
      <w:rFonts w:ascii="Consolas" w:hAnsi="Consolas"/>
      <w:szCs w:val="28"/>
      <w:lang w:val="uk-UA"/>
    </w:rPr>
  </w:style>
  <w:style w:type="numbering" w:styleId="111111">
    <w:name w:val="Outline List 2"/>
    <w:basedOn w:val="a2"/>
    <w:rsid w:val="00132A56"/>
    <w:pPr>
      <w:numPr>
        <w:numId w:val="4"/>
      </w:numPr>
    </w:pPr>
  </w:style>
  <w:style w:type="paragraph" w:styleId="af8">
    <w:name w:val="TOC Heading"/>
    <w:basedOn w:val="1"/>
    <w:next w:val="a"/>
    <w:uiPriority w:val="39"/>
    <w:unhideWhenUsed/>
    <w:qFormat/>
    <w:rsid w:val="00132A56"/>
    <w:pPr>
      <w:keepNext/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aps w:val="0"/>
      <w:color w:val="365F91" w:themeColor="accent1" w:themeShade="BF"/>
      <w:kern w:val="0"/>
      <w:lang w:val="en-US" w:eastAsia="en-US"/>
    </w:rPr>
  </w:style>
  <w:style w:type="paragraph" w:styleId="5">
    <w:name w:val="toc 5"/>
    <w:basedOn w:val="a"/>
    <w:next w:val="a"/>
    <w:autoRedefine/>
    <w:rsid w:val="00132A56"/>
    <w:pPr>
      <w:spacing w:after="0"/>
      <w:ind w:left="1120"/>
      <w:jc w:val="left"/>
    </w:pPr>
    <w:rPr>
      <w:rFonts w:asciiTheme="minorHAnsi" w:hAnsiTheme="minorHAnsi"/>
      <w:sz w:val="18"/>
      <w:szCs w:val="18"/>
      <w:lang w:val="uk-UA"/>
    </w:rPr>
  </w:style>
  <w:style w:type="paragraph" w:styleId="6">
    <w:name w:val="toc 6"/>
    <w:basedOn w:val="a"/>
    <w:next w:val="a"/>
    <w:autoRedefine/>
    <w:rsid w:val="00132A56"/>
    <w:pPr>
      <w:spacing w:after="0"/>
      <w:ind w:left="1400"/>
      <w:jc w:val="left"/>
    </w:pPr>
    <w:rPr>
      <w:rFonts w:asciiTheme="minorHAnsi" w:hAnsiTheme="minorHAnsi"/>
      <w:sz w:val="18"/>
      <w:szCs w:val="18"/>
      <w:lang w:val="uk-UA"/>
    </w:rPr>
  </w:style>
  <w:style w:type="paragraph" w:styleId="7">
    <w:name w:val="toc 7"/>
    <w:basedOn w:val="a"/>
    <w:next w:val="a"/>
    <w:autoRedefine/>
    <w:rsid w:val="00132A56"/>
    <w:pPr>
      <w:spacing w:after="0"/>
      <w:ind w:left="1680"/>
      <w:jc w:val="left"/>
    </w:pPr>
    <w:rPr>
      <w:rFonts w:asciiTheme="minorHAnsi" w:hAnsiTheme="minorHAnsi"/>
      <w:sz w:val="18"/>
      <w:szCs w:val="18"/>
      <w:lang w:val="uk-UA"/>
    </w:rPr>
  </w:style>
  <w:style w:type="paragraph" w:styleId="8">
    <w:name w:val="toc 8"/>
    <w:basedOn w:val="a"/>
    <w:next w:val="a"/>
    <w:autoRedefine/>
    <w:rsid w:val="00132A56"/>
    <w:pPr>
      <w:spacing w:after="0"/>
      <w:ind w:left="1960"/>
      <w:jc w:val="left"/>
    </w:pPr>
    <w:rPr>
      <w:rFonts w:asciiTheme="minorHAnsi" w:hAnsiTheme="minorHAnsi"/>
      <w:sz w:val="18"/>
      <w:szCs w:val="18"/>
      <w:lang w:val="uk-UA"/>
    </w:rPr>
  </w:style>
  <w:style w:type="paragraph" w:styleId="9">
    <w:name w:val="toc 9"/>
    <w:basedOn w:val="a"/>
    <w:next w:val="a"/>
    <w:autoRedefine/>
    <w:rsid w:val="00132A56"/>
    <w:pPr>
      <w:spacing w:after="0"/>
      <w:ind w:left="2240"/>
      <w:jc w:val="left"/>
    </w:pPr>
    <w:rPr>
      <w:rFonts w:asciiTheme="minorHAnsi" w:hAnsiTheme="minorHAnsi"/>
      <w:sz w:val="18"/>
      <w:szCs w:val="18"/>
      <w:lang w:val="uk-UA"/>
    </w:rPr>
  </w:style>
  <w:style w:type="character" w:customStyle="1" w:styleId="a8">
    <w:name w:val="Основной текст Знак"/>
    <w:basedOn w:val="a0"/>
    <w:link w:val="a7"/>
    <w:rsid w:val="00132A56"/>
    <w:rPr>
      <w:sz w:val="28"/>
      <w:szCs w:val="28"/>
    </w:rPr>
  </w:style>
  <w:style w:type="character" w:customStyle="1" w:styleId="af">
    <w:name w:val="Текст примечания Знак"/>
    <w:basedOn w:val="a0"/>
    <w:link w:val="ae"/>
    <w:semiHidden/>
    <w:rsid w:val="00132A56"/>
    <w:rPr>
      <w:rFonts w:ascii="Journal" w:hAnsi="Journal"/>
      <w:sz w:val="24"/>
      <w:szCs w:val="28"/>
    </w:rPr>
  </w:style>
  <w:style w:type="paragraph" w:customStyle="1" w:styleId="TableSign">
    <w:name w:val="Table Sign"/>
    <w:basedOn w:val="a"/>
    <w:next w:val="a"/>
    <w:autoRedefine/>
    <w:qFormat/>
    <w:rsid w:val="00132A56"/>
    <w:pPr>
      <w:spacing w:before="120" w:after="0"/>
      <w:ind w:firstLine="0"/>
      <w:jc w:val="right"/>
    </w:pPr>
    <w:rPr>
      <w:spacing w:val="10"/>
      <w:lang w:val="uk-UA"/>
    </w:rPr>
  </w:style>
  <w:style w:type="paragraph" w:styleId="HTML">
    <w:name w:val="HTML Preformatted"/>
    <w:basedOn w:val="a"/>
    <w:link w:val="HTML0"/>
    <w:uiPriority w:val="99"/>
    <w:unhideWhenUsed/>
    <w:rsid w:val="00D13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13FF6"/>
    <w:rPr>
      <w:rFonts w:ascii="Courier New" w:hAnsi="Courier New" w:cs="Courier New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63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61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809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8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2081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56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794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5344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6006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1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4903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843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0588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76657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335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435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7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534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414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6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06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2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1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8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4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29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906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29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9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99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5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36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69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656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74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55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8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45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3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08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750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660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5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9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379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47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44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66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933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303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81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69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76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96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1425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138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1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2790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4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9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1973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15964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603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9216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1220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528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70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48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190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8735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285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095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5888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184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96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43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504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42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94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857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140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9EADC0"/>
            <w:right w:val="none" w:sz="0" w:space="0" w:color="auto"/>
          </w:divBdr>
          <w:divsChild>
            <w:div w:id="736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8395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0432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0832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418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591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128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8099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5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504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785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12309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481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3042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5880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57627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74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987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586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87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10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9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58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5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9036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43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0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80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5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738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135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70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05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17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6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568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7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57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602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8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68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39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1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04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4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2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3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5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7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7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1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1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302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0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5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52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75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1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05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8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71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89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761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3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76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76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39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345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Data_Access_Objec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maven.apache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hibernate.or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tomcat.apache.org/" TargetMode="External"/><Relationship Id="rId30" Type="http://schemas.openxmlformats.org/officeDocument/2006/relationships/hyperlink" Target="https://ru.wikipedia.org/wiki/%D0%A1%D0%B5%D1%80%D0%B2%D0%BB%D0%B5%D1%82_(Java)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s\Downloads\Forms_A4_RYoR_R_R_R_R_S_S_R_R_RyeR_R_Ryo_RgR_S%20(6)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B4A93-AA25-4C54-ADD2-E3636C9B6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Forms_A4_RYoR_R_R_R_R_S_S_R_R_RyeR_R_Ryo_RgR_S (6).dot</Template>
  <TotalTime>0</TotalTime>
  <Pages>3</Pages>
  <Words>18271</Words>
  <Characters>10416</Characters>
  <Application>Microsoft Office Word</Application>
  <DocSecurity>0</DocSecurity>
  <Lines>86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28630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Polyakov</dc:creator>
  <cp:lastModifiedBy>Rus</cp:lastModifiedBy>
  <cp:revision>2</cp:revision>
  <cp:lastPrinted>2014-12-08T21:31:00Z</cp:lastPrinted>
  <dcterms:created xsi:type="dcterms:W3CDTF">2015-04-03T10:20:00Z</dcterms:created>
  <dcterms:modified xsi:type="dcterms:W3CDTF">2015-04-03T10:20:00Z</dcterms:modified>
</cp:coreProperties>
</file>